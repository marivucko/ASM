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9EBDD" w14:textId="77777777" w:rsidR="00F06BB2" w:rsidRDefault="00586F2A" w:rsidP="00C846F0">
      <w:pPr>
        <w:pStyle w:val="Zaglavljenaslovnestrane"/>
        <w:spacing w:line="240" w:lineRule="auto"/>
      </w:pPr>
      <w:bookmarkStart w:id="0" w:name="_Hlk96092269"/>
      <w:bookmarkStart w:id="1" w:name="_GoBack"/>
      <w:bookmarkEnd w:id="0"/>
      <w:bookmarkEnd w:id="1"/>
      <w:r>
        <w:t>Универзитет</w:t>
      </w:r>
      <w:r w:rsidR="00F06BB2">
        <w:t xml:space="preserve"> </w:t>
      </w:r>
      <w:r w:rsidR="006412E1">
        <w:t>у</w:t>
      </w:r>
      <w:r w:rsidR="00F06BB2">
        <w:t xml:space="preserve"> </w:t>
      </w:r>
      <w:r w:rsidR="006412E1">
        <w:t>Београду</w:t>
      </w:r>
    </w:p>
    <w:p w14:paraId="112A54CE" w14:textId="77777777" w:rsidR="00586F2A" w:rsidRPr="00586F2A" w:rsidRDefault="00586F2A" w:rsidP="00C846F0">
      <w:pPr>
        <w:pStyle w:val="Zaglavljenaslovnestrane"/>
        <w:spacing w:line="240" w:lineRule="auto"/>
      </w:pPr>
      <w:r>
        <w:t>Електротехнички факултет</w:t>
      </w:r>
    </w:p>
    <w:p w14:paraId="20041C4F" w14:textId="77777777" w:rsidR="00F06BB2" w:rsidRDefault="00F06BB2" w:rsidP="00C846F0">
      <w:pPr>
        <w:pStyle w:val="Osnovnitekst"/>
        <w:spacing w:line="240" w:lineRule="auto"/>
      </w:pPr>
    </w:p>
    <w:p w14:paraId="58BEC263" w14:textId="77777777" w:rsidR="00F06BB2" w:rsidRDefault="00F06BB2" w:rsidP="00C846F0">
      <w:pPr>
        <w:pStyle w:val="Osnovnitekst"/>
        <w:spacing w:line="240" w:lineRule="auto"/>
      </w:pPr>
    </w:p>
    <w:p w14:paraId="293438F1" w14:textId="77777777" w:rsidR="00F06BB2" w:rsidRDefault="008471DF" w:rsidP="00C846F0">
      <w:pPr>
        <w:pStyle w:val="SlikeTabele"/>
        <w:spacing w:line="240" w:lineRule="auto"/>
      </w:pPr>
      <w:r>
        <w:rPr>
          <w:noProof/>
          <w:lang w:val="en-US"/>
        </w:rPr>
        <w:drawing>
          <wp:inline distT="0" distB="0" distL="0" distR="0" wp14:anchorId="4B3F6934" wp14:editId="5AB3BE6A">
            <wp:extent cx="1327785" cy="1749425"/>
            <wp:effectExtent l="19050" t="0" r="5715" b="0"/>
            <wp:docPr id="1" name="Picture 1" descr="Znak%20ET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ak%20ETF"/>
                    <pic:cNvPicPr>
                      <a:picLocks noChangeAspect="1" noChangeArrowheads="1"/>
                    </pic:cNvPicPr>
                  </pic:nvPicPr>
                  <pic:blipFill>
                    <a:blip r:embed="rId8" cstate="print"/>
                    <a:srcRect/>
                    <a:stretch>
                      <a:fillRect/>
                    </a:stretch>
                  </pic:blipFill>
                  <pic:spPr bwMode="auto">
                    <a:xfrm>
                      <a:off x="0" y="0"/>
                      <a:ext cx="1327785" cy="1749425"/>
                    </a:xfrm>
                    <a:prstGeom prst="rect">
                      <a:avLst/>
                    </a:prstGeom>
                    <a:noFill/>
                    <a:ln w="9525">
                      <a:noFill/>
                      <a:miter lim="800000"/>
                      <a:headEnd/>
                      <a:tailEnd/>
                    </a:ln>
                  </pic:spPr>
                </pic:pic>
              </a:graphicData>
            </a:graphic>
          </wp:inline>
        </w:drawing>
      </w:r>
    </w:p>
    <w:p w14:paraId="53793B62" w14:textId="77777777" w:rsidR="00F06BB2" w:rsidRDefault="00F06BB2" w:rsidP="00C846F0">
      <w:pPr>
        <w:pStyle w:val="Osnovnitekst"/>
        <w:spacing w:line="240" w:lineRule="auto"/>
      </w:pPr>
    </w:p>
    <w:p w14:paraId="6CE80387" w14:textId="77777777" w:rsidR="00F06BB2" w:rsidRDefault="00F06BB2" w:rsidP="00C846F0">
      <w:pPr>
        <w:pStyle w:val="Osnovnitekst"/>
        <w:spacing w:line="240" w:lineRule="auto"/>
      </w:pPr>
    </w:p>
    <w:p w14:paraId="1BDC4596" w14:textId="344ED2FF" w:rsidR="00F06BB2" w:rsidRPr="00462DCA" w:rsidRDefault="00462DCA" w:rsidP="00C846F0">
      <w:pPr>
        <w:pStyle w:val="Naslovteze"/>
        <w:spacing w:line="240" w:lineRule="auto"/>
        <w:rPr>
          <w:lang w:val="sr-Cyrl-ME"/>
        </w:rPr>
      </w:pPr>
      <w:r>
        <w:rPr>
          <w:lang w:val="sr-Cyrl-ME"/>
        </w:rPr>
        <w:t>Анализа социјалних мрежа</w:t>
      </w:r>
    </w:p>
    <w:p w14:paraId="7720121D" w14:textId="5C0378E6" w:rsidR="00462DCA" w:rsidRPr="00462DCA" w:rsidRDefault="00C86CC3" w:rsidP="00C846F0">
      <w:pPr>
        <w:pStyle w:val="Podnaslovteze"/>
        <w:spacing w:line="240" w:lineRule="auto"/>
        <w:rPr>
          <w:lang w:val="sr-Cyrl-ME"/>
        </w:rPr>
      </w:pPr>
      <w:r>
        <w:rPr>
          <w:lang w:val="sr-Cyrl-ME"/>
        </w:rPr>
        <w:t>Други пројектни задатак</w:t>
      </w:r>
    </w:p>
    <w:p w14:paraId="7A1AFFEA" w14:textId="0C41F084" w:rsidR="00A3069A" w:rsidRDefault="00A3069A" w:rsidP="00C846F0">
      <w:pPr>
        <w:pStyle w:val="Osnovnitekst"/>
        <w:spacing w:line="240" w:lineRule="auto"/>
        <w:ind w:firstLine="0"/>
      </w:pPr>
    </w:p>
    <w:p w14:paraId="655E75D5" w14:textId="77777777" w:rsidR="00462DCA" w:rsidRDefault="00462DCA" w:rsidP="00C846F0">
      <w:pPr>
        <w:pStyle w:val="Osnovnitekst"/>
        <w:spacing w:line="240" w:lineRule="auto"/>
        <w:ind w:firstLine="0"/>
      </w:pPr>
    </w:p>
    <w:p w14:paraId="78D8B4CE" w14:textId="77777777" w:rsidR="00F06BB2" w:rsidRDefault="00F06BB2" w:rsidP="00C846F0">
      <w:pPr>
        <w:pStyle w:val="Osnovnitekst"/>
        <w:spacing w:line="240" w:lineRule="auto"/>
      </w:pPr>
    </w:p>
    <w:tbl>
      <w:tblPr>
        <w:tblpPr w:leftFromText="180" w:rightFromText="180" w:vertAnchor="text" w:horzAnchor="margin" w:tblpY="1978"/>
        <w:tblW w:w="10405" w:type="dxa"/>
        <w:tblLook w:val="01E0" w:firstRow="1" w:lastRow="1" w:firstColumn="1" w:lastColumn="1" w:noHBand="0" w:noVBand="0"/>
      </w:tblPr>
      <w:tblGrid>
        <w:gridCol w:w="5191"/>
        <w:gridCol w:w="5214"/>
      </w:tblGrid>
      <w:tr w:rsidR="005825CE" w14:paraId="0B46D933" w14:textId="77777777" w:rsidTr="00CE680A">
        <w:trPr>
          <w:trHeight w:val="990"/>
        </w:trPr>
        <w:tc>
          <w:tcPr>
            <w:tcW w:w="5191" w:type="dxa"/>
            <w:vAlign w:val="center"/>
          </w:tcPr>
          <w:p w14:paraId="50D1FB14" w14:textId="77777777" w:rsidR="005825CE" w:rsidRDefault="005825CE" w:rsidP="005825CE">
            <w:pPr>
              <w:pStyle w:val="Naslovnakandidatimentor"/>
              <w:spacing w:line="240" w:lineRule="auto"/>
            </w:pPr>
            <w:r>
              <w:t>Ментор</w:t>
            </w:r>
            <w:r>
              <w:rPr>
                <w:lang w:val="sr-Cyrl-ME"/>
              </w:rPr>
              <w:t>и</w:t>
            </w:r>
            <w:r>
              <w:t>:</w:t>
            </w:r>
          </w:p>
        </w:tc>
        <w:tc>
          <w:tcPr>
            <w:tcW w:w="5214" w:type="dxa"/>
            <w:vAlign w:val="center"/>
          </w:tcPr>
          <w:p w14:paraId="229A0F3A" w14:textId="77777777" w:rsidR="005825CE" w:rsidRDefault="005825CE" w:rsidP="005825CE">
            <w:pPr>
              <w:pStyle w:val="Naslovnakandidatimentor"/>
              <w:spacing w:line="240" w:lineRule="auto"/>
            </w:pPr>
            <w:r>
              <w:t>Кандидат</w:t>
            </w:r>
            <w:r>
              <w:rPr>
                <w:lang w:val="sr-Cyrl-ME"/>
              </w:rPr>
              <w:t>и</w:t>
            </w:r>
            <w:r>
              <w:t>:</w:t>
            </w:r>
          </w:p>
        </w:tc>
      </w:tr>
      <w:tr w:rsidR="005825CE" w14:paraId="74645850" w14:textId="77777777" w:rsidTr="00CE680A">
        <w:trPr>
          <w:trHeight w:val="809"/>
        </w:trPr>
        <w:tc>
          <w:tcPr>
            <w:tcW w:w="5191" w:type="dxa"/>
            <w:vAlign w:val="center"/>
          </w:tcPr>
          <w:p w14:paraId="380724B0" w14:textId="77777777" w:rsidR="005825CE" w:rsidRDefault="005825CE" w:rsidP="005825CE">
            <w:pPr>
              <w:pStyle w:val="Naslovnakandidatimentor"/>
              <w:spacing w:line="240" w:lineRule="auto"/>
              <w:rPr>
                <w:lang w:val="sr-Cyrl-ME"/>
              </w:rPr>
            </w:pPr>
            <w:r>
              <w:t xml:space="preserve">доц. др </w:t>
            </w:r>
            <w:r>
              <w:rPr>
                <w:lang w:val="sr-Cyrl-ME"/>
              </w:rPr>
              <w:t>Марко Мишић</w:t>
            </w:r>
          </w:p>
          <w:p w14:paraId="05173F65" w14:textId="77777777" w:rsidR="005825CE" w:rsidRDefault="005825CE" w:rsidP="005825CE">
            <w:pPr>
              <w:pStyle w:val="Naslovnakandidatimentor"/>
              <w:spacing w:line="240" w:lineRule="auto"/>
              <w:rPr>
                <w:lang w:val="sr-Cyrl-ME"/>
              </w:rPr>
            </w:pPr>
            <w:r>
              <w:rPr>
                <w:lang w:val="sr-Cyrl-ME"/>
              </w:rPr>
              <w:t>проф. др Јелица Протић</w:t>
            </w:r>
          </w:p>
          <w:p w14:paraId="67E7B5CB" w14:textId="7089500B" w:rsidR="005825CE" w:rsidRPr="00C86CC3" w:rsidRDefault="005825CE" w:rsidP="005825CE">
            <w:pPr>
              <w:pStyle w:val="Naslovnakandidatimentor"/>
              <w:spacing w:line="240" w:lineRule="auto"/>
              <w:rPr>
                <w:lang w:val="sr-Cyrl-ME"/>
              </w:rPr>
            </w:pPr>
            <w:r>
              <w:rPr>
                <w:lang w:val="sr-Cyrl-ME"/>
              </w:rPr>
              <w:t xml:space="preserve">ас. </w:t>
            </w:r>
            <w:r w:rsidR="00CE680A">
              <w:rPr>
                <w:lang w:val="sr-Cyrl-ME"/>
              </w:rPr>
              <w:t xml:space="preserve">мс </w:t>
            </w:r>
            <w:r>
              <w:rPr>
                <w:lang w:val="sr-Cyrl-ME"/>
              </w:rPr>
              <w:t>Предраг Обрадовић</w:t>
            </w:r>
          </w:p>
        </w:tc>
        <w:tc>
          <w:tcPr>
            <w:tcW w:w="5214" w:type="dxa"/>
            <w:vAlign w:val="center"/>
          </w:tcPr>
          <w:p w14:paraId="3F361E1D" w14:textId="77777777" w:rsidR="005825CE" w:rsidRPr="00C44E5B" w:rsidRDefault="005825CE" w:rsidP="005825CE">
            <w:pPr>
              <w:pStyle w:val="Naslovnakandidatimentor"/>
              <w:spacing w:line="240" w:lineRule="auto"/>
              <w:rPr>
                <w:lang w:val="en-US"/>
              </w:rPr>
            </w:pPr>
            <w:r>
              <w:rPr>
                <w:lang w:val="sr-Cyrl-ME"/>
              </w:rPr>
              <w:t>Марина Вучковић</w:t>
            </w:r>
            <w:r>
              <w:t xml:space="preserve"> 20</w:t>
            </w:r>
            <w:r>
              <w:rPr>
                <w:lang w:val="sr-Cyrl-ME"/>
              </w:rPr>
              <w:t>2</w:t>
            </w:r>
            <w:r>
              <w:t>0/</w:t>
            </w:r>
            <w:r>
              <w:rPr>
                <w:lang w:val="en-US"/>
              </w:rPr>
              <w:t>3261</w:t>
            </w:r>
          </w:p>
          <w:p w14:paraId="1A2E118F" w14:textId="77777777" w:rsidR="005825CE" w:rsidRPr="00C44E5B" w:rsidRDefault="005825CE" w:rsidP="005825CE">
            <w:pPr>
              <w:pStyle w:val="Naslovnakandidatimentor"/>
              <w:spacing w:line="240" w:lineRule="auto"/>
              <w:rPr>
                <w:lang w:val="en-US"/>
              </w:rPr>
            </w:pPr>
            <w:r>
              <w:rPr>
                <w:lang w:val="sr-Cyrl-ME"/>
              </w:rPr>
              <w:t>Божовић Александра 2020/</w:t>
            </w:r>
            <w:r>
              <w:rPr>
                <w:lang w:val="en-US"/>
              </w:rPr>
              <w:t>3406</w:t>
            </w:r>
          </w:p>
        </w:tc>
      </w:tr>
    </w:tbl>
    <w:p w14:paraId="4A0B5992" w14:textId="77777777" w:rsidR="00A3069A" w:rsidRDefault="00A3069A" w:rsidP="00C846F0">
      <w:pPr>
        <w:pStyle w:val="Osnovnitekst"/>
        <w:spacing w:line="240" w:lineRule="auto"/>
        <w:ind w:firstLine="0"/>
      </w:pPr>
    </w:p>
    <w:p w14:paraId="6AD7B55B" w14:textId="77777777" w:rsidR="005825CE" w:rsidRDefault="005825CE" w:rsidP="00C846F0">
      <w:pPr>
        <w:pStyle w:val="Vremepredajeteze"/>
        <w:spacing w:line="240" w:lineRule="auto"/>
      </w:pPr>
    </w:p>
    <w:p w14:paraId="16B7D2E1" w14:textId="641C1F2F" w:rsidR="005825CE" w:rsidRDefault="005825CE" w:rsidP="00C846F0">
      <w:pPr>
        <w:pStyle w:val="Vremepredajeteze"/>
        <w:spacing w:line="240" w:lineRule="auto"/>
      </w:pPr>
    </w:p>
    <w:p w14:paraId="25E54031" w14:textId="254954DE" w:rsidR="005825CE" w:rsidRDefault="005825CE" w:rsidP="00C846F0">
      <w:pPr>
        <w:pStyle w:val="Vremepredajeteze"/>
        <w:spacing w:line="240" w:lineRule="auto"/>
      </w:pPr>
    </w:p>
    <w:p w14:paraId="09499E4C" w14:textId="684A6E52" w:rsidR="005825CE" w:rsidRDefault="005825CE" w:rsidP="00C846F0">
      <w:pPr>
        <w:pStyle w:val="Vremepredajeteze"/>
        <w:spacing w:line="240" w:lineRule="auto"/>
      </w:pPr>
    </w:p>
    <w:p w14:paraId="0A774025" w14:textId="77777777" w:rsidR="005825CE" w:rsidRDefault="005825CE" w:rsidP="00C846F0">
      <w:pPr>
        <w:pStyle w:val="Vremepredajeteze"/>
        <w:spacing w:line="240" w:lineRule="auto"/>
      </w:pPr>
    </w:p>
    <w:p w14:paraId="3077FFAF" w14:textId="705562AF" w:rsidR="00F06BB2" w:rsidRDefault="006412E1" w:rsidP="00C846F0">
      <w:pPr>
        <w:pStyle w:val="Vremepredajeteze"/>
        <w:spacing w:line="240" w:lineRule="auto"/>
      </w:pPr>
      <w:r>
        <w:t>Београд</w:t>
      </w:r>
      <w:r w:rsidR="00A3069A">
        <w:t xml:space="preserve">, </w:t>
      </w:r>
      <w:r w:rsidR="000A46C2">
        <w:rPr>
          <w:lang w:val="sr-Cyrl-CS"/>
        </w:rPr>
        <w:t>Фебруар</w:t>
      </w:r>
      <w:r w:rsidR="00A3069A">
        <w:t xml:space="preserve"> 20</w:t>
      </w:r>
      <w:r w:rsidR="00C86CC3">
        <w:rPr>
          <w:lang w:val="sr-Cyrl-ME"/>
        </w:rPr>
        <w:t>22</w:t>
      </w:r>
      <w:r w:rsidR="00A3069A">
        <w:t>.</w:t>
      </w:r>
    </w:p>
    <w:p w14:paraId="06989FA4" w14:textId="77777777" w:rsidR="00F06BB2" w:rsidRDefault="00F06BB2" w:rsidP="00C846F0">
      <w:pPr>
        <w:rPr>
          <w:lang w:val="sr-Latn-CS"/>
        </w:rPr>
        <w:sectPr w:rsidR="00F06BB2" w:rsidSect="00207E96">
          <w:footerReference w:type="even" r:id="rId9"/>
          <w:footerReference w:type="default" r:id="rId10"/>
          <w:type w:val="continuous"/>
          <w:pgSz w:w="11906" w:h="16838"/>
          <w:pgMar w:top="1701" w:right="1134" w:bottom="1701" w:left="1134" w:header="709" w:footer="709" w:gutter="0"/>
          <w:cols w:space="720"/>
          <w:titlePg/>
        </w:sectPr>
      </w:pPr>
    </w:p>
    <w:p w14:paraId="2830F97F" w14:textId="77777777" w:rsidR="00F06BB2" w:rsidRDefault="006412E1" w:rsidP="00C846F0">
      <w:pPr>
        <w:pStyle w:val="SadrajLiteratura"/>
      </w:pPr>
      <w:bookmarkStart w:id="2" w:name="_Toc96294724"/>
      <w:r>
        <w:lastRenderedPageBreak/>
        <w:t>Садржај</w:t>
      </w:r>
      <w:bookmarkEnd w:id="2"/>
    </w:p>
    <w:p w14:paraId="72E7FA66" w14:textId="524E5B9B" w:rsidR="003D4787" w:rsidRDefault="00D20D2B">
      <w:pPr>
        <w:pStyle w:val="TOC1"/>
        <w:tabs>
          <w:tab w:val="right" w:leader="dot" w:pos="9628"/>
        </w:tabs>
        <w:rPr>
          <w:rFonts w:asciiTheme="minorHAnsi" w:eastAsiaTheme="minorEastAsia" w:hAnsiTheme="minorHAnsi" w:cstheme="minorBidi"/>
          <w:b w:val="0"/>
          <w:bCs w:val="0"/>
          <w:caps w:val="0"/>
          <w:noProof/>
          <w:sz w:val="22"/>
          <w:szCs w:val="22"/>
          <w:lang w:val="en-US"/>
        </w:rPr>
      </w:pPr>
      <w:r>
        <w:fldChar w:fldCharType="begin"/>
      </w:r>
      <w:r w:rsidR="0021095F">
        <w:instrText xml:space="preserve"> TOC \o "1-3" \h \z \u </w:instrText>
      </w:r>
      <w:r>
        <w:fldChar w:fldCharType="separate"/>
      </w:r>
      <w:hyperlink w:anchor="_Toc96294724" w:history="1">
        <w:r w:rsidR="003D4787" w:rsidRPr="00BE0F64">
          <w:rPr>
            <w:rStyle w:val="Hyperlink"/>
            <w:noProof/>
          </w:rPr>
          <w:t>Садржај</w:t>
        </w:r>
        <w:r w:rsidR="003D4787">
          <w:rPr>
            <w:noProof/>
            <w:webHidden/>
          </w:rPr>
          <w:tab/>
        </w:r>
        <w:r w:rsidR="003D4787">
          <w:rPr>
            <w:noProof/>
            <w:webHidden/>
          </w:rPr>
          <w:fldChar w:fldCharType="begin"/>
        </w:r>
        <w:r w:rsidR="003D4787">
          <w:rPr>
            <w:noProof/>
            <w:webHidden/>
          </w:rPr>
          <w:instrText xml:space="preserve"> PAGEREF _Toc96294724 \h </w:instrText>
        </w:r>
        <w:r w:rsidR="003D4787">
          <w:rPr>
            <w:noProof/>
            <w:webHidden/>
          </w:rPr>
        </w:r>
        <w:r w:rsidR="003D4787">
          <w:rPr>
            <w:noProof/>
            <w:webHidden/>
          </w:rPr>
          <w:fldChar w:fldCharType="separate"/>
        </w:r>
        <w:r w:rsidR="00012A22">
          <w:rPr>
            <w:noProof/>
            <w:webHidden/>
          </w:rPr>
          <w:t>2</w:t>
        </w:r>
        <w:r w:rsidR="003D4787">
          <w:rPr>
            <w:noProof/>
            <w:webHidden/>
          </w:rPr>
          <w:fldChar w:fldCharType="end"/>
        </w:r>
      </w:hyperlink>
    </w:p>
    <w:p w14:paraId="487E0F91" w14:textId="15028458"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25" w:history="1">
        <w:r w:rsidR="003D4787" w:rsidRPr="00BE0F64">
          <w:rPr>
            <w:rStyle w:val="Hyperlink"/>
            <w:noProof/>
          </w:rPr>
          <w:t>1.</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rPr>
          <w:t>Увод</w:t>
        </w:r>
        <w:r w:rsidR="003D4787">
          <w:rPr>
            <w:noProof/>
            <w:webHidden/>
          </w:rPr>
          <w:tab/>
        </w:r>
        <w:r w:rsidR="003D4787">
          <w:rPr>
            <w:noProof/>
            <w:webHidden/>
          </w:rPr>
          <w:fldChar w:fldCharType="begin"/>
        </w:r>
        <w:r w:rsidR="003D4787">
          <w:rPr>
            <w:noProof/>
            <w:webHidden/>
          </w:rPr>
          <w:instrText xml:space="preserve"> PAGEREF _Toc96294725 \h </w:instrText>
        </w:r>
        <w:r w:rsidR="003D4787">
          <w:rPr>
            <w:noProof/>
            <w:webHidden/>
          </w:rPr>
        </w:r>
        <w:r w:rsidR="003D4787">
          <w:rPr>
            <w:noProof/>
            <w:webHidden/>
          </w:rPr>
          <w:fldChar w:fldCharType="separate"/>
        </w:r>
        <w:r>
          <w:rPr>
            <w:noProof/>
            <w:webHidden/>
          </w:rPr>
          <w:t>3</w:t>
        </w:r>
        <w:r w:rsidR="003D4787">
          <w:rPr>
            <w:noProof/>
            <w:webHidden/>
          </w:rPr>
          <w:fldChar w:fldCharType="end"/>
        </w:r>
      </w:hyperlink>
    </w:p>
    <w:p w14:paraId="272818E6" w14:textId="21FE1E14"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26" w:history="1">
        <w:r w:rsidR="003D4787" w:rsidRPr="00BE0F64">
          <w:rPr>
            <w:rStyle w:val="Hyperlink"/>
            <w:noProof/>
          </w:rPr>
          <w:t>2.</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rPr>
          <w:t>Анализа примарног скупа података и статистичка обрада</w:t>
        </w:r>
        <w:r w:rsidR="003D4787">
          <w:rPr>
            <w:noProof/>
            <w:webHidden/>
          </w:rPr>
          <w:tab/>
        </w:r>
        <w:r w:rsidR="003D4787">
          <w:rPr>
            <w:noProof/>
            <w:webHidden/>
          </w:rPr>
          <w:fldChar w:fldCharType="begin"/>
        </w:r>
        <w:r w:rsidR="003D4787">
          <w:rPr>
            <w:noProof/>
            <w:webHidden/>
          </w:rPr>
          <w:instrText xml:space="preserve"> PAGEREF _Toc96294726 \h </w:instrText>
        </w:r>
        <w:r w:rsidR="003D4787">
          <w:rPr>
            <w:noProof/>
            <w:webHidden/>
          </w:rPr>
        </w:r>
        <w:r w:rsidR="003D4787">
          <w:rPr>
            <w:noProof/>
            <w:webHidden/>
          </w:rPr>
          <w:fldChar w:fldCharType="separate"/>
        </w:r>
        <w:r>
          <w:rPr>
            <w:noProof/>
            <w:webHidden/>
          </w:rPr>
          <w:t>4</w:t>
        </w:r>
        <w:r w:rsidR="003D4787">
          <w:rPr>
            <w:noProof/>
            <w:webHidden/>
          </w:rPr>
          <w:fldChar w:fldCharType="end"/>
        </w:r>
      </w:hyperlink>
    </w:p>
    <w:p w14:paraId="4850069F" w14:textId="76BD371C"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27" w:history="1">
        <w:r w:rsidR="003D4787" w:rsidRPr="00BE0F64">
          <w:rPr>
            <w:rStyle w:val="Hyperlink"/>
            <w:noProof/>
          </w:rPr>
          <w:t>2.1.</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Анализа примарног скупа података</w:t>
        </w:r>
        <w:r w:rsidR="003D4787">
          <w:rPr>
            <w:noProof/>
            <w:webHidden/>
          </w:rPr>
          <w:tab/>
        </w:r>
        <w:r w:rsidR="003D4787">
          <w:rPr>
            <w:noProof/>
            <w:webHidden/>
          </w:rPr>
          <w:fldChar w:fldCharType="begin"/>
        </w:r>
        <w:r w:rsidR="003D4787">
          <w:rPr>
            <w:noProof/>
            <w:webHidden/>
          </w:rPr>
          <w:instrText xml:space="preserve"> PAGEREF _Toc96294727 \h </w:instrText>
        </w:r>
        <w:r w:rsidR="003D4787">
          <w:rPr>
            <w:noProof/>
            <w:webHidden/>
          </w:rPr>
        </w:r>
        <w:r w:rsidR="003D4787">
          <w:rPr>
            <w:noProof/>
            <w:webHidden/>
          </w:rPr>
          <w:fldChar w:fldCharType="separate"/>
        </w:r>
        <w:r>
          <w:rPr>
            <w:noProof/>
            <w:webHidden/>
          </w:rPr>
          <w:t>4</w:t>
        </w:r>
        <w:r w:rsidR="003D4787">
          <w:rPr>
            <w:noProof/>
            <w:webHidden/>
          </w:rPr>
          <w:fldChar w:fldCharType="end"/>
        </w:r>
      </w:hyperlink>
    </w:p>
    <w:p w14:paraId="411ADE26" w14:textId="71B83BCA"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28" w:history="1">
        <w:r w:rsidR="003D4787" w:rsidRPr="00BE0F64">
          <w:rPr>
            <w:rStyle w:val="Hyperlink"/>
            <w:noProof/>
          </w:rPr>
          <w:t>2.2.</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Статистичка обрада података</w:t>
        </w:r>
        <w:r w:rsidR="003D4787">
          <w:rPr>
            <w:noProof/>
            <w:webHidden/>
          </w:rPr>
          <w:tab/>
        </w:r>
        <w:r w:rsidR="003D4787">
          <w:rPr>
            <w:noProof/>
            <w:webHidden/>
          </w:rPr>
          <w:fldChar w:fldCharType="begin"/>
        </w:r>
        <w:r w:rsidR="003D4787">
          <w:rPr>
            <w:noProof/>
            <w:webHidden/>
          </w:rPr>
          <w:instrText xml:space="preserve"> PAGEREF _Toc96294728 \h </w:instrText>
        </w:r>
        <w:r w:rsidR="003D4787">
          <w:rPr>
            <w:noProof/>
            <w:webHidden/>
          </w:rPr>
        </w:r>
        <w:r w:rsidR="003D4787">
          <w:rPr>
            <w:noProof/>
            <w:webHidden/>
          </w:rPr>
          <w:fldChar w:fldCharType="separate"/>
        </w:r>
        <w:r>
          <w:rPr>
            <w:noProof/>
            <w:webHidden/>
          </w:rPr>
          <w:t>4</w:t>
        </w:r>
        <w:r w:rsidR="003D4787">
          <w:rPr>
            <w:noProof/>
            <w:webHidden/>
          </w:rPr>
          <w:fldChar w:fldCharType="end"/>
        </w:r>
      </w:hyperlink>
    </w:p>
    <w:p w14:paraId="3EC93038" w14:textId="38A7CC4E"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29" w:history="1">
        <w:r w:rsidR="003D4787" w:rsidRPr="00BE0F64">
          <w:rPr>
            <w:rStyle w:val="Hyperlink"/>
            <w:noProof/>
            <w:lang w:val="sr-Cyrl-ME"/>
          </w:rPr>
          <w:t>3.</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lang w:val="sr-Cyrl-ME"/>
          </w:rPr>
          <w:t xml:space="preserve">Моделовање </w:t>
        </w:r>
        <w:r w:rsidR="003D4787" w:rsidRPr="00BE0F64">
          <w:rPr>
            <w:rStyle w:val="Hyperlink"/>
            <w:i/>
            <w:iCs/>
            <w:noProof/>
            <w:lang w:val="sr-Cyrl-ME"/>
          </w:rPr>
          <w:t>SNet</w:t>
        </w:r>
        <w:r w:rsidR="003D4787" w:rsidRPr="00BE0F64">
          <w:rPr>
            <w:rStyle w:val="Hyperlink"/>
            <w:noProof/>
            <w:lang w:val="sr-Cyrl-ME"/>
          </w:rPr>
          <w:t xml:space="preserve"> мреже</w:t>
        </w:r>
        <w:r w:rsidR="003D4787">
          <w:rPr>
            <w:noProof/>
            <w:webHidden/>
          </w:rPr>
          <w:tab/>
        </w:r>
        <w:r w:rsidR="003D4787">
          <w:rPr>
            <w:noProof/>
            <w:webHidden/>
          </w:rPr>
          <w:fldChar w:fldCharType="begin"/>
        </w:r>
        <w:r w:rsidR="003D4787">
          <w:rPr>
            <w:noProof/>
            <w:webHidden/>
          </w:rPr>
          <w:instrText xml:space="preserve"> PAGEREF _Toc96294729 \h </w:instrText>
        </w:r>
        <w:r w:rsidR="003D4787">
          <w:rPr>
            <w:noProof/>
            <w:webHidden/>
          </w:rPr>
        </w:r>
        <w:r w:rsidR="003D4787">
          <w:rPr>
            <w:noProof/>
            <w:webHidden/>
          </w:rPr>
          <w:fldChar w:fldCharType="separate"/>
        </w:r>
        <w:r>
          <w:rPr>
            <w:noProof/>
            <w:webHidden/>
          </w:rPr>
          <w:t>10</w:t>
        </w:r>
        <w:r w:rsidR="003D4787">
          <w:rPr>
            <w:noProof/>
            <w:webHidden/>
          </w:rPr>
          <w:fldChar w:fldCharType="end"/>
        </w:r>
      </w:hyperlink>
    </w:p>
    <w:p w14:paraId="474BBB12" w14:textId="28F47C99"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0" w:history="1">
        <w:r w:rsidR="003D4787" w:rsidRPr="00BE0F64">
          <w:rPr>
            <w:rStyle w:val="Hyperlink"/>
            <w:i/>
            <w:noProof/>
            <w:lang w:val="sr-Cyrl-ME"/>
          </w:rPr>
          <w:t>3.1.</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 xml:space="preserve">Основна карактеризација мреже </w:t>
        </w:r>
        <w:r w:rsidR="003D4787" w:rsidRPr="00BE0F64">
          <w:rPr>
            <w:rStyle w:val="Hyperlink"/>
            <w:i/>
            <w:noProof/>
            <w:lang w:val="sr-Cyrl-ME"/>
          </w:rPr>
          <w:t>Snet</w:t>
        </w:r>
        <w:r w:rsidR="003D4787">
          <w:rPr>
            <w:noProof/>
            <w:webHidden/>
          </w:rPr>
          <w:tab/>
        </w:r>
        <w:r w:rsidR="003D4787">
          <w:rPr>
            <w:noProof/>
            <w:webHidden/>
          </w:rPr>
          <w:fldChar w:fldCharType="begin"/>
        </w:r>
        <w:r w:rsidR="003D4787">
          <w:rPr>
            <w:noProof/>
            <w:webHidden/>
          </w:rPr>
          <w:instrText xml:space="preserve"> PAGEREF _Toc96294730 \h </w:instrText>
        </w:r>
        <w:r w:rsidR="003D4787">
          <w:rPr>
            <w:noProof/>
            <w:webHidden/>
          </w:rPr>
        </w:r>
        <w:r w:rsidR="003D4787">
          <w:rPr>
            <w:noProof/>
            <w:webHidden/>
          </w:rPr>
          <w:fldChar w:fldCharType="separate"/>
        </w:r>
        <w:r>
          <w:rPr>
            <w:noProof/>
            <w:webHidden/>
          </w:rPr>
          <w:t>10</w:t>
        </w:r>
        <w:r w:rsidR="003D4787">
          <w:rPr>
            <w:noProof/>
            <w:webHidden/>
          </w:rPr>
          <w:fldChar w:fldCharType="end"/>
        </w:r>
      </w:hyperlink>
    </w:p>
    <w:p w14:paraId="3F547C81" w14:textId="710B14B5"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1" w:history="1">
        <w:r w:rsidR="003D4787" w:rsidRPr="00BE0F64">
          <w:rPr>
            <w:rStyle w:val="Hyperlink"/>
            <w:noProof/>
            <w:lang w:val="sr-Cyrl-ME"/>
          </w:rPr>
          <w:t>3.2.</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Анализа мера централност</w:t>
        </w:r>
        <w:r w:rsidR="003D4787">
          <w:rPr>
            <w:noProof/>
            <w:webHidden/>
          </w:rPr>
          <w:tab/>
        </w:r>
        <w:r w:rsidR="003D4787">
          <w:rPr>
            <w:noProof/>
            <w:webHidden/>
          </w:rPr>
          <w:fldChar w:fldCharType="begin"/>
        </w:r>
        <w:r w:rsidR="003D4787">
          <w:rPr>
            <w:noProof/>
            <w:webHidden/>
          </w:rPr>
          <w:instrText xml:space="preserve"> PAGEREF _Toc96294731 \h </w:instrText>
        </w:r>
        <w:r w:rsidR="003D4787">
          <w:rPr>
            <w:noProof/>
            <w:webHidden/>
          </w:rPr>
        </w:r>
        <w:r w:rsidR="003D4787">
          <w:rPr>
            <w:noProof/>
            <w:webHidden/>
          </w:rPr>
          <w:fldChar w:fldCharType="separate"/>
        </w:r>
        <w:r>
          <w:rPr>
            <w:noProof/>
            <w:webHidden/>
          </w:rPr>
          <w:t>15</w:t>
        </w:r>
        <w:r w:rsidR="003D4787">
          <w:rPr>
            <w:noProof/>
            <w:webHidden/>
          </w:rPr>
          <w:fldChar w:fldCharType="end"/>
        </w:r>
      </w:hyperlink>
    </w:p>
    <w:p w14:paraId="273927F9" w14:textId="46AAB8C9"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2" w:history="1">
        <w:r w:rsidR="003D4787" w:rsidRPr="00BE0F64">
          <w:rPr>
            <w:rStyle w:val="Hyperlink"/>
            <w:i/>
            <w:noProof/>
            <w:lang w:val="sr-Cyrl-ME"/>
          </w:rPr>
          <w:t>3.3.</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 xml:space="preserve">Детекција комуна мреже </w:t>
        </w:r>
        <w:r w:rsidR="003D4787" w:rsidRPr="00BE0F64">
          <w:rPr>
            <w:rStyle w:val="Hyperlink"/>
            <w:i/>
            <w:noProof/>
            <w:lang w:val="sr-Cyrl-ME"/>
          </w:rPr>
          <w:t>Snet</w:t>
        </w:r>
        <w:r w:rsidR="003D4787">
          <w:rPr>
            <w:noProof/>
            <w:webHidden/>
          </w:rPr>
          <w:tab/>
        </w:r>
        <w:r w:rsidR="003D4787">
          <w:rPr>
            <w:noProof/>
            <w:webHidden/>
          </w:rPr>
          <w:fldChar w:fldCharType="begin"/>
        </w:r>
        <w:r w:rsidR="003D4787">
          <w:rPr>
            <w:noProof/>
            <w:webHidden/>
          </w:rPr>
          <w:instrText xml:space="preserve"> PAGEREF _Toc96294732 \h </w:instrText>
        </w:r>
        <w:r w:rsidR="003D4787">
          <w:rPr>
            <w:noProof/>
            <w:webHidden/>
          </w:rPr>
        </w:r>
        <w:r w:rsidR="003D4787">
          <w:rPr>
            <w:noProof/>
            <w:webHidden/>
          </w:rPr>
          <w:fldChar w:fldCharType="separate"/>
        </w:r>
        <w:r>
          <w:rPr>
            <w:noProof/>
            <w:webHidden/>
          </w:rPr>
          <w:t>18</w:t>
        </w:r>
        <w:r w:rsidR="003D4787">
          <w:rPr>
            <w:noProof/>
            <w:webHidden/>
          </w:rPr>
          <w:fldChar w:fldCharType="end"/>
        </w:r>
      </w:hyperlink>
    </w:p>
    <w:p w14:paraId="56BF3D65" w14:textId="28F7F409"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33" w:history="1">
        <w:r w:rsidR="003D4787" w:rsidRPr="00BE0F64">
          <w:rPr>
            <w:rStyle w:val="Hyperlink"/>
            <w:noProof/>
            <w:lang w:val="sr-Cyrl-ME"/>
          </w:rPr>
          <w:t>4.</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lang w:val="sr-Cyrl-ME"/>
          </w:rPr>
          <w:t xml:space="preserve">Моделовање </w:t>
        </w:r>
        <w:r w:rsidR="003D4787" w:rsidRPr="00BE0F64">
          <w:rPr>
            <w:rStyle w:val="Hyperlink"/>
            <w:noProof/>
          </w:rPr>
          <w:t>SnetF</w:t>
        </w:r>
        <w:r w:rsidR="003D4787" w:rsidRPr="00BE0F64">
          <w:rPr>
            <w:rStyle w:val="Hyperlink"/>
            <w:noProof/>
            <w:lang w:val="sr-Cyrl-ME"/>
          </w:rPr>
          <w:t xml:space="preserve"> мреже</w:t>
        </w:r>
        <w:r w:rsidR="003D4787">
          <w:rPr>
            <w:noProof/>
            <w:webHidden/>
          </w:rPr>
          <w:tab/>
        </w:r>
        <w:r w:rsidR="003D4787">
          <w:rPr>
            <w:noProof/>
            <w:webHidden/>
          </w:rPr>
          <w:fldChar w:fldCharType="begin"/>
        </w:r>
        <w:r w:rsidR="003D4787">
          <w:rPr>
            <w:noProof/>
            <w:webHidden/>
          </w:rPr>
          <w:instrText xml:space="preserve"> PAGEREF _Toc96294733 \h </w:instrText>
        </w:r>
        <w:r w:rsidR="003D4787">
          <w:rPr>
            <w:noProof/>
            <w:webHidden/>
          </w:rPr>
        </w:r>
        <w:r w:rsidR="003D4787">
          <w:rPr>
            <w:noProof/>
            <w:webHidden/>
          </w:rPr>
          <w:fldChar w:fldCharType="separate"/>
        </w:r>
        <w:r>
          <w:rPr>
            <w:noProof/>
            <w:webHidden/>
          </w:rPr>
          <w:t>22</w:t>
        </w:r>
        <w:r w:rsidR="003D4787">
          <w:rPr>
            <w:noProof/>
            <w:webHidden/>
          </w:rPr>
          <w:fldChar w:fldCharType="end"/>
        </w:r>
      </w:hyperlink>
    </w:p>
    <w:p w14:paraId="01A31F8A" w14:textId="4CFDA89E"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4" w:history="1">
        <w:r w:rsidR="003D4787" w:rsidRPr="00BE0F64">
          <w:rPr>
            <w:rStyle w:val="Hyperlink"/>
            <w:noProof/>
          </w:rPr>
          <w:t>4.1.</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Основна карактеризација SnetF мреже</w:t>
        </w:r>
        <w:r w:rsidR="003D4787">
          <w:rPr>
            <w:noProof/>
            <w:webHidden/>
          </w:rPr>
          <w:tab/>
        </w:r>
        <w:r w:rsidR="003D4787">
          <w:rPr>
            <w:noProof/>
            <w:webHidden/>
          </w:rPr>
          <w:fldChar w:fldCharType="begin"/>
        </w:r>
        <w:r w:rsidR="003D4787">
          <w:rPr>
            <w:noProof/>
            <w:webHidden/>
          </w:rPr>
          <w:instrText xml:space="preserve"> PAGEREF _Toc96294734 \h </w:instrText>
        </w:r>
        <w:r w:rsidR="003D4787">
          <w:rPr>
            <w:noProof/>
            <w:webHidden/>
          </w:rPr>
        </w:r>
        <w:r w:rsidR="003D4787">
          <w:rPr>
            <w:noProof/>
            <w:webHidden/>
          </w:rPr>
          <w:fldChar w:fldCharType="separate"/>
        </w:r>
        <w:r>
          <w:rPr>
            <w:noProof/>
            <w:webHidden/>
          </w:rPr>
          <w:t>22</w:t>
        </w:r>
        <w:r w:rsidR="003D4787">
          <w:rPr>
            <w:noProof/>
            <w:webHidden/>
          </w:rPr>
          <w:fldChar w:fldCharType="end"/>
        </w:r>
      </w:hyperlink>
    </w:p>
    <w:p w14:paraId="69FDAE6C" w14:textId="71C71DA7"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5" w:history="1">
        <w:r w:rsidR="003D4787" w:rsidRPr="00BE0F64">
          <w:rPr>
            <w:rStyle w:val="Hyperlink"/>
            <w:noProof/>
          </w:rPr>
          <w:t>4.2.</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Мере централности</w:t>
        </w:r>
        <w:r w:rsidR="003D4787">
          <w:rPr>
            <w:noProof/>
            <w:webHidden/>
          </w:rPr>
          <w:tab/>
        </w:r>
        <w:r w:rsidR="003D4787">
          <w:rPr>
            <w:noProof/>
            <w:webHidden/>
          </w:rPr>
          <w:fldChar w:fldCharType="begin"/>
        </w:r>
        <w:r w:rsidR="003D4787">
          <w:rPr>
            <w:noProof/>
            <w:webHidden/>
          </w:rPr>
          <w:instrText xml:space="preserve"> PAGEREF _Toc96294735 \h </w:instrText>
        </w:r>
        <w:r w:rsidR="003D4787">
          <w:rPr>
            <w:noProof/>
            <w:webHidden/>
          </w:rPr>
        </w:r>
        <w:r w:rsidR="003D4787">
          <w:rPr>
            <w:noProof/>
            <w:webHidden/>
          </w:rPr>
          <w:fldChar w:fldCharType="separate"/>
        </w:r>
        <w:r>
          <w:rPr>
            <w:noProof/>
            <w:webHidden/>
          </w:rPr>
          <w:t>26</w:t>
        </w:r>
        <w:r w:rsidR="003D4787">
          <w:rPr>
            <w:noProof/>
            <w:webHidden/>
          </w:rPr>
          <w:fldChar w:fldCharType="end"/>
        </w:r>
      </w:hyperlink>
    </w:p>
    <w:p w14:paraId="44195567" w14:textId="11823F26"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6" w:history="1">
        <w:r w:rsidR="003D4787" w:rsidRPr="00BE0F64">
          <w:rPr>
            <w:rStyle w:val="Hyperlink"/>
            <w:i/>
            <w:noProof/>
            <w:lang w:val="sr-Cyrl-ME"/>
          </w:rPr>
          <w:t>4.3.</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 xml:space="preserve">Детекција комуна мреже </w:t>
        </w:r>
        <w:r w:rsidR="003D4787" w:rsidRPr="00BE0F64">
          <w:rPr>
            <w:rStyle w:val="Hyperlink"/>
            <w:i/>
            <w:noProof/>
            <w:lang w:val="sr-Cyrl-ME"/>
          </w:rPr>
          <w:t>Snet</w:t>
        </w:r>
        <w:r w:rsidR="003D4787" w:rsidRPr="00BE0F64">
          <w:rPr>
            <w:rStyle w:val="Hyperlink"/>
            <w:i/>
            <w:noProof/>
            <w:lang w:val="en-US"/>
          </w:rPr>
          <w:t>F</w:t>
        </w:r>
        <w:r w:rsidR="003D4787">
          <w:rPr>
            <w:noProof/>
            <w:webHidden/>
          </w:rPr>
          <w:tab/>
        </w:r>
        <w:r w:rsidR="003D4787">
          <w:rPr>
            <w:noProof/>
            <w:webHidden/>
          </w:rPr>
          <w:fldChar w:fldCharType="begin"/>
        </w:r>
        <w:r w:rsidR="003D4787">
          <w:rPr>
            <w:noProof/>
            <w:webHidden/>
          </w:rPr>
          <w:instrText xml:space="preserve"> PAGEREF _Toc96294736 \h </w:instrText>
        </w:r>
        <w:r w:rsidR="003D4787">
          <w:rPr>
            <w:noProof/>
            <w:webHidden/>
          </w:rPr>
        </w:r>
        <w:r w:rsidR="003D4787">
          <w:rPr>
            <w:noProof/>
            <w:webHidden/>
          </w:rPr>
          <w:fldChar w:fldCharType="separate"/>
        </w:r>
        <w:r>
          <w:rPr>
            <w:noProof/>
            <w:webHidden/>
          </w:rPr>
          <w:t>30</w:t>
        </w:r>
        <w:r w:rsidR="003D4787">
          <w:rPr>
            <w:noProof/>
            <w:webHidden/>
          </w:rPr>
          <w:fldChar w:fldCharType="end"/>
        </w:r>
      </w:hyperlink>
    </w:p>
    <w:p w14:paraId="1AEE3280" w14:textId="16EC286A"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37" w:history="1">
        <w:r w:rsidR="003D4787" w:rsidRPr="00BE0F64">
          <w:rPr>
            <w:rStyle w:val="Hyperlink"/>
            <w:noProof/>
            <w:lang w:val="sr-Cyrl-ME"/>
          </w:rPr>
          <w:t>5.</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lang w:val="sr-Cyrl-ME"/>
          </w:rPr>
          <w:t xml:space="preserve">Моделовање </w:t>
        </w:r>
        <w:r w:rsidR="003D4787" w:rsidRPr="00BE0F64">
          <w:rPr>
            <w:rStyle w:val="Hyperlink"/>
            <w:noProof/>
            <w:lang w:val="en-US"/>
          </w:rPr>
          <w:t xml:space="preserve">SnetT </w:t>
        </w:r>
        <w:r w:rsidR="003D4787" w:rsidRPr="00BE0F64">
          <w:rPr>
            <w:rStyle w:val="Hyperlink"/>
            <w:noProof/>
            <w:lang w:val="sr-Cyrl-ME"/>
          </w:rPr>
          <w:t>мреже</w:t>
        </w:r>
        <w:r w:rsidR="003D4787">
          <w:rPr>
            <w:noProof/>
            <w:webHidden/>
          </w:rPr>
          <w:tab/>
        </w:r>
        <w:r w:rsidR="003D4787">
          <w:rPr>
            <w:noProof/>
            <w:webHidden/>
          </w:rPr>
          <w:fldChar w:fldCharType="begin"/>
        </w:r>
        <w:r w:rsidR="003D4787">
          <w:rPr>
            <w:noProof/>
            <w:webHidden/>
          </w:rPr>
          <w:instrText xml:space="preserve"> PAGEREF _Toc96294737 \h </w:instrText>
        </w:r>
        <w:r w:rsidR="003D4787">
          <w:rPr>
            <w:noProof/>
            <w:webHidden/>
          </w:rPr>
        </w:r>
        <w:r w:rsidR="003D4787">
          <w:rPr>
            <w:noProof/>
            <w:webHidden/>
          </w:rPr>
          <w:fldChar w:fldCharType="separate"/>
        </w:r>
        <w:r>
          <w:rPr>
            <w:noProof/>
            <w:webHidden/>
          </w:rPr>
          <w:t>34</w:t>
        </w:r>
        <w:r w:rsidR="003D4787">
          <w:rPr>
            <w:noProof/>
            <w:webHidden/>
          </w:rPr>
          <w:fldChar w:fldCharType="end"/>
        </w:r>
      </w:hyperlink>
    </w:p>
    <w:p w14:paraId="3F14296C" w14:textId="64E24FFE"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8" w:history="1">
        <w:r w:rsidR="003D4787" w:rsidRPr="00BE0F64">
          <w:rPr>
            <w:rStyle w:val="Hyperlink"/>
            <w:noProof/>
          </w:rPr>
          <w:t>5.1.</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Основне особине мреже</w:t>
        </w:r>
        <w:r w:rsidR="003D4787">
          <w:rPr>
            <w:noProof/>
            <w:webHidden/>
          </w:rPr>
          <w:tab/>
        </w:r>
        <w:r w:rsidR="003D4787">
          <w:rPr>
            <w:noProof/>
            <w:webHidden/>
          </w:rPr>
          <w:fldChar w:fldCharType="begin"/>
        </w:r>
        <w:r w:rsidR="003D4787">
          <w:rPr>
            <w:noProof/>
            <w:webHidden/>
          </w:rPr>
          <w:instrText xml:space="preserve"> PAGEREF _Toc96294738 \h </w:instrText>
        </w:r>
        <w:r w:rsidR="003D4787">
          <w:rPr>
            <w:noProof/>
            <w:webHidden/>
          </w:rPr>
        </w:r>
        <w:r w:rsidR="003D4787">
          <w:rPr>
            <w:noProof/>
            <w:webHidden/>
          </w:rPr>
          <w:fldChar w:fldCharType="separate"/>
        </w:r>
        <w:r>
          <w:rPr>
            <w:noProof/>
            <w:webHidden/>
          </w:rPr>
          <w:t>34</w:t>
        </w:r>
        <w:r w:rsidR="003D4787">
          <w:rPr>
            <w:noProof/>
            <w:webHidden/>
          </w:rPr>
          <w:fldChar w:fldCharType="end"/>
        </w:r>
      </w:hyperlink>
    </w:p>
    <w:p w14:paraId="0385F4AC" w14:textId="474C27D4"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39" w:history="1">
        <w:r w:rsidR="003D4787" w:rsidRPr="00BE0F64">
          <w:rPr>
            <w:rStyle w:val="Hyperlink"/>
            <w:noProof/>
          </w:rPr>
          <w:t>5.2.</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Анализа мера централности</w:t>
        </w:r>
        <w:r w:rsidR="003D4787">
          <w:rPr>
            <w:noProof/>
            <w:webHidden/>
          </w:rPr>
          <w:tab/>
        </w:r>
        <w:r w:rsidR="003D4787">
          <w:rPr>
            <w:noProof/>
            <w:webHidden/>
          </w:rPr>
          <w:fldChar w:fldCharType="begin"/>
        </w:r>
        <w:r w:rsidR="003D4787">
          <w:rPr>
            <w:noProof/>
            <w:webHidden/>
          </w:rPr>
          <w:instrText xml:space="preserve"> PAGEREF _Toc96294739 \h </w:instrText>
        </w:r>
        <w:r w:rsidR="003D4787">
          <w:rPr>
            <w:noProof/>
            <w:webHidden/>
          </w:rPr>
        </w:r>
        <w:r w:rsidR="003D4787">
          <w:rPr>
            <w:noProof/>
            <w:webHidden/>
          </w:rPr>
          <w:fldChar w:fldCharType="separate"/>
        </w:r>
        <w:r>
          <w:rPr>
            <w:noProof/>
            <w:webHidden/>
          </w:rPr>
          <w:t>37</w:t>
        </w:r>
        <w:r w:rsidR="003D4787">
          <w:rPr>
            <w:noProof/>
            <w:webHidden/>
          </w:rPr>
          <w:fldChar w:fldCharType="end"/>
        </w:r>
      </w:hyperlink>
    </w:p>
    <w:p w14:paraId="45081532" w14:textId="63C08702"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40" w:history="1">
        <w:r w:rsidR="003D4787" w:rsidRPr="00BE0F64">
          <w:rPr>
            <w:rStyle w:val="Hyperlink"/>
            <w:i/>
            <w:noProof/>
            <w:lang w:val="sr-Cyrl-ME"/>
          </w:rPr>
          <w:t>5.3.</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 xml:space="preserve">Детекција комуна мреже </w:t>
        </w:r>
        <w:r w:rsidR="003D4787" w:rsidRPr="00BE0F64">
          <w:rPr>
            <w:rStyle w:val="Hyperlink"/>
            <w:i/>
            <w:noProof/>
            <w:lang w:val="sr-Cyrl-ME"/>
          </w:rPr>
          <w:t>Snet</w:t>
        </w:r>
        <w:r w:rsidR="003D4787" w:rsidRPr="00BE0F64">
          <w:rPr>
            <w:rStyle w:val="Hyperlink"/>
            <w:i/>
            <w:noProof/>
            <w:lang w:val="en-US"/>
          </w:rPr>
          <w:t>T</w:t>
        </w:r>
        <w:r w:rsidR="003D4787">
          <w:rPr>
            <w:noProof/>
            <w:webHidden/>
          </w:rPr>
          <w:tab/>
        </w:r>
        <w:r w:rsidR="003D4787">
          <w:rPr>
            <w:noProof/>
            <w:webHidden/>
          </w:rPr>
          <w:fldChar w:fldCharType="begin"/>
        </w:r>
        <w:r w:rsidR="003D4787">
          <w:rPr>
            <w:noProof/>
            <w:webHidden/>
          </w:rPr>
          <w:instrText xml:space="preserve"> PAGEREF _Toc96294740 \h </w:instrText>
        </w:r>
        <w:r w:rsidR="003D4787">
          <w:rPr>
            <w:noProof/>
            <w:webHidden/>
          </w:rPr>
        </w:r>
        <w:r w:rsidR="003D4787">
          <w:rPr>
            <w:noProof/>
            <w:webHidden/>
          </w:rPr>
          <w:fldChar w:fldCharType="separate"/>
        </w:r>
        <w:r>
          <w:rPr>
            <w:noProof/>
            <w:webHidden/>
          </w:rPr>
          <w:t>40</w:t>
        </w:r>
        <w:r w:rsidR="003D4787">
          <w:rPr>
            <w:noProof/>
            <w:webHidden/>
          </w:rPr>
          <w:fldChar w:fldCharType="end"/>
        </w:r>
      </w:hyperlink>
    </w:p>
    <w:p w14:paraId="6221E72B" w14:textId="1492B49F" w:rsidR="003D4787" w:rsidRDefault="00012A22">
      <w:pPr>
        <w:pStyle w:val="TOC1"/>
        <w:tabs>
          <w:tab w:val="left" w:pos="480"/>
          <w:tab w:val="right" w:leader="dot" w:pos="9628"/>
        </w:tabs>
        <w:rPr>
          <w:rFonts w:asciiTheme="minorHAnsi" w:eastAsiaTheme="minorEastAsia" w:hAnsiTheme="minorHAnsi" w:cstheme="minorBidi"/>
          <w:b w:val="0"/>
          <w:bCs w:val="0"/>
          <w:caps w:val="0"/>
          <w:noProof/>
          <w:sz w:val="22"/>
          <w:szCs w:val="22"/>
          <w:lang w:val="en-US"/>
        </w:rPr>
      </w:pPr>
      <w:hyperlink w:anchor="_Toc96294741" w:history="1">
        <w:r w:rsidR="003D4787" w:rsidRPr="00BE0F64">
          <w:rPr>
            <w:rStyle w:val="Hyperlink"/>
            <w:noProof/>
          </w:rPr>
          <w:t>6.</w:t>
        </w:r>
        <w:r w:rsidR="003D4787">
          <w:rPr>
            <w:rFonts w:asciiTheme="minorHAnsi" w:eastAsiaTheme="minorEastAsia" w:hAnsiTheme="minorHAnsi" w:cstheme="minorBidi"/>
            <w:b w:val="0"/>
            <w:bCs w:val="0"/>
            <w:caps w:val="0"/>
            <w:noProof/>
            <w:sz w:val="22"/>
            <w:szCs w:val="22"/>
            <w:lang w:val="en-US"/>
          </w:rPr>
          <w:tab/>
        </w:r>
        <w:r w:rsidR="003D4787" w:rsidRPr="00BE0F64">
          <w:rPr>
            <w:rStyle w:val="Hyperlink"/>
            <w:noProof/>
          </w:rPr>
          <w:t xml:space="preserve">Моделовање </w:t>
        </w:r>
        <w:r w:rsidR="003D4787" w:rsidRPr="00BE0F64">
          <w:rPr>
            <w:rStyle w:val="Hyperlink"/>
            <w:noProof/>
            <w:lang w:val="en-US"/>
          </w:rPr>
          <w:t xml:space="preserve">UserNet </w:t>
        </w:r>
        <w:r w:rsidR="003D4787" w:rsidRPr="00BE0F64">
          <w:rPr>
            <w:rStyle w:val="Hyperlink"/>
            <w:noProof/>
          </w:rPr>
          <w:t>мреже</w:t>
        </w:r>
        <w:r w:rsidR="003D4787">
          <w:rPr>
            <w:noProof/>
            <w:webHidden/>
          </w:rPr>
          <w:tab/>
        </w:r>
        <w:r w:rsidR="003D4787">
          <w:rPr>
            <w:noProof/>
            <w:webHidden/>
          </w:rPr>
          <w:fldChar w:fldCharType="begin"/>
        </w:r>
        <w:r w:rsidR="003D4787">
          <w:rPr>
            <w:noProof/>
            <w:webHidden/>
          </w:rPr>
          <w:instrText xml:space="preserve"> PAGEREF _Toc96294741 \h </w:instrText>
        </w:r>
        <w:r w:rsidR="003D4787">
          <w:rPr>
            <w:noProof/>
            <w:webHidden/>
          </w:rPr>
        </w:r>
        <w:r w:rsidR="003D4787">
          <w:rPr>
            <w:noProof/>
            <w:webHidden/>
          </w:rPr>
          <w:fldChar w:fldCharType="separate"/>
        </w:r>
        <w:r>
          <w:rPr>
            <w:noProof/>
            <w:webHidden/>
          </w:rPr>
          <w:t>43</w:t>
        </w:r>
        <w:r w:rsidR="003D4787">
          <w:rPr>
            <w:noProof/>
            <w:webHidden/>
          </w:rPr>
          <w:fldChar w:fldCharType="end"/>
        </w:r>
      </w:hyperlink>
    </w:p>
    <w:p w14:paraId="49AE4BD0" w14:textId="284134C3"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42" w:history="1">
        <w:r w:rsidR="003D4787" w:rsidRPr="00BE0F64">
          <w:rPr>
            <w:rStyle w:val="Hyperlink"/>
            <w:noProof/>
          </w:rPr>
          <w:t>6.1.</w:t>
        </w:r>
        <w:r w:rsidR="003D4787">
          <w:rPr>
            <w:rFonts w:asciiTheme="minorHAnsi" w:eastAsiaTheme="minorEastAsia" w:hAnsiTheme="minorHAnsi" w:cstheme="minorBidi"/>
            <w:smallCaps w:val="0"/>
            <w:noProof/>
            <w:sz w:val="22"/>
            <w:szCs w:val="22"/>
            <w:lang w:val="en-US"/>
          </w:rPr>
          <w:tab/>
        </w:r>
        <w:r w:rsidR="003D4787" w:rsidRPr="00BE0F64">
          <w:rPr>
            <w:rStyle w:val="Hyperlink"/>
            <w:noProof/>
          </w:rPr>
          <w:t xml:space="preserve">Основна карактеризација </w:t>
        </w:r>
        <w:r w:rsidR="003D4787" w:rsidRPr="00BE0F64">
          <w:rPr>
            <w:rStyle w:val="Hyperlink"/>
            <w:noProof/>
            <w:lang w:val="en-US"/>
          </w:rPr>
          <w:t>UserNet</w:t>
        </w:r>
        <w:r w:rsidR="003D4787" w:rsidRPr="00BE0F64">
          <w:rPr>
            <w:rStyle w:val="Hyperlink"/>
            <w:noProof/>
          </w:rPr>
          <w:t xml:space="preserve"> мреже</w:t>
        </w:r>
        <w:r w:rsidR="003D4787">
          <w:rPr>
            <w:noProof/>
            <w:webHidden/>
          </w:rPr>
          <w:tab/>
        </w:r>
        <w:r w:rsidR="003D4787">
          <w:rPr>
            <w:noProof/>
            <w:webHidden/>
          </w:rPr>
          <w:fldChar w:fldCharType="begin"/>
        </w:r>
        <w:r w:rsidR="003D4787">
          <w:rPr>
            <w:noProof/>
            <w:webHidden/>
          </w:rPr>
          <w:instrText xml:space="preserve"> PAGEREF _Toc96294742 \h </w:instrText>
        </w:r>
        <w:r w:rsidR="003D4787">
          <w:rPr>
            <w:noProof/>
            <w:webHidden/>
          </w:rPr>
        </w:r>
        <w:r w:rsidR="003D4787">
          <w:rPr>
            <w:noProof/>
            <w:webHidden/>
          </w:rPr>
          <w:fldChar w:fldCharType="separate"/>
        </w:r>
        <w:r>
          <w:rPr>
            <w:noProof/>
            <w:webHidden/>
          </w:rPr>
          <w:t>43</w:t>
        </w:r>
        <w:r w:rsidR="003D4787">
          <w:rPr>
            <w:noProof/>
            <w:webHidden/>
          </w:rPr>
          <w:fldChar w:fldCharType="end"/>
        </w:r>
      </w:hyperlink>
    </w:p>
    <w:p w14:paraId="3E9F59AE" w14:textId="3EF12E14"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43" w:history="1">
        <w:r w:rsidR="003D4787" w:rsidRPr="00BE0F64">
          <w:rPr>
            <w:rStyle w:val="Hyperlink"/>
            <w:noProof/>
          </w:rPr>
          <w:t>6.2.</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Анализа мера централности</w:t>
        </w:r>
        <w:r w:rsidR="003D4787">
          <w:rPr>
            <w:noProof/>
            <w:webHidden/>
          </w:rPr>
          <w:tab/>
        </w:r>
        <w:r w:rsidR="003D4787">
          <w:rPr>
            <w:noProof/>
            <w:webHidden/>
          </w:rPr>
          <w:fldChar w:fldCharType="begin"/>
        </w:r>
        <w:r w:rsidR="003D4787">
          <w:rPr>
            <w:noProof/>
            <w:webHidden/>
          </w:rPr>
          <w:instrText xml:space="preserve"> PAGEREF _Toc96294743 \h </w:instrText>
        </w:r>
        <w:r w:rsidR="003D4787">
          <w:rPr>
            <w:noProof/>
            <w:webHidden/>
          </w:rPr>
        </w:r>
        <w:r w:rsidR="003D4787">
          <w:rPr>
            <w:noProof/>
            <w:webHidden/>
          </w:rPr>
          <w:fldChar w:fldCharType="separate"/>
        </w:r>
        <w:r>
          <w:rPr>
            <w:noProof/>
            <w:webHidden/>
          </w:rPr>
          <w:t>48</w:t>
        </w:r>
        <w:r w:rsidR="003D4787">
          <w:rPr>
            <w:noProof/>
            <w:webHidden/>
          </w:rPr>
          <w:fldChar w:fldCharType="end"/>
        </w:r>
      </w:hyperlink>
    </w:p>
    <w:p w14:paraId="0240505E" w14:textId="15985947" w:rsidR="003D4787" w:rsidRDefault="00012A22">
      <w:pPr>
        <w:pStyle w:val="TOC2"/>
        <w:tabs>
          <w:tab w:val="left" w:pos="960"/>
          <w:tab w:val="right" w:leader="dot" w:pos="9628"/>
        </w:tabs>
        <w:rPr>
          <w:rFonts w:asciiTheme="minorHAnsi" w:eastAsiaTheme="minorEastAsia" w:hAnsiTheme="minorHAnsi" w:cstheme="minorBidi"/>
          <w:smallCaps w:val="0"/>
          <w:noProof/>
          <w:sz w:val="22"/>
          <w:szCs w:val="22"/>
          <w:lang w:val="en-US"/>
        </w:rPr>
      </w:pPr>
      <w:hyperlink w:anchor="_Toc96294744" w:history="1">
        <w:r w:rsidR="003D4787" w:rsidRPr="00BE0F64">
          <w:rPr>
            <w:rStyle w:val="Hyperlink"/>
            <w:i/>
            <w:noProof/>
            <w:lang w:val="sr-Cyrl-ME"/>
          </w:rPr>
          <w:t>6.3.</w:t>
        </w:r>
        <w:r w:rsidR="003D4787">
          <w:rPr>
            <w:rFonts w:asciiTheme="minorHAnsi" w:eastAsiaTheme="minorEastAsia" w:hAnsiTheme="minorHAnsi" w:cstheme="minorBidi"/>
            <w:smallCaps w:val="0"/>
            <w:noProof/>
            <w:sz w:val="22"/>
            <w:szCs w:val="22"/>
            <w:lang w:val="en-US"/>
          </w:rPr>
          <w:tab/>
        </w:r>
        <w:r w:rsidR="003D4787" w:rsidRPr="00BE0F64">
          <w:rPr>
            <w:rStyle w:val="Hyperlink"/>
            <w:noProof/>
            <w:lang w:val="sr-Cyrl-ME"/>
          </w:rPr>
          <w:t xml:space="preserve">Детекција комуна мреже </w:t>
        </w:r>
        <w:r w:rsidR="003D4787" w:rsidRPr="00BE0F64">
          <w:rPr>
            <w:rStyle w:val="Hyperlink"/>
            <w:i/>
            <w:noProof/>
            <w:lang w:val="en-US"/>
          </w:rPr>
          <w:t>UserNet</w:t>
        </w:r>
        <w:r w:rsidR="003D4787">
          <w:rPr>
            <w:noProof/>
            <w:webHidden/>
          </w:rPr>
          <w:tab/>
        </w:r>
        <w:r w:rsidR="003D4787">
          <w:rPr>
            <w:noProof/>
            <w:webHidden/>
          </w:rPr>
          <w:fldChar w:fldCharType="begin"/>
        </w:r>
        <w:r w:rsidR="003D4787">
          <w:rPr>
            <w:noProof/>
            <w:webHidden/>
          </w:rPr>
          <w:instrText xml:space="preserve"> PAGEREF _Toc96294744 \h </w:instrText>
        </w:r>
        <w:r w:rsidR="003D4787">
          <w:rPr>
            <w:noProof/>
            <w:webHidden/>
          </w:rPr>
        </w:r>
        <w:r w:rsidR="003D4787">
          <w:rPr>
            <w:noProof/>
            <w:webHidden/>
          </w:rPr>
          <w:fldChar w:fldCharType="separate"/>
        </w:r>
        <w:r>
          <w:rPr>
            <w:noProof/>
            <w:webHidden/>
          </w:rPr>
          <w:t>52</w:t>
        </w:r>
        <w:r w:rsidR="003D4787">
          <w:rPr>
            <w:noProof/>
            <w:webHidden/>
          </w:rPr>
          <w:fldChar w:fldCharType="end"/>
        </w:r>
      </w:hyperlink>
    </w:p>
    <w:p w14:paraId="7857C5B1" w14:textId="407DD157" w:rsidR="003D4787" w:rsidRDefault="00012A22">
      <w:pPr>
        <w:pStyle w:val="TOC1"/>
        <w:tabs>
          <w:tab w:val="right" w:leader="dot" w:pos="9628"/>
        </w:tabs>
        <w:rPr>
          <w:rFonts w:asciiTheme="minorHAnsi" w:eastAsiaTheme="minorEastAsia" w:hAnsiTheme="minorHAnsi" w:cstheme="minorBidi"/>
          <w:b w:val="0"/>
          <w:bCs w:val="0"/>
          <w:caps w:val="0"/>
          <w:noProof/>
          <w:sz w:val="22"/>
          <w:szCs w:val="22"/>
          <w:lang w:val="en-US"/>
        </w:rPr>
      </w:pPr>
      <w:hyperlink w:anchor="_Toc96294745" w:history="1">
        <w:r w:rsidR="003D4787" w:rsidRPr="00BE0F64">
          <w:rPr>
            <w:rStyle w:val="Hyperlink"/>
            <w:noProof/>
          </w:rPr>
          <w:t>Литература</w:t>
        </w:r>
        <w:r w:rsidR="003D4787">
          <w:rPr>
            <w:noProof/>
            <w:webHidden/>
          </w:rPr>
          <w:tab/>
        </w:r>
        <w:r w:rsidR="003D4787">
          <w:rPr>
            <w:noProof/>
            <w:webHidden/>
          </w:rPr>
          <w:fldChar w:fldCharType="begin"/>
        </w:r>
        <w:r w:rsidR="003D4787">
          <w:rPr>
            <w:noProof/>
            <w:webHidden/>
          </w:rPr>
          <w:instrText xml:space="preserve"> PAGEREF _Toc96294745 \h </w:instrText>
        </w:r>
        <w:r w:rsidR="003D4787">
          <w:rPr>
            <w:noProof/>
            <w:webHidden/>
          </w:rPr>
        </w:r>
        <w:r w:rsidR="003D4787">
          <w:rPr>
            <w:noProof/>
            <w:webHidden/>
          </w:rPr>
          <w:fldChar w:fldCharType="separate"/>
        </w:r>
        <w:r>
          <w:rPr>
            <w:noProof/>
            <w:webHidden/>
          </w:rPr>
          <w:t>54</w:t>
        </w:r>
        <w:r w:rsidR="003D4787">
          <w:rPr>
            <w:noProof/>
            <w:webHidden/>
          </w:rPr>
          <w:fldChar w:fldCharType="end"/>
        </w:r>
      </w:hyperlink>
    </w:p>
    <w:p w14:paraId="6510BB80" w14:textId="5A480333" w:rsidR="00F06BB2" w:rsidRDefault="00D20D2B" w:rsidP="00C846F0">
      <w:pPr>
        <w:pStyle w:val="TOC3"/>
        <w:tabs>
          <w:tab w:val="left" w:pos="1440"/>
          <w:tab w:val="right" w:leader="dot" w:pos="9628"/>
        </w:tabs>
      </w:pPr>
      <w:r>
        <w:fldChar w:fldCharType="end"/>
      </w:r>
    </w:p>
    <w:p w14:paraId="4DF60E6B" w14:textId="77777777" w:rsidR="00F06BB2" w:rsidRPr="002C6AE6" w:rsidRDefault="006412E1" w:rsidP="00C846F0">
      <w:pPr>
        <w:pStyle w:val="Inivonaslova-Poglavlje"/>
      </w:pPr>
      <w:bookmarkStart w:id="3" w:name="_Toc96294725"/>
      <w:bookmarkStart w:id="4" w:name="_Toc254342941"/>
      <w:r w:rsidRPr="002C6AE6">
        <w:lastRenderedPageBreak/>
        <w:t>Увод</w:t>
      </w:r>
      <w:bookmarkEnd w:id="3"/>
      <w:r w:rsidR="00E7161C" w:rsidRPr="002C6AE6">
        <w:t xml:space="preserve"> </w:t>
      </w:r>
    </w:p>
    <w:p w14:paraId="7393EE71" w14:textId="26953142" w:rsidR="00F06BB2" w:rsidRDefault="007970D6" w:rsidP="00C846F0">
      <w:pPr>
        <w:pStyle w:val="Osnovnitekst"/>
        <w:spacing w:line="240" w:lineRule="auto"/>
        <w:rPr>
          <w:lang w:val="sr-Cyrl-ME"/>
        </w:rPr>
      </w:pPr>
      <w:r>
        <w:rPr>
          <w:lang w:val="sr-Cyrl-ME"/>
        </w:rPr>
        <w:t>Циљ пројектног задатка је да се практично прим</w:t>
      </w:r>
      <w:r w:rsidR="007920C0">
        <w:rPr>
          <w:lang w:val="sr-Cyrl-ME"/>
        </w:rPr>
        <w:t>ени стечено теоријско знање из предмета Анализа социјалних мрежа</w:t>
      </w:r>
      <w:r w:rsidR="00ED30EE">
        <w:rPr>
          <w:lang w:val="sr-Cyrl-ME"/>
        </w:rPr>
        <w:t xml:space="preserve">.  Извршена је анализа и обрада скупа података социјалне мреже </w:t>
      </w:r>
      <w:r w:rsidR="00ED30EE" w:rsidRPr="007920C0">
        <w:rPr>
          <w:i/>
          <w:iCs/>
          <w:lang w:val="en-US"/>
        </w:rPr>
        <w:t>Reddit</w:t>
      </w:r>
      <w:r w:rsidR="00ED30EE">
        <w:rPr>
          <w:lang w:val="sr-Cyrl-ME"/>
        </w:rPr>
        <w:t>, издвајањем одређених скупова података моделоване су различите мреже</w:t>
      </w:r>
      <w:r w:rsidR="007D1BB7">
        <w:rPr>
          <w:lang w:val="sr-Cyrl-ME"/>
        </w:rPr>
        <w:t>,</w:t>
      </w:r>
      <w:r w:rsidR="00ED30EE">
        <w:rPr>
          <w:lang w:val="sr-Cyrl-ME"/>
        </w:rPr>
        <w:t xml:space="preserve"> </w:t>
      </w:r>
      <w:r w:rsidR="007D1BB7">
        <w:rPr>
          <w:lang w:val="sr-Cyrl-ME"/>
        </w:rPr>
        <w:t>потом је</w:t>
      </w:r>
      <w:r w:rsidR="00ED30EE">
        <w:rPr>
          <w:lang w:val="sr-Cyrl-ME"/>
        </w:rPr>
        <w:t xml:space="preserve"> извршена је анализа и визуелизација мрежа.</w:t>
      </w:r>
    </w:p>
    <w:p w14:paraId="1AB6661D" w14:textId="635FC183" w:rsidR="00BC73C7" w:rsidRPr="006C0CA9" w:rsidRDefault="006E6B0A" w:rsidP="00C846F0">
      <w:pPr>
        <w:pStyle w:val="Osnovnitekst"/>
        <w:spacing w:line="240" w:lineRule="auto"/>
        <w:rPr>
          <w:lang w:val="sr-Cyrl-ME"/>
        </w:rPr>
      </w:pPr>
      <w:r w:rsidRPr="007920C0">
        <w:rPr>
          <w:i/>
          <w:iCs/>
          <w:lang w:val="en-US"/>
        </w:rPr>
        <w:t>Reddit</w:t>
      </w:r>
      <w:r>
        <w:rPr>
          <w:i/>
          <w:iCs/>
          <w:lang w:val="sr-Cyrl-ME"/>
        </w:rPr>
        <w:t xml:space="preserve"> </w:t>
      </w:r>
      <w:r>
        <w:rPr>
          <w:lang w:val="sr-Cyrl-ME"/>
        </w:rPr>
        <w:t xml:space="preserve">је веб страница која је огранизована у виду форума, где корисници </w:t>
      </w:r>
      <w:r w:rsidR="003F1118">
        <w:rPr>
          <w:lang w:val="sr-Cyrl-ME"/>
        </w:rPr>
        <w:t xml:space="preserve">постављају, коментаришу и оцењују веб садржај. Садржај је подељен у сабредите </w:t>
      </w:r>
      <w:r w:rsidR="003F1118">
        <w:t>(</w:t>
      </w:r>
      <w:r w:rsidR="003F1118" w:rsidRPr="00BC73C7">
        <w:rPr>
          <w:i/>
          <w:iCs/>
        </w:rPr>
        <w:t>subreddit</w:t>
      </w:r>
      <w:r w:rsidR="003F1118">
        <w:t>),</w:t>
      </w:r>
      <w:r w:rsidR="003F1118">
        <w:rPr>
          <w:lang w:val="sr-Cyrl-ME"/>
        </w:rPr>
        <w:t xml:space="preserve"> који су у највећем броју случајева тематски или географски организовани.</w:t>
      </w:r>
      <w:r w:rsidR="00BC73C7">
        <w:rPr>
          <w:lang w:val="sr-Cyrl-ME"/>
        </w:rPr>
        <w:t xml:space="preserve"> Форум постоји од 2005. године и тренутно биљежи око 52 милиона дневно активних корисника. С обзиром на величину </w:t>
      </w:r>
      <w:r w:rsidR="006C0CA9">
        <w:rPr>
          <w:lang w:val="sr-Cyrl-ME"/>
        </w:rPr>
        <w:t>форума и велики број активних корисника, за анализу је узета 2008 година, због релативно малог обима података и догађаја који су се у њој десили, као што је светска економска криза. Анализиране су објаве</w:t>
      </w:r>
      <w:r w:rsidR="00BC73C7">
        <w:t xml:space="preserve"> (</w:t>
      </w:r>
      <w:r w:rsidR="00BC73C7" w:rsidRPr="006C0CA9">
        <w:rPr>
          <w:i/>
          <w:iCs/>
        </w:rPr>
        <w:t>submssion</w:t>
      </w:r>
      <w:r w:rsidR="00BC73C7">
        <w:t xml:space="preserve">) </w:t>
      </w:r>
      <w:r w:rsidR="006C0CA9">
        <w:rPr>
          <w:lang w:val="sr-Cyrl-ME"/>
        </w:rPr>
        <w:t>и коментари</w:t>
      </w:r>
      <w:r w:rsidR="00BC73C7">
        <w:t xml:space="preserve"> (</w:t>
      </w:r>
      <w:r w:rsidR="00BC73C7" w:rsidRPr="006C0CA9">
        <w:rPr>
          <w:i/>
          <w:iCs/>
        </w:rPr>
        <w:t>comment</w:t>
      </w:r>
      <w:r w:rsidR="00BC73C7">
        <w:t>).</w:t>
      </w:r>
    </w:p>
    <w:p w14:paraId="1728F2F6" w14:textId="67BA2F72" w:rsidR="006E6B0A" w:rsidRDefault="000575AB" w:rsidP="00C846F0">
      <w:pPr>
        <w:pStyle w:val="Osnovnitekst"/>
        <w:spacing w:line="240" w:lineRule="auto"/>
      </w:pPr>
      <w:r>
        <w:rPr>
          <w:lang w:val="sr-Cyrl-ME"/>
        </w:rPr>
        <w:t xml:space="preserve">У другом поглављу </w:t>
      </w:r>
      <w:r w:rsidR="00692E80">
        <w:rPr>
          <w:lang w:val="sr-Cyrl-ME"/>
        </w:rPr>
        <w:t xml:space="preserve">задатка </w:t>
      </w:r>
      <w:r>
        <w:rPr>
          <w:lang w:val="sr-Cyrl-ME"/>
        </w:rPr>
        <w:t>дат је опис и</w:t>
      </w:r>
      <w:r w:rsidR="00C86ACD">
        <w:rPr>
          <w:lang w:val="sr-Cyrl-ME"/>
        </w:rPr>
        <w:t>зврешн</w:t>
      </w:r>
      <w:r>
        <w:rPr>
          <w:lang w:val="sr-Cyrl-ME"/>
        </w:rPr>
        <w:t>их</w:t>
      </w:r>
      <w:r w:rsidR="00C86ACD">
        <w:rPr>
          <w:lang w:val="sr-Cyrl-ME"/>
        </w:rPr>
        <w:t xml:space="preserve"> обрада и прелиминарн</w:t>
      </w:r>
      <w:r>
        <w:rPr>
          <w:lang w:val="sr-Cyrl-ME"/>
        </w:rPr>
        <w:t>их</w:t>
      </w:r>
      <w:r w:rsidR="00C86ACD">
        <w:rPr>
          <w:lang w:val="sr-Cyrl-ME"/>
        </w:rPr>
        <w:t xml:space="preserve"> анализа сировог скупа података, при чему су иск</w:t>
      </w:r>
      <w:r w:rsidR="006E6B0A">
        <w:rPr>
          <w:lang w:val="sr-Cyrl-ME"/>
        </w:rPr>
        <w:t>ључени непотребни и непотпуни подаци, а из</w:t>
      </w:r>
      <w:r w:rsidR="002710DB">
        <w:rPr>
          <w:lang w:val="sr-Cyrl-ME"/>
        </w:rPr>
        <w:t>в</w:t>
      </w:r>
      <w:r w:rsidR="006E6B0A">
        <w:rPr>
          <w:lang w:val="sr-Cyrl-ME"/>
        </w:rPr>
        <w:t>дојили су се неопходни подаци.</w:t>
      </w:r>
      <w:r w:rsidR="00C46F3F">
        <w:rPr>
          <w:lang w:val="en-US"/>
        </w:rPr>
        <w:t xml:space="preserve"> </w:t>
      </w:r>
      <w:r>
        <w:rPr>
          <w:lang w:val="sr-Cyrl-ME"/>
        </w:rPr>
        <w:t xml:space="preserve">У </w:t>
      </w:r>
      <w:r w:rsidR="005F3703">
        <w:rPr>
          <w:lang w:val="sr-Cyrl-ME"/>
        </w:rPr>
        <w:t>другом д</w:t>
      </w:r>
      <w:r w:rsidR="002710DB">
        <w:rPr>
          <w:lang w:val="sr-Cyrl-ME"/>
        </w:rPr>
        <w:t>е</w:t>
      </w:r>
      <w:r w:rsidR="005F3703">
        <w:rPr>
          <w:lang w:val="sr-Cyrl-ME"/>
        </w:rPr>
        <w:t>лу</w:t>
      </w:r>
      <w:r>
        <w:rPr>
          <w:lang w:val="sr-Cyrl-ME"/>
        </w:rPr>
        <w:t xml:space="preserve"> поглављ</w:t>
      </w:r>
      <w:r w:rsidR="002710DB">
        <w:rPr>
          <w:lang w:val="sr-Cyrl-ME"/>
        </w:rPr>
        <w:t>а</w:t>
      </w:r>
      <w:r>
        <w:rPr>
          <w:lang w:val="sr-Cyrl-ME"/>
        </w:rPr>
        <w:t xml:space="preserve"> је дат</w:t>
      </w:r>
      <w:r w:rsidR="005F3703">
        <w:rPr>
          <w:lang w:val="sr-Cyrl-ME"/>
        </w:rPr>
        <w:t xml:space="preserve"> </w:t>
      </w:r>
      <w:r w:rsidR="00692E80">
        <w:rPr>
          <w:lang w:val="sr-Cyrl-ME"/>
        </w:rPr>
        <w:t>скуп одговора на прву групу истраживачких питања везаних за статистичку обраду података.</w:t>
      </w:r>
    </w:p>
    <w:p w14:paraId="6DBC86D3" w14:textId="766A7B76" w:rsidR="00F06BB2" w:rsidRPr="00B35385" w:rsidRDefault="00B35385" w:rsidP="00C846F0">
      <w:pPr>
        <w:pStyle w:val="Osnovnitekst"/>
        <w:spacing w:line="240" w:lineRule="auto"/>
        <w:rPr>
          <w:lang w:val="sr-Cyrl-ME"/>
        </w:rPr>
      </w:pPr>
      <w:r>
        <w:rPr>
          <w:lang w:val="sr-Cyrl-ME"/>
        </w:rPr>
        <w:t xml:space="preserve">Треће поглавље обрађује мрежу </w:t>
      </w:r>
      <w:r w:rsidRPr="006A38A2">
        <w:rPr>
          <w:lang w:val="sr-Cyrl-ME"/>
        </w:rPr>
        <w:t>SNET</w:t>
      </w:r>
      <w:r w:rsidR="001D6548">
        <w:rPr>
          <w:i/>
          <w:iCs/>
          <w:lang w:val="sr-Cyrl-ME"/>
        </w:rPr>
        <w:t xml:space="preserve"> (</w:t>
      </w:r>
      <w:r w:rsidR="001D6548" w:rsidRPr="001D6548">
        <w:rPr>
          <w:i/>
          <w:iCs/>
          <w:lang w:val="sr-Cyrl-ME"/>
        </w:rPr>
        <w:t>subreddit network</w:t>
      </w:r>
      <w:r w:rsidR="001D6548">
        <w:rPr>
          <w:i/>
          <w:iCs/>
          <w:lang w:val="sr-Cyrl-ME"/>
        </w:rPr>
        <w:t xml:space="preserve">) </w:t>
      </w:r>
      <w:r>
        <w:rPr>
          <w:lang w:val="sr-Cyrl-ME"/>
        </w:rPr>
        <w:t>која моделује интеракције сабредита на основу активности корисника</w:t>
      </w:r>
      <w:r w:rsidR="00C565D5">
        <w:rPr>
          <w:lang w:val="sr-Cyrl-ME"/>
        </w:rPr>
        <w:t xml:space="preserve">. Грана између два сабредита постоји, уколико </w:t>
      </w:r>
      <w:r w:rsidR="001944F7">
        <w:rPr>
          <w:lang w:val="sr-Cyrl-ME"/>
        </w:rPr>
        <w:t>постоји</w:t>
      </w:r>
      <w:r w:rsidR="00C565D5">
        <w:rPr>
          <w:lang w:val="sr-Cyrl-ME"/>
        </w:rPr>
        <w:t xml:space="preserve"> корисник који је био активан на оба сабредита у виду коментара или објав</w:t>
      </w:r>
      <w:r w:rsidR="00AB65D4">
        <w:rPr>
          <w:lang w:val="sr-Cyrl-ME"/>
        </w:rPr>
        <w:t>е</w:t>
      </w:r>
      <w:r w:rsidR="00C565D5">
        <w:rPr>
          <w:lang w:val="sr-Cyrl-ME"/>
        </w:rPr>
        <w:t xml:space="preserve">. </w:t>
      </w:r>
    </w:p>
    <w:p w14:paraId="3968A963" w14:textId="77E1975C" w:rsidR="00C11CB2" w:rsidRDefault="006412E1" w:rsidP="00C846F0">
      <w:pPr>
        <w:pStyle w:val="Osnovnitekst"/>
        <w:spacing w:line="240" w:lineRule="auto"/>
        <w:rPr>
          <w:lang w:val="sr-Cyrl-ME"/>
        </w:rPr>
      </w:pPr>
      <w:r>
        <w:t>У</w:t>
      </w:r>
      <w:r w:rsidR="00F06BB2">
        <w:t xml:space="preserve"> </w:t>
      </w:r>
      <w:r>
        <w:t>поглављу</w:t>
      </w:r>
      <w:r w:rsidR="00F06BB2">
        <w:t xml:space="preserve"> </w:t>
      </w:r>
      <w:r w:rsidR="001F488A">
        <w:rPr>
          <w:lang w:val="sr-Cyrl-CS"/>
        </w:rPr>
        <w:t>4</w:t>
      </w:r>
      <w:r w:rsidR="00F06BB2">
        <w:t xml:space="preserve">. </w:t>
      </w:r>
      <w:r w:rsidR="006A38A2">
        <w:t xml:space="preserve">je </w:t>
      </w:r>
      <w:r w:rsidR="006A38A2">
        <w:rPr>
          <w:lang w:val="sr-Cyrl-ME"/>
        </w:rPr>
        <w:t xml:space="preserve">обрађена </w:t>
      </w:r>
      <w:r w:rsidR="006A38A2" w:rsidRPr="006A38A2">
        <w:rPr>
          <w:lang w:val="sr-Cyrl-ME"/>
        </w:rPr>
        <w:t>SNE</w:t>
      </w:r>
      <w:r w:rsidR="006A38A2" w:rsidRPr="006A38A2">
        <w:rPr>
          <w:lang w:val="en-US"/>
        </w:rPr>
        <w:t>TF</w:t>
      </w:r>
      <w:r w:rsidR="006A38A2">
        <w:rPr>
          <w:i/>
          <w:iCs/>
          <w:lang w:val="en-US"/>
        </w:rPr>
        <w:t xml:space="preserve"> (</w:t>
      </w:r>
      <w:r w:rsidR="006A38A2" w:rsidRPr="006A38A2">
        <w:rPr>
          <w:i/>
          <w:iCs/>
        </w:rPr>
        <w:t>filtered subreddit network</w:t>
      </w:r>
      <w:r w:rsidR="006A38A2">
        <w:rPr>
          <w:i/>
          <w:iCs/>
          <w:lang w:val="en-US"/>
        </w:rPr>
        <w:t xml:space="preserve">) </w:t>
      </w:r>
      <w:r w:rsidR="006A38A2">
        <w:rPr>
          <w:lang w:val="sr-Cyrl-ME"/>
        </w:rPr>
        <w:t>у којој су филтриране гране мале тежине,  и одбачене су све гране чије су тежине испод изабран</w:t>
      </w:r>
      <w:r w:rsidR="009E1CBE">
        <w:rPr>
          <w:lang w:val="sr-Cyrl-ME"/>
        </w:rPr>
        <w:t>ог</w:t>
      </w:r>
      <w:r w:rsidR="006A38A2">
        <w:rPr>
          <w:lang w:val="sr-Cyrl-ME"/>
        </w:rPr>
        <w:t xml:space="preserve"> прага. </w:t>
      </w:r>
    </w:p>
    <w:p w14:paraId="7DAD6572" w14:textId="77777777" w:rsidR="00C11CB2" w:rsidRDefault="00080BFC" w:rsidP="00C846F0">
      <w:pPr>
        <w:pStyle w:val="Osnovnitekst"/>
        <w:spacing w:line="240" w:lineRule="auto"/>
        <w:rPr>
          <w:lang w:val="sr-Cyrl-ME"/>
        </w:rPr>
      </w:pPr>
      <w:r>
        <w:rPr>
          <w:lang w:val="sr-Cyrl-ME"/>
        </w:rPr>
        <w:t>У п</w:t>
      </w:r>
      <w:r w:rsidR="006A38A2">
        <w:rPr>
          <w:lang w:val="sr-Cyrl-ME"/>
        </w:rPr>
        <w:t>ето</w:t>
      </w:r>
      <w:r>
        <w:rPr>
          <w:lang w:val="sr-Cyrl-ME"/>
        </w:rPr>
        <w:t>м</w:t>
      </w:r>
      <w:r w:rsidR="006A38A2">
        <w:rPr>
          <w:lang w:val="sr-Cyrl-ME"/>
        </w:rPr>
        <w:t xml:space="preserve"> поглављ</w:t>
      </w:r>
      <w:r>
        <w:rPr>
          <w:lang w:val="sr-Cyrl-ME"/>
        </w:rPr>
        <w:t xml:space="preserve">у је анализирана </w:t>
      </w:r>
      <w:r w:rsidR="006A38A2">
        <w:rPr>
          <w:lang w:val="sr-Cyrl-ME"/>
        </w:rPr>
        <w:t xml:space="preserve"> </w:t>
      </w:r>
      <w:r w:rsidRPr="006A38A2">
        <w:rPr>
          <w:lang w:val="sr-Cyrl-ME"/>
        </w:rPr>
        <w:t>SNE</w:t>
      </w:r>
      <w:r w:rsidRPr="006A38A2">
        <w:rPr>
          <w:lang w:val="en-US"/>
        </w:rPr>
        <w:t>T</w:t>
      </w:r>
      <w:r>
        <w:rPr>
          <w:lang w:val="sr-Cyrl-ME"/>
        </w:rPr>
        <w:t>Т (</w:t>
      </w:r>
      <w:r w:rsidRPr="00080BFC">
        <w:rPr>
          <w:i/>
          <w:iCs/>
        </w:rPr>
        <w:t>targeted subreddit network</w:t>
      </w:r>
      <w:r>
        <w:rPr>
          <w:lang w:val="sr-Cyrl-ME"/>
        </w:rPr>
        <w:t xml:space="preserve">) мрежа, коју чине сабредити који су везани за тему економске кризе. </w:t>
      </w:r>
      <w:r w:rsidR="00E04A55">
        <w:rPr>
          <w:lang w:val="sr-Cyrl-ME"/>
        </w:rPr>
        <w:t xml:space="preserve">На крају овог потпоглавља је дато поређење </w:t>
      </w:r>
      <w:r w:rsidR="00E04A55">
        <w:t>SNet</w:t>
      </w:r>
      <w:r w:rsidR="00E04A55">
        <w:rPr>
          <w:lang w:val="sr-Cyrl-ME"/>
        </w:rPr>
        <w:t xml:space="preserve"> и </w:t>
      </w:r>
      <w:r w:rsidR="00E04A55">
        <w:t>SNet</w:t>
      </w:r>
      <w:r w:rsidR="00E04A55">
        <w:rPr>
          <w:lang w:val="sr-Cyrl-ME"/>
        </w:rPr>
        <w:t xml:space="preserve">Т мрежа. </w:t>
      </w:r>
    </w:p>
    <w:p w14:paraId="748D3B3E" w14:textId="7F370AFC" w:rsidR="00F06BB2" w:rsidRDefault="00080BFC" w:rsidP="00C846F0">
      <w:pPr>
        <w:pStyle w:val="Osnovnitekst"/>
        <w:spacing w:line="240" w:lineRule="auto"/>
        <w:rPr>
          <w:lang w:val="sr-Cyrl-ME"/>
        </w:rPr>
      </w:pPr>
      <w:r>
        <w:rPr>
          <w:lang w:val="sr-Cyrl-ME"/>
        </w:rPr>
        <w:t>Мрежа корисника</w:t>
      </w:r>
      <w:r>
        <w:rPr>
          <w:lang w:val="en-US"/>
        </w:rPr>
        <w:t xml:space="preserve">, </w:t>
      </w:r>
      <w:r w:rsidRPr="00B873C1">
        <w:rPr>
          <w:lang w:val="en-US"/>
        </w:rPr>
        <w:t>UserNet</w:t>
      </w:r>
      <w:r>
        <w:rPr>
          <w:i/>
          <w:iCs/>
          <w:lang w:val="en-US"/>
        </w:rPr>
        <w:t xml:space="preserve">, </w:t>
      </w:r>
      <w:r>
        <w:rPr>
          <w:lang w:val="sr-Cyrl-ME"/>
        </w:rPr>
        <w:t>моделује интеракције између корисника, у виду коментара на објаву или на коментар</w:t>
      </w:r>
      <w:r w:rsidR="00AC3539">
        <w:rPr>
          <w:lang w:val="sr-Cyrl-ME"/>
        </w:rPr>
        <w:t>, и њена анализа је дата у шестом поглављу.</w:t>
      </w:r>
    </w:p>
    <w:p w14:paraId="480D5E9D" w14:textId="0066414E" w:rsidR="00AC3539" w:rsidRPr="00080BFC" w:rsidRDefault="00AC3539" w:rsidP="00C846F0">
      <w:pPr>
        <w:pStyle w:val="Osnovnitekst"/>
        <w:spacing w:line="240" w:lineRule="auto"/>
        <w:rPr>
          <w:lang w:val="sr-Cyrl-ME"/>
        </w:rPr>
      </w:pPr>
    </w:p>
    <w:p w14:paraId="6926BD9F" w14:textId="269AC434" w:rsidR="00F06BB2" w:rsidRPr="002C6AE6" w:rsidRDefault="00F06BB2" w:rsidP="00C846F0">
      <w:pPr>
        <w:pStyle w:val="Inivonaslova-Poglavlje"/>
      </w:pPr>
      <w:r w:rsidRPr="002C6AE6">
        <w:lastRenderedPageBreak/>
        <w:t xml:space="preserve"> </w:t>
      </w:r>
      <w:bookmarkStart w:id="5" w:name="_Toc96294726"/>
      <w:r w:rsidR="00E64392" w:rsidRPr="002C6AE6">
        <w:t>Анализа</w:t>
      </w:r>
      <w:r w:rsidR="00B5115E" w:rsidRPr="002C6AE6">
        <w:t xml:space="preserve"> </w:t>
      </w:r>
      <w:r w:rsidR="002D316C" w:rsidRPr="002C6AE6">
        <w:t>примарног скупа</w:t>
      </w:r>
      <w:r w:rsidR="00B5115E" w:rsidRPr="002C6AE6">
        <w:t xml:space="preserve"> података</w:t>
      </w:r>
      <w:r w:rsidR="002D316C" w:rsidRPr="002C6AE6">
        <w:t xml:space="preserve"> </w:t>
      </w:r>
      <w:r w:rsidR="00E64392" w:rsidRPr="002C6AE6">
        <w:t>и статистичка обрада</w:t>
      </w:r>
      <w:bookmarkEnd w:id="5"/>
      <w:r w:rsidR="00E64392" w:rsidRPr="002C6AE6">
        <w:t xml:space="preserve"> </w:t>
      </w:r>
    </w:p>
    <w:p w14:paraId="191A3339" w14:textId="793F0C1A" w:rsidR="00F06BB2" w:rsidRPr="0022144A" w:rsidRDefault="002E288B" w:rsidP="00C846F0">
      <w:pPr>
        <w:pStyle w:val="Osnovnitekst"/>
        <w:spacing w:line="240" w:lineRule="auto"/>
        <w:rPr>
          <w:lang w:val="sr-Cyrl-ME"/>
        </w:rPr>
      </w:pPr>
      <w:r>
        <w:rPr>
          <w:lang w:val="sr-Cyrl-CS"/>
        </w:rPr>
        <w:t xml:space="preserve">У </w:t>
      </w:r>
      <w:bookmarkEnd w:id="4"/>
      <w:r w:rsidR="0022144A">
        <w:rPr>
          <w:lang w:val="sr-Cyrl-ME"/>
        </w:rPr>
        <w:t xml:space="preserve">првом потпоглављу је описана анализа примарног скупа података, </w:t>
      </w:r>
      <w:r w:rsidR="003D0C73">
        <w:rPr>
          <w:lang w:val="sr-Cyrl-ME"/>
        </w:rPr>
        <w:t xml:space="preserve">која је довела до секундарног скупа података </w:t>
      </w:r>
      <w:r w:rsidR="0022144A">
        <w:rPr>
          <w:lang w:val="sr-Cyrl-ME"/>
        </w:rPr>
        <w:t>и издвојен</w:t>
      </w:r>
      <w:r w:rsidR="00E95000">
        <w:rPr>
          <w:lang w:val="en-US"/>
        </w:rPr>
        <w:t>e</w:t>
      </w:r>
      <w:r w:rsidR="0022144A">
        <w:rPr>
          <w:lang w:val="sr-Cyrl-ME"/>
        </w:rPr>
        <w:t xml:space="preserve"> су </w:t>
      </w:r>
      <w:r w:rsidR="00E95000">
        <w:rPr>
          <w:lang w:val="sr-Cyrl-ME"/>
        </w:rPr>
        <w:t xml:space="preserve">уклоњене колоне, које нису од </w:t>
      </w:r>
      <w:r w:rsidR="0022144A">
        <w:rPr>
          <w:lang w:val="sr-Cyrl-ME"/>
        </w:rPr>
        <w:t>значаја</w:t>
      </w:r>
      <w:r w:rsidR="00E95000">
        <w:rPr>
          <w:lang w:val="sr-Cyrl-ME"/>
        </w:rPr>
        <w:t xml:space="preserve"> за даљу анализу</w:t>
      </w:r>
      <w:r w:rsidR="0022144A">
        <w:rPr>
          <w:lang w:val="sr-Cyrl-ME"/>
        </w:rPr>
        <w:t xml:space="preserve">. Потом, у другом потпоглављу </w:t>
      </w:r>
      <w:r w:rsidR="003D0C73">
        <w:rPr>
          <w:lang w:val="sr-Cyrl-ME"/>
        </w:rPr>
        <w:t>је одговорено на питања из статистичке анализе за секундарни скуп података.</w:t>
      </w:r>
    </w:p>
    <w:p w14:paraId="322FF9A5" w14:textId="707EA0C9" w:rsidR="00F06BB2" w:rsidRPr="002C6AE6" w:rsidRDefault="003D0C73" w:rsidP="00C846F0">
      <w:pPr>
        <w:pStyle w:val="IInivonaslova-Potpoglavlje"/>
      </w:pPr>
      <w:bookmarkStart w:id="6" w:name="_Toc96294727"/>
      <w:r w:rsidRPr="002C6AE6">
        <w:t>Анализа примарног скупа података</w:t>
      </w:r>
      <w:bookmarkEnd w:id="6"/>
    </w:p>
    <w:p w14:paraId="061E6E57" w14:textId="626AEB8D" w:rsidR="003D0C73" w:rsidRDefault="003D0C73" w:rsidP="00C846F0">
      <w:pPr>
        <w:pStyle w:val="Osnovnitekst"/>
        <w:spacing w:line="240" w:lineRule="auto"/>
        <w:rPr>
          <w:lang w:val="sr-Cyrl-ME"/>
        </w:rPr>
      </w:pPr>
      <w:r>
        <w:rPr>
          <w:lang w:val="sr-Cyrl-ME"/>
        </w:rPr>
        <w:t xml:space="preserve">Прво је извршена провера да ли су сви идентификатори </w:t>
      </w:r>
      <w:r w:rsidR="00673C26">
        <w:rPr>
          <w:lang w:val="sr-Cyrl-ME"/>
        </w:rPr>
        <w:t>објава и коментара јединствени и да нису празни</w:t>
      </w:r>
      <w:r w:rsidR="00CB3C30">
        <w:rPr>
          <w:lang w:val="sr-Cyrl-ME"/>
        </w:rPr>
        <w:t xml:space="preserve"> стрингови</w:t>
      </w:r>
      <w:r w:rsidR="00673C26">
        <w:rPr>
          <w:lang w:val="sr-Cyrl-ME"/>
        </w:rPr>
        <w:t xml:space="preserve">. </w:t>
      </w:r>
      <w:r w:rsidR="00CB3C30">
        <w:rPr>
          <w:lang w:val="sr-Cyrl-ME"/>
        </w:rPr>
        <w:t xml:space="preserve">Закључак је да су сви различити и да нису празни, а провјере да ли су вредности </w:t>
      </w:r>
      <w:r w:rsidR="00924830">
        <w:rPr>
          <w:lang w:val="sr-Cyrl-ME"/>
        </w:rPr>
        <w:t>„</w:t>
      </w:r>
      <w:r w:rsidR="00CB3C30" w:rsidRPr="00CB3C30">
        <w:rPr>
          <w:i/>
          <w:iCs/>
          <w:lang w:val="de-DE"/>
        </w:rPr>
        <w:t>nan</w:t>
      </w:r>
      <w:r w:rsidR="00924830">
        <w:rPr>
          <w:lang w:val="sr-Cyrl-ME"/>
        </w:rPr>
        <w:t>“</w:t>
      </w:r>
      <w:r w:rsidR="00CB3C30" w:rsidRPr="003D0C73">
        <w:rPr>
          <w:lang w:val="de-DE"/>
        </w:rPr>
        <w:t xml:space="preserve"> </w:t>
      </w:r>
      <w:r w:rsidR="00CB3C30">
        <w:rPr>
          <w:lang w:val="sr-Cyrl-ME"/>
        </w:rPr>
        <w:t xml:space="preserve">или </w:t>
      </w:r>
      <w:r w:rsidR="00924830">
        <w:rPr>
          <w:lang w:val="sr-Cyrl-ME"/>
        </w:rPr>
        <w:t>„</w:t>
      </w:r>
      <w:r w:rsidR="00CB3C30" w:rsidRPr="00CB3C30">
        <w:rPr>
          <w:i/>
          <w:iCs/>
          <w:lang w:val="de-DE"/>
        </w:rPr>
        <w:t>null</w:t>
      </w:r>
      <w:r w:rsidR="00924830">
        <w:rPr>
          <w:lang w:val="sr-Cyrl-ME"/>
        </w:rPr>
        <w:t>“</w:t>
      </w:r>
      <w:r w:rsidR="00CB3C30">
        <w:rPr>
          <w:lang w:val="sr-Cyrl-ME"/>
        </w:rPr>
        <w:t xml:space="preserve"> нису вршене јер су идентификатори типа стринг, па би и те вредности биле валидне.</w:t>
      </w:r>
    </w:p>
    <w:p w14:paraId="09395226" w14:textId="0A84130E" w:rsidR="003D0C73" w:rsidRDefault="00CB3C30" w:rsidP="00C846F0">
      <w:pPr>
        <w:pStyle w:val="Osnovnitekst"/>
        <w:spacing w:line="240" w:lineRule="auto"/>
        <w:rPr>
          <w:i/>
          <w:iCs/>
          <w:lang w:val="sr-Cyrl-ME"/>
        </w:rPr>
      </w:pPr>
      <w:r>
        <w:rPr>
          <w:lang w:val="sr-Cyrl-ME"/>
        </w:rPr>
        <w:t>У следећем кораку су уклоњене колоне које нису од значаја. Тако су за табелу објава уклоњене следеће колоне:</w:t>
      </w:r>
      <w:r w:rsidR="003D0C73" w:rsidRPr="003D0C73">
        <w:rPr>
          <w:lang w:val="de-DE"/>
        </w:rPr>
        <w:t xml:space="preserve"> </w:t>
      </w:r>
      <w:r w:rsidR="003D0C73" w:rsidRPr="00CB3C30">
        <w:rPr>
          <w:i/>
          <w:iCs/>
          <w:lang w:val="de-DE"/>
        </w:rPr>
        <w:t>score, distinguished, domain, stickied, locked</w:t>
      </w:r>
      <w:r>
        <w:rPr>
          <w:i/>
          <w:iCs/>
          <w:lang w:val="sr-Cyrl-ME"/>
        </w:rPr>
        <w:t xml:space="preserve"> </w:t>
      </w:r>
      <w:r>
        <w:rPr>
          <w:lang w:val="sr-Cyrl-ME"/>
        </w:rPr>
        <w:t>и</w:t>
      </w:r>
      <w:r w:rsidR="003D0C73" w:rsidRPr="00CB3C30">
        <w:rPr>
          <w:i/>
          <w:iCs/>
          <w:lang w:val="de-DE"/>
        </w:rPr>
        <w:t xml:space="preserve"> hide_score</w:t>
      </w:r>
      <w:r>
        <w:rPr>
          <w:i/>
          <w:iCs/>
          <w:lang w:val="sr-Cyrl-ME"/>
        </w:rPr>
        <w:t xml:space="preserve">. </w:t>
      </w:r>
      <w:r>
        <w:rPr>
          <w:lang w:val="sr-Cyrl-ME"/>
        </w:rPr>
        <w:t>У таб</w:t>
      </w:r>
      <w:r w:rsidR="00924830">
        <w:rPr>
          <w:lang w:val="sr-Cyrl-ME"/>
        </w:rPr>
        <w:t>е</w:t>
      </w:r>
      <w:r>
        <w:rPr>
          <w:lang w:val="sr-Cyrl-ME"/>
        </w:rPr>
        <w:t xml:space="preserve">ли коментара су уклоњене колоне: </w:t>
      </w:r>
      <w:r w:rsidR="003D0C73" w:rsidRPr="00CB3C30">
        <w:rPr>
          <w:i/>
          <w:iCs/>
          <w:lang w:val="de-DE"/>
        </w:rPr>
        <w:t>score, distinguished,</w:t>
      </w:r>
      <w:r w:rsidR="003D0C73" w:rsidRPr="003D0C73">
        <w:rPr>
          <w:lang w:val="de-DE"/>
        </w:rPr>
        <w:t xml:space="preserve"> </w:t>
      </w:r>
      <w:r>
        <w:rPr>
          <w:lang w:val="sr-Cyrl-ME"/>
        </w:rPr>
        <w:t xml:space="preserve">и </w:t>
      </w:r>
      <w:r w:rsidR="003D0C73" w:rsidRPr="00CB3C30">
        <w:rPr>
          <w:i/>
          <w:iCs/>
          <w:lang w:val="de-DE"/>
        </w:rPr>
        <w:t>controversiality</w:t>
      </w:r>
      <w:r>
        <w:rPr>
          <w:i/>
          <w:iCs/>
          <w:lang w:val="sr-Cyrl-ME"/>
        </w:rPr>
        <w:t>.</w:t>
      </w:r>
    </w:p>
    <w:p w14:paraId="2464FADE" w14:textId="1A5F72E5" w:rsidR="00F06BB2" w:rsidRPr="00924830" w:rsidRDefault="00924830" w:rsidP="00C846F0">
      <w:pPr>
        <w:pStyle w:val="Osnovnitekst"/>
        <w:spacing w:line="240" w:lineRule="auto"/>
        <w:rPr>
          <w:lang w:val="sr-Cyrl-ME"/>
        </w:rPr>
      </w:pPr>
      <w:r>
        <w:rPr>
          <w:lang w:val="sr-Cyrl-ME"/>
        </w:rPr>
        <w:t xml:space="preserve">Коментари који немају свог родитеља у табели објава нису искључени из </w:t>
      </w:r>
      <w:r w:rsidR="00B5115E">
        <w:rPr>
          <w:lang w:val="sr-Cyrl-ME"/>
        </w:rPr>
        <w:t xml:space="preserve">секундарног скупа </w:t>
      </w:r>
      <w:r>
        <w:rPr>
          <w:lang w:val="sr-Cyrl-ME"/>
        </w:rPr>
        <w:t>података јер су направљени у години која се посматра, и самим тим треба да буду дио статистичке анализе.</w:t>
      </w:r>
    </w:p>
    <w:p w14:paraId="73E1FA1F" w14:textId="371E9476" w:rsidR="00F06BB2" w:rsidRPr="002C6AE6" w:rsidRDefault="005F3703" w:rsidP="00C846F0">
      <w:pPr>
        <w:pStyle w:val="IInivonaslova-Potpoglavlje"/>
      </w:pPr>
      <w:bookmarkStart w:id="7" w:name="_Toc96294728"/>
      <w:r w:rsidRPr="002C6AE6">
        <w:t>Статистичка обрада података</w:t>
      </w:r>
      <w:bookmarkEnd w:id="7"/>
    </w:p>
    <w:p w14:paraId="3A51F05C" w14:textId="3B0AE895" w:rsidR="000C3374" w:rsidRDefault="000C3374" w:rsidP="007C0C12">
      <w:pPr>
        <w:pStyle w:val="Osnovnitekst"/>
        <w:numPr>
          <w:ilvl w:val="0"/>
          <w:numId w:val="6"/>
        </w:numPr>
        <w:spacing w:line="240" w:lineRule="auto"/>
        <w:rPr>
          <w:lang w:val="sr-Cyrl-ME"/>
        </w:rPr>
      </w:pPr>
      <w:r>
        <w:rPr>
          <w:lang w:val="sr-Cyrl-ME"/>
        </w:rPr>
        <w:t xml:space="preserve">У посматраном периоду постоји </w:t>
      </w:r>
      <w:r w:rsidRPr="00F95356">
        <w:rPr>
          <w:b/>
          <w:bCs/>
          <w:lang w:val="sr-Cyrl-ME"/>
        </w:rPr>
        <w:t xml:space="preserve">5032 </w:t>
      </w:r>
      <w:r>
        <w:rPr>
          <w:lang w:val="sr-Cyrl-ME"/>
        </w:rPr>
        <w:t>различитих сабредита</w:t>
      </w:r>
      <w:r w:rsidR="00F95356">
        <w:rPr>
          <w:lang w:val="sr-Cyrl-ME"/>
        </w:rPr>
        <w:t>.</w:t>
      </w:r>
    </w:p>
    <w:p w14:paraId="2D90ADA8" w14:textId="5C8630BE" w:rsidR="005C4167" w:rsidRPr="005C4167" w:rsidRDefault="00445E7C" w:rsidP="00C846F0">
      <w:pPr>
        <w:pStyle w:val="Osnovnitekst"/>
        <w:spacing w:line="240" w:lineRule="auto"/>
        <w:ind w:left="1035" w:firstLine="0"/>
        <w:rPr>
          <w:lang w:val="sr-Cyrl-ME"/>
        </w:rPr>
      </w:pPr>
      <w:r w:rsidRPr="00AC3C2F">
        <w:rPr>
          <w:b/>
          <w:bCs/>
          <w:lang w:val="sr-Cyrl-ME"/>
        </w:rPr>
        <w:t>1.а)</w:t>
      </w:r>
      <w:r>
        <w:t xml:space="preserve"> </w:t>
      </w:r>
      <w:r w:rsidR="00AC3C2F">
        <w:rPr>
          <w:lang w:val="sr-Cyrl-ME"/>
        </w:rPr>
        <w:t>Сабредити који</w:t>
      </w:r>
      <w:r w:rsidR="000C3374">
        <w:rPr>
          <w:lang w:val="sr-Cyrl-ME"/>
        </w:rPr>
        <w:t xml:space="preserve"> </w:t>
      </w:r>
      <w:r>
        <w:rPr>
          <w:lang w:val="sr-Cyrl-ME"/>
        </w:rPr>
        <w:t>су најважнији по броју корисника</w:t>
      </w:r>
      <w:r w:rsidR="00AC3C2F">
        <w:rPr>
          <w:lang w:val="sr-Cyrl-ME"/>
        </w:rPr>
        <w:t xml:space="preserve"> су дати у наредној табели. У</w:t>
      </w:r>
      <w:r w:rsidR="006E461C">
        <w:rPr>
          <w:lang w:val="sr-Cyrl-ME"/>
        </w:rPr>
        <w:t xml:space="preserve"> разматрање нису узети корисници који су избрисани.</w:t>
      </w:r>
    </w:p>
    <w:p w14:paraId="15C45639" w14:textId="1E52A0AB" w:rsidR="003B0589" w:rsidRDefault="003B0589" w:rsidP="00C846F0">
      <w:pPr>
        <w:pStyle w:val="Caption"/>
        <w:ind w:left="315" w:firstLine="720"/>
        <w:rPr>
          <w:lang w:val="sr-Cyrl-ME"/>
        </w:rPr>
      </w:pPr>
      <w:r>
        <w:t xml:space="preserve">Табела </w:t>
      </w:r>
      <w:r>
        <w:rPr>
          <w:lang w:val="sr-Cyrl-ME"/>
        </w:rPr>
        <w:t>2.2</w:t>
      </w:r>
      <w:r>
        <w:t>.</w:t>
      </w:r>
      <w:r>
        <w:rPr>
          <w:lang w:val="sr-Cyrl-ME"/>
        </w:rPr>
        <w:t>1</w:t>
      </w:r>
      <w:r w:rsidR="00E21F17">
        <w:rPr>
          <w:lang w:val="en-US"/>
        </w:rPr>
        <w:t>.</w:t>
      </w:r>
      <w:r>
        <w:rPr>
          <w:lang w:val="sr-Cyrl-ME"/>
        </w:rPr>
        <w:t xml:space="preserve"> Најважнији сабредити по броју корисника</w:t>
      </w:r>
    </w:p>
    <w:p w14:paraId="10C3F7CC" w14:textId="65E1904C" w:rsidR="00BB2E91" w:rsidRDefault="00BB2E91" w:rsidP="00C846F0">
      <w:pPr>
        <w:pStyle w:val="Caption"/>
        <w:keepNext/>
      </w:pPr>
    </w:p>
    <w:tbl>
      <w:tblPr>
        <w:tblStyle w:val="TableGrid"/>
        <w:tblW w:w="0" w:type="auto"/>
        <w:tblInd w:w="1035" w:type="dxa"/>
        <w:tblLook w:val="04A0" w:firstRow="1" w:lastRow="0" w:firstColumn="1" w:lastColumn="0" w:noHBand="0" w:noVBand="1"/>
      </w:tblPr>
      <w:tblGrid>
        <w:gridCol w:w="1426"/>
        <w:gridCol w:w="1451"/>
        <w:gridCol w:w="1796"/>
      </w:tblGrid>
      <w:tr w:rsidR="00161985" w:rsidRPr="004535F2" w14:paraId="7AEE52D7" w14:textId="77777777" w:rsidTr="00516831">
        <w:trPr>
          <w:trHeight w:val="347"/>
        </w:trPr>
        <w:tc>
          <w:tcPr>
            <w:tcW w:w="0" w:type="auto"/>
          </w:tcPr>
          <w:p w14:paraId="7AD43ED5" w14:textId="4254D1B9" w:rsidR="00161985" w:rsidRPr="004F1093" w:rsidRDefault="006F1578" w:rsidP="00C846F0">
            <w:pPr>
              <w:pStyle w:val="SlikeTabele"/>
              <w:spacing w:line="240" w:lineRule="auto"/>
              <w:rPr>
                <w:b/>
                <w:bCs/>
              </w:rPr>
            </w:pPr>
            <w:r w:rsidRPr="004F1093">
              <w:rPr>
                <w:b/>
                <w:bCs/>
              </w:rPr>
              <w:t>Subreddit</w:t>
            </w:r>
          </w:p>
        </w:tc>
        <w:tc>
          <w:tcPr>
            <w:tcW w:w="0" w:type="auto"/>
          </w:tcPr>
          <w:p w14:paraId="3B7B7BB2" w14:textId="1F137EE5" w:rsidR="00161985" w:rsidRPr="004F1093" w:rsidRDefault="006F1578" w:rsidP="00C846F0">
            <w:pPr>
              <w:pStyle w:val="SlikeTabele"/>
              <w:spacing w:line="240" w:lineRule="auto"/>
              <w:rPr>
                <w:b/>
                <w:bCs/>
              </w:rPr>
            </w:pPr>
            <w:r w:rsidRPr="004F1093">
              <w:rPr>
                <w:b/>
                <w:bCs/>
              </w:rPr>
              <w:t>Subreddit_id</w:t>
            </w:r>
          </w:p>
        </w:tc>
        <w:tc>
          <w:tcPr>
            <w:tcW w:w="0" w:type="auto"/>
          </w:tcPr>
          <w:p w14:paraId="0B45417F" w14:textId="3E64578F" w:rsidR="00161985" w:rsidRPr="004F1093" w:rsidRDefault="004D27B0" w:rsidP="00C846F0">
            <w:pPr>
              <w:pStyle w:val="SlikeTabele"/>
              <w:spacing w:line="240" w:lineRule="auto"/>
              <w:rPr>
                <w:b/>
                <w:bCs/>
              </w:rPr>
            </w:pPr>
            <w:r w:rsidRPr="004F1093">
              <w:rPr>
                <w:b/>
                <w:bCs/>
              </w:rPr>
              <w:t>Број корисника</w:t>
            </w:r>
          </w:p>
        </w:tc>
      </w:tr>
      <w:tr w:rsidR="00161985" w:rsidRPr="004535F2" w14:paraId="6C977459" w14:textId="77777777" w:rsidTr="00516831">
        <w:trPr>
          <w:trHeight w:val="353"/>
        </w:trPr>
        <w:tc>
          <w:tcPr>
            <w:tcW w:w="0" w:type="auto"/>
          </w:tcPr>
          <w:p w14:paraId="23ECFAAB" w14:textId="7E15DCCC" w:rsidR="00161985" w:rsidRPr="004535F2" w:rsidRDefault="006F1578" w:rsidP="00C846F0">
            <w:pPr>
              <w:pStyle w:val="SlikeTabele"/>
              <w:spacing w:line="240" w:lineRule="auto"/>
            </w:pPr>
            <w:r w:rsidRPr="004535F2">
              <w:t>reddit.com</w:t>
            </w:r>
          </w:p>
        </w:tc>
        <w:tc>
          <w:tcPr>
            <w:tcW w:w="0" w:type="auto"/>
          </w:tcPr>
          <w:p w14:paraId="55592FA3" w14:textId="38681239" w:rsidR="00161985" w:rsidRPr="004535F2" w:rsidRDefault="006F1578" w:rsidP="00C846F0">
            <w:pPr>
              <w:pStyle w:val="SlikeTabele"/>
              <w:spacing w:line="240" w:lineRule="auto"/>
            </w:pPr>
            <w:r w:rsidRPr="004535F2">
              <w:t>t5_6</w:t>
            </w:r>
          </w:p>
        </w:tc>
        <w:tc>
          <w:tcPr>
            <w:tcW w:w="0" w:type="auto"/>
          </w:tcPr>
          <w:p w14:paraId="59855EEC" w14:textId="1FD80A2B" w:rsidR="00161985" w:rsidRPr="004535F2" w:rsidRDefault="006F1578" w:rsidP="00C846F0">
            <w:pPr>
              <w:pStyle w:val="SlikeTabele"/>
              <w:spacing w:line="240" w:lineRule="auto"/>
            </w:pPr>
            <w:r w:rsidRPr="004535F2">
              <w:t>163779</w:t>
            </w:r>
          </w:p>
        </w:tc>
      </w:tr>
      <w:tr w:rsidR="00161985" w:rsidRPr="004535F2" w14:paraId="2DFA6CD1" w14:textId="77777777" w:rsidTr="00516831">
        <w:trPr>
          <w:trHeight w:val="347"/>
        </w:trPr>
        <w:tc>
          <w:tcPr>
            <w:tcW w:w="0" w:type="auto"/>
          </w:tcPr>
          <w:p w14:paraId="09577AC3" w14:textId="02E2818C" w:rsidR="00161985" w:rsidRPr="004535F2" w:rsidRDefault="006F1578" w:rsidP="00C846F0">
            <w:pPr>
              <w:pStyle w:val="SlikeTabele"/>
              <w:spacing w:line="240" w:lineRule="auto"/>
            </w:pPr>
            <w:r w:rsidRPr="004535F2">
              <w:t>politics</w:t>
            </w:r>
          </w:p>
        </w:tc>
        <w:tc>
          <w:tcPr>
            <w:tcW w:w="0" w:type="auto"/>
          </w:tcPr>
          <w:p w14:paraId="7C0D4B33" w14:textId="549F6B41" w:rsidR="00161985" w:rsidRPr="004535F2" w:rsidRDefault="006F1578" w:rsidP="00C846F0">
            <w:pPr>
              <w:pStyle w:val="SlikeTabele"/>
              <w:spacing w:line="240" w:lineRule="auto"/>
            </w:pPr>
            <w:r w:rsidRPr="004535F2">
              <w:t>t5_2cneq</w:t>
            </w:r>
          </w:p>
        </w:tc>
        <w:tc>
          <w:tcPr>
            <w:tcW w:w="0" w:type="auto"/>
          </w:tcPr>
          <w:p w14:paraId="250AE4DB" w14:textId="4D3C0D7C" w:rsidR="00161985" w:rsidRPr="004535F2" w:rsidRDefault="006F1578" w:rsidP="00C846F0">
            <w:pPr>
              <w:pStyle w:val="SlikeTabele"/>
              <w:spacing w:line="240" w:lineRule="auto"/>
            </w:pPr>
            <w:r w:rsidRPr="004535F2">
              <w:t>38374</w:t>
            </w:r>
          </w:p>
        </w:tc>
      </w:tr>
      <w:tr w:rsidR="00161985" w:rsidRPr="004535F2" w14:paraId="370A9755" w14:textId="77777777" w:rsidTr="00516831">
        <w:trPr>
          <w:trHeight w:val="347"/>
        </w:trPr>
        <w:tc>
          <w:tcPr>
            <w:tcW w:w="0" w:type="auto"/>
          </w:tcPr>
          <w:p w14:paraId="7B2D5DCC" w14:textId="0DC3C4E1" w:rsidR="00161985" w:rsidRPr="004535F2" w:rsidRDefault="006F1578" w:rsidP="00C846F0">
            <w:pPr>
              <w:pStyle w:val="SlikeTabele"/>
              <w:spacing w:line="240" w:lineRule="auto"/>
            </w:pPr>
            <w:r w:rsidRPr="004535F2">
              <w:t>pics</w:t>
            </w:r>
          </w:p>
        </w:tc>
        <w:tc>
          <w:tcPr>
            <w:tcW w:w="0" w:type="auto"/>
          </w:tcPr>
          <w:p w14:paraId="16744D14" w14:textId="751439BB" w:rsidR="00161985" w:rsidRPr="004535F2" w:rsidRDefault="006F1578" w:rsidP="00C846F0">
            <w:pPr>
              <w:pStyle w:val="SlikeTabele"/>
              <w:spacing w:line="240" w:lineRule="auto"/>
            </w:pPr>
            <w:r w:rsidRPr="004535F2">
              <w:t>t5_2qh0u</w:t>
            </w:r>
          </w:p>
        </w:tc>
        <w:tc>
          <w:tcPr>
            <w:tcW w:w="0" w:type="auto"/>
          </w:tcPr>
          <w:p w14:paraId="06BDB663" w14:textId="6FC96CF2" w:rsidR="00161985" w:rsidRPr="004535F2" w:rsidRDefault="006F1578" w:rsidP="00C846F0">
            <w:pPr>
              <w:pStyle w:val="SlikeTabele"/>
              <w:spacing w:line="240" w:lineRule="auto"/>
            </w:pPr>
            <w:r w:rsidRPr="004535F2">
              <w:t>29753</w:t>
            </w:r>
          </w:p>
        </w:tc>
      </w:tr>
      <w:tr w:rsidR="00161985" w:rsidRPr="004535F2" w14:paraId="06F098B2" w14:textId="77777777" w:rsidTr="00516831">
        <w:trPr>
          <w:trHeight w:val="353"/>
        </w:trPr>
        <w:tc>
          <w:tcPr>
            <w:tcW w:w="0" w:type="auto"/>
          </w:tcPr>
          <w:p w14:paraId="2C5C6787" w14:textId="47CB8E3F" w:rsidR="00161985" w:rsidRPr="004535F2" w:rsidRDefault="006E461C" w:rsidP="00C846F0">
            <w:pPr>
              <w:pStyle w:val="SlikeTabele"/>
              <w:spacing w:line="240" w:lineRule="auto"/>
            </w:pPr>
            <w:r w:rsidRPr="004535F2">
              <w:t>technology</w:t>
            </w:r>
          </w:p>
        </w:tc>
        <w:tc>
          <w:tcPr>
            <w:tcW w:w="0" w:type="auto"/>
          </w:tcPr>
          <w:p w14:paraId="6FFC831A" w14:textId="60467E32" w:rsidR="00161985" w:rsidRPr="004535F2" w:rsidRDefault="006E461C" w:rsidP="00C846F0">
            <w:pPr>
              <w:pStyle w:val="SlikeTabele"/>
              <w:spacing w:line="240" w:lineRule="auto"/>
            </w:pPr>
            <w:r w:rsidRPr="004535F2">
              <w:t>t5_2qh16</w:t>
            </w:r>
          </w:p>
        </w:tc>
        <w:tc>
          <w:tcPr>
            <w:tcW w:w="0" w:type="auto"/>
          </w:tcPr>
          <w:p w14:paraId="453E6D36" w14:textId="29088B0F" w:rsidR="00161985" w:rsidRPr="004535F2" w:rsidRDefault="006E461C" w:rsidP="00C846F0">
            <w:pPr>
              <w:pStyle w:val="SlikeTabele"/>
              <w:spacing w:line="240" w:lineRule="auto"/>
            </w:pPr>
            <w:r w:rsidRPr="004535F2">
              <w:t>28337</w:t>
            </w:r>
          </w:p>
        </w:tc>
      </w:tr>
      <w:tr w:rsidR="006E461C" w:rsidRPr="004535F2" w14:paraId="7EEA4353" w14:textId="77777777" w:rsidTr="00516831">
        <w:trPr>
          <w:trHeight w:val="347"/>
        </w:trPr>
        <w:tc>
          <w:tcPr>
            <w:tcW w:w="0" w:type="auto"/>
          </w:tcPr>
          <w:p w14:paraId="571EA39A" w14:textId="636F6F7F" w:rsidR="006E461C" w:rsidRPr="004535F2" w:rsidRDefault="006E461C" w:rsidP="00C846F0">
            <w:pPr>
              <w:pStyle w:val="SlikeTabele"/>
              <w:spacing w:line="240" w:lineRule="auto"/>
            </w:pPr>
            <w:r w:rsidRPr="004535F2">
              <w:t>funny</w:t>
            </w:r>
          </w:p>
        </w:tc>
        <w:tc>
          <w:tcPr>
            <w:tcW w:w="0" w:type="auto"/>
          </w:tcPr>
          <w:p w14:paraId="4D773AF6" w14:textId="2DAD10EF" w:rsidR="006E461C" w:rsidRPr="004535F2" w:rsidRDefault="006E461C" w:rsidP="00C846F0">
            <w:pPr>
              <w:pStyle w:val="SlikeTabele"/>
              <w:spacing w:line="240" w:lineRule="auto"/>
            </w:pPr>
            <w:r w:rsidRPr="004535F2">
              <w:t>t5_2qh33</w:t>
            </w:r>
          </w:p>
        </w:tc>
        <w:tc>
          <w:tcPr>
            <w:tcW w:w="0" w:type="auto"/>
          </w:tcPr>
          <w:p w14:paraId="721DDE68" w14:textId="763FD202" w:rsidR="006E461C" w:rsidRPr="004535F2" w:rsidRDefault="006E461C" w:rsidP="00C846F0">
            <w:pPr>
              <w:pStyle w:val="SlikeTabele"/>
              <w:spacing w:line="240" w:lineRule="auto"/>
            </w:pPr>
            <w:r w:rsidRPr="004535F2">
              <w:t>28186</w:t>
            </w:r>
          </w:p>
        </w:tc>
      </w:tr>
      <w:tr w:rsidR="006E461C" w:rsidRPr="004535F2" w14:paraId="1459B790" w14:textId="77777777" w:rsidTr="00516831">
        <w:trPr>
          <w:trHeight w:val="347"/>
        </w:trPr>
        <w:tc>
          <w:tcPr>
            <w:tcW w:w="0" w:type="auto"/>
          </w:tcPr>
          <w:p w14:paraId="7C25B79E" w14:textId="451550B3" w:rsidR="006E461C" w:rsidRPr="004535F2" w:rsidRDefault="006E461C" w:rsidP="00C846F0">
            <w:pPr>
              <w:pStyle w:val="SlikeTabele"/>
              <w:spacing w:line="240" w:lineRule="auto"/>
            </w:pPr>
            <w:r w:rsidRPr="004535F2">
              <w:t>entertainment</w:t>
            </w:r>
          </w:p>
        </w:tc>
        <w:tc>
          <w:tcPr>
            <w:tcW w:w="0" w:type="auto"/>
          </w:tcPr>
          <w:p w14:paraId="4E021AF7" w14:textId="6C5C236C" w:rsidR="006E461C" w:rsidRPr="004535F2" w:rsidRDefault="006E461C" w:rsidP="00C846F0">
            <w:pPr>
              <w:pStyle w:val="SlikeTabele"/>
              <w:spacing w:line="240" w:lineRule="auto"/>
            </w:pPr>
            <w:r w:rsidRPr="004535F2">
              <w:t>t5_2qh0f</w:t>
            </w:r>
          </w:p>
        </w:tc>
        <w:tc>
          <w:tcPr>
            <w:tcW w:w="0" w:type="auto"/>
          </w:tcPr>
          <w:p w14:paraId="41D1453B" w14:textId="58E41B7E" w:rsidR="006E461C" w:rsidRPr="004535F2" w:rsidRDefault="006E461C" w:rsidP="00C846F0">
            <w:pPr>
              <w:pStyle w:val="SlikeTabele"/>
              <w:spacing w:line="240" w:lineRule="auto"/>
            </w:pPr>
            <w:r w:rsidRPr="004535F2">
              <w:t>26360</w:t>
            </w:r>
          </w:p>
        </w:tc>
      </w:tr>
      <w:tr w:rsidR="006E461C" w:rsidRPr="004535F2" w14:paraId="22ADC615" w14:textId="77777777" w:rsidTr="00516831">
        <w:trPr>
          <w:trHeight w:val="347"/>
        </w:trPr>
        <w:tc>
          <w:tcPr>
            <w:tcW w:w="0" w:type="auto"/>
          </w:tcPr>
          <w:p w14:paraId="50E3BB98" w14:textId="5DC5BCA4" w:rsidR="006E461C" w:rsidRPr="004535F2" w:rsidRDefault="006E461C" w:rsidP="00C846F0">
            <w:pPr>
              <w:pStyle w:val="SlikeTabele"/>
              <w:spacing w:line="240" w:lineRule="auto"/>
            </w:pPr>
            <w:r w:rsidRPr="004535F2">
              <w:t>science</w:t>
            </w:r>
          </w:p>
        </w:tc>
        <w:tc>
          <w:tcPr>
            <w:tcW w:w="0" w:type="auto"/>
          </w:tcPr>
          <w:p w14:paraId="4BA09D78" w14:textId="52C6E1CA" w:rsidR="006E461C" w:rsidRPr="004535F2" w:rsidRDefault="006E461C" w:rsidP="00C846F0">
            <w:pPr>
              <w:pStyle w:val="SlikeTabele"/>
              <w:spacing w:line="240" w:lineRule="auto"/>
            </w:pPr>
            <w:r w:rsidRPr="004535F2">
              <w:t>t5_mouw</w:t>
            </w:r>
          </w:p>
        </w:tc>
        <w:tc>
          <w:tcPr>
            <w:tcW w:w="0" w:type="auto"/>
          </w:tcPr>
          <w:p w14:paraId="6BC5E9F8" w14:textId="21076C27" w:rsidR="006E461C" w:rsidRPr="004535F2" w:rsidRDefault="006E461C" w:rsidP="00C846F0">
            <w:pPr>
              <w:pStyle w:val="SlikeTabele"/>
              <w:spacing w:line="240" w:lineRule="auto"/>
            </w:pPr>
            <w:r w:rsidRPr="004535F2">
              <w:t>25854</w:t>
            </w:r>
          </w:p>
        </w:tc>
      </w:tr>
      <w:tr w:rsidR="006E461C" w:rsidRPr="004535F2" w14:paraId="5AAD5556" w14:textId="77777777" w:rsidTr="00516831">
        <w:trPr>
          <w:trHeight w:val="347"/>
        </w:trPr>
        <w:tc>
          <w:tcPr>
            <w:tcW w:w="0" w:type="auto"/>
          </w:tcPr>
          <w:p w14:paraId="72F54A4F" w14:textId="05E2C2B6" w:rsidR="006E461C" w:rsidRPr="004535F2" w:rsidRDefault="006E461C" w:rsidP="00C846F0">
            <w:pPr>
              <w:pStyle w:val="SlikeTabele"/>
              <w:spacing w:line="240" w:lineRule="auto"/>
            </w:pPr>
            <w:r w:rsidRPr="004535F2">
              <w:lastRenderedPageBreak/>
              <w:t>programming</w:t>
            </w:r>
          </w:p>
        </w:tc>
        <w:tc>
          <w:tcPr>
            <w:tcW w:w="0" w:type="auto"/>
          </w:tcPr>
          <w:p w14:paraId="4730A6D8" w14:textId="6F97D1F9" w:rsidR="006E461C" w:rsidRPr="004535F2" w:rsidRDefault="006E461C" w:rsidP="00C846F0">
            <w:pPr>
              <w:pStyle w:val="SlikeTabele"/>
              <w:spacing w:line="240" w:lineRule="auto"/>
            </w:pPr>
            <w:r w:rsidRPr="004535F2">
              <w:t>t5_2fwo</w:t>
            </w:r>
          </w:p>
        </w:tc>
        <w:tc>
          <w:tcPr>
            <w:tcW w:w="0" w:type="auto"/>
          </w:tcPr>
          <w:p w14:paraId="307D86E9" w14:textId="62E434D3" w:rsidR="006E461C" w:rsidRPr="004535F2" w:rsidRDefault="006E461C" w:rsidP="00C846F0">
            <w:pPr>
              <w:pStyle w:val="SlikeTabele"/>
              <w:spacing w:line="240" w:lineRule="auto"/>
            </w:pPr>
            <w:r w:rsidRPr="004535F2">
              <w:t>25819</w:t>
            </w:r>
          </w:p>
        </w:tc>
      </w:tr>
      <w:tr w:rsidR="006E461C" w:rsidRPr="004535F2" w14:paraId="5BAD127D" w14:textId="77777777" w:rsidTr="00516831">
        <w:trPr>
          <w:trHeight w:val="347"/>
        </w:trPr>
        <w:tc>
          <w:tcPr>
            <w:tcW w:w="0" w:type="auto"/>
          </w:tcPr>
          <w:p w14:paraId="0C176765" w14:textId="1AECA012" w:rsidR="006E461C" w:rsidRPr="004535F2" w:rsidRDefault="006E461C" w:rsidP="00C846F0">
            <w:pPr>
              <w:pStyle w:val="SlikeTabele"/>
              <w:spacing w:line="240" w:lineRule="auto"/>
            </w:pPr>
            <w:r w:rsidRPr="004535F2">
              <w:t>business</w:t>
            </w:r>
          </w:p>
        </w:tc>
        <w:tc>
          <w:tcPr>
            <w:tcW w:w="0" w:type="auto"/>
          </w:tcPr>
          <w:p w14:paraId="78E65731" w14:textId="06418735" w:rsidR="006E461C" w:rsidRPr="004535F2" w:rsidRDefault="006E461C" w:rsidP="00C846F0">
            <w:pPr>
              <w:pStyle w:val="SlikeTabele"/>
              <w:spacing w:line="240" w:lineRule="auto"/>
            </w:pPr>
            <w:r w:rsidRPr="004535F2">
              <w:t>t5_2qgzg</w:t>
            </w:r>
          </w:p>
        </w:tc>
        <w:tc>
          <w:tcPr>
            <w:tcW w:w="0" w:type="auto"/>
          </w:tcPr>
          <w:p w14:paraId="37ABFA46" w14:textId="5ABF52D6" w:rsidR="006E461C" w:rsidRPr="004535F2" w:rsidRDefault="006E461C" w:rsidP="00C846F0">
            <w:pPr>
              <w:pStyle w:val="SlikeTabele"/>
              <w:spacing w:line="240" w:lineRule="auto"/>
            </w:pPr>
            <w:r w:rsidRPr="004535F2">
              <w:t>25253</w:t>
            </w:r>
          </w:p>
        </w:tc>
      </w:tr>
      <w:tr w:rsidR="006E461C" w:rsidRPr="004535F2" w14:paraId="4CDBBBD7" w14:textId="77777777" w:rsidTr="00516831">
        <w:trPr>
          <w:trHeight w:val="347"/>
        </w:trPr>
        <w:tc>
          <w:tcPr>
            <w:tcW w:w="0" w:type="auto"/>
          </w:tcPr>
          <w:p w14:paraId="518300E5" w14:textId="02C5A5A3" w:rsidR="006E461C" w:rsidRPr="004535F2" w:rsidRDefault="006E461C" w:rsidP="00C846F0">
            <w:pPr>
              <w:pStyle w:val="SlikeTabele"/>
              <w:spacing w:line="240" w:lineRule="auto"/>
            </w:pPr>
            <w:r w:rsidRPr="004535F2">
              <w:t>worldnews</w:t>
            </w:r>
          </w:p>
        </w:tc>
        <w:tc>
          <w:tcPr>
            <w:tcW w:w="0" w:type="auto"/>
          </w:tcPr>
          <w:p w14:paraId="29C62723" w14:textId="3FB3BFBF" w:rsidR="006E461C" w:rsidRPr="004535F2" w:rsidRDefault="006E461C" w:rsidP="00C846F0">
            <w:pPr>
              <w:pStyle w:val="SlikeTabele"/>
              <w:spacing w:line="240" w:lineRule="auto"/>
            </w:pPr>
            <w:r w:rsidRPr="004535F2">
              <w:t>t5_2qh13</w:t>
            </w:r>
          </w:p>
        </w:tc>
        <w:tc>
          <w:tcPr>
            <w:tcW w:w="0" w:type="auto"/>
          </w:tcPr>
          <w:p w14:paraId="31D82A4E" w14:textId="356D63E6" w:rsidR="006E461C" w:rsidRPr="004535F2" w:rsidRDefault="006E461C" w:rsidP="00C846F0">
            <w:pPr>
              <w:pStyle w:val="SlikeTabele"/>
              <w:spacing w:line="240" w:lineRule="auto"/>
            </w:pPr>
            <w:r w:rsidRPr="004535F2">
              <w:t>24937</w:t>
            </w:r>
          </w:p>
        </w:tc>
      </w:tr>
    </w:tbl>
    <w:p w14:paraId="751ECF70" w14:textId="77777777" w:rsidR="00D517A2" w:rsidRPr="00D517A2" w:rsidRDefault="00D517A2" w:rsidP="00C846F0">
      <w:pPr>
        <w:rPr>
          <w:lang w:val="sr-Cyrl-ME"/>
        </w:rPr>
      </w:pPr>
    </w:p>
    <w:p w14:paraId="5D8F3BFA" w14:textId="0426CC7C" w:rsidR="000C3374" w:rsidRDefault="000C3374" w:rsidP="00C846F0">
      <w:pPr>
        <w:pStyle w:val="Osnovnitekst"/>
        <w:spacing w:line="240" w:lineRule="auto"/>
        <w:ind w:left="1035" w:firstLine="0"/>
        <w:rPr>
          <w:lang w:val="en-US"/>
        </w:rPr>
      </w:pPr>
      <w:r w:rsidRPr="00AC3C2F">
        <w:rPr>
          <w:b/>
          <w:bCs/>
          <w:lang w:val="sr-Cyrl-ME"/>
        </w:rPr>
        <w:t>1.б)</w:t>
      </w:r>
      <w:r>
        <w:rPr>
          <w:lang w:val="sr-Cyrl-ME"/>
        </w:rPr>
        <w:t xml:space="preserve"> Који сабредити су најважнији по броју коментара?</w:t>
      </w:r>
    </w:p>
    <w:p w14:paraId="0DB0A5ED" w14:textId="18756FB5" w:rsidR="009C5F7B" w:rsidRDefault="002351A8" w:rsidP="00C846F0">
      <w:pPr>
        <w:pStyle w:val="Caption"/>
        <w:keepNext/>
        <w:ind w:left="315" w:firstLine="720"/>
        <w:rPr>
          <w:lang w:val="sr-Cyrl-ME"/>
        </w:rPr>
      </w:pPr>
      <w:r>
        <w:t xml:space="preserve">Табела </w:t>
      </w:r>
      <w:r>
        <w:rPr>
          <w:lang w:val="sr-Cyrl-ME"/>
        </w:rPr>
        <w:t>2.2</w:t>
      </w:r>
      <w:r>
        <w:t>.</w:t>
      </w:r>
      <w:r w:rsidR="004D27B0">
        <w:rPr>
          <w:lang w:val="sr-Cyrl-ME"/>
        </w:rPr>
        <w:t>2</w:t>
      </w:r>
      <w:r w:rsidR="00E21F17">
        <w:rPr>
          <w:lang w:val="en-US"/>
        </w:rPr>
        <w:t>.</w:t>
      </w:r>
      <w:r>
        <w:rPr>
          <w:lang w:val="sr-Cyrl-ME"/>
        </w:rPr>
        <w:t xml:space="preserve"> </w:t>
      </w:r>
      <w:bookmarkStart w:id="8" w:name="_Hlk94516284"/>
      <w:r>
        <w:rPr>
          <w:lang w:val="sr-Cyrl-ME"/>
        </w:rPr>
        <w:t xml:space="preserve">Најважнији сабредити по броју </w:t>
      </w:r>
      <w:r w:rsidR="004D27B0">
        <w:rPr>
          <w:lang w:val="sr-Cyrl-ME"/>
        </w:rPr>
        <w:t>коментара</w:t>
      </w:r>
      <w:bookmarkEnd w:id="8"/>
    </w:p>
    <w:p w14:paraId="6C4B2F98" w14:textId="77777777" w:rsidR="00755190" w:rsidRPr="00755190" w:rsidRDefault="00755190" w:rsidP="00C846F0">
      <w:pPr>
        <w:rPr>
          <w:lang w:val="sr-Cyrl-ME"/>
        </w:rPr>
      </w:pPr>
    </w:p>
    <w:tbl>
      <w:tblPr>
        <w:tblStyle w:val="TableGrid"/>
        <w:tblW w:w="0" w:type="auto"/>
        <w:tblInd w:w="1035" w:type="dxa"/>
        <w:tblLook w:val="04A0" w:firstRow="1" w:lastRow="0" w:firstColumn="1" w:lastColumn="0" w:noHBand="0" w:noVBand="1"/>
      </w:tblPr>
      <w:tblGrid>
        <w:gridCol w:w="1414"/>
        <w:gridCol w:w="1451"/>
        <w:gridCol w:w="1784"/>
      </w:tblGrid>
      <w:tr w:rsidR="003B0589" w:rsidRPr="004535F2" w14:paraId="3F7B5512" w14:textId="77777777" w:rsidTr="00516831">
        <w:trPr>
          <w:trHeight w:val="327"/>
        </w:trPr>
        <w:tc>
          <w:tcPr>
            <w:tcW w:w="0" w:type="auto"/>
          </w:tcPr>
          <w:p w14:paraId="58B5FA8D" w14:textId="77777777" w:rsidR="003B0589" w:rsidRPr="004F1093" w:rsidRDefault="003B0589" w:rsidP="00C846F0">
            <w:pPr>
              <w:pStyle w:val="SlikeTabele"/>
              <w:spacing w:line="240" w:lineRule="auto"/>
              <w:rPr>
                <w:b/>
                <w:bCs/>
              </w:rPr>
            </w:pPr>
            <w:r w:rsidRPr="004F1093">
              <w:rPr>
                <w:b/>
                <w:bCs/>
              </w:rPr>
              <w:t>Subreddit</w:t>
            </w:r>
          </w:p>
        </w:tc>
        <w:tc>
          <w:tcPr>
            <w:tcW w:w="0" w:type="auto"/>
          </w:tcPr>
          <w:p w14:paraId="5859DE72" w14:textId="77777777" w:rsidR="003B0589" w:rsidRPr="004F1093" w:rsidRDefault="003B0589" w:rsidP="00C846F0">
            <w:pPr>
              <w:pStyle w:val="SlikeTabele"/>
              <w:spacing w:line="240" w:lineRule="auto"/>
              <w:rPr>
                <w:b/>
                <w:bCs/>
              </w:rPr>
            </w:pPr>
            <w:r w:rsidRPr="004F1093">
              <w:rPr>
                <w:b/>
                <w:bCs/>
              </w:rPr>
              <w:t>Subreddit_id</w:t>
            </w:r>
          </w:p>
        </w:tc>
        <w:tc>
          <w:tcPr>
            <w:tcW w:w="0" w:type="auto"/>
          </w:tcPr>
          <w:p w14:paraId="0AB7927C" w14:textId="3AEFBC7F" w:rsidR="003B0589" w:rsidRPr="004F1093" w:rsidRDefault="004D27B0" w:rsidP="00C846F0">
            <w:pPr>
              <w:pStyle w:val="SlikeTabele"/>
              <w:spacing w:line="240" w:lineRule="auto"/>
              <w:rPr>
                <w:b/>
                <w:bCs/>
              </w:rPr>
            </w:pPr>
            <w:r w:rsidRPr="004F1093">
              <w:rPr>
                <w:b/>
                <w:bCs/>
              </w:rPr>
              <w:t>Број коментара</w:t>
            </w:r>
          </w:p>
        </w:tc>
      </w:tr>
      <w:tr w:rsidR="00A045E7" w:rsidRPr="004535F2" w14:paraId="17561284" w14:textId="77777777" w:rsidTr="00516831">
        <w:trPr>
          <w:trHeight w:val="333"/>
        </w:trPr>
        <w:tc>
          <w:tcPr>
            <w:tcW w:w="0" w:type="auto"/>
          </w:tcPr>
          <w:p w14:paraId="797B6BF4" w14:textId="77777777" w:rsidR="00A045E7" w:rsidRPr="004535F2" w:rsidRDefault="00A045E7" w:rsidP="00C846F0">
            <w:pPr>
              <w:pStyle w:val="SlikeTabele"/>
              <w:spacing w:line="240" w:lineRule="auto"/>
            </w:pPr>
            <w:r w:rsidRPr="004535F2">
              <w:t>reddit.com</w:t>
            </w:r>
          </w:p>
        </w:tc>
        <w:tc>
          <w:tcPr>
            <w:tcW w:w="0" w:type="auto"/>
          </w:tcPr>
          <w:p w14:paraId="0EE9565F" w14:textId="77777777" w:rsidR="00A045E7" w:rsidRPr="004535F2" w:rsidRDefault="00A045E7" w:rsidP="00C846F0">
            <w:pPr>
              <w:pStyle w:val="SlikeTabele"/>
              <w:spacing w:line="240" w:lineRule="auto"/>
            </w:pPr>
            <w:r w:rsidRPr="004535F2">
              <w:t>t5_6</w:t>
            </w:r>
          </w:p>
        </w:tc>
        <w:tc>
          <w:tcPr>
            <w:tcW w:w="0" w:type="auto"/>
          </w:tcPr>
          <w:p w14:paraId="28A32F30" w14:textId="250C3C5A" w:rsidR="00A045E7" w:rsidRPr="004535F2" w:rsidRDefault="00A045E7" w:rsidP="00C846F0">
            <w:pPr>
              <w:pStyle w:val="SlikeTabele"/>
              <w:spacing w:line="240" w:lineRule="auto"/>
            </w:pPr>
            <w:r w:rsidRPr="004535F2">
              <w:t>1884629</w:t>
            </w:r>
          </w:p>
        </w:tc>
      </w:tr>
      <w:tr w:rsidR="00A045E7" w:rsidRPr="004535F2" w14:paraId="578D82BB" w14:textId="77777777" w:rsidTr="00516831">
        <w:trPr>
          <w:trHeight w:val="327"/>
        </w:trPr>
        <w:tc>
          <w:tcPr>
            <w:tcW w:w="0" w:type="auto"/>
          </w:tcPr>
          <w:p w14:paraId="5C110FC5" w14:textId="77777777" w:rsidR="00A045E7" w:rsidRPr="004535F2" w:rsidRDefault="00A045E7" w:rsidP="00C846F0">
            <w:pPr>
              <w:pStyle w:val="SlikeTabele"/>
              <w:spacing w:line="240" w:lineRule="auto"/>
            </w:pPr>
            <w:r w:rsidRPr="004535F2">
              <w:t>politics</w:t>
            </w:r>
          </w:p>
        </w:tc>
        <w:tc>
          <w:tcPr>
            <w:tcW w:w="0" w:type="auto"/>
          </w:tcPr>
          <w:p w14:paraId="1596CCCA" w14:textId="77777777" w:rsidR="00A045E7" w:rsidRPr="004535F2" w:rsidRDefault="00A045E7" w:rsidP="00C846F0">
            <w:pPr>
              <w:pStyle w:val="SlikeTabele"/>
              <w:spacing w:line="240" w:lineRule="auto"/>
            </w:pPr>
            <w:r w:rsidRPr="004535F2">
              <w:t>t5_2cneq</w:t>
            </w:r>
          </w:p>
        </w:tc>
        <w:tc>
          <w:tcPr>
            <w:tcW w:w="0" w:type="auto"/>
          </w:tcPr>
          <w:p w14:paraId="553B1B27" w14:textId="0A75D497" w:rsidR="00A045E7" w:rsidRPr="004535F2" w:rsidRDefault="00A045E7" w:rsidP="00C846F0">
            <w:pPr>
              <w:pStyle w:val="SlikeTabele"/>
              <w:spacing w:line="240" w:lineRule="auto"/>
            </w:pPr>
            <w:r w:rsidRPr="004535F2">
              <w:t>1136188</w:t>
            </w:r>
          </w:p>
        </w:tc>
      </w:tr>
      <w:tr w:rsidR="00A045E7" w:rsidRPr="004535F2" w14:paraId="7375C8D1" w14:textId="77777777" w:rsidTr="00516831">
        <w:trPr>
          <w:trHeight w:val="327"/>
        </w:trPr>
        <w:tc>
          <w:tcPr>
            <w:tcW w:w="0" w:type="auto"/>
          </w:tcPr>
          <w:p w14:paraId="6ADD186C" w14:textId="66D0429A" w:rsidR="00A045E7" w:rsidRPr="004535F2" w:rsidRDefault="00A045E7" w:rsidP="00C846F0">
            <w:pPr>
              <w:pStyle w:val="SlikeTabele"/>
              <w:spacing w:line="240" w:lineRule="auto"/>
            </w:pPr>
            <w:r w:rsidRPr="004535F2">
              <w:t>programming</w:t>
            </w:r>
          </w:p>
        </w:tc>
        <w:tc>
          <w:tcPr>
            <w:tcW w:w="0" w:type="auto"/>
          </w:tcPr>
          <w:p w14:paraId="3EFED4EE" w14:textId="22E76E3A" w:rsidR="00A045E7" w:rsidRPr="004535F2" w:rsidRDefault="00A045E7" w:rsidP="00C846F0">
            <w:pPr>
              <w:pStyle w:val="SlikeTabele"/>
              <w:spacing w:line="240" w:lineRule="auto"/>
            </w:pPr>
            <w:r w:rsidRPr="004535F2">
              <w:t>t5_2fwo</w:t>
            </w:r>
          </w:p>
        </w:tc>
        <w:tc>
          <w:tcPr>
            <w:tcW w:w="0" w:type="auto"/>
          </w:tcPr>
          <w:p w14:paraId="513B854D" w14:textId="5D10481D" w:rsidR="00A045E7" w:rsidRPr="004535F2" w:rsidRDefault="00A045E7" w:rsidP="00C846F0">
            <w:pPr>
              <w:pStyle w:val="SlikeTabele"/>
              <w:spacing w:line="240" w:lineRule="auto"/>
            </w:pPr>
            <w:r w:rsidRPr="004535F2">
              <w:t>449840</w:t>
            </w:r>
          </w:p>
        </w:tc>
      </w:tr>
      <w:tr w:rsidR="00A045E7" w:rsidRPr="004535F2" w14:paraId="1933A5ED" w14:textId="77777777" w:rsidTr="00516831">
        <w:trPr>
          <w:trHeight w:val="333"/>
        </w:trPr>
        <w:tc>
          <w:tcPr>
            <w:tcW w:w="0" w:type="auto"/>
          </w:tcPr>
          <w:p w14:paraId="08A5DEB5" w14:textId="00095157" w:rsidR="00A045E7" w:rsidRPr="004535F2" w:rsidRDefault="00A045E7" w:rsidP="00C846F0">
            <w:pPr>
              <w:pStyle w:val="SlikeTabele"/>
              <w:spacing w:line="240" w:lineRule="auto"/>
            </w:pPr>
            <w:r w:rsidRPr="004535F2">
              <w:t>pics</w:t>
            </w:r>
          </w:p>
        </w:tc>
        <w:tc>
          <w:tcPr>
            <w:tcW w:w="0" w:type="auto"/>
          </w:tcPr>
          <w:p w14:paraId="5E5D8511" w14:textId="32CDC780" w:rsidR="00A045E7" w:rsidRPr="004535F2" w:rsidRDefault="00A045E7" w:rsidP="00C846F0">
            <w:pPr>
              <w:pStyle w:val="SlikeTabele"/>
              <w:spacing w:line="240" w:lineRule="auto"/>
            </w:pPr>
            <w:r w:rsidRPr="004535F2">
              <w:t>t5_2qh0u</w:t>
            </w:r>
          </w:p>
        </w:tc>
        <w:tc>
          <w:tcPr>
            <w:tcW w:w="0" w:type="auto"/>
          </w:tcPr>
          <w:p w14:paraId="44C6C9AC" w14:textId="1B6B42DB" w:rsidR="00A045E7" w:rsidRPr="004535F2" w:rsidRDefault="00A045E7" w:rsidP="00C846F0">
            <w:pPr>
              <w:pStyle w:val="SlikeTabele"/>
              <w:spacing w:line="240" w:lineRule="auto"/>
            </w:pPr>
            <w:r w:rsidRPr="004535F2">
              <w:t xml:space="preserve">414966 </w:t>
            </w:r>
          </w:p>
        </w:tc>
      </w:tr>
      <w:tr w:rsidR="00A045E7" w:rsidRPr="004535F2" w14:paraId="4BEC4748" w14:textId="77777777" w:rsidTr="00516831">
        <w:trPr>
          <w:trHeight w:val="327"/>
        </w:trPr>
        <w:tc>
          <w:tcPr>
            <w:tcW w:w="0" w:type="auto"/>
          </w:tcPr>
          <w:p w14:paraId="6D7131CA" w14:textId="1E69E7ED" w:rsidR="00A045E7" w:rsidRPr="004535F2" w:rsidRDefault="00A045E7" w:rsidP="00C846F0">
            <w:pPr>
              <w:pStyle w:val="SlikeTabele"/>
              <w:spacing w:line="240" w:lineRule="auto"/>
            </w:pPr>
            <w:r w:rsidRPr="004535F2">
              <w:t>science</w:t>
            </w:r>
          </w:p>
        </w:tc>
        <w:tc>
          <w:tcPr>
            <w:tcW w:w="0" w:type="auto"/>
          </w:tcPr>
          <w:p w14:paraId="2A8FF12B" w14:textId="102B746D" w:rsidR="00A045E7" w:rsidRPr="004535F2" w:rsidRDefault="00A045E7" w:rsidP="00C846F0">
            <w:pPr>
              <w:pStyle w:val="SlikeTabele"/>
              <w:spacing w:line="240" w:lineRule="auto"/>
            </w:pPr>
            <w:r w:rsidRPr="004535F2">
              <w:t>t5_mouw</w:t>
            </w:r>
          </w:p>
        </w:tc>
        <w:tc>
          <w:tcPr>
            <w:tcW w:w="0" w:type="auto"/>
          </w:tcPr>
          <w:p w14:paraId="6F23CFEA" w14:textId="4F84103C" w:rsidR="00A045E7" w:rsidRPr="004535F2" w:rsidRDefault="00A045E7" w:rsidP="00C846F0">
            <w:pPr>
              <w:pStyle w:val="SlikeTabele"/>
              <w:spacing w:line="240" w:lineRule="auto"/>
            </w:pPr>
            <w:r w:rsidRPr="004535F2">
              <w:t>333795</w:t>
            </w:r>
          </w:p>
        </w:tc>
      </w:tr>
      <w:tr w:rsidR="00A045E7" w:rsidRPr="004535F2" w14:paraId="6D2C36FC" w14:textId="77777777" w:rsidTr="00516831">
        <w:trPr>
          <w:trHeight w:val="327"/>
        </w:trPr>
        <w:tc>
          <w:tcPr>
            <w:tcW w:w="0" w:type="auto"/>
          </w:tcPr>
          <w:p w14:paraId="427777FD" w14:textId="51DC2054" w:rsidR="00A045E7" w:rsidRPr="004535F2" w:rsidRDefault="00A045E7" w:rsidP="00C846F0">
            <w:pPr>
              <w:pStyle w:val="SlikeTabele"/>
              <w:spacing w:line="240" w:lineRule="auto"/>
            </w:pPr>
            <w:r w:rsidRPr="004535F2">
              <w:t>worldnews</w:t>
            </w:r>
          </w:p>
        </w:tc>
        <w:tc>
          <w:tcPr>
            <w:tcW w:w="0" w:type="auto"/>
          </w:tcPr>
          <w:p w14:paraId="7C42EEC9" w14:textId="1FFD318E" w:rsidR="00A045E7" w:rsidRPr="004535F2" w:rsidRDefault="00A045E7" w:rsidP="00C846F0">
            <w:pPr>
              <w:pStyle w:val="SlikeTabele"/>
              <w:spacing w:line="240" w:lineRule="auto"/>
            </w:pPr>
            <w:r w:rsidRPr="004535F2">
              <w:t>t5_2qh13</w:t>
            </w:r>
          </w:p>
        </w:tc>
        <w:tc>
          <w:tcPr>
            <w:tcW w:w="0" w:type="auto"/>
          </w:tcPr>
          <w:p w14:paraId="2ECF98F8" w14:textId="1CB601ED" w:rsidR="00A045E7" w:rsidRPr="004535F2" w:rsidRDefault="00A045E7" w:rsidP="00C846F0">
            <w:pPr>
              <w:pStyle w:val="SlikeTabele"/>
              <w:spacing w:line="240" w:lineRule="auto"/>
            </w:pPr>
            <w:r w:rsidRPr="004535F2">
              <w:t>333123</w:t>
            </w:r>
          </w:p>
        </w:tc>
      </w:tr>
      <w:tr w:rsidR="00A045E7" w:rsidRPr="004535F2" w14:paraId="3576DF77" w14:textId="77777777" w:rsidTr="00516831">
        <w:trPr>
          <w:trHeight w:val="327"/>
        </w:trPr>
        <w:tc>
          <w:tcPr>
            <w:tcW w:w="0" w:type="auto"/>
          </w:tcPr>
          <w:p w14:paraId="54465A08" w14:textId="55D77F56" w:rsidR="00A045E7" w:rsidRPr="004535F2" w:rsidRDefault="00A045E7" w:rsidP="00C846F0">
            <w:pPr>
              <w:pStyle w:val="SlikeTabele"/>
              <w:spacing w:line="240" w:lineRule="auto"/>
            </w:pPr>
            <w:r w:rsidRPr="004535F2">
              <w:t>WTF</w:t>
            </w:r>
          </w:p>
        </w:tc>
        <w:tc>
          <w:tcPr>
            <w:tcW w:w="0" w:type="auto"/>
          </w:tcPr>
          <w:p w14:paraId="29F8C1BE" w14:textId="7E88C805" w:rsidR="00A045E7" w:rsidRPr="004535F2" w:rsidRDefault="00A045E7" w:rsidP="00C846F0">
            <w:pPr>
              <w:pStyle w:val="SlikeTabele"/>
              <w:spacing w:line="240" w:lineRule="auto"/>
            </w:pPr>
            <w:r w:rsidRPr="004535F2">
              <w:t>t5_2qh61</w:t>
            </w:r>
          </w:p>
        </w:tc>
        <w:tc>
          <w:tcPr>
            <w:tcW w:w="0" w:type="auto"/>
          </w:tcPr>
          <w:p w14:paraId="472D71E3" w14:textId="606E53DD" w:rsidR="00A045E7" w:rsidRPr="004535F2" w:rsidRDefault="00A045E7" w:rsidP="00C846F0">
            <w:pPr>
              <w:pStyle w:val="SlikeTabele"/>
              <w:spacing w:line="240" w:lineRule="auto"/>
            </w:pPr>
            <w:r w:rsidRPr="004535F2">
              <w:t xml:space="preserve">279226 </w:t>
            </w:r>
          </w:p>
        </w:tc>
      </w:tr>
      <w:tr w:rsidR="00A045E7" w:rsidRPr="004535F2" w14:paraId="6891DF13" w14:textId="77777777" w:rsidTr="00516831">
        <w:trPr>
          <w:trHeight w:val="327"/>
        </w:trPr>
        <w:tc>
          <w:tcPr>
            <w:tcW w:w="0" w:type="auto"/>
          </w:tcPr>
          <w:p w14:paraId="2C67B571" w14:textId="7BE43CF6" w:rsidR="00A045E7" w:rsidRPr="004535F2" w:rsidRDefault="001B6684" w:rsidP="00C846F0">
            <w:pPr>
              <w:pStyle w:val="SlikeTabele"/>
              <w:spacing w:line="240" w:lineRule="auto"/>
            </w:pPr>
            <w:r w:rsidRPr="004535F2">
              <w:t>funny</w:t>
            </w:r>
          </w:p>
        </w:tc>
        <w:tc>
          <w:tcPr>
            <w:tcW w:w="0" w:type="auto"/>
          </w:tcPr>
          <w:p w14:paraId="21A88865" w14:textId="0F7BBC50" w:rsidR="00A045E7" w:rsidRPr="004535F2" w:rsidRDefault="001B6684" w:rsidP="00C846F0">
            <w:pPr>
              <w:pStyle w:val="SlikeTabele"/>
              <w:spacing w:line="240" w:lineRule="auto"/>
            </w:pPr>
            <w:r w:rsidRPr="004535F2">
              <w:t>t5_2qh33</w:t>
            </w:r>
          </w:p>
        </w:tc>
        <w:tc>
          <w:tcPr>
            <w:tcW w:w="0" w:type="auto"/>
          </w:tcPr>
          <w:p w14:paraId="59854416" w14:textId="41291C66" w:rsidR="00A045E7" w:rsidRPr="004535F2" w:rsidRDefault="00A045E7" w:rsidP="00C846F0">
            <w:pPr>
              <w:pStyle w:val="SlikeTabele"/>
              <w:spacing w:line="240" w:lineRule="auto"/>
            </w:pPr>
            <w:r w:rsidRPr="004535F2">
              <w:t>257333</w:t>
            </w:r>
          </w:p>
        </w:tc>
      </w:tr>
      <w:tr w:rsidR="00A045E7" w:rsidRPr="004535F2" w14:paraId="1B26BC93" w14:textId="77777777" w:rsidTr="00516831">
        <w:trPr>
          <w:trHeight w:val="327"/>
        </w:trPr>
        <w:tc>
          <w:tcPr>
            <w:tcW w:w="0" w:type="auto"/>
          </w:tcPr>
          <w:p w14:paraId="3F27C900" w14:textId="25D8AFA9" w:rsidR="00A045E7" w:rsidRPr="004535F2" w:rsidRDefault="001B6684" w:rsidP="00C846F0">
            <w:pPr>
              <w:pStyle w:val="SlikeTabele"/>
              <w:spacing w:line="240" w:lineRule="auto"/>
            </w:pPr>
            <w:r w:rsidRPr="004535F2">
              <w:t>technology</w:t>
            </w:r>
          </w:p>
        </w:tc>
        <w:tc>
          <w:tcPr>
            <w:tcW w:w="0" w:type="auto"/>
          </w:tcPr>
          <w:p w14:paraId="7456CA75" w14:textId="3C0EF4C5" w:rsidR="00A045E7" w:rsidRPr="004535F2" w:rsidRDefault="001B6684" w:rsidP="00C846F0">
            <w:pPr>
              <w:pStyle w:val="SlikeTabele"/>
              <w:spacing w:line="240" w:lineRule="auto"/>
            </w:pPr>
            <w:r w:rsidRPr="004535F2">
              <w:t>t5_2qh16</w:t>
            </w:r>
          </w:p>
        </w:tc>
        <w:tc>
          <w:tcPr>
            <w:tcW w:w="0" w:type="auto"/>
          </w:tcPr>
          <w:p w14:paraId="40A1D2F4" w14:textId="5538C3DB" w:rsidR="00A045E7" w:rsidRPr="004535F2" w:rsidRDefault="00A045E7" w:rsidP="00C846F0">
            <w:pPr>
              <w:pStyle w:val="SlikeTabele"/>
              <w:spacing w:line="240" w:lineRule="auto"/>
            </w:pPr>
            <w:r w:rsidRPr="004535F2">
              <w:t>222590</w:t>
            </w:r>
          </w:p>
        </w:tc>
      </w:tr>
      <w:tr w:rsidR="00A045E7" w:rsidRPr="004535F2" w14:paraId="7E45FFF7" w14:textId="77777777" w:rsidTr="00516831">
        <w:trPr>
          <w:trHeight w:val="327"/>
        </w:trPr>
        <w:tc>
          <w:tcPr>
            <w:tcW w:w="0" w:type="auto"/>
          </w:tcPr>
          <w:p w14:paraId="381D1664" w14:textId="40D5DF15" w:rsidR="00A045E7" w:rsidRPr="004535F2" w:rsidRDefault="001B6684" w:rsidP="00C846F0">
            <w:pPr>
              <w:pStyle w:val="SlikeTabele"/>
              <w:spacing w:line="240" w:lineRule="auto"/>
            </w:pPr>
            <w:r w:rsidRPr="004535F2">
              <w:t>AskReddit</w:t>
            </w:r>
          </w:p>
        </w:tc>
        <w:tc>
          <w:tcPr>
            <w:tcW w:w="0" w:type="auto"/>
          </w:tcPr>
          <w:p w14:paraId="4EF0BCA4" w14:textId="10AABF11" w:rsidR="00A045E7" w:rsidRPr="004535F2" w:rsidRDefault="001B6684" w:rsidP="00C846F0">
            <w:pPr>
              <w:pStyle w:val="SlikeTabele"/>
              <w:spacing w:line="240" w:lineRule="auto"/>
            </w:pPr>
            <w:r w:rsidRPr="004535F2">
              <w:t>t5_2qh1i</w:t>
            </w:r>
          </w:p>
        </w:tc>
        <w:tc>
          <w:tcPr>
            <w:tcW w:w="0" w:type="auto"/>
          </w:tcPr>
          <w:p w14:paraId="0481AFE8" w14:textId="7CE13874" w:rsidR="00A045E7" w:rsidRPr="004535F2" w:rsidRDefault="00A045E7" w:rsidP="00C846F0">
            <w:pPr>
              <w:pStyle w:val="SlikeTabele"/>
              <w:spacing w:line="240" w:lineRule="auto"/>
            </w:pPr>
            <w:r w:rsidRPr="004535F2">
              <w:t>214145</w:t>
            </w:r>
          </w:p>
        </w:tc>
      </w:tr>
    </w:tbl>
    <w:p w14:paraId="081A4296" w14:textId="77777777" w:rsidR="00337C13" w:rsidRPr="00337C13" w:rsidRDefault="00337C13" w:rsidP="00C846F0">
      <w:pPr>
        <w:pStyle w:val="Osnovnitekst"/>
        <w:spacing w:line="240" w:lineRule="auto"/>
        <w:ind w:left="1035" w:firstLine="0"/>
        <w:rPr>
          <w:lang w:val="sr-Cyrl-ME"/>
        </w:rPr>
      </w:pPr>
    </w:p>
    <w:p w14:paraId="1D68E77E" w14:textId="432957D8" w:rsidR="00337C13" w:rsidRPr="00337C13" w:rsidRDefault="00337C13" w:rsidP="007C0C12">
      <w:pPr>
        <w:pStyle w:val="Osnovnitekst"/>
        <w:numPr>
          <w:ilvl w:val="0"/>
          <w:numId w:val="6"/>
        </w:numPr>
        <w:spacing w:line="240" w:lineRule="auto"/>
        <w:rPr>
          <w:lang w:val="sr-Cyrl-ME"/>
        </w:rPr>
      </w:pPr>
      <w:r>
        <w:rPr>
          <w:lang w:val="sr-Cyrl-ME"/>
        </w:rPr>
        <w:t xml:space="preserve">Просечан број забележених корисника активних у посматраном периоду по сабредиту је </w:t>
      </w:r>
      <w:r w:rsidRPr="00111F98">
        <w:rPr>
          <w:lang w:val="es-PE"/>
        </w:rPr>
        <w:t>226641 / 5032</w:t>
      </w:r>
      <w:r>
        <w:rPr>
          <w:lang w:val="sr-Cyrl-ME"/>
        </w:rPr>
        <w:t xml:space="preserve"> = </w:t>
      </w:r>
      <w:r w:rsidRPr="00111F98">
        <w:rPr>
          <w:lang w:val="es-PE"/>
        </w:rPr>
        <w:t>45.04</w:t>
      </w:r>
      <w:r>
        <w:rPr>
          <w:lang w:val="sr-Cyrl-ME"/>
        </w:rPr>
        <w:t xml:space="preserve">. </w:t>
      </w:r>
    </w:p>
    <w:p w14:paraId="5F69213C" w14:textId="4E8A5C79" w:rsidR="00337C13" w:rsidRPr="00E21F17" w:rsidRDefault="00F06BB2" w:rsidP="007C0C12">
      <w:pPr>
        <w:pStyle w:val="Osnovnitekst"/>
        <w:numPr>
          <w:ilvl w:val="0"/>
          <w:numId w:val="6"/>
        </w:numPr>
        <w:spacing w:line="240" w:lineRule="auto"/>
      </w:pPr>
      <w:r>
        <w:t xml:space="preserve"> </w:t>
      </w:r>
      <w:r w:rsidR="00337C13">
        <w:rPr>
          <w:lang w:val="sr-Cyrl-ME"/>
        </w:rPr>
        <w:t>Корисници са највећим бројем објава и коментара су дати у наредним табелама.</w:t>
      </w:r>
    </w:p>
    <w:p w14:paraId="3728B66B" w14:textId="05DF9776" w:rsidR="00E21F17" w:rsidRPr="00F44906" w:rsidRDefault="00E21F17" w:rsidP="00C846F0">
      <w:pPr>
        <w:pStyle w:val="Caption"/>
        <w:ind w:left="1035"/>
        <w:rPr>
          <w:lang w:val="sr-Cyrl-ME"/>
        </w:rPr>
      </w:pPr>
      <w:r>
        <w:t xml:space="preserve">Табела </w:t>
      </w:r>
      <w:r>
        <w:rPr>
          <w:lang w:val="sr-Cyrl-ME"/>
        </w:rPr>
        <w:t>2.2</w:t>
      </w:r>
      <w:r>
        <w:t>.</w:t>
      </w:r>
      <w:r>
        <w:rPr>
          <w:lang w:val="en-US"/>
        </w:rPr>
        <w:t>3.</w:t>
      </w:r>
      <w:r>
        <w:rPr>
          <w:lang w:val="sr-Cyrl-ME"/>
        </w:rPr>
        <w:t xml:space="preserve"> Корисници са највећим бројем </w:t>
      </w:r>
      <w:r w:rsidR="009D0C54">
        <w:rPr>
          <w:lang w:val="sr-Cyrl-ME"/>
        </w:rPr>
        <w:t>објава</w:t>
      </w:r>
    </w:p>
    <w:tbl>
      <w:tblPr>
        <w:tblStyle w:val="TableGrid"/>
        <w:tblW w:w="0" w:type="auto"/>
        <w:tblInd w:w="1035" w:type="dxa"/>
        <w:tblLook w:val="04A0" w:firstRow="1" w:lastRow="0" w:firstColumn="1" w:lastColumn="0" w:noHBand="0" w:noVBand="1"/>
      </w:tblPr>
      <w:tblGrid>
        <w:gridCol w:w="1878"/>
        <w:gridCol w:w="1355"/>
      </w:tblGrid>
      <w:tr w:rsidR="001734B9" w14:paraId="255977F3" w14:textId="77777777" w:rsidTr="00516831">
        <w:trPr>
          <w:trHeight w:val="501"/>
        </w:trPr>
        <w:tc>
          <w:tcPr>
            <w:tcW w:w="0" w:type="auto"/>
          </w:tcPr>
          <w:p w14:paraId="7CCD88B6" w14:textId="23B1DE88" w:rsidR="001734B9" w:rsidRPr="004F1093" w:rsidRDefault="001734B9" w:rsidP="00C846F0">
            <w:pPr>
              <w:pStyle w:val="SlikeTabele"/>
              <w:spacing w:line="240" w:lineRule="auto"/>
              <w:rPr>
                <w:b/>
                <w:bCs/>
              </w:rPr>
            </w:pPr>
            <w:r w:rsidRPr="004F1093">
              <w:rPr>
                <w:b/>
                <w:bCs/>
              </w:rPr>
              <w:t>Корисник</w:t>
            </w:r>
          </w:p>
        </w:tc>
        <w:tc>
          <w:tcPr>
            <w:tcW w:w="0" w:type="auto"/>
          </w:tcPr>
          <w:p w14:paraId="7402AAA5" w14:textId="4D6E2998" w:rsidR="001734B9" w:rsidRPr="004F1093" w:rsidRDefault="001734B9" w:rsidP="00C846F0">
            <w:pPr>
              <w:pStyle w:val="SlikeTabele"/>
              <w:spacing w:line="240" w:lineRule="auto"/>
              <w:rPr>
                <w:b/>
                <w:bCs/>
              </w:rPr>
            </w:pPr>
            <w:r w:rsidRPr="004F1093">
              <w:rPr>
                <w:b/>
                <w:bCs/>
              </w:rPr>
              <w:t>Број објава</w:t>
            </w:r>
          </w:p>
        </w:tc>
      </w:tr>
      <w:tr w:rsidR="001734B9" w14:paraId="3DFD6F02" w14:textId="77777777" w:rsidTr="00516831">
        <w:trPr>
          <w:trHeight w:val="513"/>
        </w:trPr>
        <w:tc>
          <w:tcPr>
            <w:tcW w:w="0" w:type="auto"/>
          </w:tcPr>
          <w:p w14:paraId="745B706D" w14:textId="7E050BEF" w:rsidR="001734B9" w:rsidRPr="00F44906" w:rsidRDefault="001734B9" w:rsidP="00C846F0">
            <w:pPr>
              <w:pStyle w:val="SlikeTabele"/>
              <w:spacing w:line="240" w:lineRule="auto"/>
            </w:pPr>
            <w:r w:rsidRPr="00F44906">
              <w:t>gst</w:t>
            </w:r>
          </w:p>
        </w:tc>
        <w:tc>
          <w:tcPr>
            <w:tcW w:w="0" w:type="auto"/>
          </w:tcPr>
          <w:p w14:paraId="72F50CEA" w14:textId="5E11FD81" w:rsidR="001734B9" w:rsidRPr="00F44906" w:rsidRDefault="001734B9" w:rsidP="00C846F0">
            <w:pPr>
              <w:pStyle w:val="SlikeTabele"/>
              <w:spacing w:line="240" w:lineRule="auto"/>
            </w:pPr>
            <w:r w:rsidRPr="00F44906">
              <w:t>18870</w:t>
            </w:r>
          </w:p>
        </w:tc>
      </w:tr>
      <w:tr w:rsidR="001734B9" w14:paraId="52627C69" w14:textId="77777777" w:rsidTr="00516831">
        <w:trPr>
          <w:trHeight w:val="501"/>
        </w:trPr>
        <w:tc>
          <w:tcPr>
            <w:tcW w:w="0" w:type="auto"/>
          </w:tcPr>
          <w:p w14:paraId="3E987F43" w14:textId="22A7CEE8" w:rsidR="001734B9" w:rsidRPr="00F44906" w:rsidRDefault="001734B9" w:rsidP="00C846F0">
            <w:pPr>
              <w:pStyle w:val="SlikeTabele"/>
              <w:spacing w:line="240" w:lineRule="auto"/>
            </w:pPr>
            <w:r w:rsidRPr="00F44906">
              <w:t>qgyh2</w:t>
            </w:r>
          </w:p>
        </w:tc>
        <w:tc>
          <w:tcPr>
            <w:tcW w:w="0" w:type="auto"/>
          </w:tcPr>
          <w:p w14:paraId="7B56F784" w14:textId="73371920" w:rsidR="001734B9" w:rsidRPr="00F44906" w:rsidRDefault="001734B9" w:rsidP="00C846F0">
            <w:pPr>
              <w:pStyle w:val="SlikeTabele"/>
              <w:spacing w:line="240" w:lineRule="auto"/>
            </w:pPr>
            <w:r w:rsidRPr="00F44906">
              <w:t>12238</w:t>
            </w:r>
          </w:p>
        </w:tc>
      </w:tr>
      <w:tr w:rsidR="001734B9" w14:paraId="27FB4306" w14:textId="77777777" w:rsidTr="00516831">
        <w:trPr>
          <w:trHeight w:val="513"/>
        </w:trPr>
        <w:tc>
          <w:tcPr>
            <w:tcW w:w="0" w:type="auto"/>
          </w:tcPr>
          <w:p w14:paraId="274BB2EB" w14:textId="1AB95028" w:rsidR="001734B9" w:rsidRPr="00F44906" w:rsidRDefault="001734B9" w:rsidP="00C846F0">
            <w:pPr>
              <w:pStyle w:val="SlikeTabele"/>
              <w:spacing w:line="240" w:lineRule="auto"/>
            </w:pPr>
            <w:r w:rsidRPr="00F44906">
              <w:t>rmuser</w:t>
            </w:r>
          </w:p>
        </w:tc>
        <w:tc>
          <w:tcPr>
            <w:tcW w:w="0" w:type="auto"/>
          </w:tcPr>
          <w:p w14:paraId="1E1BB4FE" w14:textId="23CBC39B" w:rsidR="001734B9" w:rsidRPr="00F44906" w:rsidRDefault="001734B9" w:rsidP="00C846F0">
            <w:pPr>
              <w:pStyle w:val="SlikeTabele"/>
              <w:spacing w:line="240" w:lineRule="auto"/>
            </w:pPr>
            <w:r w:rsidRPr="00F44906">
              <w:t>9822</w:t>
            </w:r>
          </w:p>
        </w:tc>
      </w:tr>
      <w:tr w:rsidR="001734B9" w14:paraId="48E50C3B" w14:textId="77777777" w:rsidTr="00516831">
        <w:trPr>
          <w:trHeight w:val="501"/>
        </w:trPr>
        <w:tc>
          <w:tcPr>
            <w:tcW w:w="0" w:type="auto"/>
          </w:tcPr>
          <w:p w14:paraId="6D471358" w14:textId="5244D902" w:rsidR="001734B9" w:rsidRPr="00F44906" w:rsidRDefault="001734B9" w:rsidP="00C846F0">
            <w:pPr>
              <w:pStyle w:val="SlikeTabele"/>
              <w:spacing w:line="240" w:lineRule="auto"/>
            </w:pPr>
            <w:r w:rsidRPr="00F44906">
              <w:lastRenderedPageBreak/>
              <w:t>twolf1</w:t>
            </w:r>
          </w:p>
        </w:tc>
        <w:tc>
          <w:tcPr>
            <w:tcW w:w="0" w:type="auto"/>
          </w:tcPr>
          <w:p w14:paraId="5ABE12D3" w14:textId="5B1BE933" w:rsidR="001734B9" w:rsidRPr="00F44906" w:rsidRDefault="001734B9" w:rsidP="00C846F0">
            <w:pPr>
              <w:pStyle w:val="SlikeTabele"/>
              <w:spacing w:line="240" w:lineRule="auto"/>
            </w:pPr>
            <w:r w:rsidRPr="00F44906">
              <w:t>8597</w:t>
            </w:r>
          </w:p>
        </w:tc>
      </w:tr>
      <w:tr w:rsidR="001734B9" w14:paraId="4F33726C" w14:textId="77777777" w:rsidTr="00516831">
        <w:trPr>
          <w:trHeight w:val="513"/>
        </w:trPr>
        <w:tc>
          <w:tcPr>
            <w:tcW w:w="0" w:type="auto"/>
          </w:tcPr>
          <w:p w14:paraId="16131CA3" w14:textId="1D40C3E4" w:rsidR="001734B9" w:rsidRPr="00F44906" w:rsidRDefault="001734B9" w:rsidP="00C846F0">
            <w:pPr>
              <w:pStyle w:val="SlikeTabele"/>
              <w:spacing w:line="240" w:lineRule="auto"/>
            </w:pPr>
            <w:r w:rsidRPr="00F44906">
              <w:t>IAmperfectlyCalm</w:t>
            </w:r>
          </w:p>
        </w:tc>
        <w:tc>
          <w:tcPr>
            <w:tcW w:w="0" w:type="auto"/>
          </w:tcPr>
          <w:p w14:paraId="763E4D96" w14:textId="58CE25D6" w:rsidR="001734B9" w:rsidRPr="00F44906" w:rsidRDefault="001734B9" w:rsidP="00C846F0">
            <w:pPr>
              <w:pStyle w:val="SlikeTabele"/>
              <w:spacing w:line="240" w:lineRule="auto"/>
            </w:pPr>
            <w:r w:rsidRPr="00F44906">
              <w:t>8308</w:t>
            </w:r>
          </w:p>
        </w:tc>
      </w:tr>
      <w:tr w:rsidR="001734B9" w14:paraId="6CC30E69" w14:textId="77777777" w:rsidTr="00516831">
        <w:trPr>
          <w:trHeight w:val="501"/>
        </w:trPr>
        <w:tc>
          <w:tcPr>
            <w:tcW w:w="0" w:type="auto"/>
          </w:tcPr>
          <w:p w14:paraId="03B967B0" w14:textId="0F1809DD" w:rsidR="001734B9" w:rsidRPr="00F44906" w:rsidRDefault="001734B9" w:rsidP="00C846F0">
            <w:pPr>
              <w:pStyle w:val="SlikeTabele"/>
              <w:spacing w:line="240" w:lineRule="auto"/>
            </w:pPr>
            <w:r w:rsidRPr="00F44906">
              <w:t>qazamisan</w:t>
            </w:r>
          </w:p>
        </w:tc>
        <w:tc>
          <w:tcPr>
            <w:tcW w:w="0" w:type="auto"/>
          </w:tcPr>
          <w:p w14:paraId="7ACB853A" w14:textId="778E7A8D" w:rsidR="001734B9" w:rsidRPr="00F44906" w:rsidRDefault="001734B9" w:rsidP="00C846F0">
            <w:pPr>
              <w:pStyle w:val="SlikeTabele"/>
              <w:spacing w:line="240" w:lineRule="auto"/>
            </w:pPr>
            <w:r w:rsidRPr="00F44906">
              <w:t>6927</w:t>
            </w:r>
          </w:p>
        </w:tc>
      </w:tr>
      <w:tr w:rsidR="001734B9" w14:paraId="7C090193" w14:textId="77777777" w:rsidTr="00516831">
        <w:trPr>
          <w:trHeight w:val="513"/>
        </w:trPr>
        <w:tc>
          <w:tcPr>
            <w:tcW w:w="0" w:type="auto"/>
          </w:tcPr>
          <w:p w14:paraId="120CB43B" w14:textId="770E759A" w:rsidR="001734B9" w:rsidRPr="00F44906" w:rsidRDefault="001734B9" w:rsidP="00C846F0">
            <w:pPr>
              <w:pStyle w:val="SlikeTabele"/>
              <w:spacing w:line="240" w:lineRule="auto"/>
            </w:pPr>
            <w:r w:rsidRPr="00F44906">
              <w:t>charlatan</w:t>
            </w:r>
          </w:p>
        </w:tc>
        <w:tc>
          <w:tcPr>
            <w:tcW w:w="0" w:type="auto"/>
          </w:tcPr>
          <w:p w14:paraId="0C6AE612" w14:textId="30005E12" w:rsidR="001734B9" w:rsidRPr="00F44906" w:rsidRDefault="001734B9" w:rsidP="00C846F0">
            <w:pPr>
              <w:pStyle w:val="SlikeTabele"/>
              <w:spacing w:line="240" w:lineRule="auto"/>
            </w:pPr>
            <w:r w:rsidRPr="00F44906">
              <w:t>5998</w:t>
            </w:r>
          </w:p>
        </w:tc>
      </w:tr>
      <w:tr w:rsidR="00E21F17" w14:paraId="370A0F51" w14:textId="77777777" w:rsidTr="00516831">
        <w:trPr>
          <w:trHeight w:val="501"/>
        </w:trPr>
        <w:tc>
          <w:tcPr>
            <w:tcW w:w="0" w:type="auto"/>
          </w:tcPr>
          <w:p w14:paraId="0FCB2EBA" w14:textId="5DD5373F" w:rsidR="00E21F17" w:rsidRPr="00F44906" w:rsidRDefault="00E21F17" w:rsidP="00C846F0">
            <w:pPr>
              <w:pStyle w:val="SlikeTabele"/>
              <w:spacing w:line="240" w:lineRule="auto"/>
            </w:pPr>
            <w:r w:rsidRPr="00F44906">
              <w:t>igeldard</w:t>
            </w:r>
          </w:p>
        </w:tc>
        <w:tc>
          <w:tcPr>
            <w:tcW w:w="0" w:type="auto"/>
          </w:tcPr>
          <w:p w14:paraId="00CC41EF" w14:textId="50EA027B" w:rsidR="00E21F17" w:rsidRPr="00F44906" w:rsidRDefault="00E21F17" w:rsidP="00C846F0">
            <w:pPr>
              <w:pStyle w:val="SlikeTabele"/>
              <w:spacing w:line="240" w:lineRule="auto"/>
            </w:pPr>
            <w:r w:rsidRPr="00F44906">
              <w:t>5373</w:t>
            </w:r>
          </w:p>
        </w:tc>
      </w:tr>
      <w:tr w:rsidR="00E21F17" w14:paraId="0A476AA4" w14:textId="77777777" w:rsidTr="00516831">
        <w:trPr>
          <w:trHeight w:val="513"/>
        </w:trPr>
        <w:tc>
          <w:tcPr>
            <w:tcW w:w="0" w:type="auto"/>
          </w:tcPr>
          <w:p w14:paraId="4C07A5A7" w14:textId="0D9E1B8C" w:rsidR="00E21F17" w:rsidRPr="00F44906" w:rsidRDefault="00E21F17" w:rsidP="00C846F0">
            <w:pPr>
              <w:pStyle w:val="SlikeTabele"/>
              <w:spacing w:line="240" w:lineRule="auto"/>
            </w:pPr>
            <w:r w:rsidRPr="00F44906">
              <w:t>noname99</w:t>
            </w:r>
          </w:p>
        </w:tc>
        <w:tc>
          <w:tcPr>
            <w:tcW w:w="0" w:type="auto"/>
          </w:tcPr>
          <w:p w14:paraId="5C6ADA59" w14:textId="3C6E115C" w:rsidR="00E21F17" w:rsidRPr="00F44906" w:rsidRDefault="00E21F17" w:rsidP="00C846F0">
            <w:pPr>
              <w:pStyle w:val="SlikeTabele"/>
              <w:spacing w:line="240" w:lineRule="auto"/>
            </w:pPr>
            <w:r w:rsidRPr="00F44906">
              <w:t>5334</w:t>
            </w:r>
          </w:p>
        </w:tc>
      </w:tr>
      <w:tr w:rsidR="00E21F17" w14:paraId="052283F4" w14:textId="77777777" w:rsidTr="00516831">
        <w:trPr>
          <w:trHeight w:val="501"/>
        </w:trPr>
        <w:tc>
          <w:tcPr>
            <w:tcW w:w="0" w:type="auto"/>
          </w:tcPr>
          <w:p w14:paraId="3D37ED86" w14:textId="082D678B" w:rsidR="00E21F17" w:rsidRPr="00F44906" w:rsidRDefault="00E21F17" w:rsidP="00C846F0">
            <w:pPr>
              <w:pStyle w:val="SlikeTabele"/>
              <w:spacing w:line="240" w:lineRule="auto"/>
            </w:pPr>
            <w:r w:rsidRPr="00F44906">
              <w:t>democracy101</w:t>
            </w:r>
          </w:p>
        </w:tc>
        <w:tc>
          <w:tcPr>
            <w:tcW w:w="0" w:type="auto"/>
          </w:tcPr>
          <w:p w14:paraId="259FF90F" w14:textId="659CC6BE" w:rsidR="00E21F17" w:rsidRPr="00F44906" w:rsidRDefault="00E21F17" w:rsidP="00C846F0">
            <w:pPr>
              <w:pStyle w:val="SlikeTabele"/>
              <w:spacing w:line="240" w:lineRule="auto"/>
            </w:pPr>
            <w:r w:rsidRPr="00F44906">
              <w:t>5332</w:t>
            </w:r>
          </w:p>
        </w:tc>
      </w:tr>
    </w:tbl>
    <w:p w14:paraId="4CD2E18F" w14:textId="77777777" w:rsidR="00B50887" w:rsidRDefault="00B50887" w:rsidP="00C846F0">
      <w:pPr>
        <w:pStyle w:val="Caption"/>
        <w:rPr>
          <w:lang w:val="sr-Cyrl-ME"/>
        </w:rPr>
      </w:pPr>
    </w:p>
    <w:p w14:paraId="6E0688FC" w14:textId="77777777" w:rsidR="00B50887" w:rsidRDefault="00B50887" w:rsidP="00C846F0">
      <w:pPr>
        <w:pStyle w:val="Caption"/>
        <w:ind w:left="1035"/>
        <w:rPr>
          <w:lang w:val="sr-Cyrl-ME"/>
        </w:rPr>
      </w:pPr>
    </w:p>
    <w:p w14:paraId="1CF1CA19" w14:textId="729BC34D" w:rsidR="00B50887" w:rsidRPr="00B50887" w:rsidRDefault="00B50887" w:rsidP="00C846F0">
      <w:pPr>
        <w:pStyle w:val="Caption"/>
        <w:ind w:left="1035"/>
        <w:rPr>
          <w:lang w:val="sr-Cyrl-ME"/>
        </w:rPr>
      </w:pPr>
      <w:r>
        <w:t xml:space="preserve">Табела </w:t>
      </w:r>
      <w:r>
        <w:rPr>
          <w:lang w:val="sr-Cyrl-ME"/>
        </w:rPr>
        <w:t>2.2</w:t>
      </w:r>
      <w:r>
        <w:t>.</w:t>
      </w:r>
      <w:r w:rsidR="00E21F17">
        <w:rPr>
          <w:lang w:val="en-US"/>
        </w:rPr>
        <w:t>4.</w:t>
      </w:r>
      <w:r>
        <w:rPr>
          <w:lang w:val="sr-Cyrl-ME"/>
        </w:rPr>
        <w:t xml:space="preserve"> Корисници са највећим бројем коментара</w:t>
      </w:r>
    </w:p>
    <w:tbl>
      <w:tblPr>
        <w:tblStyle w:val="TableGrid"/>
        <w:tblW w:w="0" w:type="auto"/>
        <w:tblInd w:w="1035" w:type="dxa"/>
        <w:tblLook w:val="04A0" w:firstRow="1" w:lastRow="0" w:firstColumn="1" w:lastColumn="0" w:noHBand="0" w:noVBand="1"/>
      </w:tblPr>
      <w:tblGrid>
        <w:gridCol w:w="1842"/>
        <w:gridCol w:w="1784"/>
      </w:tblGrid>
      <w:tr w:rsidR="00F44906" w14:paraId="370E14C1" w14:textId="77777777" w:rsidTr="00516831">
        <w:trPr>
          <w:trHeight w:val="360"/>
        </w:trPr>
        <w:tc>
          <w:tcPr>
            <w:tcW w:w="0" w:type="auto"/>
          </w:tcPr>
          <w:p w14:paraId="55CEAC30" w14:textId="7133A753" w:rsidR="00B50887" w:rsidRPr="00143834" w:rsidRDefault="00B50887" w:rsidP="00C846F0">
            <w:pPr>
              <w:pStyle w:val="SlikeTabele"/>
              <w:spacing w:line="240" w:lineRule="auto"/>
              <w:rPr>
                <w:b/>
                <w:bCs/>
              </w:rPr>
            </w:pPr>
            <w:r w:rsidRPr="00143834">
              <w:rPr>
                <w:b/>
                <w:bCs/>
              </w:rPr>
              <w:t>Корисник</w:t>
            </w:r>
          </w:p>
        </w:tc>
        <w:tc>
          <w:tcPr>
            <w:tcW w:w="0" w:type="auto"/>
          </w:tcPr>
          <w:p w14:paraId="74B0A099" w14:textId="54C53552" w:rsidR="00B50887" w:rsidRPr="00143834" w:rsidRDefault="00B50887" w:rsidP="00C846F0">
            <w:pPr>
              <w:pStyle w:val="SlikeTabele"/>
              <w:spacing w:line="240" w:lineRule="auto"/>
              <w:rPr>
                <w:b/>
                <w:bCs/>
              </w:rPr>
            </w:pPr>
            <w:r w:rsidRPr="00143834">
              <w:rPr>
                <w:b/>
                <w:bCs/>
              </w:rPr>
              <w:t>Број коментара</w:t>
            </w:r>
          </w:p>
        </w:tc>
      </w:tr>
      <w:tr w:rsidR="00F44906" w14:paraId="5F9CAB62" w14:textId="77777777" w:rsidTr="00516831">
        <w:trPr>
          <w:trHeight w:val="368"/>
        </w:trPr>
        <w:tc>
          <w:tcPr>
            <w:tcW w:w="0" w:type="auto"/>
          </w:tcPr>
          <w:p w14:paraId="323EFDAA" w14:textId="06A1ECC8" w:rsidR="00B50887" w:rsidRPr="00F44906" w:rsidRDefault="00B50887" w:rsidP="00C846F0">
            <w:pPr>
              <w:pStyle w:val="SlikeTabele"/>
              <w:spacing w:line="240" w:lineRule="auto"/>
            </w:pPr>
            <w:r w:rsidRPr="00F44906">
              <w:t>NoMoreNicksLeft</w:t>
            </w:r>
          </w:p>
        </w:tc>
        <w:tc>
          <w:tcPr>
            <w:tcW w:w="0" w:type="auto"/>
          </w:tcPr>
          <w:p w14:paraId="35963C86" w14:textId="6282B31B" w:rsidR="00B50887" w:rsidRPr="00F44906" w:rsidRDefault="00B50887" w:rsidP="00C846F0">
            <w:pPr>
              <w:pStyle w:val="SlikeTabele"/>
              <w:spacing w:line="240" w:lineRule="auto"/>
            </w:pPr>
            <w:r w:rsidRPr="00F44906">
              <w:t>13480</w:t>
            </w:r>
          </w:p>
        </w:tc>
      </w:tr>
      <w:tr w:rsidR="00F44906" w14:paraId="035C7F3E" w14:textId="77777777" w:rsidTr="00516831">
        <w:trPr>
          <w:trHeight w:val="360"/>
        </w:trPr>
        <w:tc>
          <w:tcPr>
            <w:tcW w:w="0" w:type="auto"/>
          </w:tcPr>
          <w:p w14:paraId="1867AC1D" w14:textId="0D05686F" w:rsidR="00B50887" w:rsidRPr="00F44906" w:rsidRDefault="00B50887" w:rsidP="00C846F0">
            <w:pPr>
              <w:pStyle w:val="SlikeTabele"/>
              <w:spacing w:line="240" w:lineRule="auto"/>
            </w:pPr>
            <w:r w:rsidRPr="00F44906">
              <w:t>malcontent</w:t>
            </w:r>
          </w:p>
        </w:tc>
        <w:tc>
          <w:tcPr>
            <w:tcW w:w="0" w:type="auto"/>
          </w:tcPr>
          <w:p w14:paraId="5C42A262" w14:textId="4B1DEDB2" w:rsidR="00B50887" w:rsidRPr="00F44906" w:rsidRDefault="00B50887" w:rsidP="00C846F0">
            <w:pPr>
              <w:pStyle w:val="SlikeTabele"/>
              <w:spacing w:line="240" w:lineRule="auto"/>
            </w:pPr>
            <w:r w:rsidRPr="00F44906">
              <w:t>12159</w:t>
            </w:r>
          </w:p>
        </w:tc>
      </w:tr>
      <w:tr w:rsidR="00F44906" w14:paraId="1E66B009" w14:textId="77777777" w:rsidTr="00516831">
        <w:trPr>
          <w:trHeight w:val="368"/>
        </w:trPr>
        <w:tc>
          <w:tcPr>
            <w:tcW w:w="0" w:type="auto"/>
          </w:tcPr>
          <w:p w14:paraId="0E8A27BF" w14:textId="216C1122" w:rsidR="00B50887" w:rsidRPr="00F44906" w:rsidRDefault="00B50887" w:rsidP="00C846F0">
            <w:pPr>
              <w:pStyle w:val="SlikeTabele"/>
              <w:spacing w:line="240" w:lineRule="auto"/>
            </w:pPr>
            <w:r w:rsidRPr="00F44906">
              <w:t>matts</w:t>
            </w:r>
          </w:p>
        </w:tc>
        <w:tc>
          <w:tcPr>
            <w:tcW w:w="0" w:type="auto"/>
          </w:tcPr>
          <w:p w14:paraId="65238308" w14:textId="5634AC2A" w:rsidR="00B50887" w:rsidRPr="00F44906" w:rsidRDefault="00B50887" w:rsidP="00C846F0">
            <w:pPr>
              <w:pStyle w:val="SlikeTabele"/>
              <w:spacing w:line="240" w:lineRule="auto"/>
            </w:pPr>
            <w:r w:rsidRPr="00F44906">
              <w:t>11672</w:t>
            </w:r>
          </w:p>
        </w:tc>
      </w:tr>
      <w:tr w:rsidR="00F44906" w14:paraId="256C0796" w14:textId="77777777" w:rsidTr="00516831">
        <w:trPr>
          <w:trHeight w:val="360"/>
        </w:trPr>
        <w:tc>
          <w:tcPr>
            <w:tcW w:w="0" w:type="auto"/>
          </w:tcPr>
          <w:p w14:paraId="647C12D9" w14:textId="49DA1513" w:rsidR="00B50887" w:rsidRPr="00F44906" w:rsidRDefault="00B50887" w:rsidP="00C846F0">
            <w:pPr>
              <w:pStyle w:val="SlikeTabele"/>
              <w:spacing w:line="240" w:lineRule="auto"/>
            </w:pPr>
            <w:r w:rsidRPr="00F44906">
              <w:t>mexicodoug</w:t>
            </w:r>
          </w:p>
        </w:tc>
        <w:tc>
          <w:tcPr>
            <w:tcW w:w="0" w:type="auto"/>
          </w:tcPr>
          <w:p w14:paraId="06EBF6E9" w14:textId="3DBDB3AE" w:rsidR="00B50887" w:rsidRPr="00F44906" w:rsidRDefault="00B50887" w:rsidP="00C846F0">
            <w:pPr>
              <w:pStyle w:val="SlikeTabele"/>
              <w:spacing w:line="240" w:lineRule="auto"/>
            </w:pPr>
            <w:r w:rsidRPr="00F44906">
              <w:t>9169</w:t>
            </w:r>
          </w:p>
        </w:tc>
      </w:tr>
      <w:tr w:rsidR="00F44906" w14:paraId="286A4F3B" w14:textId="77777777" w:rsidTr="00516831">
        <w:trPr>
          <w:trHeight w:val="368"/>
        </w:trPr>
        <w:tc>
          <w:tcPr>
            <w:tcW w:w="0" w:type="auto"/>
          </w:tcPr>
          <w:p w14:paraId="3C6BCF26" w14:textId="73F2D42E" w:rsidR="00B50887" w:rsidRPr="00F44906" w:rsidRDefault="00B50887" w:rsidP="00C846F0">
            <w:pPr>
              <w:pStyle w:val="SlikeTabele"/>
              <w:spacing w:line="240" w:lineRule="auto"/>
            </w:pPr>
            <w:r w:rsidRPr="00F44906">
              <w:t>7oby</w:t>
            </w:r>
          </w:p>
        </w:tc>
        <w:tc>
          <w:tcPr>
            <w:tcW w:w="0" w:type="auto"/>
          </w:tcPr>
          <w:p w14:paraId="0EF6AD7D" w14:textId="31A2EDAF" w:rsidR="00B50887" w:rsidRPr="00F44906" w:rsidRDefault="00B50887" w:rsidP="00C846F0">
            <w:pPr>
              <w:pStyle w:val="SlikeTabele"/>
              <w:spacing w:line="240" w:lineRule="auto"/>
            </w:pPr>
            <w:r w:rsidRPr="00F44906">
              <w:t>9161</w:t>
            </w:r>
          </w:p>
        </w:tc>
      </w:tr>
      <w:tr w:rsidR="00F44906" w14:paraId="4FB9AEE7" w14:textId="77777777" w:rsidTr="00516831">
        <w:trPr>
          <w:trHeight w:val="360"/>
        </w:trPr>
        <w:tc>
          <w:tcPr>
            <w:tcW w:w="0" w:type="auto"/>
          </w:tcPr>
          <w:p w14:paraId="116E5477" w14:textId="45C2E9F6" w:rsidR="00B50887" w:rsidRPr="00F44906" w:rsidRDefault="00B50887" w:rsidP="00C846F0">
            <w:pPr>
              <w:pStyle w:val="SlikeTabele"/>
              <w:spacing w:line="240" w:lineRule="auto"/>
            </w:pPr>
            <w:r w:rsidRPr="00F44906">
              <w:t>aletoledo</w:t>
            </w:r>
          </w:p>
        </w:tc>
        <w:tc>
          <w:tcPr>
            <w:tcW w:w="0" w:type="auto"/>
          </w:tcPr>
          <w:p w14:paraId="50AB1E63" w14:textId="52851363" w:rsidR="00B50887" w:rsidRPr="00F44906" w:rsidRDefault="00B50887" w:rsidP="00C846F0">
            <w:pPr>
              <w:pStyle w:val="SlikeTabele"/>
              <w:spacing w:line="240" w:lineRule="auto"/>
            </w:pPr>
            <w:r w:rsidRPr="00F44906">
              <w:t>8085</w:t>
            </w:r>
          </w:p>
        </w:tc>
      </w:tr>
      <w:tr w:rsidR="00F44906" w14:paraId="537D0C8D" w14:textId="77777777" w:rsidTr="00516831">
        <w:trPr>
          <w:trHeight w:val="368"/>
        </w:trPr>
        <w:tc>
          <w:tcPr>
            <w:tcW w:w="0" w:type="auto"/>
          </w:tcPr>
          <w:p w14:paraId="2177C630" w14:textId="619668F1" w:rsidR="00B50887" w:rsidRPr="00F44906" w:rsidRDefault="00B50887" w:rsidP="00C846F0">
            <w:pPr>
              <w:pStyle w:val="SlikeTabele"/>
              <w:spacing w:line="240" w:lineRule="auto"/>
            </w:pPr>
            <w:r w:rsidRPr="00F44906">
              <w:t>mutatron</w:t>
            </w:r>
          </w:p>
        </w:tc>
        <w:tc>
          <w:tcPr>
            <w:tcW w:w="0" w:type="auto"/>
          </w:tcPr>
          <w:p w14:paraId="0AFAD2FE" w14:textId="56459B60" w:rsidR="00B50887" w:rsidRPr="00F44906" w:rsidRDefault="00B50887" w:rsidP="00C846F0">
            <w:pPr>
              <w:pStyle w:val="SlikeTabele"/>
              <w:spacing w:line="240" w:lineRule="auto"/>
            </w:pPr>
            <w:r w:rsidRPr="00F44906">
              <w:t>7771</w:t>
            </w:r>
          </w:p>
        </w:tc>
      </w:tr>
      <w:tr w:rsidR="00F44906" w14:paraId="7E9CEB24" w14:textId="77777777" w:rsidTr="00516831">
        <w:trPr>
          <w:trHeight w:val="360"/>
        </w:trPr>
        <w:tc>
          <w:tcPr>
            <w:tcW w:w="0" w:type="auto"/>
          </w:tcPr>
          <w:p w14:paraId="4AD77D2E" w14:textId="6244D8F0" w:rsidR="00B50887" w:rsidRPr="00F44906" w:rsidRDefault="00B50887" w:rsidP="00C846F0">
            <w:pPr>
              <w:pStyle w:val="SlikeTabele"/>
              <w:spacing w:line="240" w:lineRule="auto"/>
            </w:pPr>
            <w:r w:rsidRPr="00F44906">
              <w:t>otakucode</w:t>
            </w:r>
          </w:p>
        </w:tc>
        <w:tc>
          <w:tcPr>
            <w:tcW w:w="0" w:type="auto"/>
          </w:tcPr>
          <w:p w14:paraId="47EA326A" w14:textId="4766869E" w:rsidR="00B50887" w:rsidRPr="00F44906" w:rsidRDefault="00B50887" w:rsidP="00C846F0">
            <w:pPr>
              <w:pStyle w:val="SlikeTabele"/>
              <w:spacing w:line="240" w:lineRule="auto"/>
            </w:pPr>
            <w:r w:rsidRPr="00F44906">
              <w:t>7759</w:t>
            </w:r>
          </w:p>
        </w:tc>
      </w:tr>
      <w:tr w:rsidR="00F44906" w14:paraId="176DEBD2" w14:textId="77777777" w:rsidTr="00516831">
        <w:trPr>
          <w:trHeight w:val="368"/>
        </w:trPr>
        <w:tc>
          <w:tcPr>
            <w:tcW w:w="0" w:type="auto"/>
          </w:tcPr>
          <w:p w14:paraId="3DA8100F" w14:textId="064364E7" w:rsidR="00B50887" w:rsidRPr="00F44906" w:rsidRDefault="00B50887" w:rsidP="00C846F0">
            <w:pPr>
              <w:pStyle w:val="SlikeTabele"/>
              <w:spacing w:line="240" w:lineRule="auto"/>
            </w:pPr>
            <w:r w:rsidRPr="00F44906">
              <w:t>redditcensoredme</w:t>
            </w:r>
          </w:p>
        </w:tc>
        <w:tc>
          <w:tcPr>
            <w:tcW w:w="0" w:type="auto"/>
          </w:tcPr>
          <w:p w14:paraId="737CD7C1" w14:textId="434745F2" w:rsidR="00B50887" w:rsidRPr="00F44906" w:rsidRDefault="00B50887" w:rsidP="00C846F0">
            <w:pPr>
              <w:pStyle w:val="SlikeTabele"/>
              <w:spacing w:line="240" w:lineRule="auto"/>
            </w:pPr>
            <w:r w:rsidRPr="00F44906">
              <w:t>7468</w:t>
            </w:r>
          </w:p>
        </w:tc>
      </w:tr>
      <w:tr w:rsidR="00B50887" w14:paraId="2EEB529D" w14:textId="77777777" w:rsidTr="00516831">
        <w:trPr>
          <w:trHeight w:val="360"/>
        </w:trPr>
        <w:tc>
          <w:tcPr>
            <w:tcW w:w="0" w:type="auto"/>
          </w:tcPr>
          <w:p w14:paraId="64E9CB02" w14:textId="44E9D7C4" w:rsidR="00B50887" w:rsidRPr="00F44906" w:rsidRDefault="00B50887" w:rsidP="00C846F0">
            <w:pPr>
              <w:pStyle w:val="SlikeTabele"/>
              <w:spacing w:line="240" w:lineRule="auto"/>
            </w:pPr>
            <w:r w:rsidRPr="00F44906">
              <w:t>h0dg3s</w:t>
            </w:r>
          </w:p>
        </w:tc>
        <w:tc>
          <w:tcPr>
            <w:tcW w:w="0" w:type="auto"/>
          </w:tcPr>
          <w:p w14:paraId="781DEBC8" w14:textId="064E8E05" w:rsidR="00B50887" w:rsidRPr="00F44906" w:rsidRDefault="00B50887" w:rsidP="00C846F0">
            <w:pPr>
              <w:pStyle w:val="SlikeTabele"/>
              <w:spacing w:line="240" w:lineRule="auto"/>
            </w:pPr>
            <w:r w:rsidRPr="00F44906">
              <w:t>7439</w:t>
            </w:r>
          </w:p>
        </w:tc>
      </w:tr>
    </w:tbl>
    <w:p w14:paraId="15AA924B" w14:textId="5EE0E080" w:rsidR="00337C13" w:rsidRDefault="00337C13" w:rsidP="00C846F0">
      <w:pPr>
        <w:pStyle w:val="Osnovnitekst"/>
        <w:spacing w:line="240" w:lineRule="auto"/>
        <w:ind w:firstLine="0"/>
      </w:pPr>
    </w:p>
    <w:p w14:paraId="35CC7E53" w14:textId="4CEDE976" w:rsidR="00A3069A" w:rsidRPr="00FA78F0" w:rsidRDefault="00F2563D" w:rsidP="007C0C12">
      <w:pPr>
        <w:pStyle w:val="Osnovnitekst"/>
        <w:numPr>
          <w:ilvl w:val="0"/>
          <w:numId w:val="6"/>
        </w:numPr>
        <w:spacing w:line="240" w:lineRule="auto"/>
      </w:pPr>
      <w:r>
        <w:rPr>
          <w:lang w:val="sr-Cyrl-ME"/>
        </w:rPr>
        <w:t>Корисници који су активни на највећом броју сабредита су дати у наредној табели.</w:t>
      </w:r>
    </w:p>
    <w:p w14:paraId="5E222D1B" w14:textId="15D365C3" w:rsidR="00FA78F0" w:rsidRPr="00FA78F0" w:rsidRDefault="00FA78F0" w:rsidP="00C846F0">
      <w:pPr>
        <w:pStyle w:val="Caption"/>
        <w:ind w:left="1035"/>
        <w:rPr>
          <w:lang w:val="sr-Cyrl-ME"/>
        </w:rPr>
      </w:pPr>
      <w:r>
        <w:t xml:space="preserve">Табела </w:t>
      </w:r>
      <w:r>
        <w:rPr>
          <w:lang w:val="sr-Cyrl-ME"/>
        </w:rPr>
        <w:t>2.2</w:t>
      </w:r>
      <w:r>
        <w:t>.</w:t>
      </w:r>
      <w:r>
        <w:rPr>
          <w:lang w:val="sr-Cyrl-ME"/>
        </w:rPr>
        <w:t>5</w:t>
      </w:r>
      <w:r>
        <w:rPr>
          <w:lang w:val="en-US"/>
        </w:rPr>
        <w:t>.</w:t>
      </w:r>
      <w:r>
        <w:rPr>
          <w:lang w:val="sr-Cyrl-ME"/>
        </w:rPr>
        <w:t xml:space="preserve"> Корисници са највећим бројем коментара</w:t>
      </w:r>
    </w:p>
    <w:tbl>
      <w:tblPr>
        <w:tblStyle w:val="TableGrid"/>
        <w:tblW w:w="0" w:type="auto"/>
        <w:tblInd w:w="1035" w:type="dxa"/>
        <w:tblLook w:val="04A0" w:firstRow="1" w:lastRow="0" w:firstColumn="1" w:lastColumn="0" w:noHBand="0" w:noVBand="1"/>
      </w:tblPr>
      <w:tblGrid>
        <w:gridCol w:w="1439"/>
        <w:gridCol w:w="1716"/>
      </w:tblGrid>
      <w:tr w:rsidR="00F2563D" w14:paraId="6043AC3E" w14:textId="77777777" w:rsidTr="00516831">
        <w:trPr>
          <w:trHeight w:val="363"/>
        </w:trPr>
        <w:tc>
          <w:tcPr>
            <w:tcW w:w="0" w:type="auto"/>
          </w:tcPr>
          <w:p w14:paraId="768AD7B4" w14:textId="16C5952F" w:rsidR="00F2563D" w:rsidRPr="00143834" w:rsidRDefault="002D1A53" w:rsidP="00C846F0">
            <w:pPr>
              <w:pStyle w:val="SlikeTabele"/>
              <w:spacing w:line="240" w:lineRule="auto"/>
              <w:rPr>
                <w:b/>
                <w:bCs/>
              </w:rPr>
            </w:pPr>
            <w:r w:rsidRPr="00143834">
              <w:rPr>
                <w:b/>
                <w:bCs/>
              </w:rPr>
              <w:t>Корисник</w:t>
            </w:r>
          </w:p>
        </w:tc>
        <w:tc>
          <w:tcPr>
            <w:tcW w:w="0" w:type="auto"/>
          </w:tcPr>
          <w:p w14:paraId="4781F93E" w14:textId="78FE2329" w:rsidR="00F2563D" w:rsidRPr="00143834" w:rsidRDefault="002D1A53" w:rsidP="00C846F0">
            <w:pPr>
              <w:pStyle w:val="SlikeTabele"/>
              <w:spacing w:line="240" w:lineRule="auto"/>
              <w:rPr>
                <w:b/>
                <w:bCs/>
              </w:rPr>
            </w:pPr>
            <w:r w:rsidRPr="00143834">
              <w:rPr>
                <w:b/>
                <w:bCs/>
              </w:rPr>
              <w:t>Број сабредита</w:t>
            </w:r>
          </w:p>
        </w:tc>
      </w:tr>
      <w:tr w:rsidR="002D1A53" w14:paraId="0A15D584" w14:textId="77777777" w:rsidTr="00516831">
        <w:trPr>
          <w:trHeight w:val="371"/>
        </w:trPr>
        <w:tc>
          <w:tcPr>
            <w:tcW w:w="0" w:type="auto"/>
          </w:tcPr>
          <w:p w14:paraId="1F33B5DF" w14:textId="031D2A76" w:rsidR="002D1A53" w:rsidRPr="00F44906" w:rsidRDefault="002D1A53" w:rsidP="00C846F0">
            <w:pPr>
              <w:pStyle w:val="SlikeTabele"/>
              <w:spacing w:line="240" w:lineRule="auto"/>
              <w:rPr>
                <w:szCs w:val="22"/>
              </w:rPr>
            </w:pPr>
            <w:r w:rsidRPr="00F44906">
              <w:rPr>
                <w:szCs w:val="22"/>
              </w:rPr>
              <w:t>MrKlaatu</w:t>
            </w:r>
          </w:p>
        </w:tc>
        <w:tc>
          <w:tcPr>
            <w:tcW w:w="0" w:type="auto"/>
          </w:tcPr>
          <w:p w14:paraId="1DD4DC58" w14:textId="2BA85E7F" w:rsidR="002D1A53" w:rsidRPr="00F44906" w:rsidRDefault="002D1A53" w:rsidP="00C846F0">
            <w:pPr>
              <w:pStyle w:val="SlikeTabele"/>
              <w:spacing w:line="240" w:lineRule="auto"/>
              <w:rPr>
                <w:szCs w:val="22"/>
              </w:rPr>
            </w:pPr>
            <w:r w:rsidRPr="00F44906">
              <w:rPr>
                <w:szCs w:val="22"/>
              </w:rPr>
              <w:t>181</w:t>
            </w:r>
          </w:p>
        </w:tc>
      </w:tr>
      <w:tr w:rsidR="002D1A53" w14:paraId="70C6B940" w14:textId="77777777" w:rsidTr="00516831">
        <w:trPr>
          <w:trHeight w:val="363"/>
        </w:trPr>
        <w:tc>
          <w:tcPr>
            <w:tcW w:w="0" w:type="auto"/>
          </w:tcPr>
          <w:p w14:paraId="02ACEF9D" w14:textId="2B2155D9" w:rsidR="002D1A53" w:rsidRPr="00F44906" w:rsidRDefault="002D1A53" w:rsidP="00C846F0">
            <w:pPr>
              <w:pStyle w:val="SlikeTabele"/>
              <w:spacing w:line="240" w:lineRule="auto"/>
              <w:rPr>
                <w:szCs w:val="22"/>
              </w:rPr>
            </w:pPr>
            <w:r w:rsidRPr="00F44906">
              <w:rPr>
                <w:szCs w:val="22"/>
              </w:rPr>
              <w:lastRenderedPageBreak/>
              <w:t>Escafane</w:t>
            </w:r>
          </w:p>
        </w:tc>
        <w:tc>
          <w:tcPr>
            <w:tcW w:w="0" w:type="auto"/>
          </w:tcPr>
          <w:p w14:paraId="3F711887" w14:textId="6654E40B" w:rsidR="002D1A53" w:rsidRPr="00F44906" w:rsidRDefault="002D1A53" w:rsidP="00C846F0">
            <w:pPr>
              <w:pStyle w:val="SlikeTabele"/>
              <w:spacing w:line="240" w:lineRule="auto"/>
              <w:rPr>
                <w:szCs w:val="22"/>
              </w:rPr>
            </w:pPr>
            <w:r w:rsidRPr="00F44906">
              <w:rPr>
                <w:szCs w:val="22"/>
              </w:rPr>
              <w:t>154</w:t>
            </w:r>
          </w:p>
        </w:tc>
      </w:tr>
      <w:tr w:rsidR="002D1A53" w14:paraId="2EBF9332" w14:textId="77777777" w:rsidTr="00516831">
        <w:trPr>
          <w:trHeight w:val="363"/>
        </w:trPr>
        <w:tc>
          <w:tcPr>
            <w:tcW w:w="0" w:type="auto"/>
          </w:tcPr>
          <w:p w14:paraId="12BDC4AA" w14:textId="7BD0D178" w:rsidR="002D1A53" w:rsidRPr="00F44906" w:rsidRDefault="002D1A53" w:rsidP="00C846F0">
            <w:pPr>
              <w:pStyle w:val="SlikeTabele"/>
              <w:spacing w:line="240" w:lineRule="auto"/>
              <w:rPr>
                <w:szCs w:val="22"/>
              </w:rPr>
            </w:pPr>
            <w:r w:rsidRPr="00F44906">
              <w:rPr>
                <w:szCs w:val="22"/>
              </w:rPr>
              <w:t>omfgninja</w:t>
            </w:r>
          </w:p>
        </w:tc>
        <w:tc>
          <w:tcPr>
            <w:tcW w:w="0" w:type="auto"/>
          </w:tcPr>
          <w:p w14:paraId="152E5D57" w14:textId="2C730A92" w:rsidR="002D1A53" w:rsidRPr="00F44906" w:rsidRDefault="002D1A53" w:rsidP="00C846F0">
            <w:pPr>
              <w:pStyle w:val="SlikeTabele"/>
              <w:spacing w:line="240" w:lineRule="auto"/>
              <w:rPr>
                <w:szCs w:val="22"/>
              </w:rPr>
            </w:pPr>
            <w:r w:rsidRPr="00F44906">
              <w:rPr>
                <w:szCs w:val="22"/>
              </w:rPr>
              <w:t>122</w:t>
            </w:r>
          </w:p>
        </w:tc>
      </w:tr>
      <w:tr w:rsidR="002D1A53" w14:paraId="2125157F" w14:textId="77777777" w:rsidTr="00516831">
        <w:trPr>
          <w:trHeight w:val="371"/>
        </w:trPr>
        <w:tc>
          <w:tcPr>
            <w:tcW w:w="0" w:type="auto"/>
          </w:tcPr>
          <w:p w14:paraId="067EAEAC" w14:textId="72E1A0CD" w:rsidR="002D1A53" w:rsidRPr="00F44906" w:rsidRDefault="002D1A53" w:rsidP="00C846F0">
            <w:pPr>
              <w:pStyle w:val="SlikeTabele"/>
              <w:spacing w:line="240" w:lineRule="auto"/>
              <w:rPr>
                <w:szCs w:val="22"/>
              </w:rPr>
            </w:pPr>
            <w:r w:rsidRPr="00F44906">
              <w:rPr>
                <w:szCs w:val="22"/>
              </w:rPr>
              <w:t>codepoet</w:t>
            </w:r>
          </w:p>
        </w:tc>
        <w:tc>
          <w:tcPr>
            <w:tcW w:w="0" w:type="auto"/>
          </w:tcPr>
          <w:p w14:paraId="44FFB73A" w14:textId="2C4CD8D3" w:rsidR="002D1A53" w:rsidRPr="00F44906" w:rsidRDefault="002D1A53" w:rsidP="00C846F0">
            <w:pPr>
              <w:pStyle w:val="SlikeTabele"/>
              <w:spacing w:line="240" w:lineRule="auto"/>
              <w:rPr>
                <w:szCs w:val="22"/>
              </w:rPr>
            </w:pPr>
            <w:r w:rsidRPr="00F44906">
              <w:rPr>
                <w:szCs w:val="22"/>
              </w:rPr>
              <w:t>111</w:t>
            </w:r>
          </w:p>
        </w:tc>
      </w:tr>
      <w:tr w:rsidR="002D1A53" w14:paraId="61908B53" w14:textId="77777777" w:rsidTr="00516831">
        <w:trPr>
          <w:trHeight w:val="363"/>
        </w:trPr>
        <w:tc>
          <w:tcPr>
            <w:tcW w:w="0" w:type="auto"/>
          </w:tcPr>
          <w:p w14:paraId="26B6726B" w14:textId="3956275B" w:rsidR="002D1A53" w:rsidRPr="00F44906" w:rsidRDefault="002D1A53" w:rsidP="00C846F0">
            <w:pPr>
              <w:pStyle w:val="SlikeTabele"/>
              <w:spacing w:line="240" w:lineRule="auto"/>
              <w:rPr>
                <w:szCs w:val="22"/>
              </w:rPr>
            </w:pPr>
            <w:r w:rsidRPr="00F44906">
              <w:rPr>
                <w:szCs w:val="22"/>
              </w:rPr>
              <w:t>scientologist2</w:t>
            </w:r>
          </w:p>
        </w:tc>
        <w:tc>
          <w:tcPr>
            <w:tcW w:w="0" w:type="auto"/>
          </w:tcPr>
          <w:p w14:paraId="40503F13" w14:textId="2C2C6FC2" w:rsidR="002D1A53" w:rsidRPr="00F44906" w:rsidRDefault="002D1A53" w:rsidP="00C846F0">
            <w:pPr>
              <w:pStyle w:val="SlikeTabele"/>
              <w:spacing w:line="240" w:lineRule="auto"/>
              <w:rPr>
                <w:szCs w:val="22"/>
              </w:rPr>
            </w:pPr>
            <w:r w:rsidRPr="00F44906">
              <w:rPr>
                <w:szCs w:val="22"/>
              </w:rPr>
              <w:t>111</w:t>
            </w:r>
          </w:p>
        </w:tc>
      </w:tr>
      <w:tr w:rsidR="002D1A53" w14:paraId="3C270C21" w14:textId="77777777" w:rsidTr="00516831">
        <w:trPr>
          <w:trHeight w:val="363"/>
        </w:trPr>
        <w:tc>
          <w:tcPr>
            <w:tcW w:w="0" w:type="auto"/>
          </w:tcPr>
          <w:p w14:paraId="013DDDAD" w14:textId="215F8253" w:rsidR="002D1A53" w:rsidRPr="00F44906" w:rsidRDefault="002D1A53" w:rsidP="00C846F0">
            <w:pPr>
              <w:pStyle w:val="SlikeTabele"/>
              <w:spacing w:line="240" w:lineRule="auto"/>
              <w:rPr>
                <w:szCs w:val="22"/>
              </w:rPr>
            </w:pPr>
            <w:r w:rsidRPr="00F44906">
              <w:rPr>
                <w:szCs w:val="22"/>
              </w:rPr>
              <w:t>turkourjurbs</w:t>
            </w:r>
          </w:p>
        </w:tc>
        <w:tc>
          <w:tcPr>
            <w:tcW w:w="0" w:type="auto"/>
          </w:tcPr>
          <w:p w14:paraId="3D6DE640" w14:textId="0BDF8D45" w:rsidR="002D1A53" w:rsidRPr="00F44906" w:rsidRDefault="002D1A53" w:rsidP="00C846F0">
            <w:pPr>
              <w:pStyle w:val="SlikeTabele"/>
              <w:spacing w:line="240" w:lineRule="auto"/>
              <w:rPr>
                <w:szCs w:val="22"/>
              </w:rPr>
            </w:pPr>
            <w:r w:rsidRPr="00F44906">
              <w:rPr>
                <w:szCs w:val="22"/>
              </w:rPr>
              <w:t>110</w:t>
            </w:r>
          </w:p>
        </w:tc>
      </w:tr>
      <w:tr w:rsidR="002D1A53" w14:paraId="7422FB99" w14:textId="77777777" w:rsidTr="00516831">
        <w:trPr>
          <w:trHeight w:val="371"/>
        </w:trPr>
        <w:tc>
          <w:tcPr>
            <w:tcW w:w="0" w:type="auto"/>
          </w:tcPr>
          <w:p w14:paraId="41091BFD" w14:textId="4C02939F" w:rsidR="002D1A53" w:rsidRPr="00F44906" w:rsidRDefault="002D1A53" w:rsidP="00C846F0">
            <w:pPr>
              <w:pStyle w:val="SlikeTabele"/>
              <w:spacing w:line="240" w:lineRule="auto"/>
              <w:rPr>
                <w:szCs w:val="22"/>
              </w:rPr>
            </w:pPr>
            <w:r w:rsidRPr="00F44906">
              <w:rPr>
                <w:szCs w:val="22"/>
              </w:rPr>
              <w:t>b34nz</w:t>
            </w:r>
          </w:p>
        </w:tc>
        <w:tc>
          <w:tcPr>
            <w:tcW w:w="0" w:type="auto"/>
          </w:tcPr>
          <w:p w14:paraId="15839620" w14:textId="77E6B73B" w:rsidR="002D1A53" w:rsidRPr="00F44906" w:rsidRDefault="002D1A53" w:rsidP="00C846F0">
            <w:pPr>
              <w:pStyle w:val="SlikeTabele"/>
              <w:spacing w:line="240" w:lineRule="auto"/>
              <w:rPr>
                <w:szCs w:val="22"/>
              </w:rPr>
            </w:pPr>
            <w:r w:rsidRPr="00F44906">
              <w:rPr>
                <w:szCs w:val="22"/>
              </w:rPr>
              <w:t>107</w:t>
            </w:r>
          </w:p>
        </w:tc>
      </w:tr>
      <w:tr w:rsidR="002D1A53" w14:paraId="66F5C7F5" w14:textId="77777777" w:rsidTr="00516831">
        <w:trPr>
          <w:trHeight w:val="363"/>
        </w:trPr>
        <w:tc>
          <w:tcPr>
            <w:tcW w:w="0" w:type="auto"/>
          </w:tcPr>
          <w:p w14:paraId="1022EE9E" w14:textId="50A102D0" w:rsidR="002D1A53" w:rsidRPr="00F44906" w:rsidRDefault="002D1A53" w:rsidP="00C846F0">
            <w:pPr>
              <w:pStyle w:val="SlikeTabele"/>
              <w:spacing w:line="240" w:lineRule="auto"/>
              <w:rPr>
                <w:szCs w:val="22"/>
              </w:rPr>
            </w:pPr>
            <w:r w:rsidRPr="00F44906">
              <w:rPr>
                <w:szCs w:val="22"/>
              </w:rPr>
              <w:t xml:space="preserve">krugerlive   </w:t>
            </w:r>
          </w:p>
        </w:tc>
        <w:tc>
          <w:tcPr>
            <w:tcW w:w="0" w:type="auto"/>
          </w:tcPr>
          <w:p w14:paraId="2728E569" w14:textId="6BBE965C" w:rsidR="002D1A53" w:rsidRPr="00F44906" w:rsidRDefault="002D1A53" w:rsidP="00C846F0">
            <w:pPr>
              <w:pStyle w:val="SlikeTabele"/>
              <w:spacing w:line="240" w:lineRule="auto"/>
              <w:rPr>
                <w:szCs w:val="22"/>
              </w:rPr>
            </w:pPr>
            <w:r w:rsidRPr="00F44906">
              <w:rPr>
                <w:szCs w:val="22"/>
              </w:rPr>
              <w:t>106</w:t>
            </w:r>
          </w:p>
        </w:tc>
      </w:tr>
      <w:tr w:rsidR="002D1A53" w14:paraId="720C75DD" w14:textId="77777777" w:rsidTr="00516831">
        <w:trPr>
          <w:trHeight w:val="363"/>
        </w:trPr>
        <w:tc>
          <w:tcPr>
            <w:tcW w:w="0" w:type="auto"/>
          </w:tcPr>
          <w:p w14:paraId="5903114E" w14:textId="420996A7" w:rsidR="002D1A53" w:rsidRPr="00F44906" w:rsidRDefault="002D1A53" w:rsidP="00C846F0">
            <w:pPr>
              <w:pStyle w:val="SlikeTabele"/>
              <w:spacing w:line="240" w:lineRule="auto"/>
              <w:rPr>
                <w:szCs w:val="22"/>
              </w:rPr>
            </w:pPr>
            <w:r w:rsidRPr="00F44906">
              <w:rPr>
                <w:szCs w:val="22"/>
              </w:rPr>
              <w:t xml:space="preserve">tuoder     </w:t>
            </w:r>
          </w:p>
        </w:tc>
        <w:tc>
          <w:tcPr>
            <w:tcW w:w="0" w:type="auto"/>
          </w:tcPr>
          <w:p w14:paraId="65BBD5F8" w14:textId="44D936D4" w:rsidR="002D1A53" w:rsidRPr="00F44906" w:rsidRDefault="002D1A53" w:rsidP="00C846F0">
            <w:pPr>
              <w:pStyle w:val="SlikeTabele"/>
              <w:spacing w:line="240" w:lineRule="auto"/>
              <w:rPr>
                <w:szCs w:val="22"/>
              </w:rPr>
            </w:pPr>
            <w:r w:rsidRPr="00F44906">
              <w:rPr>
                <w:szCs w:val="22"/>
              </w:rPr>
              <w:t>103</w:t>
            </w:r>
          </w:p>
        </w:tc>
      </w:tr>
    </w:tbl>
    <w:p w14:paraId="503D352E" w14:textId="61217D40" w:rsidR="00F2563D" w:rsidRDefault="00F2563D" w:rsidP="00C846F0">
      <w:pPr>
        <w:pStyle w:val="Osnovnitekst"/>
        <w:spacing w:line="240" w:lineRule="auto"/>
        <w:ind w:left="1035" w:firstLine="0"/>
      </w:pPr>
    </w:p>
    <w:p w14:paraId="5CCEF510" w14:textId="7089DCD4" w:rsidR="00FA78F0" w:rsidRPr="00FA78F0" w:rsidRDefault="00FA78F0" w:rsidP="007C0C12">
      <w:pPr>
        <w:pStyle w:val="Osnovnitekst"/>
        <w:numPr>
          <w:ilvl w:val="0"/>
          <w:numId w:val="6"/>
        </w:numPr>
        <w:spacing w:line="240" w:lineRule="auto"/>
      </w:pPr>
      <w:r>
        <w:rPr>
          <w:lang w:val="sr-Cyrl-ME"/>
        </w:rPr>
        <w:t xml:space="preserve">Како су корелисани бројеви објава и коментара? Одредити Пирсонов коефицијент корелације и извршити визеулизацију. </w:t>
      </w:r>
    </w:p>
    <w:p w14:paraId="3148F5EF" w14:textId="36FD0F9A" w:rsidR="00FA78F0" w:rsidRPr="00FA78F0" w:rsidRDefault="00FA78F0" w:rsidP="00C846F0">
      <w:pPr>
        <w:pStyle w:val="Osnovnitekst"/>
        <w:spacing w:line="240" w:lineRule="auto"/>
        <w:ind w:left="1035" w:firstLine="0"/>
      </w:pPr>
      <w:r>
        <w:rPr>
          <w:lang w:val="sr-Cyrl-ME"/>
        </w:rPr>
        <w:t xml:space="preserve">Пирсонов коефицијент корелације је </w:t>
      </w:r>
      <w:r>
        <w:t>(r, p) = (0.14608001194152223, 0.0)</w:t>
      </w:r>
      <w:r>
        <w:rPr>
          <w:lang w:val="sr-Cyrl-ME"/>
        </w:rPr>
        <w:t>, а матрица корелације је дата у наставку:</w:t>
      </w:r>
    </w:p>
    <w:tbl>
      <w:tblPr>
        <w:tblStyle w:val="TableGrid"/>
        <w:tblW w:w="0" w:type="auto"/>
        <w:tblInd w:w="1033" w:type="dxa"/>
        <w:tblLook w:val="04A0" w:firstRow="1" w:lastRow="0" w:firstColumn="1" w:lastColumn="0" w:noHBand="0" w:noVBand="1"/>
      </w:tblPr>
      <w:tblGrid>
        <w:gridCol w:w="1652"/>
        <w:gridCol w:w="1261"/>
        <w:gridCol w:w="1652"/>
      </w:tblGrid>
      <w:tr w:rsidR="00FA78F0" w14:paraId="3371AD39" w14:textId="77777777" w:rsidTr="00516831">
        <w:trPr>
          <w:trHeight w:val="357"/>
        </w:trPr>
        <w:tc>
          <w:tcPr>
            <w:tcW w:w="0" w:type="auto"/>
            <w:tcBorders>
              <w:top w:val="single" w:sz="4" w:space="0" w:color="auto"/>
              <w:left w:val="single" w:sz="4" w:space="0" w:color="auto"/>
              <w:bottom w:val="single" w:sz="4" w:space="0" w:color="auto"/>
              <w:right w:val="single" w:sz="4" w:space="0" w:color="auto"/>
            </w:tcBorders>
          </w:tcPr>
          <w:p w14:paraId="570FAE5C" w14:textId="77777777" w:rsidR="00FA78F0" w:rsidRPr="00F44906" w:rsidRDefault="00FA78F0" w:rsidP="00C846F0">
            <w:pPr>
              <w:pStyle w:val="SlikeTabele"/>
              <w:spacing w:line="240" w:lineRule="auto"/>
            </w:pPr>
          </w:p>
        </w:tc>
        <w:tc>
          <w:tcPr>
            <w:tcW w:w="0" w:type="auto"/>
            <w:tcBorders>
              <w:top w:val="single" w:sz="4" w:space="0" w:color="auto"/>
              <w:left w:val="single" w:sz="4" w:space="0" w:color="auto"/>
              <w:bottom w:val="single" w:sz="4" w:space="0" w:color="auto"/>
              <w:right w:val="single" w:sz="4" w:space="0" w:color="auto"/>
            </w:tcBorders>
            <w:hideMark/>
          </w:tcPr>
          <w:p w14:paraId="0FA0E5C7" w14:textId="1D9585DD" w:rsidR="00FA78F0" w:rsidRPr="00F44906" w:rsidRDefault="00FA78F0" w:rsidP="00C846F0">
            <w:pPr>
              <w:pStyle w:val="SlikeTabele"/>
              <w:spacing w:line="240" w:lineRule="auto"/>
              <w:rPr>
                <w:lang w:val="sr-Cyrl-ME"/>
              </w:rPr>
            </w:pPr>
            <w:r w:rsidRPr="00F44906">
              <w:rPr>
                <w:lang w:val="sr-Cyrl-ME"/>
              </w:rPr>
              <w:t>Број објава</w:t>
            </w:r>
          </w:p>
        </w:tc>
        <w:tc>
          <w:tcPr>
            <w:tcW w:w="0" w:type="auto"/>
            <w:tcBorders>
              <w:top w:val="single" w:sz="4" w:space="0" w:color="auto"/>
              <w:left w:val="single" w:sz="4" w:space="0" w:color="auto"/>
              <w:bottom w:val="single" w:sz="4" w:space="0" w:color="auto"/>
              <w:right w:val="single" w:sz="4" w:space="0" w:color="auto"/>
            </w:tcBorders>
            <w:hideMark/>
          </w:tcPr>
          <w:p w14:paraId="2A9BBB6A" w14:textId="75A4BC74" w:rsidR="00FA78F0" w:rsidRPr="00F44906" w:rsidRDefault="00FA78F0" w:rsidP="00C846F0">
            <w:pPr>
              <w:pStyle w:val="SlikeTabele"/>
              <w:spacing w:line="240" w:lineRule="auto"/>
              <w:rPr>
                <w:lang w:val="sr-Cyrl-ME"/>
              </w:rPr>
            </w:pPr>
            <w:r w:rsidRPr="00F44906">
              <w:rPr>
                <w:lang w:val="sr-Cyrl-ME"/>
              </w:rPr>
              <w:t>Број коментара</w:t>
            </w:r>
          </w:p>
        </w:tc>
      </w:tr>
      <w:tr w:rsidR="00FA78F0" w14:paraId="716709A8" w14:textId="77777777" w:rsidTr="00516831">
        <w:trPr>
          <w:trHeight w:val="357"/>
        </w:trPr>
        <w:tc>
          <w:tcPr>
            <w:tcW w:w="0" w:type="auto"/>
            <w:tcBorders>
              <w:top w:val="single" w:sz="4" w:space="0" w:color="auto"/>
              <w:left w:val="single" w:sz="4" w:space="0" w:color="auto"/>
              <w:bottom w:val="single" w:sz="4" w:space="0" w:color="auto"/>
              <w:right w:val="single" w:sz="4" w:space="0" w:color="auto"/>
            </w:tcBorders>
            <w:hideMark/>
          </w:tcPr>
          <w:p w14:paraId="2B0F23C6" w14:textId="46D5F5F8" w:rsidR="00FA78F0" w:rsidRPr="00F44906" w:rsidRDefault="00FA78F0" w:rsidP="00C846F0">
            <w:pPr>
              <w:pStyle w:val="SlikeTabele"/>
              <w:spacing w:line="240" w:lineRule="auto"/>
              <w:rPr>
                <w:lang w:val="sr-Cyrl-ME"/>
              </w:rPr>
            </w:pPr>
            <w:r w:rsidRPr="00F44906">
              <w:rPr>
                <w:lang w:val="sr-Cyrl-ME"/>
              </w:rPr>
              <w:t>Број објава</w:t>
            </w:r>
          </w:p>
        </w:tc>
        <w:tc>
          <w:tcPr>
            <w:tcW w:w="0" w:type="auto"/>
            <w:tcBorders>
              <w:top w:val="single" w:sz="4" w:space="0" w:color="auto"/>
              <w:left w:val="single" w:sz="4" w:space="0" w:color="auto"/>
              <w:bottom w:val="single" w:sz="4" w:space="0" w:color="auto"/>
              <w:right w:val="single" w:sz="4" w:space="0" w:color="auto"/>
            </w:tcBorders>
            <w:hideMark/>
          </w:tcPr>
          <w:p w14:paraId="7EDC2204" w14:textId="77777777" w:rsidR="00FA78F0" w:rsidRPr="00F44906" w:rsidRDefault="00FA78F0" w:rsidP="00C846F0">
            <w:pPr>
              <w:pStyle w:val="SlikeTabele"/>
              <w:spacing w:line="240" w:lineRule="auto"/>
            </w:pPr>
            <w:r w:rsidRPr="00F44906">
              <w:t>1.00000</w:t>
            </w:r>
          </w:p>
        </w:tc>
        <w:tc>
          <w:tcPr>
            <w:tcW w:w="0" w:type="auto"/>
            <w:tcBorders>
              <w:top w:val="single" w:sz="4" w:space="0" w:color="auto"/>
              <w:left w:val="single" w:sz="4" w:space="0" w:color="auto"/>
              <w:bottom w:val="single" w:sz="4" w:space="0" w:color="auto"/>
              <w:right w:val="single" w:sz="4" w:space="0" w:color="auto"/>
            </w:tcBorders>
            <w:hideMark/>
          </w:tcPr>
          <w:p w14:paraId="5E11F168" w14:textId="77777777" w:rsidR="00FA78F0" w:rsidRPr="00F44906" w:rsidRDefault="00FA78F0" w:rsidP="00C846F0">
            <w:pPr>
              <w:pStyle w:val="SlikeTabele"/>
              <w:spacing w:line="240" w:lineRule="auto"/>
            </w:pPr>
            <w:r w:rsidRPr="00F44906">
              <w:t>0.14608</w:t>
            </w:r>
          </w:p>
        </w:tc>
      </w:tr>
      <w:tr w:rsidR="00FA78F0" w14:paraId="71BEE7DC" w14:textId="77777777" w:rsidTr="00516831">
        <w:trPr>
          <w:trHeight w:val="357"/>
        </w:trPr>
        <w:tc>
          <w:tcPr>
            <w:tcW w:w="0" w:type="auto"/>
            <w:tcBorders>
              <w:top w:val="single" w:sz="4" w:space="0" w:color="auto"/>
              <w:left w:val="single" w:sz="4" w:space="0" w:color="auto"/>
              <w:bottom w:val="single" w:sz="4" w:space="0" w:color="auto"/>
              <w:right w:val="single" w:sz="4" w:space="0" w:color="auto"/>
            </w:tcBorders>
            <w:hideMark/>
          </w:tcPr>
          <w:p w14:paraId="18EA5AEF" w14:textId="076301CB" w:rsidR="00FA78F0" w:rsidRPr="00F44906" w:rsidRDefault="00FA78F0" w:rsidP="00C846F0">
            <w:pPr>
              <w:pStyle w:val="SlikeTabele"/>
              <w:spacing w:line="240" w:lineRule="auto"/>
              <w:rPr>
                <w:lang w:val="sr-Cyrl-ME"/>
              </w:rPr>
            </w:pPr>
            <w:r w:rsidRPr="00F44906">
              <w:rPr>
                <w:lang w:val="sr-Cyrl-ME"/>
              </w:rPr>
              <w:t>Број коментара</w:t>
            </w:r>
          </w:p>
        </w:tc>
        <w:tc>
          <w:tcPr>
            <w:tcW w:w="0" w:type="auto"/>
            <w:tcBorders>
              <w:top w:val="single" w:sz="4" w:space="0" w:color="auto"/>
              <w:left w:val="single" w:sz="4" w:space="0" w:color="auto"/>
              <w:bottom w:val="single" w:sz="4" w:space="0" w:color="auto"/>
              <w:right w:val="single" w:sz="4" w:space="0" w:color="auto"/>
            </w:tcBorders>
            <w:hideMark/>
          </w:tcPr>
          <w:p w14:paraId="71AF41B0" w14:textId="77777777" w:rsidR="00FA78F0" w:rsidRPr="00F44906" w:rsidRDefault="00FA78F0" w:rsidP="00C846F0">
            <w:pPr>
              <w:pStyle w:val="SlikeTabele"/>
              <w:spacing w:line="240" w:lineRule="auto"/>
            </w:pPr>
            <w:r w:rsidRPr="00F44906">
              <w:t>0.14608</w:t>
            </w:r>
          </w:p>
        </w:tc>
        <w:tc>
          <w:tcPr>
            <w:tcW w:w="0" w:type="auto"/>
            <w:tcBorders>
              <w:top w:val="single" w:sz="4" w:space="0" w:color="auto"/>
              <w:left w:val="single" w:sz="4" w:space="0" w:color="auto"/>
              <w:bottom w:val="single" w:sz="4" w:space="0" w:color="auto"/>
              <w:right w:val="single" w:sz="4" w:space="0" w:color="auto"/>
            </w:tcBorders>
            <w:hideMark/>
          </w:tcPr>
          <w:p w14:paraId="6B77E5FC" w14:textId="77777777" w:rsidR="00FA78F0" w:rsidRPr="00F44906" w:rsidRDefault="00FA78F0" w:rsidP="00C846F0">
            <w:pPr>
              <w:pStyle w:val="SlikeTabele"/>
              <w:spacing w:line="240" w:lineRule="auto"/>
            </w:pPr>
            <w:r w:rsidRPr="00F44906">
              <w:t>1.00000</w:t>
            </w:r>
          </w:p>
        </w:tc>
      </w:tr>
    </w:tbl>
    <w:p w14:paraId="13556635" w14:textId="4FB53D12" w:rsidR="000F5838" w:rsidRDefault="00F44906" w:rsidP="00C846F0">
      <w:pPr>
        <w:tabs>
          <w:tab w:val="left" w:pos="1235"/>
        </w:tabs>
        <w:spacing w:before="197"/>
        <w:ind w:left="720" w:right="197"/>
        <w:rPr>
          <w:szCs w:val="22"/>
          <w:lang w:val="sr-Cyrl-ME"/>
        </w:rPr>
      </w:pPr>
      <w:r w:rsidRPr="00F44906">
        <w:rPr>
          <w:szCs w:val="22"/>
          <w:lang w:val="sr-Cyrl-ME"/>
        </w:rPr>
        <w:t>Пирсонов коефицијент корелације р је позитиван, те показује да постоји позитивна корелација између бројева корисникових објава и коментара. Вредност</w:t>
      </w:r>
      <w:r w:rsidR="00AC3C2F">
        <w:rPr>
          <w:szCs w:val="22"/>
          <w:lang w:val="en-US"/>
        </w:rPr>
        <w:t xml:space="preserve"> </w:t>
      </w:r>
      <w:r w:rsidRPr="00F44906">
        <w:rPr>
          <w:szCs w:val="22"/>
          <w:lang w:val="sr-Cyrl-ME"/>
        </w:rPr>
        <w:t xml:space="preserve">коефицијента </w:t>
      </w:r>
      <w:r w:rsidRPr="00AC3C2F">
        <w:rPr>
          <w:b/>
          <w:bCs/>
          <w:szCs w:val="22"/>
          <w:lang w:val="sr-Cyrl-ME"/>
        </w:rPr>
        <w:t>р</w:t>
      </w:r>
      <w:r w:rsidRPr="00F44906">
        <w:rPr>
          <w:szCs w:val="22"/>
          <w:lang w:val="sr-Cyrl-ME"/>
        </w:rPr>
        <w:t xml:space="preserve"> је у о</w:t>
      </w:r>
      <w:r w:rsidR="00C17E30">
        <w:rPr>
          <w:szCs w:val="22"/>
          <w:lang w:val="sr-Cyrl-ME"/>
        </w:rPr>
        <w:t>п</w:t>
      </w:r>
      <w:r w:rsidRPr="00F44906">
        <w:rPr>
          <w:szCs w:val="22"/>
          <w:lang w:val="sr-Cyrl-ME"/>
        </w:rPr>
        <w:t>сегу (0, 0.3). Стога је корелација поменутих вредности</w:t>
      </w:r>
      <w:r w:rsidR="00AC3C2F">
        <w:rPr>
          <w:szCs w:val="22"/>
          <w:lang w:val="en-US"/>
        </w:rPr>
        <w:t xml:space="preserve"> </w:t>
      </w:r>
      <w:r w:rsidRPr="00F44906">
        <w:rPr>
          <w:szCs w:val="22"/>
          <w:lang w:val="sr-Cyrl-ME"/>
        </w:rPr>
        <w:t>такорећи занемарљива. На наредној слици лево је приказан за све кориснике број</w:t>
      </w:r>
      <w:r w:rsidR="00AC3C2F">
        <w:rPr>
          <w:szCs w:val="22"/>
          <w:lang w:val="en-US"/>
        </w:rPr>
        <w:t xml:space="preserve"> </w:t>
      </w:r>
      <w:r w:rsidRPr="00F44906">
        <w:rPr>
          <w:szCs w:val="22"/>
          <w:lang w:val="sr-Cyrl-ME"/>
        </w:rPr>
        <w:t>обајава и број коментара, одн. на слици десно је уз то приказана и права за коју би</w:t>
      </w:r>
      <w:r w:rsidR="00AC3C2F">
        <w:rPr>
          <w:szCs w:val="22"/>
          <w:lang w:val="en-US"/>
        </w:rPr>
        <w:t xml:space="preserve"> </w:t>
      </w:r>
      <w:r w:rsidRPr="00F44906">
        <w:rPr>
          <w:szCs w:val="22"/>
          <w:lang w:val="sr-Cyrl-ME"/>
        </w:rPr>
        <w:t>функција грешке линеарне регресије била на</w:t>
      </w:r>
      <w:r w:rsidR="00AC3C2F">
        <w:rPr>
          <w:szCs w:val="22"/>
          <w:lang w:val="en-US"/>
        </w:rPr>
        <w:t>j</w:t>
      </w:r>
      <w:r w:rsidR="00AC3C2F">
        <w:rPr>
          <w:szCs w:val="22"/>
          <w:lang w:val="sr-Cyrl-ME"/>
        </w:rPr>
        <w:t>мања.</w:t>
      </w:r>
      <w:r w:rsidR="00AC3C2F">
        <w:rPr>
          <w:noProof/>
          <w:lang w:val="en-US"/>
        </w:rPr>
        <w:drawing>
          <wp:inline distT="0" distB="0" distL="0" distR="0" wp14:anchorId="7D5A3F05" wp14:editId="13BD8026">
            <wp:extent cx="2733633" cy="20116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5628" r="2744"/>
                    <a:stretch/>
                  </pic:blipFill>
                  <pic:spPr bwMode="auto">
                    <a:xfrm>
                      <a:off x="0" y="0"/>
                      <a:ext cx="2760370" cy="2031356"/>
                    </a:xfrm>
                    <a:prstGeom prst="rect">
                      <a:avLst/>
                    </a:prstGeom>
                    <a:ln>
                      <a:noFill/>
                    </a:ln>
                    <a:extLst>
                      <a:ext uri="{53640926-AAD7-44D8-BBD7-CCE9431645EC}">
                        <a14:shadowObscured xmlns:a14="http://schemas.microsoft.com/office/drawing/2010/main"/>
                      </a:ext>
                    </a:extLst>
                  </pic:spPr>
                </pic:pic>
              </a:graphicData>
            </a:graphic>
          </wp:inline>
        </w:drawing>
      </w:r>
      <w:r w:rsidR="00AC3C2F">
        <w:rPr>
          <w:noProof/>
          <w:szCs w:val="22"/>
          <w:lang w:val="en-US"/>
        </w:rPr>
        <w:drawing>
          <wp:inline distT="0" distB="0" distL="0" distR="0" wp14:anchorId="13A59901" wp14:editId="12285E8C">
            <wp:extent cx="2785549" cy="203136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8924" cy="2041119"/>
                    </a:xfrm>
                    <a:prstGeom prst="rect">
                      <a:avLst/>
                    </a:prstGeom>
                    <a:noFill/>
                  </pic:spPr>
                </pic:pic>
              </a:graphicData>
            </a:graphic>
          </wp:inline>
        </w:drawing>
      </w:r>
    </w:p>
    <w:p w14:paraId="631FBFB5" w14:textId="091388D6" w:rsidR="000F5838" w:rsidRDefault="000F5838" w:rsidP="007C0C12">
      <w:pPr>
        <w:pStyle w:val="ListParagraph"/>
        <w:numPr>
          <w:ilvl w:val="0"/>
          <w:numId w:val="6"/>
        </w:numPr>
        <w:tabs>
          <w:tab w:val="left" w:pos="1235"/>
        </w:tabs>
        <w:spacing w:before="197"/>
        <w:ind w:right="197"/>
        <w:rPr>
          <w:sz w:val="24"/>
          <w:szCs w:val="24"/>
          <w:lang w:val="sr-Cyrl-ME"/>
        </w:rPr>
      </w:pPr>
      <w:r w:rsidRPr="000F5838">
        <w:rPr>
          <w:sz w:val="24"/>
          <w:szCs w:val="24"/>
        </w:rPr>
        <w:lastRenderedPageBreak/>
        <w:t>Које објаве поседују највећи број коментара и на којим су сабредитима постављене?</w:t>
      </w:r>
      <w:r>
        <w:rPr>
          <w:sz w:val="24"/>
          <w:szCs w:val="24"/>
          <w:lang w:val="sr-Cyrl-ME"/>
        </w:rPr>
        <w:t xml:space="preserve"> У наставку је приказано првих 10 објава са садржајем, уколико садржај није означен да је за старије од 18.</w:t>
      </w:r>
    </w:p>
    <w:p w14:paraId="4D7532C3" w14:textId="77777777" w:rsidR="00BE2273" w:rsidRDefault="00BE2273" w:rsidP="00C846F0">
      <w:pPr>
        <w:pStyle w:val="ListParagraph"/>
        <w:tabs>
          <w:tab w:val="left" w:pos="1235"/>
        </w:tabs>
        <w:spacing w:before="197"/>
        <w:ind w:left="1035" w:right="197" w:firstLine="0"/>
        <w:rPr>
          <w:sz w:val="24"/>
          <w:szCs w:val="24"/>
          <w:lang w:val="sr-Cyrl-ME"/>
        </w:rPr>
      </w:pPr>
    </w:p>
    <w:tbl>
      <w:tblPr>
        <w:tblStyle w:val="TableGrid"/>
        <w:tblW w:w="0" w:type="auto"/>
        <w:tblInd w:w="1035" w:type="dxa"/>
        <w:tblLook w:val="04A0" w:firstRow="1" w:lastRow="0" w:firstColumn="1" w:lastColumn="0" w:noHBand="0" w:noVBand="1"/>
      </w:tblPr>
      <w:tblGrid>
        <w:gridCol w:w="491"/>
        <w:gridCol w:w="1586"/>
        <w:gridCol w:w="1218"/>
        <w:gridCol w:w="1744"/>
        <w:gridCol w:w="1023"/>
      </w:tblGrid>
      <w:tr w:rsidR="001E5386" w14:paraId="5A2CF2D3" w14:textId="4B703761" w:rsidTr="00516831">
        <w:trPr>
          <w:trHeight w:val="308"/>
        </w:trPr>
        <w:tc>
          <w:tcPr>
            <w:tcW w:w="0" w:type="auto"/>
          </w:tcPr>
          <w:p w14:paraId="026C4A6E" w14:textId="17725B3B" w:rsidR="001E5386" w:rsidRPr="001E5386" w:rsidRDefault="001E5386" w:rsidP="00C846F0">
            <w:pPr>
              <w:pStyle w:val="SlikeTabele"/>
              <w:spacing w:line="240" w:lineRule="auto"/>
            </w:pPr>
          </w:p>
        </w:tc>
        <w:tc>
          <w:tcPr>
            <w:tcW w:w="0" w:type="auto"/>
          </w:tcPr>
          <w:p w14:paraId="0F702020" w14:textId="419937AE" w:rsidR="001E5386" w:rsidRPr="00577439" w:rsidRDefault="001E5386" w:rsidP="00C846F0">
            <w:pPr>
              <w:pStyle w:val="SlikeTabele"/>
              <w:spacing w:line="240" w:lineRule="auto"/>
              <w:rPr>
                <w:b/>
                <w:bCs/>
              </w:rPr>
            </w:pPr>
            <w:r w:rsidRPr="00577439">
              <w:rPr>
                <w:b/>
                <w:bCs/>
              </w:rPr>
              <w:t xml:space="preserve">Submission_id </w:t>
            </w:r>
          </w:p>
        </w:tc>
        <w:tc>
          <w:tcPr>
            <w:tcW w:w="0" w:type="auto"/>
          </w:tcPr>
          <w:p w14:paraId="5B8D2E03" w14:textId="67CC4672" w:rsidR="001E5386" w:rsidRPr="00577439" w:rsidRDefault="001E5386" w:rsidP="00C846F0">
            <w:pPr>
              <w:pStyle w:val="SlikeTabele"/>
              <w:spacing w:line="240" w:lineRule="auto"/>
              <w:rPr>
                <w:b/>
                <w:bCs/>
              </w:rPr>
            </w:pPr>
            <w:r w:rsidRPr="00577439">
              <w:rPr>
                <w:b/>
                <w:bCs/>
              </w:rPr>
              <w:t xml:space="preserve">Subreddit </w:t>
            </w:r>
          </w:p>
        </w:tc>
        <w:tc>
          <w:tcPr>
            <w:tcW w:w="0" w:type="auto"/>
          </w:tcPr>
          <w:p w14:paraId="522B1762" w14:textId="6FC6552E" w:rsidR="001E5386" w:rsidRPr="00577439" w:rsidRDefault="001E5386" w:rsidP="00C846F0">
            <w:pPr>
              <w:pStyle w:val="SlikeTabele"/>
              <w:spacing w:line="240" w:lineRule="auto"/>
              <w:rPr>
                <w:b/>
                <w:bCs/>
              </w:rPr>
            </w:pPr>
            <w:r w:rsidRPr="00577439">
              <w:rPr>
                <w:b/>
                <w:bCs/>
              </w:rPr>
              <w:t>Num_comments</w:t>
            </w:r>
          </w:p>
        </w:tc>
        <w:tc>
          <w:tcPr>
            <w:tcW w:w="0" w:type="auto"/>
          </w:tcPr>
          <w:p w14:paraId="2B095490" w14:textId="26BEAF49" w:rsidR="001E5386" w:rsidRPr="00577439" w:rsidRDefault="001E5386" w:rsidP="00C846F0">
            <w:pPr>
              <w:pStyle w:val="SlikeTabele"/>
              <w:spacing w:line="240" w:lineRule="auto"/>
              <w:rPr>
                <w:b/>
                <w:bCs/>
              </w:rPr>
            </w:pPr>
            <w:r w:rsidRPr="00577439">
              <w:rPr>
                <w:b/>
                <w:bCs/>
              </w:rPr>
              <w:t>Over_18</w:t>
            </w:r>
          </w:p>
        </w:tc>
      </w:tr>
      <w:tr w:rsidR="001E5386" w14:paraId="132E9BA8" w14:textId="1FFDE75D" w:rsidTr="00516831">
        <w:trPr>
          <w:trHeight w:val="301"/>
        </w:trPr>
        <w:tc>
          <w:tcPr>
            <w:tcW w:w="0" w:type="auto"/>
          </w:tcPr>
          <w:p w14:paraId="096C7BE5" w14:textId="08F9DE23" w:rsidR="001E5386" w:rsidRPr="001E5386" w:rsidRDefault="001E5386" w:rsidP="00C846F0">
            <w:pPr>
              <w:pStyle w:val="SlikeTabele"/>
              <w:spacing w:line="240" w:lineRule="auto"/>
              <w:rPr>
                <w:lang w:val="sr-Cyrl-ME"/>
              </w:rPr>
            </w:pPr>
            <w:r>
              <w:t>1.</w:t>
            </w:r>
          </w:p>
        </w:tc>
        <w:tc>
          <w:tcPr>
            <w:tcW w:w="0" w:type="auto"/>
          </w:tcPr>
          <w:p w14:paraId="21D9C19B" w14:textId="3E43A87E" w:rsidR="001E5386" w:rsidRPr="001E5386" w:rsidRDefault="001E5386" w:rsidP="00C846F0">
            <w:pPr>
              <w:pStyle w:val="SlikeTabele"/>
              <w:spacing w:line="240" w:lineRule="auto"/>
              <w:rPr>
                <w:lang w:val="sr-Cyrl-ME"/>
              </w:rPr>
            </w:pPr>
            <w:r w:rsidRPr="001E5386">
              <w:t>6nz1k</w:t>
            </w:r>
          </w:p>
        </w:tc>
        <w:tc>
          <w:tcPr>
            <w:tcW w:w="0" w:type="auto"/>
          </w:tcPr>
          <w:p w14:paraId="39E520BD" w14:textId="57834780" w:rsidR="001E5386" w:rsidRPr="001E5386" w:rsidRDefault="001E5386" w:rsidP="00C846F0">
            <w:pPr>
              <w:pStyle w:val="SlikeTabele"/>
              <w:spacing w:line="240" w:lineRule="auto"/>
              <w:rPr>
                <w:lang w:val="sr-Cyrl-ME"/>
              </w:rPr>
            </w:pPr>
            <w:r w:rsidRPr="001E5386">
              <w:t>science</w:t>
            </w:r>
          </w:p>
        </w:tc>
        <w:tc>
          <w:tcPr>
            <w:tcW w:w="0" w:type="auto"/>
          </w:tcPr>
          <w:p w14:paraId="2625CCCD" w14:textId="55C0105B" w:rsidR="001E5386" w:rsidRPr="001E5386" w:rsidRDefault="001E5386" w:rsidP="00C846F0">
            <w:pPr>
              <w:pStyle w:val="SlikeTabele"/>
              <w:spacing w:line="240" w:lineRule="auto"/>
            </w:pPr>
            <w:r w:rsidRPr="001E5386">
              <w:t>33329</w:t>
            </w:r>
          </w:p>
        </w:tc>
        <w:tc>
          <w:tcPr>
            <w:tcW w:w="0" w:type="auto"/>
          </w:tcPr>
          <w:p w14:paraId="6AA1A676" w14:textId="444060FA" w:rsidR="001E5386" w:rsidRPr="001E5386" w:rsidRDefault="001E5386" w:rsidP="00C846F0">
            <w:pPr>
              <w:pStyle w:val="SlikeTabele"/>
              <w:spacing w:line="240" w:lineRule="auto"/>
            </w:pPr>
            <w:r w:rsidRPr="001E5386">
              <w:t>false</w:t>
            </w:r>
          </w:p>
        </w:tc>
      </w:tr>
      <w:tr w:rsidR="001E5386" w14:paraId="467F015D" w14:textId="567BE83D" w:rsidTr="00516831">
        <w:trPr>
          <w:trHeight w:val="308"/>
        </w:trPr>
        <w:tc>
          <w:tcPr>
            <w:tcW w:w="0" w:type="auto"/>
          </w:tcPr>
          <w:p w14:paraId="7E1644EF" w14:textId="38B098F2" w:rsidR="001E5386" w:rsidRPr="001E5386" w:rsidRDefault="001E5386" w:rsidP="00C846F0">
            <w:pPr>
              <w:pStyle w:val="SlikeTabele"/>
              <w:spacing w:line="240" w:lineRule="auto"/>
              <w:rPr>
                <w:lang w:val="sr-Cyrl-ME"/>
              </w:rPr>
            </w:pPr>
            <w:r>
              <w:t>2.</w:t>
            </w:r>
          </w:p>
        </w:tc>
        <w:tc>
          <w:tcPr>
            <w:tcW w:w="0" w:type="auto"/>
          </w:tcPr>
          <w:p w14:paraId="375F7AE9" w14:textId="34679629" w:rsidR="001E5386" w:rsidRPr="001E5386" w:rsidRDefault="001E5386" w:rsidP="00C846F0">
            <w:pPr>
              <w:pStyle w:val="SlikeTabele"/>
              <w:spacing w:line="240" w:lineRule="auto"/>
              <w:rPr>
                <w:lang w:val="sr-Cyrl-ME"/>
              </w:rPr>
            </w:pPr>
            <w:r w:rsidRPr="001E5386">
              <w:t>78n1v</w:t>
            </w:r>
          </w:p>
        </w:tc>
        <w:tc>
          <w:tcPr>
            <w:tcW w:w="0" w:type="auto"/>
          </w:tcPr>
          <w:p w14:paraId="64FB20AC" w14:textId="47E7F73C" w:rsidR="001E5386" w:rsidRPr="001E5386" w:rsidRDefault="001E5386" w:rsidP="00C846F0">
            <w:pPr>
              <w:pStyle w:val="SlikeTabele"/>
              <w:spacing w:line="240" w:lineRule="auto"/>
              <w:rPr>
                <w:lang w:val="sr-Cyrl-ME"/>
              </w:rPr>
            </w:pPr>
            <w:r w:rsidRPr="001E5386">
              <w:t>WTF</w:t>
            </w:r>
          </w:p>
        </w:tc>
        <w:tc>
          <w:tcPr>
            <w:tcW w:w="0" w:type="auto"/>
          </w:tcPr>
          <w:p w14:paraId="11215322" w14:textId="2D18E44E" w:rsidR="001E5386" w:rsidRPr="001E5386" w:rsidRDefault="001E5386" w:rsidP="00C846F0">
            <w:pPr>
              <w:pStyle w:val="SlikeTabele"/>
              <w:spacing w:line="240" w:lineRule="auto"/>
              <w:rPr>
                <w:lang w:val="sr-Cyrl-ME"/>
              </w:rPr>
            </w:pPr>
            <w:r w:rsidRPr="001E5386">
              <w:t>3657</w:t>
            </w:r>
          </w:p>
        </w:tc>
        <w:tc>
          <w:tcPr>
            <w:tcW w:w="0" w:type="auto"/>
          </w:tcPr>
          <w:p w14:paraId="6A895129" w14:textId="2EFB5509" w:rsidR="001E5386" w:rsidRPr="001E5386" w:rsidRDefault="001E5386" w:rsidP="00C846F0">
            <w:pPr>
              <w:pStyle w:val="SlikeTabele"/>
              <w:spacing w:line="240" w:lineRule="auto"/>
            </w:pPr>
            <w:r w:rsidRPr="001E5386">
              <w:t>false</w:t>
            </w:r>
          </w:p>
        </w:tc>
      </w:tr>
      <w:tr w:rsidR="001E5386" w14:paraId="18CD2733" w14:textId="30FB8C67" w:rsidTr="00516831">
        <w:trPr>
          <w:trHeight w:val="308"/>
        </w:trPr>
        <w:tc>
          <w:tcPr>
            <w:tcW w:w="0" w:type="auto"/>
          </w:tcPr>
          <w:p w14:paraId="1164279A" w14:textId="4C490BC5" w:rsidR="001E5386" w:rsidRPr="001E5386" w:rsidRDefault="001E5386" w:rsidP="00C846F0">
            <w:pPr>
              <w:pStyle w:val="SlikeTabele"/>
              <w:spacing w:line="240" w:lineRule="auto"/>
              <w:rPr>
                <w:lang w:val="sr-Cyrl-ME"/>
              </w:rPr>
            </w:pPr>
            <w:r>
              <w:t>3.</w:t>
            </w:r>
          </w:p>
        </w:tc>
        <w:tc>
          <w:tcPr>
            <w:tcW w:w="0" w:type="auto"/>
          </w:tcPr>
          <w:p w14:paraId="4A4FF81E" w14:textId="64BD408B" w:rsidR="001E5386" w:rsidRPr="001E5386" w:rsidRDefault="001E5386" w:rsidP="00C846F0">
            <w:pPr>
              <w:pStyle w:val="SlikeTabele"/>
              <w:spacing w:line="240" w:lineRule="auto"/>
              <w:rPr>
                <w:lang w:val="sr-Cyrl-ME"/>
              </w:rPr>
            </w:pPr>
            <w:r w:rsidRPr="001E5386">
              <w:t>7kpe5</w:t>
            </w:r>
          </w:p>
        </w:tc>
        <w:tc>
          <w:tcPr>
            <w:tcW w:w="0" w:type="auto"/>
          </w:tcPr>
          <w:p w14:paraId="78EE6113" w14:textId="09EC894B" w:rsidR="001E5386" w:rsidRPr="001E5386" w:rsidRDefault="001E5386" w:rsidP="00C846F0">
            <w:pPr>
              <w:pStyle w:val="SlikeTabele"/>
              <w:spacing w:line="240" w:lineRule="auto"/>
              <w:rPr>
                <w:lang w:val="sr-Cyrl-ME"/>
              </w:rPr>
            </w:pPr>
            <w:r w:rsidRPr="001E5386">
              <w:t>AskReddit</w:t>
            </w:r>
          </w:p>
        </w:tc>
        <w:tc>
          <w:tcPr>
            <w:tcW w:w="0" w:type="auto"/>
          </w:tcPr>
          <w:p w14:paraId="6C0F0F5C" w14:textId="23AD8800" w:rsidR="001E5386" w:rsidRPr="001E5386" w:rsidRDefault="001E5386" w:rsidP="00C846F0">
            <w:pPr>
              <w:pStyle w:val="SlikeTabele"/>
              <w:spacing w:line="240" w:lineRule="auto"/>
              <w:rPr>
                <w:lang w:val="sr-Cyrl-ME"/>
              </w:rPr>
            </w:pPr>
            <w:r w:rsidRPr="001E5386">
              <w:t>3467</w:t>
            </w:r>
          </w:p>
        </w:tc>
        <w:tc>
          <w:tcPr>
            <w:tcW w:w="0" w:type="auto"/>
          </w:tcPr>
          <w:p w14:paraId="3D462495" w14:textId="534738D9" w:rsidR="001E5386" w:rsidRPr="001E5386" w:rsidRDefault="001E5386" w:rsidP="00C846F0">
            <w:pPr>
              <w:pStyle w:val="SlikeTabele"/>
              <w:spacing w:line="240" w:lineRule="auto"/>
            </w:pPr>
            <w:r w:rsidRPr="001E5386">
              <w:t>false</w:t>
            </w:r>
          </w:p>
        </w:tc>
      </w:tr>
      <w:tr w:rsidR="001E5386" w14:paraId="05078D22" w14:textId="46F647D0" w:rsidTr="00516831">
        <w:trPr>
          <w:trHeight w:val="308"/>
        </w:trPr>
        <w:tc>
          <w:tcPr>
            <w:tcW w:w="0" w:type="auto"/>
          </w:tcPr>
          <w:p w14:paraId="11657CDD" w14:textId="2A29BA4A" w:rsidR="001E5386" w:rsidRPr="001E5386" w:rsidRDefault="001E5386" w:rsidP="00C846F0">
            <w:pPr>
              <w:pStyle w:val="SlikeTabele"/>
              <w:spacing w:line="240" w:lineRule="auto"/>
              <w:rPr>
                <w:lang w:val="sr-Cyrl-ME"/>
              </w:rPr>
            </w:pPr>
            <w:r>
              <w:t>4.</w:t>
            </w:r>
          </w:p>
        </w:tc>
        <w:tc>
          <w:tcPr>
            <w:tcW w:w="0" w:type="auto"/>
          </w:tcPr>
          <w:p w14:paraId="7D73D9A3" w14:textId="75CA56CD" w:rsidR="001E5386" w:rsidRPr="001E5386" w:rsidRDefault="001E5386" w:rsidP="00C846F0">
            <w:pPr>
              <w:pStyle w:val="SlikeTabele"/>
              <w:spacing w:line="240" w:lineRule="auto"/>
              <w:rPr>
                <w:lang w:val="sr-Cyrl-ME"/>
              </w:rPr>
            </w:pPr>
            <w:r w:rsidRPr="001E5386">
              <w:t>675oj</w:t>
            </w:r>
          </w:p>
        </w:tc>
        <w:tc>
          <w:tcPr>
            <w:tcW w:w="0" w:type="auto"/>
          </w:tcPr>
          <w:p w14:paraId="60713A9F" w14:textId="7BFC7BE3" w:rsidR="001E5386" w:rsidRPr="001E5386" w:rsidRDefault="001E5386" w:rsidP="00C846F0">
            <w:pPr>
              <w:pStyle w:val="SlikeTabele"/>
              <w:spacing w:line="240" w:lineRule="auto"/>
              <w:rPr>
                <w:lang w:val="sr-Cyrl-ME"/>
              </w:rPr>
            </w:pPr>
            <w:r w:rsidRPr="001E5386">
              <w:t>reddit.com</w:t>
            </w:r>
          </w:p>
        </w:tc>
        <w:tc>
          <w:tcPr>
            <w:tcW w:w="0" w:type="auto"/>
          </w:tcPr>
          <w:p w14:paraId="72E2E211" w14:textId="7BD5ADBE" w:rsidR="001E5386" w:rsidRPr="001E5386" w:rsidRDefault="001E5386" w:rsidP="00C846F0">
            <w:pPr>
              <w:pStyle w:val="SlikeTabele"/>
              <w:spacing w:line="240" w:lineRule="auto"/>
              <w:rPr>
                <w:lang w:val="sr-Cyrl-ME"/>
              </w:rPr>
            </w:pPr>
            <w:r w:rsidRPr="001E5386">
              <w:t>2039</w:t>
            </w:r>
          </w:p>
        </w:tc>
        <w:tc>
          <w:tcPr>
            <w:tcW w:w="0" w:type="auto"/>
          </w:tcPr>
          <w:p w14:paraId="712DCEAD" w14:textId="4F774F9A" w:rsidR="001E5386" w:rsidRPr="001E5386" w:rsidRDefault="001E5386" w:rsidP="00C846F0">
            <w:pPr>
              <w:pStyle w:val="SlikeTabele"/>
              <w:spacing w:line="240" w:lineRule="auto"/>
            </w:pPr>
            <w:r w:rsidRPr="001E5386">
              <w:t>false</w:t>
            </w:r>
          </w:p>
        </w:tc>
      </w:tr>
      <w:tr w:rsidR="001E5386" w14:paraId="1931D413" w14:textId="055EB411" w:rsidTr="00516831">
        <w:trPr>
          <w:trHeight w:val="301"/>
        </w:trPr>
        <w:tc>
          <w:tcPr>
            <w:tcW w:w="0" w:type="auto"/>
          </w:tcPr>
          <w:p w14:paraId="0DBDF4A5" w14:textId="454774D5" w:rsidR="001E5386" w:rsidRPr="001E5386" w:rsidRDefault="001E5386" w:rsidP="00C846F0">
            <w:pPr>
              <w:pStyle w:val="SlikeTabele"/>
              <w:spacing w:line="240" w:lineRule="auto"/>
              <w:rPr>
                <w:lang w:val="sr-Cyrl-ME"/>
              </w:rPr>
            </w:pPr>
            <w:r>
              <w:t>5.</w:t>
            </w:r>
          </w:p>
        </w:tc>
        <w:tc>
          <w:tcPr>
            <w:tcW w:w="0" w:type="auto"/>
          </w:tcPr>
          <w:p w14:paraId="4B5F269F" w14:textId="39DE743E" w:rsidR="001E5386" w:rsidRPr="001E5386" w:rsidRDefault="001E5386" w:rsidP="00C846F0">
            <w:pPr>
              <w:pStyle w:val="SlikeTabele"/>
              <w:spacing w:line="240" w:lineRule="auto"/>
              <w:rPr>
                <w:lang w:val="sr-Cyrl-ME"/>
              </w:rPr>
            </w:pPr>
            <w:r w:rsidRPr="001E5386">
              <w:t>7beo2</w:t>
            </w:r>
          </w:p>
        </w:tc>
        <w:tc>
          <w:tcPr>
            <w:tcW w:w="0" w:type="auto"/>
          </w:tcPr>
          <w:p w14:paraId="1C5982F2" w14:textId="6F165422" w:rsidR="001E5386" w:rsidRPr="001E5386" w:rsidRDefault="001E5386" w:rsidP="00C846F0">
            <w:pPr>
              <w:pStyle w:val="SlikeTabele"/>
              <w:spacing w:line="240" w:lineRule="auto"/>
              <w:rPr>
                <w:lang w:val="sr-Cyrl-ME"/>
              </w:rPr>
            </w:pPr>
            <w:r w:rsidRPr="001E5386">
              <w:t>politics</w:t>
            </w:r>
          </w:p>
        </w:tc>
        <w:tc>
          <w:tcPr>
            <w:tcW w:w="0" w:type="auto"/>
          </w:tcPr>
          <w:p w14:paraId="310147F2" w14:textId="7D94EA93" w:rsidR="001E5386" w:rsidRPr="001E5386" w:rsidRDefault="001E5386" w:rsidP="00C846F0">
            <w:pPr>
              <w:pStyle w:val="SlikeTabele"/>
              <w:spacing w:line="240" w:lineRule="auto"/>
              <w:rPr>
                <w:lang w:val="sr-Cyrl-ME"/>
              </w:rPr>
            </w:pPr>
            <w:r w:rsidRPr="001E5386">
              <w:t>1934</w:t>
            </w:r>
          </w:p>
        </w:tc>
        <w:tc>
          <w:tcPr>
            <w:tcW w:w="0" w:type="auto"/>
          </w:tcPr>
          <w:p w14:paraId="1D2EB556" w14:textId="54F80DBA" w:rsidR="001E5386" w:rsidRPr="001E5386" w:rsidRDefault="001E5386" w:rsidP="00C846F0">
            <w:pPr>
              <w:pStyle w:val="SlikeTabele"/>
              <w:spacing w:line="240" w:lineRule="auto"/>
            </w:pPr>
            <w:r w:rsidRPr="001E5386">
              <w:t>false</w:t>
            </w:r>
          </w:p>
        </w:tc>
      </w:tr>
      <w:tr w:rsidR="001E5386" w14:paraId="7D6C0980" w14:textId="23EF70D2" w:rsidTr="00C84C95">
        <w:trPr>
          <w:trHeight w:val="58"/>
        </w:trPr>
        <w:tc>
          <w:tcPr>
            <w:tcW w:w="0" w:type="auto"/>
          </w:tcPr>
          <w:p w14:paraId="27A1A97B" w14:textId="35A2534F" w:rsidR="001E5386" w:rsidRPr="001E5386" w:rsidRDefault="001E5386" w:rsidP="00C846F0">
            <w:pPr>
              <w:pStyle w:val="SlikeTabele"/>
              <w:spacing w:line="240" w:lineRule="auto"/>
              <w:rPr>
                <w:lang w:val="sr-Cyrl-ME"/>
              </w:rPr>
            </w:pPr>
            <w:r>
              <w:t>6.</w:t>
            </w:r>
          </w:p>
        </w:tc>
        <w:tc>
          <w:tcPr>
            <w:tcW w:w="0" w:type="auto"/>
          </w:tcPr>
          <w:p w14:paraId="7FEF9F95" w14:textId="0E77064E" w:rsidR="001E5386" w:rsidRPr="001E5386" w:rsidRDefault="001E5386" w:rsidP="00C846F0">
            <w:pPr>
              <w:pStyle w:val="SlikeTabele"/>
              <w:spacing w:line="240" w:lineRule="auto"/>
              <w:rPr>
                <w:lang w:val="sr-Cyrl-ME"/>
              </w:rPr>
            </w:pPr>
            <w:r w:rsidRPr="001E5386">
              <w:t>6jbc0</w:t>
            </w:r>
          </w:p>
        </w:tc>
        <w:tc>
          <w:tcPr>
            <w:tcW w:w="0" w:type="auto"/>
          </w:tcPr>
          <w:p w14:paraId="26CA1768" w14:textId="46B868F1" w:rsidR="001E5386" w:rsidRPr="001E5386" w:rsidRDefault="001E5386" w:rsidP="00C846F0">
            <w:pPr>
              <w:pStyle w:val="SlikeTabele"/>
              <w:spacing w:line="240" w:lineRule="auto"/>
              <w:rPr>
                <w:lang w:val="sr-Cyrl-ME"/>
              </w:rPr>
            </w:pPr>
            <w:r w:rsidRPr="001E5386">
              <w:t>reddit.com</w:t>
            </w:r>
          </w:p>
        </w:tc>
        <w:tc>
          <w:tcPr>
            <w:tcW w:w="0" w:type="auto"/>
          </w:tcPr>
          <w:p w14:paraId="31F0C96C" w14:textId="03A2B6B2" w:rsidR="001E5386" w:rsidRPr="001E5386" w:rsidRDefault="001E5386" w:rsidP="00C846F0">
            <w:pPr>
              <w:pStyle w:val="SlikeTabele"/>
              <w:spacing w:line="240" w:lineRule="auto"/>
              <w:rPr>
                <w:lang w:val="sr-Cyrl-ME"/>
              </w:rPr>
            </w:pPr>
            <w:r w:rsidRPr="001E5386">
              <w:t>1808</w:t>
            </w:r>
          </w:p>
        </w:tc>
        <w:tc>
          <w:tcPr>
            <w:tcW w:w="0" w:type="auto"/>
          </w:tcPr>
          <w:p w14:paraId="33C7F431" w14:textId="14477334" w:rsidR="001E5386" w:rsidRPr="001E5386" w:rsidRDefault="001E5386" w:rsidP="00C846F0">
            <w:pPr>
              <w:pStyle w:val="SlikeTabele"/>
              <w:spacing w:line="240" w:lineRule="auto"/>
            </w:pPr>
            <w:r w:rsidRPr="001E5386">
              <w:t>false</w:t>
            </w:r>
          </w:p>
        </w:tc>
      </w:tr>
      <w:tr w:rsidR="001E5386" w14:paraId="7B934F80" w14:textId="18EFD5B8" w:rsidTr="00516831">
        <w:trPr>
          <w:trHeight w:val="308"/>
        </w:trPr>
        <w:tc>
          <w:tcPr>
            <w:tcW w:w="0" w:type="auto"/>
          </w:tcPr>
          <w:p w14:paraId="34B56877" w14:textId="1CF4EC87" w:rsidR="001E5386" w:rsidRPr="001E5386" w:rsidRDefault="001E5386" w:rsidP="00C846F0">
            <w:pPr>
              <w:pStyle w:val="SlikeTabele"/>
              <w:spacing w:line="240" w:lineRule="auto"/>
              <w:rPr>
                <w:lang w:val="sr-Cyrl-ME"/>
              </w:rPr>
            </w:pPr>
            <w:r>
              <w:t>7.</w:t>
            </w:r>
          </w:p>
        </w:tc>
        <w:tc>
          <w:tcPr>
            <w:tcW w:w="0" w:type="auto"/>
          </w:tcPr>
          <w:p w14:paraId="2E75658A" w14:textId="76CAC71A" w:rsidR="001E5386" w:rsidRPr="001E5386" w:rsidRDefault="001E5386" w:rsidP="00C846F0">
            <w:pPr>
              <w:pStyle w:val="SlikeTabele"/>
              <w:spacing w:line="240" w:lineRule="auto"/>
              <w:rPr>
                <w:lang w:val="sr-Cyrl-ME"/>
              </w:rPr>
            </w:pPr>
            <w:r w:rsidRPr="001E5386">
              <w:t>6w7e6</w:t>
            </w:r>
          </w:p>
        </w:tc>
        <w:tc>
          <w:tcPr>
            <w:tcW w:w="0" w:type="auto"/>
          </w:tcPr>
          <w:p w14:paraId="68C51D79" w14:textId="6137F25D" w:rsidR="001E5386" w:rsidRPr="001E5386" w:rsidRDefault="001E5386" w:rsidP="00C846F0">
            <w:pPr>
              <w:pStyle w:val="SlikeTabele"/>
              <w:spacing w:line="240" w:lineRule="auto"/>
              <w:rPr>
                <w:lang w:val="sr-Cyrl-ME"/>
              </w:rPr>
            </w:pPr>
            <w:r w:rsidRPr="001E5386">
              <w:t>reddit.com</w:t>
            </w:r>
          </w:p>
        </w:tc>
        <w:tc>
          <w:tcPr>
            <w:tcW w:w="0" w:type="auto"/>
          </w:tcPr>
          <w:p w14:paraId="6D088997" w14:textId="20B6D6FE" w:rsidR="001E5386" w:rsidRPr="001E5386" w:rsidRDefault="001E5386" w:rsidP="00C846F0">
            <w:pPr>
              <w:pStyle w:val="SlikeTabele"/>
              <w:spacing w:line="240" w:lineRule="auto"/>
              <w:rPr>
                <w:lang w:val="sr-Cyrl-ME"/>
              </w:rPr>
            </w:pPr>
            <w:r w:rsidRPr="001E5386">
              <w:t>1724</w:t>
            </w:r>
          </w:p>
        </w:tc>
        <w:tc>
          <w:tcPr>
            <w:tcW w:w="0" w:type="auto"/>
          </w:tcPr>
          <w:p w14:paraId="43E6A61F" w14:textId="2162A3FE" w:rsidR="001E5386" w:rsidRPr="001E5386" w:rsidRDefault="001E5386" w:rsidP="00C846F0">
            <w:pPr>
              <w:pStyle w:val="SlikeTabele"/>
              <w:spacing w:line="240" w:lineRule="auto"/>
            </w:pPr>
            <w:r w:rsidRPr="001E5386">
              <w:t>false</w:t>
            </w:r>
          </w:p>
        </w:tc>
      </w:tr>
      <w:tr w:rsidR="001E5386" w14:paraId="6434497B" w14:textId="027FC889" w:rsidTr="00516831">
        <w:trPr>
          <w:trHeight w:val="308"/>
        </w:trPr>
        <w:tc>
          <w:tcPr>
            <w:tcW w:w="0" w:type="auto"/>
          </w:tcPr>
          <w:p w14:paraId="6905C911" w14:textId="1EB0CEE7" w:rsidR="001E5386" w:rsidRPr="001E5386" w:rsidRDefault="001E5386" w:rsidP="00C846F0">
            <w:pPr>
              <w:pStyle w:val="SlikeTabele"/>
              <w:spacing w:line="240" w:lineRule="auto"/>
              <w:rPr>
                <w:lang w:val="sr-Cyrl-ME"/>
              </w:rPr>
            </w:pPr>
            <w:r>
              <w:t>8.</w:t>
            </w:r>
          </w:p>
        </w:tc>
        <w:tc>
          <w:tcPr>
            <w:tcW w:w="0" w:type="auto"/>
          </w:tcPr>
          <w:p w14:paraId="1DFF9101" w14:textId="2FEA34A8" w:rsidR="001E5386" w:rsidRPr="001E5386" w:rsidRDefault="001E5386" w:rsidP="00C846F0">
            <w:pPr>
              <w:pStyle w:val="SlikeTabele"/>
              <w:spacing w:line="240" w:lineRule="auto"/>
              <w:rPr>
                <w:lang w:val="sr-Cyrl-ME"/>
              </w:rPr>
            </w:pPr>
            <w:r w:rsidRPr="001E5386">
              <w:t>6yn6t</w:t>
            </w:r>
          </w:p>
        </w:tc>
        <w:tc>
          <w:tcPr>
            <w:tcW w:w="0" w:type="auto"/>
          </w:tcPr>
          <w:p w14:paraId="706AA88E" w14:textId="7114F413" w:rsidR="001E5386" w:rsidRPr="001E5386" w:rsidRDefault="001E5386" w:rsidP="00C846F0">
            <w:pPr>
              <w:pStyle w:val="SlikeTabele"/>
              <w:spacing w:line="240" w:lineRule="auto"/>
              <w:rPr>
                <w:lang w:val="sr-Cyrl-ME"/>
              </w:rPr>
            </w:pPr>
            <w:r w:rsidRPr="001E5386">
              <w:t>politics</w:t>
            </w:r>
          </w:p>
        </w:tc>
        <w:tc>
          <w:tcPr>
            <w:tcW w:w="0" w:type="auto"/>
          </w:tcPr>
          <w:p w14:paraId="46D13D95" w14:textId="18A8BAA9" w:rsidR="001E5386" w:rsidRPr="001E5386" w:rsidRDefault="001E5386" w:rsidP="00C846F0">
            <w:pPr>
              <w:pStyle w:val="SlikeTabele"/>
              <w:spacing w:line="240" w:lineRule="auto"/>
            </w:pPr>
            <w:r w:rsidRPr="001E5386">
              <w:t>1668</w:t>
            </w:r>
          </w:p>
        </w:tc>
        <w:tc>
          <w:tcPr>
            <w:tcW w:w="0" w:type="auto"/>
          </w:tcPr>
          <w:p w14:paraId="7B3CD801" w14:textId="1C0DA3E3" w:rsidR="001E5386" w:rsidRPr="001E5386" w:rsidRDefault="001E5386" w:rsidP="00C846F0">
            <w:pPr>
              <w:pStyle w:val="SlikeTabele"/>
              <w:spacing w:line="240" w:lineRule="auto"/>
            </w:pPr>
            <w:r w:rsidRPr="001E5386">
              <w:t>false</w:t>
            </w:r>
          </w:p>
        </w:tc>
      </w:tr>
      <w:tr w:rsidR="001E5386" w14:paraId="0D0F7831" w14:textId="68378CF5" w:rsidTr="00516831">
        <w:trPr>
          <w:trHeight w:val="308"/>
        </w:trPr>
        <w:tc>
          <w:tcPr>
            <w:tcW w:w="0" w:type="auto"/>
          </w:tcPr>
          <w:p w14:paraId="3FD9EAD0" w14:textId="7D9F563A" w:rsidR="001E5386" w:rsidRPr="001E5386" w:rsidRDefault="001E5386" w:rsidP="00C846F0">
            <w:pPr>
              <w:pStyle w:val="SlikeTabele"/>
              <w:spacing w:line="240" w:lineRule="auto"/>
              <w:rPr>
                <w:lang w:val="sr-Cyrl-ME"/>
              </w:rPr>
            </w:pPr>
            <w:r>
              <w:t>9.</w:t>
            </w:r>
          </w:p>
        </w:tc>
        <w:tc>
          <w:tcPr>
            <w:tcW w:w="0" w:type="auto"/>
          </w:tcPr>
          <w:p w14:paraId="26120156" w14:textId="222E04E5" w:rsidR="001E5386" w:rsidRPr="001E5386" w:rsidRDefault="001E5386" w:rsidP="00C846F0">
            <w:pPr>
              <w:pStyle w:val="SlikeTabele"/>
              <w:spacing w:line="240" w:lineRule="auto"/>
              <w:rPr>
                <w:lang w:val="sr-Cyrl-ME"/>
              </w:rPr>
            </w:pPr>
            <w:r w:rsidRPr="001E5386">
              <w:t>7bj3f</w:t>
            </w:r>
          </w:p>
        </w:tc>
        <w:tc>
          <w:tcPr>
            <w:tcW w:w="0" w:type="auto"/>
          </w:tcPr>
          <w:p w14:paraId="1BC9F691" w14:textId="41AB8100" w:rsidR="001E5386" w:rsidRPr="001E5386" w:rsidRDefault="001E5386" w:rsidP="00C846F0">
            <w:pPr>
              <w:pStyle w:val="SlikeTabele"/>
              <w:spacing w:line="240" w:lineRule="auto"/>
              <w:rPr>
                <w:lang w:val="sr-Cyrl-ME"/>
              </w:rPr>
            </w:pPr>
            <w:r w:rsidRPr="001E5386">
              <w:t>reddit.com,</w:t>
            </w:r>
          </w:p>
        </w:tc>
        <w:tc>
          <w:tcPr>
            <w:tcW w:w="0" w:type="auto"/>
          </w:tcPr>
          <w:p w14:paraId="2E04E69A" w14:textId="42217CBA" w:rsidR="001E5386" w:rsidRPr="001E5386" w:rsidRDefault="001E5386" w:rsidP="00C846F0">
            <w:pPr>
              <w:pStyle w:val="SlikeTabele"/>
              <w:spacing w:line="240" w:lineRule="auto"/>
            </w:pPr>
            <w:r w:rsidRPr="001E5386">
              <w:t>1605</w:t>
            </w:r>
          </w:p>
        </w:tc>
        <w:tc>
          <w:tcPr>
            <w:tcW w:w="0" w:type="auto"/>
          </w:tcPr>
          <w:p w14:paraId="362787D1" w14:textId="19BAD466" w:rsidR="001E5386" w:rsidRPr="001E5386" w:rsidRDefault="001E5386" w:rsidP="00C846F0">
            <w:pPr>
              <w:pStyle w:val="SlikeTabele"/>
              <w:spacing w:line="240" w:lineRule="auto"/>
            </w:pPr>
            <w:r w:rsidRPr="001E5386">
              <w:t>false</w:t>
            </w:r>
          </w:p>
        </w:tc>
      </w:tr>
      <w:tr w:rsidR="001E5386" w14:paraId="3E0893D1" w14:textId="25923D96" w:rsidTr="00516831">
        <w:trPr>
          <w:trHeight w:val="308"/>
        </w:trPr>
        <w:tc>
          <w:tcPr>
            <w:tcW w:w="0" w:type="auto"/>
          </w:tcPr>
          <w:p w14:paraId="6E72679C" w14:textId="5B777386" w:rsidR="001E5386" w:rsidRPr="001E5386" w:rsidRDefault="001E5386" w:rsidP="00C846F0">
            <w:pPr>
              <w:pStyle w:val="SlikeTabele"/>
              <w:spacing w:line="240" w:lineRule="auto"/>
              <w:rPr>
                <w:lang w:val="sr-Cyrl-ME"/>
              </w:rPr>
            </w:pPr>
            <w:r>
              <w:t>10.</w:t>
            </w:r>
          </w:p>
        </w:tc>
        <w:tc>
          <w:tcPr>
            <w:tcW w:w="0" w:type="auto"/>
          </w:tcPr>
          <w:p w14:paraId="35FDAF67" w14:textId="6A91CB72" w:rsidR="001E5386" w:rsidRPr="001E5386" w:rsidRDefault="001E5386" w:rsidP="00C846F0">
            <w:pPr>
              <w:pStyle w:val="SlikeTabele"/>
              <w:spacing w:line="240" w:lineRule="auto"/>
              <w:rPr>
                <w:lang w:val="sr-Cyrl-ME"/>
              </w:rPr>
            </w:pPr>
            <w:r w:rsidRPr="001E5386">
              <w:t>7d7jm</w:t>
            </w:r>
          </w:p>
        </w:tc>
        <w:tc>
          <w:tcPr>
            <w:tcW w:w="0" w:type="auto"/>
          </w:tcPr>
          <w:p w14:paraId="603ED344" w14:textId="2E84FA39" w:rsidR="001E5386" w:rsidRPr="001E5386" w:rsidRDefault="001E5386" w:rsidP="00C846F0">
            <w:pPr>
              <w:pStyle w:val="SlikeTabele"/>
              <w:spacing w:line="240" w:lineRule="auto"/>
              <w:rPr>
                <w:lang w:val="sr-Cyrl-ME"/>
              </w:rPr>
            </w:pPr>
            <w:r w:rsidRPr="001E5386">
              <w:t>reddit.com</w:t>
            </w:r>
          </w:p>
        </w:tc>
        <w:tc>
          <w:tcPr>
            <w:tcW w:w="0" w:type="auto"/>
          </w:tcPr>
          <w:p w14:paraId="653BB12A" w14:textId="533B9E43" w:rsidR="001E5386" w:rsidRPr="001E5386" w:rsidRDefault="001E5386" w:rsidP="00C846F0">
            <w:pPr>
              <w:pStyle w:val="SlikeTabele"/>
              <w:spacing w:line="240" w:lineRule="auto"/>
            </w:pPr>
            <w:r w:rsidRPr="001E5386">
              <w:t>1505</w:t>
            </w:r>
          </w:p>
        </w:tc>
        <w:tc>
          <w:tcPr>
            <w:tcW w:w="0" w:type="auto"/>
          </w:tcPr>
          <w:p w14:paraId="7651631A" w14:textId="31334888" w:rsidR="001E5386" w:rsidRPr="001E5386" w:rsidRDefault="001E5386" w:rsidP="00C846F0">
            <w:pPr>
              <w:pStyle w:val="SlikeTabele"/>
              <w:spacing w:line="240" w:lineRule="auto"/>
            </w:pPr>
            <w:r w:rsidRPr="001E5386">
              <w:t>false</w:t>
            </w:r>
          </w:p>
        </w:tc>
      </w:tr>
    </w:tbl>
    <w:p w14:paraId="4DDF463E" w14:textId="77777777" w:rsidR="001E5386" w:rsidRDefault="001E5386" w:rsidP="00C846F0">
      <w:pPr>
        <w:rPr>
          <w:sz w:val="22"/>
          <w:szCs w:val="22"/>
        </w:rPr>
      </w:pPr>
    </w:p>
    <w:p w14:paraId="01345D17" w14:textId="77777777" w:rsidR="001E5386" w:rsidRPr="00974984" w:rsidRDefault="001E5386" w:rsidP="007C0C12">
      <w:pPr>
        <w:pStyle w:val="ListParagraph"/>
        <w:numPr>
          <w:ilvl w:val="0"/>
          <w:numId w:val="7"/>
        </w:numPr>
      </w:pPr>
      <w:r w:rsidRPr="00974984">
        <w:t>ONE HUNDRED PUSHUPS</w:t>
      </w:r>
    </w:p>
    <w:p w14:paraId="2B4E5B8E" w14:textId="77777777" w:rsidR="001E5386" w:rsidRPr="00974984" w:rsidRDefault="001E5386" w:rsidP="00C846F0">
      <w:pPr>
        <w:pStyle w:val="ListParagraph"/>
        <w:ind w:left="1080" w:firstLine="0"/>
      </w:pPr>
      <w:r w:rsidRPr="00974984">
        <w:t>If you're serious about increasing your strength, follow this six week training program and you'll soon be on your way to completing 100 consecutive pushups!</w:t>
      </w:r>
    </w:p>
    <w:p w14:paraId="781B1DB1" w14:textId="77777777" w:rsidR="001E5386" w:rsidRPr="00974984" w:rsidRDefault="001E5386" w:rsidP="00C846F0">
      <w:pPr>
        <w:pStyle w:val="ListParagraph"/>
        <w:ind w:left="1080" w:firstLine="0"/>
      </w:pPr>
      <w:r w:rsidRPr="00974984">
        <w:t>Think there's no way you could do this? I think you can. All you need is a good plan, plenty of discipline and about 30 minutes a week to achieve this goal!</w:t>
      </w:r>
    </w:p>
    <w:p w14:paraId="434EF79A" w14:textId="77777777" w:rsidR="001E5386" w:rsidRPr="00974984" w:rsidRDefault="001E5386" w:rsidP="00C846F0">
      <w:pPr>
        <w:pStyle w:val="ListParagraph"/>
        <w:ind w:left="1080" w:firstLine="0"/>
      </w:pPr>
      <w:r w:rsidRPr="00974984">
        <w:t>No doubt some of you can already do 50 consecutive pushups, but let's face it, you're in a big minority. Most of you reading this won't even be able to manage 20 pushups. Actually, I'm sure many of you can't even do 10.</w:t>
      </w:r>
    </w:p>
    <w:p w14:paraId="477DA2CA" w14:textId="77777777" w:rsidR="001E5386" w:rsidRPr="00974984" w:rsidRDefault="001E5386" w:rsidP="00C846F0">
      <w:pPr>
        <w:pStyle w:val="ListParagraph"/>
        <w:ind w:left="1080" w:firstLine="0"/>
      </w:pPr>
      <w:r w:rsidRPr="00974984">
        <w:t>However, it really doesn't matter which group you fall into. If you follow the progressive pushups training program, I'm positive you'll soon be able to do 100 pushups!</w:t>
      </w:r>
    </w:p>
    <w:p w14:paraId="0FB31334" w14:textId="77777777" w:rsidR="00974984" w:rsidRDefault="001E5386" w:rsidP="00C846F0">
      <w:pPr>
        <w:pStyle w:val="ListParagraph"/>
        <w:ind w:left="1080" w:firstLine="0"/>
      </w:pPr>
      <w:r w:rsidRPr="00974984">
        <w:t>Are you ready to take the challenge? Read on for more details...</w:t>
      </w:r>
    </w:p>
    <w:p w14:paraId="489D9E25" w14:textId="63F4672A" w:rsidR="000F5838" w:rsidRDefault="001E5386" w:rsidP="00C846F0">
      <w:pPr>
        <w:pStyle w:val="ListParagraph"/>
        <w:ind w:left="1080" w:firstLine="0"/>
      </w:pPr>
      <w:r w:rsidRPr="00974984">
        <w:t>As a symbol of health and wellness, nothing surpasses the simple push-up. The push-up is the</w:t>
      </w:r>
      <w:r w:rsidR="00974984" w:rsidRPr="00974984">
        <w:t xml:space="preserve"> </w:t>
      </w:r>
      <w:r w:rsidRPr="00974984">
        <w:t>ultimate barometer of fitness. It tests the whole body, engaging muscle groups in the arms, chest, abdomen, hips and legs. It requires the body to be taut like a plank with toes and palms on the floor. The act of lifting and lowering one’s entire weight is taxing even for the very fit.</w:t>
      </w:r>
    </w:p>
    <w:p w14:paraId="322695B8" w14:textId="19CA4F77" w:rsidR="00974984" w:rsidRPr="00B94D0F" w:rsidRDefault="000E1970" w:rsidP="007C0C12">
      <w:pPr>
        <w:pStyle w:val="ListParagraph"/>
        <w:numPr>
          <w:ilvl w:val="0"/>
          <w:numId w:val="7"/>
        </w:numPr>
      </w:pPr>
      <w:r w:rsidRPr="00B94D0F">
        <w:t>A black community in OH goes 50 years without running water...until one day, a white family moves in. Now, guess who has the only household on the street with running water?</w:t>
      </w:r>
    </w:p>
    <w:p w14:paraId="5A49ECB8" w14:textId="77777777" w:rsidR="00B94D0F" w:rsidRDefault="00B94D0F" w:rsidP="007C0C12">
      <w:pPr>
        <w:pStyle w:val="ListParagraph"/>
        <w:numPr>
          <w:ilvl w:val="0"/>
          <w:numId w:val="7"/>
        </w:numPr>
      </w:pPr>
      <w:r>
        <w:t>I am constantly wondering what everyone on here looks like. Post your pictures!</w:t>
      </w:r>
    </w:p>
    <w:p w14:paraId="5D6C994A" w14:textId="77777777" w:rsidR="00B94D0F" w:rsidRDefault="00B94D0F" w:rsidP="007C0C12">
      <w:pPr>
        <w:pStyle w:val="ListParagraph"/>
        <w:numPr>
          <w:ilvl w:val="0"/>
          <w:numId w:val="7"/>
        </w:numPr>
      </w:pPr>
      <w:r>
        <w:t>Post the Funniest Joke You Know... Upmod the Best One</w:t>
      </w:r>
    </w:p>
    <w:p w14:paraId="365BA6D7" w14:textId="77777777" w:rsidR="001A1327" w:rsidRDefault="001A1327" w:rsidP="007C0C12">
      <w:pPr>
        <w:pStyle w:val="ListParagraph"/>
        <w:numPr>
          <w:ilvl w:val="0"/>
          <w:numId w:val="7"/>
        </w:numPr>
      </w:pPr>
      <w:r>
        <w:t>Obama wins the Presidency!</w:t>
      </w:r>
    </w:p>
    <w:p w14:paraId="7A460493" w14:textId="77777777" w:rsidR="001A1327" w:rsidRDefault="001A1327" w:rsidP="007C0C12">
      <w:pPr>
        <w:pStyle w:val="ListParagraph"/>
        <w:numPr>
          <w:ilvl w:val="0"/>
          <w:numId w:val="7"/>
        </w:numPr>
      </w:pPr>
      <w:r>
        <w:t xml:space="preserve">Voice a true yet unpopular fact in the comments section. Use a shill account if you feel it is </w:t>
      </w:r>
      <w:r>
        <w:lastRenderedPageBreak/>
        <w:t>necessary.</w:t>
      </w:r>
    </w:p>
    <w:p w14:paraId="55448AE7" w14:textId="77777777" w:rsidR="001A1327" w:rsidRDefault="001A1327" w:rsidP="007C0C12">
      <w:pPr>
        <w:pStyle w:val="ListParagraph"/>
        <w:numPr>
          <w:ilvl w:val="0"/>
          <w:numId w:val="7"/>
        </w:numPr>
      </w:pPr>
      <w:r>
        <w:t>Just out of curiosity: Do you have an opinion that goes against that prevailing on Reddit? State it here!</w:t>
      </w:r>
    </w:p>
    <w:p w14:paraId="0174F926" w14:textId="7F86EA9C" w:rsidR="001A1327" w:rsidRDefault="001A1327" w:rsidP="007C0C12">
      <w:pPr>
        <w:pStyle w:val="ListParagraph"/>
        <w:numPr>
          <w:ilvl w:val="0"/>
          <w:numId w:val="7"/>
        </w:numPr>
      </w:pPr>
      <w:r>
        <w:t>McCain Shakes Up Race By Picking Sarah Palin for VP</w:t>
      </w:r>
    </w:p>
    <w:p w14:paraId="75E371A2" w14:textId="77777777" w:rsidR="001A1327" w:rsidRDefault="001A1327" w:rsidP="00C846F0">
      <w:pPr>
        <w:pStyle w:val="ListParagraph"/>
        <w:ind w:left="1080" w:firstLine="0"/>
      </w:pPr>
    </w:p>
    <w:p w14:paraId="14F087E1" w14:textId="79A31BF8" w:rsidR="001A1327" w:rsidRDefault="001A1327" w:rsidP="00C846F0">
      <w:pPr>
        <w:pStyle w:val="ListParagraph"/>
        <w:ind w:left="1080" w:firstLine="0"/>
      </w:pPr>
      <w:r>
        <w:t>Republican John McCain shook up the presidential race with his surprise choice of little-known Alaska Gov.Sarah Palin as his running mate.</w:t>
      </w:r>
    </w:p>
    <w:p w14:paraId="6A996DBF" w14:textId="77777777" w:rsidR="001A1327" w:rsidRDefault="001A1327" w:rsidP="00C846F0">
      <w:pPr>
        <w:pStyle w:val="ListParagraph"/>
        <w:ind w:left="1080" w:firstLine="0"/>
      </w:pPr>
      <w:r>
        <w:t>McCain, who turned 72 on Friday, worked to grab the spotlight with his selection of Palin, 44, the first woman to be a Republican vice presidential nominee. His choice was first reported by CNBC.</w:t>
      </w:r>
    </w:p>
    <w:p w14:paraId="1B141C45" w14:textId="77777777" w:rsidR="001A1327" w:rsidRDefault="001A1327" w:rsidP="00C846F0">
      <w:pPr>
        <w:pStyle w:val="ListParagraph"/>
        <w:ind w:left="1080" w:firstLine="0"/>
      </w:pPr>
      <w:r>
        <w:t>Slideshow: The Many Sides of Sarah Palin</w:t>
      </w:r>
    </w:p>
    <w:p w14:paraId="6D8D3B69" w14:textId="77777777" w:rsidR="001A1327" w:rsidRDefault="001A1327" w:rsidP="00C846F0">
      <w:pPr>
        <w:pStyle w:val="ListParagraph"/>
        <w:ind w:left="1080" w:firstLine="0"/>
      </w:pPr>
      <w:r>
        <w:t>Palin, a self-described "hockey mom," is a conservative first-term governor of Alaska with strong anti-abortion views, a record of reform and fiscal conservatism and an outsider's perspective on Washington.</w:t>
      </w:r>
    </w:p>
    <w:p w14:paraId="5E2D1BC3" w14:textId="318B4F1C" w:rsidR="001A1327" w:rsidRDefault="001A1327" w:rsidP="00C846F0">
      <w:pPr>
        <w:pStyle w:val="ListParagraph"/>
        <w:ind w:left="1080" w:firstLine="0"/>
      </w:pPr>
      <w:r>
        <w:t>"She's exactly who I need. She's exactly who this country needs to help me fight the same old Washington politics of me first and country second," McCain told a roaring crowd of 15,000 supporters in Dayton, Ohio.</w:t>
      </w:r>
    </w:p>
    <w:p w14:paraId="72B4DF2D" w14:textId="5F7FD893" w:rsidR="001A1327" w:rsidRDefault="001A1327" w:rsidP="007C0C12">
      <w:pPr>
        <w:pStyle w:val="ListParagraph"/>
        <w:numPr>
          <w:ilvl w:val="0"/>
          <w:numId w:val="7"/>
        </w:numPr>
      </w:pPr>
      <w:r>
        <w:t>Nation watches as state weighs ban</w:t>
      </w:r>
    </w:p>
    <w:p w14:paraId="46A476C3" w14:textId="77777777" w:rsidR="003C27D3" w:rsidRDefault="003C27D3" w:rsidP="00C846F0">
      <w:pPr>
        <w:pStyle w:val="ListParagraph"/>
        <w:ind w:left="1080" w:firstLine="0"/>
      </w:pPr>
    </w:p>
    <w:p w14:paraId="1FE2C24D" w14:textId="77777777" w:rsidR="001A1327" w:rsidRDefault="001A1327" w:rsidP="00C846F0">
      <w:pPr>
        <w:pStyle w:val="ListParagraph"/>
        <w:ind w:left="1080" w:firstLine="0"/>
      </w:pPr>
      <w:r>
        <w:t>A measure to once again ban gay marriage in California led Tuesday, throwing into doubt the unions of an estimated 18,000 same-sex couples who wed during the last 4 1/2 months.</w:t>
      </w:r>
    </w:p>
    <w:p w14:paraId="5944CEAD" w14:textId="77777777" w:rsidR="001A1327" w:rsidRDefault="001A1327" w:rsidP="00C846F0">
      <w:pPr>
        <w:pStyle w:val="ListParagraph"/>
        <w:ind w:left="1080" w:firstLine="0"/>
      </w:pPr>
      <w:r>
        <w:t>As the measure, the most divisive and emotionally fraught on the state ballot this year, took a lead in early returns, supporters gathered at a hotel ballroom in Sacramento and cheered.</w:t>
      </w:r>
    </w:p>
    <w:p w14:paraId="3FB9A05C" w14:textId="77777777" w:rsidR="001A1327" w:rsidRDefault="001A1327" w:rsidP="00C846F0">
      <w:pPr>
        <w:pStyle w:val="ListParagraph"/>
        <w:ind w:left="1080" w:firstLine="0"/>
      </w:pPr>
      <w:r>
        <w:t>“We caused Californians to rethink this issue,” Proposition 8 strategist Jeff Flint said.</w:t>
      </w:r>
    </w:p>
    <w:p w14:paraId="4F49B746" w14:textId="77777777" w:rsidR="001A1327" w:rsidRDefault="001A1327" w:rsidP="00C846F0">
      <w:pPr>
        <w:pStyle w:val="ListParagraph"/>
        <w:ind w:left="1080" w:firstLine="0"/>
      </w:pPr>
      <w:r>
        <w:t>Early in the campaign, he noted, polls showed the measure trailing by 17 points.</w:t>
      </w:r>
    </w:p>
    <w:p w14:paraId="636142FB" w14:textId="77777777" w:rsidR="001A1327" w:rsidRDefault="001A1327" w:rsidP="00C846F0">
      <w:pPr>
        <w:pStyle w:val="ListParagraph"/>
        <w:ind w:left="1080" w:firstLine="0"/>
      </w:pPr>
      <w:r>
        <w:t>“I think the voters were thinking, well, if it makes them happy, why shouldn’t we let gay couples get married. And I think we made them realize that there are broader implications to society and particularly the children when you make that fundamental change that’s at the core of how society is organized, which is marriage,” he said.</w:t>
      </w:r>
    </w:p>
    <w:p w14:paraId="1DE224FA" w14:textId="69D6755C" w:rsidR="001A1327" w:rsidRDefault="001A1327" w:rsidP="00C846F0">
      <w:pPr>
        <w:pStyle w:val="ListParagraph"/>
        <w:ind w:left="1080" w:firstLine="0"/>
      </w:pPr>
      <w:r>
        <w:t>But in San Francisco at the packed headquarters of the No on 8 campaign party in the Westin St. Francis Hotel, supporters of same-sex marriage refused to despair, saying that they were holding out hope for victory.</w:t>
      </w:r>
    </w:p>
    <w:p w14:paraId="788D5E25" w14:textId="2688CE40" w:rsidR="0051098C" w:rsidRPr="00D55B71" w:rsidRDefault="003C27D3" w:rsidP="007C0C12">
      <w:pPr>
        <w:pStyle w:val="ListParagraph"/>
        <w:numPr>
          <w:ilvl w:val="0"/>
          <w:numId w:val="7"/>
        </w:numPr>
      </w:pPr>
      <w:r>
        <w:t>How many redditors don't play WoW?</w:t>
      </w:r>
    </w:p>
    <w:p w14:paraId="30BCA61F" w14:textId="77777777" w:rsidR="0051098C" w:rsidRPr="000F5838" w:rsidRDefault="0051098C" w:rsidP="00C846F0">
      <w:pPr>
        <w:pStyle w:val="ListParagraph"/>
        <w:tabs>
          <w:tab w:val="left" w:pos="1235"/>
        </w:tabs>
        <w:spacing w:before="197"/>
        <w:ind w:left="1035" w:right="197" w:firstLine="0"/>
        <w:rPr>
          <w:sz w:val="24"/>
          <w:szCs w:val="24"/>
          <w:lang w:val="sr-Cyrl-ME"/>
        </w:rPr>
      </w:pPr>
    </w:p>
    <w:p w14:paraId="3691DC2A" w14:textId="14B7FD18" w:rsidR="00D55B71" w:rsidRDefault="00D55B71" w:rsidP="00C846F0">
      <w:pPr>
        <w:pStyle w:val="Osnovnitekst"/>
        <w:spacing w:line="240" w:lineRule="auto"/>
      </w:pPr>
    </w:p>
    <w:p w14:paraId="71754048" w14:textId="7F26D7CD" w:rsidR="00D55B71" w:rsidRDefault="00D55B71" w:rsidP="00C846F0">
      <w:pPr>
        <w:pStyle w:val="Inivonaslova-Poglavlje"/>
        <w:rPr>
          <w:lang w:val="sr-Cyrl-ME"/>
        </w:rPr>
      </w:pPr>
      <w:bookmarkStart w:id="9" w:name="_Toc96294729"/>
      <w:r>
        <w:rPr>
          <w:lang w:val="sr-Cyrl-ME"/>
        </w:rPr>
        <w:lastRenderedPageBreak/>
        <w:t xml:space="preserve">Моделовање </w:t>
      </w:r>
      <w:r w:rsidRPr="00D55B71">
        <w:rPr>
          <w:i/>
          <w:iCs/>
          <w:lang w:val="sr-Cyrl-ME"/>
        </w:rPr>
        <w:t>SNet</w:t>
      </w:r>
      <w:r>
        <w:rPr>
          <w:lang w:val="sr-Cyrl-ME"/>
        </w:rPr>
        <w:t xml:space="preserve"> мреже</w:t>
      </w:r>
      <w:bookmarkEnd w:id="9"/>
    </w:p>
    <w:p w14:paraId="1031D45A" w14:textId="06107DEE" w:rsidR="00D55B71" w:rsidRDefault="00A73C36" w:rsidP="00C846F0">
      <w:pPr>
        <w:pStyle w:val="Osnovnitekst"/>
        <w:spacing w:line="240" w:lineRule="auto"/>
        <w:rPr>
          <w:lang w:val="sr-Cyrl-ME"/>
        </w:rPr>
      </w:pPr>
      <w:r>
        <w:rPr>
          <w:lang w:val="sr-Cyrl-ME"/>
        </w:rPr>
        <w:t xml:space="preserve">Мрежа је моделована на основу комплетног скупа података, свих сабредита и коментара, при чему нису узети подаци гдје је аутор избрисан. </w:t>
      </w:r>
      <w:r w:rsidR="00524D88">
        <w:rPr>
          <w:lang w:val="sr-Cyrl-ME"/>
        </w:rPr>
        <w:t xml:space="preserve">Тежина грана је одређена агрегацијом бројањем. </w:t>
      </w:r>
    </w:p>
    <w:p w14:paraId="4A75244E" w14:textId="4BF5E5B3" w:rsidR="00A50199" w:rsidRDefault="00A50199" w:rsidP="00C846F0">
      <w:pPr>
        <w:pStyle w:val="Osnovnitekst"/>
        <w:spacing w:line="240" w:lineRule="auto"/>
        <w:rPr>
          <w:lang w:val="sr-Cyrl-ME"/>
        </w:rPr>
      </w:pPr>
      <w:r>
        <w:rPr>
          <w:lang w:val="sr-Cyrl-ME"/>
        </w:rPr>
        <w:t xml:space="preserve">У првом потпоглављу је извршена основна карактеризација мреже, док је у дугом </w:t>
      </w:r>
      <w:r w:rsidR="0056622D">
        <w:rPr>
          <w:lang w:val="sr-Cyrl-ME"/>
        </w:rPr>
        <w:t xml:space="preserve">делу </w:t>
      </w:r>
      <w:r>
        <w:rPr>
          <w:lang w:val="sr-Cyrl-ME"/>
        </w:rPr>
        <w:t>дата ан</w:t>
      </w:r>
      <w:r w:rsidR="00750A49">
        <w:rPr>
          <w:lang w:val="sr-Cyrl-ME"/>
        </w:rPr>
        <w:t>а</w:t>
      </w:r>
      <w:r>
        <w:rPr>
          <w:lang w:val="sr-Cyrl-ME"/>
        </w:rPr>
        <w:t>лиза мера централности. Треће по</w:t>
      </w:r>
      <w:r w:rsidR="00CE224E">
        <w:rPr>
          <w:lang w:val="sr-Cyrl-ME"/>
        </w:rPr>
        <w:t>тпо</w:t>
      </w:r>
      <w:r>
        <w:rPr>
          <w:lang w:val="sr-Cyrl-ME"/>
        </w:rPr>
        <w:t>главље обрађује тему детекција комуна.</w:t>
      </w:r>
    </w:p>
    <w:p w14:paraId="41BBCD02" w14:textId="4E079879" w:rsidR="00A50199" w:rsidRDefault="00A50199" w:rsidP="00C846F0">
      <w:pPr>
        <w:pStyle w:val="IInivonaslova-Potpoglavlje"/>
        <w:rPr>
          <w:i/>
          <w:iCs w:val="0"/>
          <w:lang w:val="sr-Cyrl-ME"/>
        </w:rPr>
      </w:pPr>
      <w:bookmarkStart w:id="10" w:name="_Toc96294730"/>
      <w:r>
        <w:rPr>
          <w:lang w:val="sr-Cyrl-ME"/>
        </w:rPr>
        <w:t xml:space="preserve">Основна карактеризација мреже </w:t>
      </w:r>
      <w:r w:rsidRPr="00D55B71">
        <w:rPr>
          <w:i/>
          <w:iCs w:val="0"/>
          <w:lang w:val="sr-Cyrl-ME"/>
        </w:rPr>
        <w:t>Snet</w:t>
      </w:r>
      <w:bookmarkEnd w:id="10"/>
    </w:p>
    <w:p w14:paraId="3950F5C4" w14:textId="653DAB95" w:rsidR="00A50199" w:rsidRDefault="00A50199" w:rsidP="007C0C12">
      <w:pPr>
        <w:pStyle w:val="Osnovnitekst"/>
        <w:numPr>
          <w:ilvl w:val="0"/>
          <w:numId w:val="6"/>
        </w:numPr>
        <w:spacing w:line="240" w:lineRule="auto"/>
        <w:rPr>
          <w:lang w:val="sr-Cyrl-ME"/>
        </w:rPr>
      </w:pPr>
      <w:r>
        <w:rPr>
          <w:lang w:val="sr-Cyrl-ME"/>
        </w:rPr>
        <w:t xml:space="preserve">Густина мреже је </w:t>
      </w:r>
      <w:r w:rsidR="003C3640">
        <w:t>016518</w:t>
      </w:r>
      <w:r w:rsidRPr="00A50199">
        <w:rPr>
          <w:lang w:val="sr-Cyrl-ME"/>
        </w:rPr>
        <w:t>.</w:t>
      </w:r>
    </w:p>
    <w:p w14:paraId="0604DC47" w14:textId="765F0C2D" w:rsidR="00A50199" w:rsidRPr="00260ECD" w:rsidRDefault="00260ECD" w:rsidP="007C0C12">
      <w:pPr>
        <w:pStyle w:val="Osnovnitekst"/>
        <w:numPr>
          <w:ilvl w:val="0"/>
          <w:numId w:val="6"/>
        </w:numPr>
        <w:spacing w:line="240" w:lineRule="auto"/>
        <w:rPr>
          <w:lang w:val="sr-Cyrl-ME"/>
        </w:rPr>
      </w:pPr>
      <w:r w:rsidRPr="00260ECD">
        <w:rPr>
          <w:lang w:val="sr-Cyrl-ME"/>
        </w:rPr>
        <w:t>Мрежа није повезана, стога су просечна дужина и дијаметар мреже бесконачни.</w:t>
      </w:r>
      <w:r>
        <w:rPr>
          <w:lang w:val="en-US"/>
        </w:rPr>
        <w:t xml:space="preserve"> </w:t>
      </w:r>
      <w:r w:rsidRPr="00260ECD">
        <w:rPr>
          <w:lang w:val="sr-Cyrl-ME"/>
        </w:rPr>
        <w:t>Густина гигантске компоненте мреже је 0.025268.</w:t>
      </w:r>
      <w:r w:rsidRPr="00260ECD">
        <w:t xml:space="preserve"> </w:t>
      </w:r>
      <w:r w:rsidRPr="00260ECD">
        <w:rPr>
          <w:lang w:val="sr-Cyrl-ME"/>
        </w:rPr>
        <w:t>Просечна дистанца у гигантској компоненти мреже је 2.099, док је дијаметар 5.</w:t>
      </w:r>
      <w:r>
        <w:rPr>
          <w:lang w:val="en-US"/>
        </w:rPr>
        <w:t xml:space="preserve"> </w:t>
      </w:r>
      <w:r w:rsidRPr="00260ECD">
        <w:rPr>
          <w:lang w:val="en-US"/>
        </w:rPr>
        <w:t>Просечна дистанца у Erdos-Reny</w:t>
      </w:r>
      <w:r>
        <w:rPr>
          <w:lang w:val="en-US"/>
        </w:rPr>
        <w:t xml:space="preserve"> </w:t>
      </w:r>
      <w:r w:rsidRPr="00260ECD">
        <w:rPr>
          <w:lang w:val="en-US"/>
        </w:rPr>
        <w:t>мрежи истих димензија је 2.077103, а дијаметар је 3. Дијаметар гигантске компоненте је нешто већи од дијаметра Erdos-Reny</w:t>
      </w:r>
      <w:r>
        <w:rPr>
          <w:lang w:val="en-US"/>
        </w:rPr>
        <w:t xml:space="preserve"> </w:t>
      </w:r>
      <w:r w:rsidRPr="00260ECD">
        <w:rPr>
          <w:lang w:val="en-US"/>
        </w:rPr>
        <w:t>мреже, па можемо рећи да је дијаметар гигантске компоненте просечан у односу на дијаметар Erdos-Reny</w:t>
      </w:r>
      <w:r>
        <w:rPr>
          <w:lang w:val="en-US"/>
        </w:rPr>
        <w:t xml:space="preserve"> </w:t>
      </w:r>
      <w:r w:rsidRPr="00260ECD">
        <w:rPr>
          <w:lang w:val="en-US"/>
        </w:rPr>
        <w:t>мреже.</w:t>
      </w:r>
    </w:p>
    <w:p w14:paraId="530BC560" w14:textId="08FB553D" w:rsidR="00975AF9" w:rsidRPr="00AD3C8A" w:rsidRDefault="00975AF9" w:rsidP="007C0C12">
      <w:pPr>
        <w:pStyle w:val="Osnovnitekst"/>
        <w:numPr>
          <w:ilvl w:val="0"/>
          <w:numId w:val="6"/>
        </w:numPr>
        <w:spacing w:line="240" w:lineRule="auto"/>
        <w:rPr>
          <w:lang w:val="sr-Cyrl-ME"/>
        </w:rPr>
      </w:pPr>
      <w:r>
        <w:rPr>
          <w:lang w:val="sr-Cyrl-ME"/>
        </w:rPr>
        <w:t xml:space="preserve">Број повезаних компоненти је 814. </w:t>
      </w:r>
    </w:p>
    <w:tbl>
      <w:tblPr>
        <w:tblStyle w:val="TableGrid"/>
        <w:tblW w:w="3352" w:type="dxa"/>
        <w:jc w:val="center"/>
        <w:tblLook w:val="04A0" w:firstRow="1" w:lastRow="0" w:firstColumn="1" w:lastColumn="0" w:noHBand="0" w:noVBand="1"/>
      </w:tblPr>
      <w:tblGrid>
        <w:gridCol w:w="1753"/>
        <w:gridCol w:w="1599"/>
      </w:tblGrid>
      <w:tr w:rsidR="00975AF9" w14:paraId="258D5855" w14:textId="77777777" w:rsidTr="00761586">
        <w:trPr>
          <w:trHeight w:val="102"/>
          <w:jc w:val="center"/>
        </w:trPr>
        <w:tc>
          <w:tcPr>
            <w:tcW w:w="0" w:type="auto"/>
            <w:vAlign w:val="center"/>
          </w:tcPr>
          <w:p w14:paraId="1E3CB920" w14:textId="7541FB7C" w:rsidR="00975AF9" w:rsidRPr="00577439" w:rsidRDefault="00E76DAF" w:rsidP="00C846F0">
            <w:pPr>
              <w:pStyle w:val="SlikeTabele"/>
              <w:spacing w:line="240" w:lineRule="auto"/>
              <w:rPr>
                <w:b/>
                <w:bCs/>
                <w:lang w:val="sr-Cyrl-ME"/>
              </w:rPr>
            </w:pPr>
            <w:r w:rsidRPr="00577439">
              <w:rPr>
                <w:b/>
                <w:bCs/>
                <w:lang w:val="sr-Cyrl-ME"/>
              </w:rPr>
              <w:t>Величина компоненте</w:t>
            </w:r>
          </w:p>
        </w:tc>
        <w:tc>
          <w:tcPr>
            <w:tcW w:w="0" w:type="auto"/>
            <w:vAlign w:val="center"/>
          </w:tcPr>
          <w:p w14:paraId="1A96C842" w14:textId="6D262B3B" w:rsidR="00975AF9" w:rsidRPr="00577439" w:rsidRDefault="00E76DAF" w:rsidP="00C846F0">
            <w:pPr>
              <w:pStyle w:val="SlikeTabele"/>
              <w:spacing w:line="240" w:lineRule="auto"/>
              <w:rPr>
                <w:b/>
                <w:bCs/>
                <w:lang w:val="sr-Cyrl-ME"/>
              </w:rPr>
            </w:pPr>
            <w:r w:rsidRPr="00577439">
              <w:rPr>
                <w:b/>
                <w:bCs/>
                <w:lang w:val="sr-Cyrl-ME"/>
              </w:rPr>
              <w:t>Број компоненти</w:t>
            </w:r>
          </w:p>
        </w:tc>
      </w:tr>
      <w:tr w:rsidR="00975AF9" w14:paraId="6F161C2F" w14:textId="77777777" w:rsidTr="00761586">
        <w:trPr>
          <w:trHeight w:val="102"/>
          <w:jc w:val="center"/>
        </w:trPr>
        <w:tc>
          <w:tcPr>
            <w:tcW w:w="0" w:type="auto"/>
            <w:vAlign w:val="center"/>
          </w:tcPr>
          <w:p w14:paraId="3A826BE0" w14:textId="0D6EB913" w:rsidR="00975AF9" w:rsidRPr="00E76DAF" w:rsidRDefault="00E76DAF" w:rsidP="00C846F0">
            <w:pPr>
              <w:pStyle w:val="SlikeTabele"/>
              <w:spacing w:line="240" w:lineRule="auto"/>
              <w:rPr>
                <w:lang w:val="sr-Cyrl-ME"/>
              </w:rPr>
            </w:pPr>
            <w:r>
              <w:rPr>
                <w:lang w:val="sr-Cyrl-ME"/>
              </w:rPr>
              <w:t>352</w:t>
            </w:r>
            <w:r w:rsidR="00CE224E">
              <w:rPr>
                <w:lang w:val="sr-Cyrl-ME"/>
              </w:rPr>
              <w:t>5</w:t>
            </w:r>
          </w:p>
        </w:tc>
        <w:tc>
          <w:tcPr>
            <w:tcW w:w="0" w:type="auto"/>
            <w:vAlign w:val="center"/>
          </w:tcPr>
          <w:p w14:paraId="387156A7" w14:textId="446205B8" w:rsidR="00975AF9" w:rsidRPr="00E76DAF" w:rsidRDefault="00E76DAF" w:rsidP="00C846F0">
            <w:pPr>
              <w:pStyle w:val="SlikeTabele"/>
              <w:spacing w:line="240" w:lineRule="auto"/>
              <w:rPr>
                <w:lang w:val="sr-Cyrl-ME"/>
              </w:rPr>
            </w:pPr>
            <w:r>
              <w:rPr>
                <w:lang w:val="sr-Cyrl-ME"/>
              </w:rPr>
              <w:t>1</w:t>
            </w:r>
          </w:p>
        </w:tc>
      </w:tr>
      <w:tr w:rsidR="00975AF9" w14:paraId="205C8DBA" w14:textId="77777777" w:rsidTr="00761586">
        <w:trPr>
          <w:trHeight w:val="102"/>
          <w:jc w:val="center"/>
        </w:trPr>
        <w:tc>
          <w:tcPr>
            <w:tcW w:w="0" w:type="auto"/>
            <w:vAlign w:val="center"/>
          </w:tcPr>
          <w:p w14:paraId="3E4416E8" w14:textId="7F822C39" w:rsidR="00975AF9" w:rsidRPr="00E76DAF" w:rsidRDefault="00E76DAF" w:rsidP="00C846F0">
            <w:pPr>
              <w:pStyle w:val="SlikeTabele"/>
              <w:spacing w:line="240" w:lineRule="auto"/>
              <w:rPr>
                <w:lang w:val="sr-Cyrl-ME"/>
              </w:rPr>
            </w:pPr>
            <w:r>
              <w:rPr>
                <w:lang w:val="sr-Cyrl-ME"/>
              </w:rPr>
              <w:t>3</w:t>
            </w:r>
          </w:p>
        </w:tc>
        <w:tc>
          <w:tcPr>
            <w:tcW w:w="0" w:type="auto"/>
            <w:vAlign w:val="center"/>
          </w:tcPr>
          <w:p w14:paraId="552FA868" w14:textId="3FE77261" w:rsidR="00975AF9" w:rsidRPr="00E76DAF" w:rsidRDefault="00E76DAF" w:rsidP="00C846F0">
            <w:pPr>
              <w:pStyle w:val="SlikeTabele"/>
              <w:spacing w:line="240" w:lineRule="auto"/>
              <w:rPr>
                <w:lang w:val="sr-Cyrl-ME"/>
              </w:rPr>
            </w:pPr>
            <w:r>
              <w:rPr>
                <w:lang w:val="sr-Cyrl-ME"/>
              </w:rPr>
              <w:t>3</w:t>
            </w:r>
          </w:p>
        </w:tc>
      </w:tr>
      <w:tr w:rsidR="00975AF9" w14:paraId="0E6D3586" w14:textId="77777777" w:rsidTr="00761586">
        <w:trPr>
          <w:trHeight w:val="102"/>
          <w:jc w:val="center"/>
        </w:trPr>
        <w:tc>
          <w:tcPr>
            <w:tcW w:w="0" w:type="auto"/>
            <w:vAlign w:val="center"/>
          </w:tcPr>
          <w:p w14:paraId="19B5DA49" w14:textId="2D1BCDD4" w:rsidR="00975AF9" w:rsidRPr="00E76DAF" w:rsidRDefault="00E76DAF" w:rsidP="00C846F0">
            <w:pPr>
              <w:pStyle w:val="SlikeTabele"/>
              <w:spacing w:line="240" w:lineRule="auto"/>
              <w:rPr>
                <w:lang w:val="sr-Cyrl-ME"/>
              </w:rPr>
            </w:pPr>
            <w:r>
              <w:rPr>
                <w:lang w:val="sr-Cyrl-ME"/>
              </w:rPr>
              <w:t>2</w:t>
            </w:r>
          </w:p>
        </w:tc>
        <w:tc>
          <w:tcPr>
            <w:tcW w:w="0" w:type="auto"/>
            <w:vAlign w:val="center"/>
          </w:tcPr>
          <w:p w14:paraId="7083E175" w14:textId="7BBC787B" w:rsidR="00975AF9" w:rsidRPr="00E76DAF" w:rsidRDefault="00E76DAF" w:rsidP="00C846F0">
            <w:pPr>
              <w:pStyle w:val="SlikeTabele"/>
              <w:spacing w:line="240" w:lineRule="auto"/>
              <w:rPr>
                <w:lang w:val="sr-Cyrl-ME"/>
              </w:rPr>
            </w:pPr>
            <w:r>
              <w:rPr>
                <w:lang w:val="sr-Cyrl-ME"/>
              </w:rPr>
              <w:t>16</w:t>
            </w:r>
          </w:p>
        </w:tc>
      </w:tr>
      <w:tr w:rsidR="00E76DAF" w14:paraId="54BC4D6C" w14:textId="77777777" w:rsidTr="00761586">
        <w:trPr>
          <w:trHeight w:val="102"/>
          <w:jc w:val="center"/>
        </w:trPr>
        <w:tc>
          <w:tcPr>
            <w:tcW w:w="0" w:type="auto"/>
            <w:vAlign w:val="center"/>
          </w:tcPr>
          <w:p w14:paraId="564FDD53" w14:textId="56F31A80" w:rsidR="00E76DAF" w:rsidRDefault="00E76DAF" w:rsidP="00C846F0">
            <w:pPr>
              <w:pStyle w:val="SlikeTabele"/>
              <w:spacing w:line="240" w:lineRule="auto"/>
              <w:rPr>
                <w:lang w:val="sr-Cyrl-ME"/>
              </w:rPr>
            </w:pPr>
            <w:r>
              <w:rPr>
                <w:lang w:val="sr-Cyrl-ME"/>
              </w:rPr>
              <w:t>1</w:t>
            </w:r>
          </w:p>
        </w:tc>
        <w:tc>
          <w:tcPr>
            <w:tcW w:w="0" w:type="auto"/>
            <w:vAlign w:val="center"/>
          </w:tcPr>
          <w:p w14:paraId="50EAA4AC" w14:textId="2F624013" w:rsidR="00E76DAF" w:rsidRDefault="00E76DAF" w:rsidP="00C846F0">
            <w:pPr>
              <w:pStyle w:val="SlikeTabele"/>
              <w:spacing w:line="240" w:lineRule="auto"/>
              <w:rPr>
                <w:lang w:val="sr-Cyrl-ME"/>
              </w:rPr>
            </w:pPr>
            <w:r>
              <w:rPr>
                <w:lang w:val="sr-Cyrl-ME"/>
              </w:rPr>
              <w:t>794</w:t>
            </w:r>
          </w:p>
        </w:tc>
      </w:tr>
    </w:tbl>
    <w:p w14:paraId="5B597162" w14:textId="32DB1B27" w:rsidR="00975AF9" w:rsidRDefault="00E16E2F" w:rsidP="00C846F0">
      <w:pPr>
        <w:pStyle w:val="Osnovnitekst"/>
        <w:spacing w:line="240" w:lineRule="auto"/>
        <w:ind w:left="1035" w:firstLine="0"/>
        <w:rPr>
          <w:lang w:val="sr-Cyrl-ME"/>
        </w:rPr>
      </w:pPr>
      <w:r>
        <w:rPr>
          <w:lang w:val="sr-Cyrl-ME"/>
        </w:rPr>
        <w:t>Постоји гигантска компонента, јер је језгро величине 352</w:t>
      </w:r>
      <w:r w:rsidR="00CE224E">
        <w:rPr>
          <w:lang w:val="sr-Cyrl-ME"/>
        </w:rPr>
        <w:t>5</w:t>
      </w:r>
      <w:r>
        <w:rPr>
          <w:lang w:val="sr-Cyrl-ME"/>
        </w:rPr>
        <w:t xml:space="preserve"> чворова и чини највећи дио мреже, тј. 80.85%.</w:t>
      </w:r>
    </w:p>
    <w:p w14:paraId="57DF625F" w14:textId="00286316" w:rsidR="00E62E24" w:rsidRPr="00E62E24" w:rsidRDefault="00E62E24" w:rsidP="007C0C12">
      <w:pPr>
        <w:pStyle w:val="Osnovnitekst"/>
        <w:numPr>
          <w:ilvl w:val="0"/>
          <w:numId w:val="6"/>
        </w:numPr>
        <w:spacing w:line="240" w:lineRule="auto"/>
        <w:rPr>
          <w:lang w:val="sr-Cyrl-ME"/>
        </w:rPr>
      </w:pPr>
      <w:r>
        <w:rPr>
          <w:lang w:val="sr-Cyrl-ME"/>
        </w:rPr>
        <w:t xml:space="preserve">Просечни коефицијент кластеризације је </w:t>
      </w:r>
      <w:r w:rsidRPr="00E62E24">
        <w:rPr>
          <w:lang w:val="sr-Cyrl-ME"/>
        </w:rPr>
        <w:t>0.7706</w:t>
      </w:r>
      <w:r>
        <w:rPr>
          <w:lang w:val="sr-Cyrl-ME"/>
        </w:rPr>
        <w:t xml:space="preserve">, док је просечни </w:t>
      </w:r>
      <w:r w:rsidRPr="00E62E24">
        <w:rPr>
          <w:lang w:val="sr-Cyrl-ME"/>
        </w:rPr>
        <w:t>коефицијент</w:t>
      </w:r>
      <w:r w:rsidR="008B0E81">
        <w:rPr>
          <w:lang w:val="en-US"/>
        </w:rPr>
        <w:t xml:space="preserve"> </w:t>
      </w:r>
      <w:r w:rsidRPr="00E62E24">
        <w:rPr>
          <w:lang w:val="sr-Cyrl-ME"/>
        </w:rPr>
        <w:t>клас</w:t>
      </w:r>
      <w:r>
        <w:rPr>
          <w:lang w:val="sr-Cyrl-ME"/>
        </w:rPr>
        <w:t xml:space="preserve">теризације узимајући у обзир тежине грана </w:t>
      </w:r>
      <w:r w:rsidRPr="00E62E24">
        <w:rPr>
          <w:lang w:val="sr-Cyrl-ME"/>
        </w:rPr>
        <w:t>0.0003</w:t>
      </w:r>
      <w:r>
        <w:rPr>
          <w:lang w:val="sr-Cyrl-ME"/>
        </w:rPr>
        <w:t xml:space="preserve">. Глобални коефицијент кластеризације је </w:t>
      </w:r>
      <w:r w:rsidRPr="00E62E24">
        <w:rPr>
          <w:lang w:val="sr-Cyrl-ME"/>
        </w:rPr>
        <w:t>0.0011369691</w:t>
      </w:r>
      <w:r>
        <w:rPr>
          <w:lang w:val="sr-Cyrl-ME"/>
        </w:rPr>
        <w:t>.</w:t>
      </w:r>
      <w:r w:rsidRPr="00E62E24">
        <w:t xml:space="preserve"> </w:t>
      </w:r>
    </w:p>
    <w:p w14:paraId="38C47D13" w14:textId="7CC4F359" w:rsidR="00E629BD" w:rsidRPr="00F75A72" w:rsidRDefault="00E62E24" w:rsidP="00C846F0">
      <w:pPr>
        <w:pStyle w:val="Osnovnitekst"/>
        <w:spacing w:line="240" w:lineRule="auto"/>
        <w:ind w:left="644" w:firstLine="31"/>
        <w:rPr>
          <w:rFonts w:eastAsiaTheme="minorEastAsia"/>
          <w:lang w:val="sr-Cyrl-ME"/>
        </w:rPr>
      </w:pPr>
      <w:r>
        <w:rPr>
          <w:lang w:val="sr-Cyrl-ME"/>
        </w:rPr>
        <w:t>На</w:t>
      </w:r>
      <w:r w:rsidR="0066338E">
        <w:rPr>
          <w:lang w:val="sr-Cyrl-ME"/>
        </w:rPr>
        <w:t xml:space="preserve"> </w:t>
      </w:r>
      <w:r>
        <w:rPr>
          <w:lang w:val="sr-Cyrl-ME"/>
        </w:rPr>
        <w:t>слици</w:t>
      </w:r>
      <w:r w:rsidR="00D934C7">
        <w:rPr>
          <w:lang w:val="sr-Cyrl-ME"/>
        </w:rPr>
        <w:t xml:space="preserve"> </w:t>
      </w:r>
      <w:r w:rsidR="0066338E">
        <w:rPr>
          <w:lang w:val="sr-Cyrl-ME"/>
        </w:rPr>
        <w:t>3.1.1</w:t>
      </w:r>
      <w:r w:rsidR="00D23EFC">
        <w:rPr>
          <w:lang w:val="sr-Cyrl-ME"/>
        </w:rPr>
        <w:t xml:space="preserve"> </w:t>
      </w:r>
      <w:r w:rsidR="00D934C7">
        <w:rPr>
          <w:lang w:val="sr-Cyrl-ME"/>
        </w:rPr>
        <w:t xml:space="preserve">је приказана </w:t>
      </w:r>
      <w:r w:rsidR="000B5DD4">
        <w:rPr>
          <w:lang w:val="sr-Cyrl-ME"/>
        </w:rPr>
        <w:t xml:space="preserve">расподела </w:t>
      </w:r>
      <w:r w:rsidR="00D934C7">
        <w:rPr>
          <w:lang w:val="sr-Cyrl-ME"/>
        </w:rPr>
        <w:t>чворова по локалном коефицијенту</w:t>
      </w:r>
      <w:r w:rsidR="008B0E81">
        <w:rPr>
          <w:lang w:val="en-US"/>
        </w:rPr>
        <w:t xml:space="preserve"> </w:t>
      </w:r>
      <w:r w:rsidR="00D934C7">
        <w:rPr>
          <w:lang w:val="sr-Cyrl-ME"/>
        </w:rPr>
        <w:t>кластеризације узимајући у обзир тежине грана. Она се рачуна по формули</w:t>
      </w:r>
      <w:r w:rsidR="00CE224E">
        <w:rPr>
          <w:lang w:val="sr-Cyrl-ME"/>
        </w:rPr>
        <w:br/>
      </w:r>
      <m:oMathPara>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deg⁡</m:t>
              </m:r>
              <m:r>
                <w:rPr>
                  <w:rFonts w:ascii="Cambria Math" w:hAnsi="Cambria Math"/>
                </w:rPr>
                <m:t>(u)(</m:t>
              </m:r>
              <m:func>
                <m:funcPr>
                  <m:ctrlPr>
                    <w:rPr>
                      <w:rFonts w:ascii="Cambria Math" w:hAnsi="Cambria Math"/>
                    </w:rPr>
                  </m:ctrlPr>
                </m:funcPr>
                <m:fName>
                  <m:r>
                    <m:rPr>
                      <m:sty m:val="p"/>
                    </m:rPr>
                    <w:rPr>
                      <w:rFonts w:ascii="Cambria Math" w:hAnsi="Cambria Math"/>
                    </w:rPr>
                    <m:t>deg</m:t>
                  </m:r>
                  <m:ctrlPr>
                    <w:rPr>
                      <w:rFonts w:ascii="Cambria Math" w:hAnsi="Cambria Math"/>
                      <w:i/>
                    </w:rPr>
                  </m:ctrlPr>
                </m:fName>
                <m:e>
                  <m:d>
                    <m:dPr>
                      <m:ctrlPr>
                        <w:rPr>
                          <w:rFonts w:ascii="Cambria Math" w:hAnsi="Cambria Math"/>
                          <w:i/>
                        </w:rPr>
                      </m:ctrlPr>
                    </m:dPr>
                    <m:e>
                      <m:r>
                        <w:rPr>
                          <w:rFonts w:ascii="Cambria Math" w:hAnsi="Cambria Math"/>
                        </w:rPr>
                        <m:t>u</m:t>
                      </m:r>
                    </m:e>
                  </m:d>
                </m:e>
              </m:func>
              <m:r>
                <w:rPr>
                  <w:rFonts w:ascii="Cambria Math" w:hAnsi="Cambria Math"/>
                </w:rPr>
                <m:t>-1)</m:t>
              </m:r>
            </m:den>
          </m:f>
          <m:nary>
            <m:naryPr>
              <m:chr m:val="∑"/>
              <m:limLoc m:val="undOvr"/>
              <m:supHide m:val="1"/>
              <m:ctrlPr>
                <w:rPr>
                  <w:rFonts w:ascii="Cambria Math" w:hAnsi="Cambria Math"/>
                  <w:i/>
                </w:rPr>
              </m:ctrlPr>
            </m:naryPr>
            <m:sub>
              <m:r>
                <w:rPr>
                  <w:rFonts w:ascii="Cambria Math" w:hAnsi="Cambria Math"/>
                </w:rPr>
                <m:t>vw</m:t>
              </m:r>
            </m:sub>
            <m:sup/>
            <m:e>
              <m:sSup>
                <m:sSupPr>
                  <m:ctrlPr>
                    <w:rPr>
                      <w:rFonts w:ascii="Cambria Math" w:hAnsi="Cambria Math"/>
                      <w:i/>
                    </w:rPr>
                  </m:ctrlPr>
                </m:sSupPr>
                <m:e>
                  <m:r>
                    <w:rPr>
                      <w:rFonts w:ascii="Cambria Math" w:hAnsi="Cambria Math"/>
                    </w:rPr>
                    <m:t>(</m:t>
                  </m:r>
                  <m:sSub>
                    <m:sSubPr>
                      <m:ctrlPr>
                        <w:rPr>
                          <w:rFonts w:ascii="Cambria Math" w:hAnsi="Cambria Math"/>
                          <w:i/>
                          <w:lang w:val="sr-Latn-RS"/>
                        </w:rPr>
                      </m:ctrlPr>
                    </m:sSubPr>
                    <m:e>
                      <m:acc>
                        <m:accPr>
                          <m:ctrlPr>
                            <w:rPr>
                              <w:rFonts w:ascii="Cambria Math" w:hAnsi="Cambria Math"/>
                              <w:i/>
                              <w:lang w:val="sr-Latn-RS"/>
                            </w:rPr>
                          </m:ctrlPr>
                        </m:accPr>
                        <m:e>
                          <m:r>
                            <w:rPr>
                              <w:rFonts w:ascii="Cambria Math" w:hAnsi="Cambria Math"/>
                              <w:lang w:val="sr-Latn-RS"/>
                            </w:rPr>
                            <m:t>w</m:t>
                          </m:r>
                        </m:e>
                      </m:acc>
                    </m:e>
                    <m:sub>
                      <m:r>
                        <w:rPr>
                          <w:rFonts w:ascii="Cambria Math" w:hAnsi="Cambria Math"/>
                          <w:lang w:val="sr-Latn-RS"/>
                        </w:rPr>
                        <m:t>uv</m:t>
                      </m:r>
                    </m:sub>
                  </m:sSub>
                  <m:sSub>
                    <m:sSubPr>
                      <m:ctrlPr>
                        <w:rPr>
                          <w:rFonts w:ascii="Cambria Math" w:hAnsi="Cambria Math"/>
                          <w:i/>
                          <w:lang w:val="sr-Latn-RS"/>
                        </w:rPr>
                      </m:ctrlPr>
                    </m:sSubPr>
                    <m:e>
                      <m:acc>
                        <m:accPr>
                          <m:ctrlPr>
                            <w:rPr>
                              <w:rFonts w:ascii="Cambria Math" w:hAnsi="Cambria Math"/>
                              <w:i/>
                              <w:lang w:val="sr-Latn-RS"/>
                            </w:rPr>
                          </m:ctrlPr>
                        </m:accPr>
                        <m:e>
                          <m:r>
                            <w:rPr>
                              <w:rFonts w:ascii="Cambria Math" w:hAnsi="Cambria Math"/>
                              <w:lang w:val="sr-Latn-RS"/>
                            </w:rPr>
                            <m:t>w</m:t>
                          </m:r>
                        </m:e>
                      </m:acc>
                    </m:e>
                    <m:sub>
                      <m:r>
                        <w:rPr>
                          <w:rFonts w:ascii="Cambria Math" w:hAnsi="Cambria Math"/>
                          <w:lang w:val="sr-Latn-RS"/>
                        </w:rPr>
                        <m:t>uw</m:t>
                      </m:r>
                    </m:sub>
                  </m:sSub>
                  <m:sSub>
                    <m:sSubPr>
                      <m:ctrlPr>
                        <w:rPr>
                          <w:rFonts w:ascii="Cambria Math" w:hAnsi="Cambria Math"/>
                          <w:i/>
                          <w:lang w:val="sr-Latn-RS"/>
                        </w:rPr>
                      </m:ctrlPr>
                    </m:sSubPr>
                    <m:e>
                      <m:acc>
                        <m:accPr>
                          <m:ctrlPr>
                            <w:rPr>
                              <w:rFonts w:ascii="Cambria Math" w:hAnsi="Cambria Math"/>
                              <w:i/>
                              <w:lang w:val="sr-Latn-RS"/>
                            </w:rPr>
                          </m:ctrlPr>
                        </m:accPr>
                        <m:e>
                          <m:r>
                            <w:rPr>
                              <w:rFonts w:ascii="Cambria Math" w:hAnsi="Cambria Math"/>
                              <w:lang w:val="sr-Latn-RS"/>
                            </w:rPr>
                            <m:t>w</m:t>
                          </m:r>
                        </m:e>
                      </m:acc>
                    </m:e>
                    <m:sub>
                      <m:r>
                        <w:rPr>
                          <w:rFonts w:ascii="Cambria Math" w:hAnsi="Cambria Math"/>
                          <w:lang w:val="sr-Latn-RS"/>
                        </w:rPr>
                        <m:t>vw</m:t>
                      </m:r>
                    </m:sub>
                  </m:sSub>
                  <m:r>
                    <w:rPr>
                      <w:rFonts w:ascii="Cambria Math" w:hAnsi="Cambria Math"/>
                    </w:rPr>
                    <m:t>)</m:t>
                  </m:r>
                </m:e>
                <m:sup>
                  <m:f>
                    <m:fPr>
                      <m:type m:val="skw"/>
                      <m:ctrlPr>
                        <w:rPr>
                          <w:rFonts w:ascii="Cambria Math" w:hAnsi="Cambria Math"/>
                          <w:i/>
                        </w:rPr>
                      </m:ctrlPr>
                    </m:fPr>
                    <m:num>
                      <m:r>
                        <w:rPr>
                          <w:rFonts w:ascii="Cambria Math" w:hAnsi="Cambria Math"/>
                        </w:rPr>
                        <m:t>1</m:t>
                      </m:r>
                    </m:num>
                    <m:den>
                      <m:r>
                        <w:rPr>
                          <w:rFonts w:ascii="Cambria Math" w:hAnsi="Cambria Math"/>
                        </w:rPr>
                        <m:t>3</m:t>
                      </m:r>
                    </m:den>
                  </m:f>
                </m:sup>
              </m:sSup>
            </m:e>
          </m:nary>
          <m:r>
            <w:rPr>
              <w:rFonts w:ascii="Cambria Math" w:hAnsi="Cambria Math"/>
            </w:rPr>
            <m:t xml:space="preserve"> </m:t>
          </m:r>
          <m:r>
            <m:rPr>
              <m:sty m:val="p"/>
            </m:rPr>
            <w:rPr>
              <w:lang w:val="sr-Cyrl-ME"/>
            </w:rPr>
            <w:br/>
          </m:r>
        </m:oMath>
      </m:oMathPara>
      <w:r w:rsidR="00F64778" w:rsidRPr="0016118F">
        <w:rPr>
          <w:lang w:val="sr-Cyrl-ME"/>
        </w:rPr>
        <w:t xml:space="preserve">где </w:t>
      </w:r>
      <w:r w:rsidR="00F64778" w:rsidRPr="0016118F">
        <w:rPr>
          <w:lang w:val="es-PE"/>
        </w:rPr>
        <w:t xml:space="preserve">je </w:t>
      </w:r>
      <m:oMath>
        <m:sSub>
          <m:sSubPr>
            <m:ctrlPr>
              <w:rPr>
                <w:rFonts w:ascii="Cambria Math" w:hAnsi="Cambria Math"/>
                <w:i/>
                <w:lang w:val="sr-Latn-RS"/>
              </w:rPr>
            </m:ctrlPr>
          </m:sSubPr>
          <m:e>
            <m:acc>
              <m:accPr>
                <m:ctrlPr>
                  <w:rPr>
                    <w:rFonts w:ascii="Cambria Math" w:hAnsi="Cambria Math"/>
                    <w:i/>
                    <w:lang w:val="sr-Latn-RS"/>
                  </w:rPr>
                </m:ctrlPr>
              </m:accPr>
              <m:e>
                <m:r>
                  <w:rPr>
                    <w:rFonts w:ascii="Cambria Math" w:hAnsi="Cambria Math"/>
                    <w:lang w:val="sr-Latn-RS"/>
                  </w:rPr>
                  <m:t>w</m:t>
                </m:r>
              </m:e>
            </m:acc>
          </m:e>
          <m:sub>
            <m:r>
              <w:rPr>
                <w:rFonts w:ascii="Cambria Math" w:hAnsi="Cambria Math"/>
                <w:lang w:val="sr-Latn-RS"/>
              </w:rPr>
              <m:t>uv</m:t>
            </m:r>
          </m:sub>
        </m:sSub>
      </m:oMath>
      <w:r w:rsidR="00F64778" w:rsidRPr="0016118F">
        <w:rPr>
          <w:rFonts w:eastAsiaTheme="minorEastAsia"/>
          <w:lang w:val="es-PE"/>
        </w:rPr>
        <w:t xml:space="preserve"> </w:t>
      </w:r>
      <w:r w:rsidR="00F64778" w:rsidRPr="0016118F">
        <w:rPr>
          <w:rFonts w:eastAsiaTheme="minorEastAsia"/>
          <w:lang w:val="sr-Cyrl-ME"/>
        </w:rPr>
        <w:t>нормализовано максималном тежином гране у мрежи тј</w:t>
      </w:r>
      <w:r w:rsidR="00F64778" w:rsidRPr="0016118F">
        <w:rPr>
          <w:rFonts w:eastAsiaTheme="minorEastAsia"/>
          <w:lang w:val="sr-Latn-RS"/>
        </w:rPr>
        <w:t xml:space="preserve">. </w:t>
      </w:r>
      <m:oMath>
        <m:sSub>
          <m:sSubPr>
            <m:ctrlPr>
              <w:rPr>
                <w:rFonts w:ascii="Cambria Math" w:hAnsi="Cambria Math"/>
                <w:i/>
                <w:lang w:val="sr-Latn-RS"/>
              </w:rPr>
            </m:ctrlPr>
          </m:sSubPr>
          <m:e>
            <m:acc>
              <m:accPr>
                <m:ctrlPr>
                  <w:rPr>
                    <w:rFonts w:ascii="Cambria Math" w:hAnsi="Cambria Math"/>
                    <w:i/>
                    <w:lang w:val="sr-Latn-RS"/>
                  </w:rPr>
                </m:ctrlPr>
              </m:accPr>
              <m:e>
                <m:r>
                  <w:rPr>
                    <w:rFonts w:ascii="Cambria Math" w:hAnsi="Cambria Math"/>
                    <w:lang w:val="sr-Latn-RS"/>
                  </w:rPr>
                  <m:t>w</m:t>
                </m:r>
              </m:e>
            </m:acc>
          </m:e>
          <m:sub>
            <m:r>
              <w:rPr>
                <w:rFonts w:ascii="Cambria Math" w:hAnsi="Cambria Math"/>
                <w:lang w:val="sr-Latn-RS"/>
              </w:rPr>
              <m:t>uv</m:t>
            </m:r>
          </m:sub>
        </m:sSub>
        <m:r>
          <w:rPr>
            <w:rFonts w:ascii="Cambria Math" w:hAnsi="Cambria Math"/>
            <w:lang w:val="es-PE"/>
          </w:rPr>
          <m:t>=</m:t>
        </m:r>
      </m:oMath>
      <w:r w:rsidR="00F64778" w:rsidRPr="0016118F">
        <w:rPr>
          <w:rFonts w:eastAsiaTheme="minorEastAsia"/>
          <w:lang w:val="es-PE"/>
        </w:rPr>
        <w:t xml:space="preserve"> </w:t>
      </w:r>
      <m:oMath>
        <m:sSub>
          <m:sSubPr>
            <m:ctrlPr>
              <w:rPr>
                <w:rFonts w:ascii="Cambria Math" w:hAnsi="Cambria Math"/>
                <w:i/>
              </w:rPr>
            </m:ctrlPr>
          </m:sSubPr>
          <m:e>
            <m:r>
              <w:rPr>
                <w:rFonts w:ascii="Cambria Math" w:hAnsi="Cambria Math"/>
              </w:rPr>
              <m:t>w</m:t>
            </m:r>
          </m:e>
          <m:sub>
            <m:r>
              <w:rPr>
                <w:rFonts w:ascii="Cambria Math" w:hAnsi="Cambria Math"/>
              </w:rPr>
              <m:t>uw</m:t>
            </m:r>
          </m:sub>
        </m:sSub>
        <m:r>
          <w:rPr>
            <w:rFonts w:ascii="Cambria Math" w:hAnsi="Cambria Math"/>
            <w:lang w:val="es-PE"/>
          </w:rPr>
          <m:t>/</m:t>
        </m:r>
        <m:r>
          <m:rPr>
            <m:sty m:val="p"/>
          </m:rPr>
          <w:rPr>
            <w:rFonts w:ascii="Cambria Math" w:hAnsi="Cambria Math"/>
            <w:lang w:val="es-PE"/>
          </w:rPr>
          <m:t>max⁡</m:t>
        </m:r>
        <m:r>
          <w:rPr>
            <w:rFonts w:ascii="Cambria Math" w:hAnsi="Cambria Math"/>
            <w:lang w:val="es-PE"/>
          </w:rPr>
          <m:t>(</m:t>
        </m:r>
        <m:r>
          <w:rPr>
            <w:rFonts w:ascii="Cambria Math" w:hAnsi="Cambria Math"/>
          </w:rPr>
          <m:t>w</m:t>
        </m:r>
        <m:r>
          <w:rPr>
            <w:rFonts w:ascii="Cambria Math" w:hAnsi="Cambria Math"/>
            <w:lang w:val="es-PE"/>
          </w:rPr>
          <m:t>)</m:t>
        </m:r>
      </m:oMath>
      <w:r w:rsidR="00F64778" w:rsidRPr="0016118F">
        <w:rPr>
          <w:rFonts w:eastAsiaTheme="minorEastAsia"/>
          <w:lang w:val="es-PE"/>
        </w:rPr>
        <w:t xml:space="preserve">. Za </w:t>
      </w:r>
      <m:oMath>
        <m:func>
          <m:funcPr>
            <m:ctrlPr>
              <w:rPr>
                <w:rFonts w:ascii="Cambria Math" w:hAnsi="Cambria Math"/>
              </w:rPr>
            </m:ctrlPr>
          </m:funcPr>
          <m:fName>
            <m:r>
              <m:rPr>
                <m:sty m:val="p"/>
              </m:rPr>
              <w:rPr>
                <w:rFonts w:ascii="Cambria Math" w:hAnsi="Cambria Math"/>
                <w:lang w:val="es-PE"/>
              </w:rPr>
              <m:t>deg</m:t>
            </m:r>
            <m:ctrlPr>
              <w:rPr>
                <w:rFonts w:ascii="Cambria Math" w:hAnsi="Cambria Math"/>
                <w:i/>
              </w:rPr>
            </m:ctrlPr>
          </m:fName>
          <m:e>
            <m:d>
              <m:dPr>
                <m:ctrlPr>
                  <w:rPr>
                    <w:rFonts w:ascii="Cambria Math" w:hAnsi="Cambria Math"/>
                    <w:i/>
                  </w:rPr>
                </m:ctrlPr>
              </m:dPr>
              <m:e>
                <m:r>
                  <w:rPr>
                    <w:rFonts w:ascii="Cambria Math" w:hAnsi="Cambria Math"/>
                  </w:rPr>
                  <m:t>u</m:t>
                </m:r>
              </m:e>
            </m:d>
            <m:r>
              <w:rPr>
                <w:rFonts w:ascii="Cambria Math" w:hAnsi="Cambria Math"/>
                <w:lang w:val="es-PE"/>
              </w:rPr>
              <m:t>&lt;2</m:t>
            </m:r>
          </m:e>
        </m:func>
      </m:oMath>
      <w:r w:rsidR="00F64778" w:rsidRPr="0016118F">
        <w:rPr>
          <w:rFonts w:eastAsiaTheme="minorEastAsia"/>
          <w:lang w:val="es-PE"/>
        </w:rPr>
        <w:t xml:space="preserve"> </w:t>
      </w:r>
      <w:r w:rsidR="00F64778" w:rsidRPr="0016118F">
        <w:rPr>
          <w:rFonts w:eastAsiaTheme="minorEastAsia"/>
          <w:lang w:val="sr-Cyrl-ME"/>
        </w:rPr>
        <w:t>вредност</w:t>
      </w:r>
      <w:r w:rsidR="00F64778" w:rsidRPr="0016118F">
        <w:rPr>
          <w:rFonts w:eastAsiaTheme="minorEastAsia"/>
          <w:lang w:val="es-PE"/>
        </w:rPr>
        <w:t xml:space="preserve"> </w:t>
      </w:r>
      <m:oMath>
        <m:sSub>
          <m:sSubPr>
            <m:ctrlPr>
              <w:rPr>
                <w:rFonts w:ascii="Cambria Math" w:hAnsi="Cambria Math"/>
                <w:i/>
              </w:rPr>
            </m:ctrlPr>
          </m:sSubPr>
          <m:e>
            <m:r>
              <w:rPr>
                <w:rFonts w:ascii="Cambria Math" w:hAnsi="Cambria Math"/>
              </w:rPr>
              <m:t>c</m:t>
            </m:r>
          </m:e>
          <m:sub>
            <m:r>
              <w:rPr>
                <w:rFonts w:ascii="Cambria Math" w:hAnsi="Cambria Math"/>
              </w:rPr>
              <m:t>u</m:t>
            </m:r>
          </m:sub>
        </m:sSub>
      </m:oMath>
      <w:r w:rsidR="00F64778" w:rsidRPr="0016118F">
        <w:rPr>
          <w:rFonts w:eastAsiaTheme="minorEastAsia"/>
          <w:lang w:val="es-PE"/>
        </w:rPr>
        <w:t xml:space="preserve"> </w:t>
      </w:r>
      <w:r w:rsidR="00F64778" w:rsidRPr="0016118F">
        <w:rPr>
          <w:rFonts w:eastAsiaTheme="minorEastAsia"/>
          <w:lang w:val="sr-Cyrl-ME"/>
        </w:rPr>
        <w:t>биће једнка нули</w:t>
      </w:r>
      <w:r w:rsidR="00EB16F0">
        <w:rPr>
          <w:rFonts w:eastAsiaTheme="minorEastAsia"/>
          <w:lang w:val="en-US"/>
        </w:rPr>
        <w:t>.[1]</w:t>
      </w:r>
      <w:r w:rsidR="0066338E" w:rsidRPr="0016118F">
        <w:rPr>
          <w:rFonts w:eastAsiaTheme="minorEastAsia"/>
          <w:lang w:val="sr-Cyrl-ME"/>
        </w:rPr>
        <w:t xml:space="preserve"> </w:t>
      </w:r>
      <w:r w:rsidR="00D47742" w:rsidRPr="00D47742">
        <w:rPr>
          <w:rFonts w:eastAsiaTheme="minorEastAsia"/>
          <w:lang w:val="sr-Cyrl-ME"/>
        </w:rPr>
        <w:t xml:space="preserve">Са графика се уочава да има преко 500 чворова чији је локални коефицијент кластеризације једнак нули, што из претходног закључка значи да ти чворови имају степен мањи од 2. Пошто њихов степен није једнак нули јер се проучава повезана компонента, закључак је да има преко 500 чворова чији </w:t>
      </w:r>
      <w:r w:rsidR="00D47742" w:rsidRPr="00D47742">
        <w:rPr>
          <w:rFonts w:eastAsiaTheme="minorEastAsia"/>
          <w:lang w:val="sr-Cyrl-ME"/>
        </w:rPr>
        <w:lastRenderedPageBreak/>
        <w:t>је степен једнак 1.</w:t>
      </w:r>
      <w:r w:rsidR="00D47742">
        <w:rPr>
          <w:rFonts w:eastAsiaTheme="minorEastAsia"/>
          <w:lang w:val="en-US"/>
        </w:rPr>
        <w:t xml:space="preserve"> </w:t>
      </w:r>
      <w:r w:rsidR="00D23EFC" w:rsidRPr="0016118F">
        <w:rPr>
          <w:rFonts w:eastAsiaTheme="minorEastAsia"/>
          <w:lang w:val="sr-Cyrl-ME"/>
        </w:rPr>
        <w:t xml:space="preserve">На слици 3.1.2 је приказана </w:t>
      </w:r>
      <w:r w:rsidR="000B5DD4" w:rsidRPr="0016118F">
        <w:rPr>
          <w:rFonts w:eastAsiaTheme="minorEastAsia"/>
          <w:lang w:val="sr-Cyrl-ME"/>
        </w:rPr>
        <w:t>расподела</w:t>
      </w:r>
      <w:r w:rsidR="00D23EFC" w:rsidRPr="0016118F">
        <w:rPr>
          <w:rFonts w:eastAsiaTheme="minorEastAsia"/>
          <w:lang w:val="sr-Cyrl-ME"/>
        </w:rPr>
        <w:t xml:space="preserve"> чворова по локалном коефицијенту кластеризације не узимајући у обзир тежине грана.</w:t>
      </w:r>
      <w:r w:rsidR="00E629BD" w:rsidRPr="0016118F">
        <w:rPr>
          <w:rFonts w:eastAsiaTheme="minorEastAsia"/>
          <w:lang w:val="en-US"/>
        </w:rPr>
        <w:t xml:space="preserve"> </w:t>
      </w:r>
      <w:r w:rsidR="00E629BD" w:rsidRPr="0016118F">
        <w:rPr>
          <w:rFonts w:eastAsiaTheme="minorEastAsia"/>
          <w:lang w:val="sr-Cyrl-ME"/>
        </w:rPr>
        <w:t>Она се рачуна по формули</w:t>
      </w:r>
      <w:r w:rsidR="00CE224E">
        <w:rPr>
          <w:rFonts w:eastAsiaTheme="minorEastAsia"/>
          <w:lang w:val="sr-Cyrl-ME"/>
        </w:rPr>
        <w:br/>
      </w:r>
      <m:oMathPara>
        <m:oMath>
          <m:sSub>
            <m:sSubPr>
              <m:ctrlPr>
                <w:rPr>
                  <w:rFonts w:ascii="Cambria Math" w:hAnsi="Cambria Math"/>
                  <w:i/>
                </w:rPr>
              </m:ctrlPr>
            </m:sSubPr>
            <m:e>
              <m:r>
                <w:rPr>
                  <w:rFonts w:ascii="Cambria Math" w:hAnsi="Cambria Math"/>
                </w:rPr>
                <m:t>c</m:t>
              </m:r>
            </m:e>
            <m:sub>
              <m:r>
                <w:rPr>
                  <w:rFonts w:ascii="Cambria Math" w:hAnsi="Cambria Math"/>
                </w:rPr>
                <m:t>u</m:t>
              </m:r>
            </m:sub>
          </m:sSub>
          <m:r>
            <w:rPr>
              <w:rFonts w:ascii="Cambria Math" w:hAnsi="Cambria Math"/>
              <w:lang w:val="es-PE"/>
            </w:rPr>
            <m:t>=</m:t>
          </m:r>
          <m:f>
            <m:fPr>
              <m:ctrlPr>
                <w:rPr>
                  <w:rFonts w:ascii="Cambria Math" w:hAnsi="Cambria Math"/>
                  <w:i/>
                </w:rPr>
              </m:ctrlPr>
            </m:fPr>
            <m:num>
              <m:r>
                <w:rPr>
                  <w:rFonts w:ascii="Cambria Math" w:hAnsi="Cambria Math"/>
                  <w:lang w:val="es-PE"/>
                </w:rPr>
                <m:t>2</m:t>
              </m:r>
              <m:r>
                <w:rPr>
                  <w:rFonts w:ascii="Cambria Math" w:hAnsi="Cambria Math"/>
                </w:rPr>
                <m:t>T</m:t>
              </m:r>
              <m:r>
                <w:rPr>
                  <w:rFonts w:ascii="Cambria Math" w:hAnsi="Cambria Math"/>
                  <w:lang w:val="es-PE"/>
                </w:rPr>
                <m:t>(</m:t>
              </m:r>
              <m:r>
                <w:rPr>
                  <w:rFonts w:ascii="Cambria Math" w:hAnsi="Cambria Math"/>
                </w:rPr>
                <m:t>u</m:t>
              </m:r>
              <m:r>
                <w:rPr>
                  <w:rFonts w:ascii="Cambria Math" w:hAnsi="Cambria Math"/>
                  <w:lang w:val="es-PE"/>
                </w:rPr>
                <m:t>)</m:t>
              </m:r>
            </m:num>
            <m:den>
              <m:r>
                <m:rPr>
                  <m:sty m:val="p"/>
                </m:rPr>
                <w:rPr>
                  <w:rFonts w:ascii="Cambria Math" w:hAnsi="Cambria Math"/>
                  <w:lang w:val="es-PE"/>
                </w:rPr>
                <m:t>deg⁡</m:t>
              </m:r>
              <m:r>
                <w:rPr>
                  <w:rFonts w:ascii="Cambria Math" w:hAnsi="Cambria Math"/>
                  <w:lang w:val="es-PE"/>
                </w:rPr>
                <m:t>(</m:t>
              </m:r>
              <m:r>
                <w:rPr>
                  <w:rFonts w:ascii="Cambria Math" w:hAnsi="Cambria Math"/>
                </w:rPr>
                <m:t>u</m:t>
              </m:r>
              <m:r>
                <w:rPr>
                  <w:rFonts w:ascii="Cambria Math" w:hAnsi="Cambria Math"/>
                  <w:lang w:val="es-PE"/>
                </w:rPr>
                <m:t>)(</m:t>
              </m:r>
              <m:func>
                <m:funcPr>
                  <m:ctrlPr>
                    <w:rPr>
                      <w:rFonts w:ascii="Cambria Math" w:hAnsi="Cambria Math"/>
                    </w:rPr>
                  </m:ctrlPr>
                </m:funcPr>
                <m:fName>
                  <m:r>
                    <m:rPr>
                      <m:sty m:val="p"/>
                    </m:rPr>
                    <w:rPr>
                      <w:rFonts w:ascii="Cambria Math" w:hAnsi="Cambria Math"/>
                      <w:lang w:val="es-PE"/>
                    </w:rPr>
                    <m:t>deg</m:t>
                  </m:r>
                  <m:ctrlPr>
                    <w:rPr>
                      <w:rFonts w:ascii="Cambria Math" w:hAnsi="Cambria Math"/>
                      <w:i/>
                    </w:rPr>
                  </m:ctrlPr>
                </m:fName>
                <m:e>
                  <m:d>
                    <m:dPr>
                      <m:ctrlPr>
                        <w:rPr>
                          <w:rFonts w:ascii="Cambria Math" w:hAnsi="Cambria Math"/>
                          <w:i/>
                        </w:rPr>
                      </m:ctrlPr>
                    </m:dPr>
                    <m:e>
                      <m:r>
                        <w:rPr>
                          <w:rFonts w:ascii="Cambria Math" w:hAnsi="Cambria Math"/>
                        </w:rPr>
                        <m:t>u</m:t>
                      </m:r>
                    </m:e>
                  </m:d>
                </m:e>
              </m:func>
              <m:r>
                <w:rPr>
                  <w:rFonts w:ascii="Cambria Math" w:hAnsi="Cambria Math"/>
                  <w:lang w:val="es-PE"/>
                </w:rPr>
                <m:t>-1)</m:t>
              </m:r>
            </m:den>
          </m:f>
          <m:r>
            <m:rPr>
              <m:sty m:val="p"/>
            </m:rPr>
            <w:rPr>
              <w:rFonts w:eastAsiaTheme="minorEastAsia"/>
              <w:lang w:val="sr-Cyrl-ME"/>
            </w:rPr>
            <w:br/>
          </m:r>
        </m:oMath>
      </m:oMathPara>
      <w:r w:rsidR="00E629BD" w:rsidRPr="0016118F">
        <w:rPr>
          <w:rFonts w:eastAsiaTheme="minorEastAsia"/>
          <w:lang w:val="sr-Cyrl-ME"/>
        </w:rPr>
        <w:t xml:space="preserve">, где је </w:t>
      </w:r>
      <m:oMath>
        <m:r>
          <w:rPr>
            <w:rFonts w:ascii="Cambria Math" w:hAnsi="Cambria Math"/>
          </w:rPr>
          <m:t>T</m:t>
        </m:r>
        <m:d>
          <m:dPr>
            <m:ctrlPr>
              <w:rPr>
                <w:rFonts w:ascii="Cambria Math" w:hAnsi="Cambria Math"/>
                <w:i/>
                <w:lang w:val="es-PE"/>
              </w:rPr>
            </m:ctrlPr>
          </m:dPr>
          <m:e>
            <m:r>
              <w:rPr>
                <w:rFonts w:ascii="Cambria Math" w:hAnsi="Cambria Math"/>
              </w:rPr>
              <m:t>u</m:t>
            </m:r>
          </m:e>
        </m:d>
        <m:r>
          <w:rPr>
            <w:rFonts w:ascii="Cambria Math" w:hAnsi="Cambria Math"/>
            <w:lang w:val="es-PE"/>
          </w:rPr>
          <m:t xml:space="preserve"> </m:t>
        </m:r>
      </m:oMath>
      <w:r w:rsidR="00E629BD" w:rsidRPr="0016118F">
        <w:rPr>
          <w:rFonts w:eastAsiaTheme="minorEastAsia"/>
          <w:lang w:val="sr-Cyrl-ME"/>
        </w:rPr>
        <w:t>број троуглова који садрже</w:t>
      </w:r>
      <w:r w:rsidR="00E50757" w:rsidRPr="0016118F">
        <w:rPr>
          <w:rFonts w:eastAsiaTheme="minorEastAsia"/>
          <w:lang w:val="sr-Cyrl-ME"/>
        </w:rPr>
        <w:t xml:space="preserve"> </w:t>
      </w:r>
      <w:r w:rsidR="00E629BD" w:rsidRPr="0016118F">
        <w:rPr>
          <w:rFonts w:eastAsiaTheme="minorEastAsia"/>
          <w:lang w:val="sr-Cyrl-ME"/>
        </w:rPr>
        <w:t xml:space="preserve">чвор </w:t>
      </w:r>
      <m:oMath>
        <m:r>
          <w:rPr>
            <w:rFonts w:ascii="Cambria Math" w:hAnsi="Cambria Math"/>
          </w:rPr>
          <m:t>u</m:t>
        </m:r>
      </m:oMath>
      <w:r w:rsidR="00E629BD" w:rsidRPr="0016118F">
        <w:rPr>
          <w:rFonts w:eastAsiaTheme="minorEastAsia"/>
          <w:lang w:val="sr-Cyrl-ME"/>
        </w:rPr>
        <w:t>, а</w:t>
      </w:r>
      <w:r w:rsidR="00F75A72" w:rsidRPr="0016118F">
        <w:rPr>
          <w:rFonts w:eastAsiaTheme="minorEastAsia"/>
          <w:lang w:val="sr-Cyrl-ME"/>
        </w:rPr>
        <w:t xml:space="preserve"> </w:t>
      </w:r>
      <m:oMath>
        <m:func>
          <m:funcPr>
            <m:ctrlPr>
              <w:rPr>
                <w:rFonts w:ascii="Cambria Math" w:hAnsi="Cambria Math"/>
              </w:rPr>
            </m:ctrlPr>
          </m:funcPr>
          <m:fName>
            <m:r>
              <m:rPr>
                <m:sty m:val="p"/>
              </m:rPr>
              <w:rPr>
                <w:rFonts w:ascii="Cambria Math" w:hAnsi="Cambria Math"/>
                <w:lang w:val="es-PE"/>
              </w:rPr>
              <m:t>deg</m:t>
            </m:r>
            <m:ctrlPr>
              <w:rPr>
                <w:rFonts w:ascii="Cambria Math" w:hAnsi="Cambria Math"/>
                <w:i/>
              </w:rPr>
            </m:ctrlPr>
          </m:fName>
          <m:e>
            <m:d>
              <m:dPr>
                <m:ctrlPr>
                  <w:rPr>
                    <w:rFonts w:ascii="Cambria Math" w:hAnsi="Cambria Math"/>
                    <w:i/>
                  </w:rPr>
                </m:ctrlPr>
              </m:dPr>
              <m:e>
                <m:r>
                  <w:rPr>
                    <w:rFonts w:ascii="Cambria Math" w:hAnsi="Cambria Math"/>
                  </w:rPr>
                  <m:t>u</m:t>
                </m:r>
              </m:e>
            </m:d>
          </m:e>
        </m:func>
      </m:oMath>
      <w:r w:rsidR="00E629BD" w:rsidRPr="0016118F">
        <w:rPr>
          <w:rFonts w:eastAsiaTheme="minorEastAsia"/>
          <w:lang w:val="sr-Cyrl-ME"/>
        </w:rPr>
        <w:t xml:space="preserve"> представља степен чвора . На графику са слике 3.1.2 се може у</w:t>
      </w:r>
      <w:r w:rsidR="00621EDA" w:rsidRPr="0016118F">
        <w:rPr>
          <w:rFonts w:eastAsiaTheme="minorEastAsia"/>
          <w:lang w:val="sr-Cyrl-ME"/>
        </w:rPr>
        <w:t>о</w:t>
      </w:r>
      <w:r w:rsidR="00E629BD" w:rsidRPr="0016118F">
        <w:rPr>
          <w:rFonts w:eastAsiaTheme="minorEastAsia"/>
          <w:lang w:val="sr-Cyrl-ME"/>
        </w:rPr>
        <w:t xml:space="preserve">чити да има нешто више од 500 чворова чији је локални </w:t>
      </w:r>
      <w:r w:rsidR="003813CC" w:rsidRPr="0016118F">
        <w:rPr>
          <w:rFonts w:eastAsiaTheme="minorEastAsia"/>
          <w:lang w:val="sr-Cyrl-ME"/>
        </w:rPr>
        <w:t>коефицијент кластеризације 0.</w:t>
      </w:r>
      <w:r w:rsidR="00FC2B4D" w:rsidRPr="0016118F">
        <w:rPr>
          <w:rFonts w:eastAsiaTheme="minorEastAsia"/>
          <w:lang w:val="sr-Cyrl-ME"/>
        </w:rPr>
        <w:t xml:space="preserve"> На основу претходне формуле следи да ти чворови не припадају ниједном троуглу.</w:t>
      </w:r>
      <w:r w:rsidR="003813CC" w:rsidRPr="0016118F">
        <w:rPr>
          <w:rFonts w:eastAsiaTheme="minorEastAsia"/>
          <w:lang w:val="sr-Cyrl-ME"/>
        </w:rPr>
        <w:t xml:space="preserve"> </w:t>
      </w:r>
      <w:r w:rsidR="00E50757" w:rsidRPr="0016118F">
        <w:rPr>
          <w:rFonts w:eastAsiaTheme="minorEastAsia"/>
          <w:lang w:val="sr-Cyrl-ME"/>
        </w:rPr>
        <w:t>Са графика такође закључујемо да има преко 1500 чворова са локалним коефицијентом вредности 1. Они припадају кликама, тј. максимално комплетном подграфу.</w:t>
      </w:r>
    </w:p>
    <w:p w14:paraId="5645263F" w14:textId="77777777" w:rsidR="008F3EDE" w:rsidRDefault="00D934C7" w:rsidP="00C846F0">
      <w:pPr>
        <w:pStyle w:val="Osnovnitekst"/>
        <w:keepNext/>
        <w:spacing w:line="240" w:lineRule="auto"/>
        <w:ind w:left="1035" w:firstLine="0"/>
        <w:jc w:val="left"/>
      </w:pPr>
      <w:r>
        <w:rPr>
          <w:noProof/>
          <w:lang w:val="en-US"/>
        </w:rPr>
        <w:drawing>
          <wp:inline distT="0" distB="0" distL="0" distR="0" wp14:anchorId="558808A7" wp14:editId="3F9973BB">
            <wp:extent cx="2531533" cy="189865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31533" cy="1898650"/>
                    </a:xfrm>
                    <a:prstGeom prst="rect">
                      <a:avLst/>
                    </a:prstGeom>
                    <a:noFill/>
                    <a:ln>
                      <a:noFill/>
                    </a:ln>
                  </pic:spPr>
                </pic:pic>
              </a:graphicData>
            </a:graphic>
          </wp:inline>
        </w:drawing>
      </w:r>
      <w:r w:rsidR="008F3EDE">
        <w:rPr>
          <w:noProof/>
          <w:lang w:val="sr-Cyrl-ME"/>
        </w:rPr>
        <w:t xml:space="preserve"> </w:t>
      </w:r>
      <w:r w:rsidR="008F3EDE">
        <w:rPr>
          <w:noProof/>
          <w:lang w:val="en-US"/>
        </w:rPr>
        <w:drawing>
          <wp:inline distT="0" distB="0" distL="0" distR="0" wp14:anchorId="4A5C67CD" wp14:editId="07CC80BB">
            <wp:extent cx="2531110" cy="1896958"/>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59627" cy="1918330"/>
                    </a:xfrm>
                    <a:prstGeom prst="rect">
                      <a:avLst/>
                    </a:prstGeom>
                    <a:noFill/>
                    <a:ln>
                      <a:noFill/>
                    </a:ln>
                  </pic:spPr>
                </pic:pic>
              </a:graphicData>
            </a:graphic>
          </wp:inline>
        </w:drawing>
      </w:r>
    </w:p>
    <w:p w14:paraId="70C50AB4" w14:textId="6E7C9F75" w:rsidR="00382B9A" w:rsidRDefault="008F3EDE" w:rsidP="00C846F0">
      <w:pPr>
        <w:pStyle w:val="Caption"/>
        <w:ind w:left="5760" w:hanging="5040"/>
        <w:jc w:val="center"/>
        <w:rPr>
          <w:b w:val="0"/>
          <w:bCs w:val="0"/>
          <w:lang w:val="sr-Cyrl-ME"/>
        </w:rPr>
      </w:pPr>
      <w:r>
        <w:t>Слика</w:t>
      </w:r>
      <w:r>
        <w:rPr>
          <w:lang w:val="sr-Cyrl-ME"/>
        </w:rPr>
        <w:t xml:space="preserve"> 3</w:t>
      </w:r>
      <w:r w:rsidR="00353475">
        <w:rPr>
          <w:lang w:val="sr-Cyrl-ME"/>
        </w:rPr>
        <w:t>.</w:t>
      </w:r>
      <w:r w:rsidR="00B135DF">
        <w:fldChar w:fldCharType="begin"/>
      </w:r>
      <w:r w:rsidR="00B135DF">
        <w:instrText xml:space="preserve"> SEQ Слика \* ARABIC \s 1 </w:instrText>
      </w:r>
      <w:r w:rsidR="00B135DF">
        <w:fldChar w:fldCharType="separate"/>
      </w:r>
      <w:r w:rsidR="00012A22">
        <w:rPr>
          <w:noProof/>
        </w:rPr>
        <w:t>1</w:t>
      </w:r>
      <w:r w:rsidR="00B135DF">
        <w:fldChar w:fldCharType="end"/>
      </w:r>
      <w:r>
        <w:rPr>
          <w:lang w:val="sr-Cyrl-ME"/>
        </w:rPr>
        <w:t xml:space="preserve">.1 </w:t>
      </w:r>
      <w:r w:rsidRPr="00D23EFC">
        <w:rPr>
          <w:b w:val="0"/>
          <w:bCs w:val="0"/>
          <w:lang w:val="sr-Cyrl-ME"/>
        </w:rPr>
        <w:t>Лок.коефицијент узимајући у обзир тежине</w:t>
      </w:r>
      <w:r>
        <w:rPr>
          <w:lang w:val="sr-Cyrl-ME"/>
        </w:rPr>
        <w:t xml:space="preserve"> </w:t>
      </w:r>
      <w:r>
        <w:rPr>
          <w:lang w:val="sr-Cyrl-ME"/>
        </w:rPr>
        <w:tab/>
      </w:r>
      <w:r w:rsidR="0066338E">
        <w:t xml:space="preserve">Слика </w:t>
      </w:r>
      <w:r w:rsidR="0066338E">
        <w:rPr>
          <w:lang w:val="sr-Cyrl-ME"/>
        </w:rPr>
        <w:t>3.</w:t>
      </w:r>
      <w:r>
        <w:rPr>
          <w:lang w:val="sr-Cyrl-ME"/>
        </w:rPr>
        <w:t>1</w:t>
      </w:r>
      <w:r w:rsidR="00DE2046">
        <w:t>.</w:t>
      </w:r>
      <w:r w:rsidR="00B135DF">
        <w:fldChar w:fldCharType="begin"/>
      </w:r>
      <w:r w:rsidR="00B135DF">
        <w:instrText xml:space="preserve"> SEQ Слика \* ARABIC \s 1 </w:instrText>
      </w:r>
      <w:r w:rsidR="00B135DF">
        <w:fldChar w:fldCharType="separate"/>
      </w:r>
      <w:r w:rsidR="00012A22">
        <w:rPr>
          <w:noProof/>
        </w:rPr>
        <w:t>2</w:t>
      </w:r>
      <w:r w:rsidR="00B135DF">
        <w:fldChar w:fldCharType="end"/>
      </w:r>
      <w:r w:rsidR="0066338E">
        <w:rPr>
          <w:lang w:val="sr-Cyrl-ME"/>
        </w:rPr>
        <w:t xml:space="preserve"> </w:t>
      </w:r>
      <w:r w:rsidR="00981707" w:rsidRPr="00D23EFC">
        <w:rPr>
          <w:b w:val="0"/>
          <w:bCs w:val="0"/>
          <w:lang w:val="sr-Cyrl-ME"/>
        </w:rPr>
        <w:t>Локални коефициј</w:t>
      </w:r>
      <w:r w:rsidRPr="00D23EFC">
        <w:rPr>
          <w:b w:val="0"/>
          <w:bCs w:val="0"/>
          <w:lang w:val="sr-Cyrl-ME"/>
        </w:rPr>
        <w:t>ент</w:t>
      </w:r>
      <w:r w:rsidR="00D23EFC">
        <w:rPr>
          <w:b w:val="0"/>
          <w:bCs w:val="0"/>
          <w:lang w:val="sr-Cyrl-ME"/>
        </w:rPr>
        <w:t xml:space="preserve"> не узимајући тежине грана у обзир</w:t>
      </w:r>
    </w:p>
    <w:p w14:paraId="5C9C1EC7" w14:textId="77777777" w:rsidR="00234717" w:rsidRPr="00234717" w:rsidRDefault="00234717" w:rsidP="00C846F0">
      <w:pPr>
        <w:rPr>
          <w:lang w:val="sr-Cyrl-ME"/>
        </w:rPr>
      </w:pPr>
    </w:p>
    <w:p w14:paraId="5BF5F300" w14:textId="66604AE7" w:rsidR="009231F0" w:rsidRPr="009231F0" w:rsidRDefault="00FD2808" w:rsidP="00382324">
      <w:pPr>
        <w:ind w:left="720"/>
        <w:rPr>
          <w:lang w:val="en-US"/>
        </w:rPr>
      </w:pPr>
      <w:r w:rsidRPr="00FD2808">
        <w:rPr>
          <w:lang w:val="sr-Cyrl-ME"/>
        </w:rPr>
        <w:t>Што се тиче испитивања да ли су чворови са високим локалним коефицијентом кластеризације међусобно повезани, програмским путем је испит</w:t>
      </w:r>
      <w:r>
        <w:rPr>
          <w:lang w:val="en-US"/>
        </w:rPr>
        <w:t>a</w:t>
      </w:r>
      <w:r>
        <w:rPr>
          <w:lang w:val="sr-Cyrl-ME"/>
        </w:rPr>
        <w:t>н</w:t>
      </w:r>
      <w:r w:rsidRPr="00FD2808">
        <w:rPr>
          <w:lang w:val="sr-Cyrl-ME"/>
        </w:rPr>
        <w:t xml:space="preserve"> подграф гигантске компоненте који се састоји само од чворова чији је локални степен кластеризације једнак 1, и њихових грана. Закључује се да тај подграф има 1666 чворова и 811 грана, и да је његова густина 0.00058, што значи да ти чворови нису изразито међусобно повезани. Исти поступак је примењен и за релаксирани критеријум</w:t>
      </w:r>
      <w:r w:rsidR="004817A2">
        <w:rPr>
          <w:lang w:val="sr-Cyrl-ME"/>
        </w:rPr>
        <w:t>, испитан је</w:t>
      </w:r>
      <w:r w:rsidRPr="00FD2808">
        <w:rPr>
          <w:lang w:val="sr-Cyrl-ME"/>
        </w:rPr>
        <w:t xml:space="preserve"> подграф којег чине чворови чији је локални коефицијент кластеризације већи од 0.5. У том случају добијамо подграф од 2827 чворова, 35502 грана, и густине 0.000004486. Дакле чворови виског локалног коефицијента кластеризације нису изразито повезани међусобно. Такође, када чворове категорички групишемо по локалном коефицијету кластеризације у скупове </w:t>
      </w:r>
      <w:r w:rsidR="00E3468B">
        <w:rPr>
          <w:lang w:val="en-US"/>
        </w:rPr>
        <w:t>c0-c1</w:t>
      </w:r>
      <w:r w:rsidRPr="00FD2808">
        <w:rPr>
          <w:lang w:val="sr-Cyrl-ME"/>
        </w:rPr>
        <w:t xml:space="preserve"> једнаких величина и прерачунамо матрицу асортативног мешања која је приказана у наредној табели, добијамо да је вероватноћа да су чворови високог лок</w:t>
      </w:r>
      <w:r w:rsidR="005C5A52">
        <w:rPr>
          <w:lang w:val="en-US"/>
        </w:rPr>
        <w:t>a</w:t>
      </w:r>
      <w:r w:rsidRPr="00FD2808">
        <w:rPr>
          <w:lang w:val="sr-Cyrl-ME"/>
        </w:rPr>
        <w:t>лног коефицијента кластеризације међусобно повезани 0.0059194.</w:t>
      </w:r>
      <w:r w:rsidR="00441E9A">
        <w:rPr>
          <w:lang w:val="en-US"/>
        </w:rPr>
        <w:t xml:space="preserve"> </w:t>
      </w:r>
    </w:p>
    <w:tbl>
      <w:tblPr>
        <w:tblStyle w:val="TableGrid"/>
        <w:tblW w:w="0" w:type="auto"/>
        <w:tblInd w:w="720" w:type="dxa"/>
        <w:tblLook w:val="04A0" w:firstRow="1" w:lastRow="0" w:firstColumn="1" w:lastColumn="0" w:noHBand="0" w:noVBand="1"/>
      </w:tblPr>
      <w:tblGrid>
        <w:gridCol w:w="2335"/>
        <w:gridCol w:w="3028"/>
        <w:gridCol w:w="2951"/>
      </w:tblGrid>
      <w:tr w:rsidR="009231F0" w14:paraId="2C9D0175" w14:textId="77777777" w:rsidTr="00382324">
        <w:trPr>
          <w:trHeight w:val="219"/>
        </w:trPr>
        <w:tc>
          <w:tcPr>
            <w:tcW w:w="2335" w:type="dxa"/>
          </w:tcPr>
          <w:p w14:paraId="48C51181" w14:textId="77777777" w:rsidR="009231F0" w:rsidRPr="00382324" w:rsidRDefault="009231F0" w:rsidP="00C846F0">
            <w:pPr>
              <w:rPr>
                <w:sz w:val="22"/>
                <w:szCs w:val="22"/>
                <w:lang w:val="en-US"/>
              </w:rPr>
            </w:pPr>
          </w:p>
        </w:tc>
        <w:tc>
          <w:tcPr>
            <w:tcW w:w="3028" w:type="dxa"/>
          </w:tcPr>
          <w:p w14:paraId="4B3D667E" w14:textId="5FF0954B" w:rsidR="009231F0" w:rsidRPr="00382324" w:rsidRDefault="009231F0" w:rsidP="00C846F0">
            <w:pPr>
              <w:rPr>
                <w:sz w:val="22"/>
                <w:szCs w:val="22"/>
                <w:lang w:val="en-US"/>
              </w:rPr>
            </w:pPr>
            <w:r w:rsidRPr="00382324">
              <w:rPr>
                <w:noProof/>
                <w:sz w:val="22"/>
                <w:szCs w:val="22"/>
                <w:lang w:val="sr-Latn-RS"/>
              </w:rPr>
              <w:t>c0 (0.989247311827957, 1.0)</w:t>
            </w:r>
          </w:p>
        </w:tc>
        <w:tc>
          <w:tcPr>
            <w:tcW w:w="2951" w:type="dxa"/>
          </w:tcPr>
          <w:p w14:paraId="0D91C771" w14:textId="22EC92E9" w:rsidR="009231F0" w:rsidRPr="00382324" w:rsidRDefault="009231F0" w:rsidP="00C846F0">
            <w:pPr>
              <w:rPr>
                <w:sz w:val="22"/>
                <w:szCs w:val="22"/>
                <w:lang w:val="en-US"/>
              </w:rPr>
            </w:pPr>
            <w:r w:rsidRPr="00382324">
              <w:rPr>
                <w:noProof/>
                <w:sz w:val="22"/>
                <w:szCs w:val="22"/>
                <w:lang w:val="sr-Latn-RS"/>
              </w:rPr>
              <w:t>c1 (0, 0.989010989010989)</w:t>
            </w:r>
          </w:p>
        </w:tc>
      </w:tr>
      <w:tr w:rsidR="009231F0" w14:paraId="2F835311" w14:textId="77777777" w:rsidTr="00382324">
        <w:trPr>
          <w:trHeight w:val="219"/>
        </w:trPr>
        <w:tc>
          <w:tcPr>
            <w:tcW w:w="2335" w:type="dxa"/>
          </w:tcPr>
          <w:p w14:paraId="1E4DC351" w14:textId="268087EC" w:rsidR="009231F0" w:rsidRPr="00382324" w:rsidRDefault="009231F0" w:rsidP="00C846F0">
            <w:pPr>
              <w:rPr>
                <w:sz w:val="22"/>
                <w:szCs w:val="22"/>
                <w:lang w:val="sr-Cyrl-ME"/>
              </w:rPr>
            </w:pPr>
            <w:r w:rsidRPr="00382324">
              <w:rPr>
                <w:noProof/>
                <w:sz w:val="22"/>
                <w:szCs w:val="22"/>
                <w:lang w:val="sr-Latn-RS"/>
              </w:rPr>
              <w:t>c0</w:t>
            </w:r>
          </w:p>
        </w:tc>
        <w:tc>
          <w:tcPr>
            <w:tcW w:w="3028" w:type="dxa"/>
          </w:tcPr>
          <w:p w14:paraId="284ABDCA" w14:textId="11132F5A" w:rsidR="009231F0" w:rsidRPr="00382324" w:rsidRDefault="009231F0" w:rsidP="00C846F0">
            <w:pPr>
              <w:rPr>
                <w:sz w:val="22"/>
                <w:szCs w:val="22"/>
                <w:lang w:val="en-US"/>
              </w:rPr>
            </w:pPr>
            <w:r w:rsidRPr="00382324">
              <w:rPr>
                <w:noProof/>
                <w:sz w:val="22"/>
                <w:szCs w:val="22"/>
                <w:lang w:val="sr-Latn-RS"/>
              </w:rPr>
              <w:t xml:space="preserve">0.0059194          </w:t>
            </w:r>
          </w:p>
        </w:tc>
        <w:tc>
          <w:tcPr>
            <w:tcW w:w="2951" w:type="dxa"/>
          </w:tcPr>
          <w:p w14:paraId="565FAD2C" w14:textId="63FB77D2" w:rsidR="009231F0" w:rsidRPr="00382324" w:rsidRDefault="009231F0" w:rsidP="00C846F0">
            <w:pPr>
              <w:rPr>
                <w:sz w:val="22"/>
                <w:szCs w:val="22"/>
                <w:lang w:val="en-US"/>
              </w:rPr>
            </w:pPr>
            <w:r w:rsidRPr="00382324">
              <w:rPr>
                <w:noProof/>
                <w:sz w:val="22"/>
                <w:szCs w:val="22"/>
                <w:lang w:val="sr-Latn-RS"/>
              </w:rPr>
              <w:t xml:space="preserve">0.1253337         </w:t>
            </w:r>
          </w:p>
        </w:tc>
      </w:tr>
      <w:tr w:rsidR="009231F0" w14:paraId="229BD48D" w14:textId="77777777" w:rsidTr="00382324">
        <w:trPr>
          <w:trHeight w:val="209"/>
        </w:trPr>
        <w:tc>
          <w:tcPr>
            <w:tcW w:w="2335" w:type="dxa"/>
          </w:tcPr>
          <w:p w14:paraId="5C168419" w14:textId="41AB38BA" w:rsidR="009231F0" w:rsidRPr="00382324" w:rsidRDefault="009231F0" w:rsidP="00C846F0">
            <w:pPr>
              <w:rPr>
                <w:sz w:val="22"/>
                <w:szCs w:val="22"/>
                <w:lang w:val="en-US"/>
              </w:rPr>
            </w:pPr>
            <w:r w:rsidRPr="00382324">
              <w:rPr>
                <w:noProof/>
                <w:sz w:val="22"/>
                <w:szCs w:val="22"/>
                <w:lang w:val="sr-Latn-RS"/>
              </w:rPr>
              <w:t>c1</w:t>
            </w:r>
          </w:p>
        </w:tc>
        <w:tc>
          <w:tcPr>
            <w:tcW w:w="3028" w:type="dxa"/>
          </w:tcPr>
          <w:p w14:paraId="66D69383" w14:textId="4EFFE387" w:rsidR="009231F0" w:rsidRPr="00382324" w:rsidRDefault="009231F0" w:rsidP="00C846F0">
            <w:pPr>
              <w:rPr>
                <w:sz w:val="22"/>
                <w:szCs w:val="22"/>
                <w:lang w:val="en-US"/>
              </w:rPr>
            </w:pPr>
            <w:r w:rsidRPr="00382324">
              <w:rPr>
                <w:noProof/>
                <w:sz w:val="22"/>
                <w:szCs w:val="22"/>
                <w:lang w:val="sr-Latn-RS"/>
              </w:rPr>
              <w:t xml:space="preserve">0.1253337          </w:t>
            </w:r>
          </w:p>
        </w:tc>
        <w:tc>
          <w:tcPr>
            <w:tcW w:w="2951" w:type="dxa"/>
          </w:tcPr>
          <w:p w14:paraId="50E60006" w14:textId="7523CA3C" w:rsidR="009231F0" w:rsidRPr="00382324" w:rsidRDefault="009231F0" w:rsidP="00C846F0">
            <w:pPr>
              <w:rPr>
                <w:sz w:val="22"/>
                <w:szCs w:val="22"/>
                <w:lang w:val="en-US"/>
              </w:rPr>
            </w:pPr>
            <w:r w:rsidRPr="00382324">
              <w:rPr>
                <w:noProof/>
                <w:sz w:val="22"/>
                <w:szCs w:val="22"/>
                <w:lang w:val="sr-Latn-RS"/>
              </w:rPr>
              <w:t xml:space="preserve">0.7434131         </w:t>
            </w:r>
          </w:p>
        </w:tc>
      </w:tr>
    </w:tbl>
    <w:p w14:paraId="06A24488" w14:textId="7D684656" w:rsidR="00382B9A" w:rsidRDefault="00382B9A" w:rsidP="00B01038">
      <w:pPr>
        <w:ind w:left="720"/>
      </w:pPr>
      <w:r w:rsidRPr="004E4BFB">
        <w:rPr>
          <w:lang w:val="sr-Cyrl-ME"/>
        </w:rPr>
        <w:t xml:space="preserve">Даље следи поређење гигантске компоненте </w:t>
      </w:r>
      <w:r w:rsidR="00234717" w:rsidRPr="004E4BFB">
        <w:t>SNet</w:t>
      </w:r>
      <w:r w:rsidRPr="004E4BFB">
        <w:rPr>
          <w:lang w:val="sr-Cyrl-ME"/>
        </w:rPr>
        <w:t xml:space="preserve"> мреже са </w:t>
      </w:r>
      <w:r w:rsidR="00234717" w:rsidRPr="004E4BFB">
        <w:t xml:space="preserve">Erdos-Reny </w:t>
      </w:r>
      <w:r w:rsidRPr="004E4BFB">
        <w:rPr>
          <w:lang w:val="sr-Cyrl-ME"/>
        </w:rPr>
        <w:t xml:space="preserve">мрежеом истих димензија. Добија се да је просечни коефицијент кластеризације </w:t>
      </w:r>
      <w:r w:rsidR="00234717" w:rsidRPr="004E4BFB">
        <w:t xml:space="preserve">Erdos-Reny </w:t>
      </w:r>
      <w:r w:rsidRPr="004E4BFB">
        <w:rPr>
          <w:lang w:val="sr-Cyrl-ME"/>
        </w:rPr>
        <w:t>мреже 0.025, док је глобални коефицијент кластеризације 1.6е-05. На наредним сликама је приказана дистрибуција чворова по локалном коефицијенту кластеризације Ердос-Ренy мреже. Опсег броја чворова који имају неки ло</w:t>
      </w:r>
      <w:r w:rsidR="00577439">
        <w:rPr>
          <w:lang w:val="sr-Cyrl-ME"/>
        </w:rPr>
        <w:t>к</w:t>
      </w:r>
      <w:r w:rsidRPr="004E4BFB">
        <w:rPr>
          <w:lang w:val="sr-Cyrl-ME"/>
        </w:rPr>
        <w:t>а</w:t>
      </w:r>
      <w:r w:rsidR="00577439">
        <w:rPr>
          <w:lang w:val="sr-Cyrl-ME"/>
        </w:rPr>
        <w:t>л</w:t>
      </w:r>
      <w:r w:rsidRPr="004E4BFB">
        <w:rPr>
          <w:lang w:val="sr-Cyrl-ME"/>
        </w:rPr>
        <w:t xml:space="preserve">ни коефицијент кластеризације иде од 0 до 16, што је и приказано на </w:t>
      </w:r>
      <w:r w:rsidR="00382324">
        <w:rPr>
          <w:lang w:val="sr-Cyrl-ME"/>
        </w:rPr>
        <w:t xml:space="preserve">слици </w:t>
      </w:r>
      <w:r w:rsidR="00234717" w:rsidRPr="004E4BFB">
        <w:t>3.1.3</w:t>
      </w:r>
      <w:r w:rsidRPr="004E4BFB">
        <w:rPr>
          <w:lang w:val="sr-Cyrl-ME"/>
        </w:rPr>
        <w:t xml:space="preserve">. На слици </w:t>
      </w:r>
      <w:r w:rsidR="00234717" w:rsidRPr="004E4BFB">
        <w:t xml:space="preserve">3.1.4 </w:t>
      </w:r>
      <w:r w:rsidRPr="004E4BFB">
        <w:rPr>
          <w:lang w:val="sr-Cyrl-ME"/>
        </w:rPr>
        <w:t xml:space="preserve">је </w:t>
      </w:r>
      <w:r w:rsidRPr="004E4BFB">
        <w:rPr>
          <w:lang w:val="sr-Cyrl-ME"/>
        </w:rPr>
        <w:lastRenderedPageBreak/>
        <w:t>приказана иста дистрибуција чворова по локалном коефицијенту кластеризације, с тим што се посматра у односу на y осу максималне вредности 1600, због лакшег поређења графика.</w:t>
      </w:r>
      <w:r w:rsidR="0016118F" w:rsidRPr="004E4BFB">
        <w:t xml:space="preserve"> Поређењем графика и коефицијената кластеризације гигантс</w:t>
      </w:r>
      <w:r w:rsidR="0016118F" w:rsidRPr="004E4BFB">
        <w:rPr>
          <w:lang w:val="sr-Cyrl-ME"/>
        </w:rPr>
        <w:t>к</w:t>
      </w:r>
      <w:r w:rsidR="0016118F" w:rsidRPr="004E4BFB">
        <w:t xml:space="preserve">е компоненте  SNet </w:t>
      </w:r>
      <w:r w:rsidR="006B35D7" w:rsidRPr="004E4BFB">
        <w:rPr>
          <w:lang w:val="sr-Cyrl-ME"/>
        </w:rPr>
        <w:t xml:space="preserve"> </w:t>
      </w:r>
      <w:r w:rsidR="0016118F" w:rsidRPr="004E4BFB">
        <w:t>мреже и Erdos-Reny мреже, добијамо да је кластерисање више изражено у гигантс</w:t>
      </w:r>
      <w:r w:rsidR="00225BE9" w:rsidRPr="004E4BFB">
        <w:rPr>
          <w:lang w:val="sr-Cyrl-ME"/>
        </w:rPr>
        <w:t>к</w:t>
      </w:r>
      <w:r w:rsidR="0016118F" w:rsidRPr="004E4BFB">
        <w:t>ој компоненти SNet мреже.</w:t>
      </w:r>
    </w:p>
    <w:p w14:paraId="245F3B7E" w14:textId="1A04368C" w:rsidR="00B135DF" w:rsidRPr="00B135DF" w:rsidRDefault="00B135DF" w:rsidP="00B01038">
      <w:pPr>
        <w:ind w:left="720"/>
        <w:rPr>
          <w:lang w:val="sr-Cyrl-ME"/>
        </w:rPr>
      </w:pPr>
      <w:r>
        <w:rPr>
          <w:lang w:val="sr-Cyrl-ME"/>
        </w:rPr>
        <w:t>Слика 3.1.3</w:t>
      </w:r>
    </w:p>
    <w:p w14:paraId="0909424F" w14:textId="153EC3B3" w:rsidR="00234717" w:rsidRDefault="00234717" w:rsidP="00B135DF">
      <w:pPr>
        <w:keepNext/>
        <w:ind w:left="720"/>
      </w:pPr>
      <w:r>
        <w:rPr>
          <w:noProof/>
          <w:lang w:val="en-US"/>
        </w:rPr>
        <w:drawing>
          <wp:inline distT="0" distB="0" distL="0" distR="0" wp14:anchorId="5D257957" wp14:editId="30BA8445">
            <wp:extent cx="2781610" cy="208469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610" cy="2084699"/>
                    </a:xfrm>
                    <a:prstGeom prst="rect">
                      <a:avLst/>
                    </a:prstGeom>
                    <a:noFill/>
                    <a:ln>
                      <a:noFill/>
                    </a:ln>
                  </pic:spPr>
                </pic:pic>
              </a:graphicData>
            </a:graphic>
          </wp:inline>
        </w:drawing>
      </w:r>
      <w:r>
        <w:rPr>
          <w:noProof/>
          <w:lang w:val="en-US"/>
        </w:rPr>
        <w:drawing>
          <wp:inline distT="0" distB="0" distL="0" distR="0" wp14:anchorId="76C4421F" wp14:editId="0D58209B">
            <wp:extent cx="2781300" cy="2084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99662" cy="2098227"/>
                    </a:xfrm>
                    <a:prstGeom prst="rect">
                      <a:avLst/>
                    </a:prstGeom>
                    <a:noFill/>
                    <a:ln>
                      <a:noFill/>
                    </a:ln>
                  </pic:spPr>
                </pic:pic>
              </a:graphicData>
            </a:graphic>
          </wp:inline>
        </w:drawing>
      </w:r>
    </w:p>
    <w:p w14:paraId="584A67C6" w14:textId="01CCBD07" w:rsidR="00B135DF" w:rsidRPr="00B135DF" w:rsidRDefault="00B135DF" w:rsidP="00C54D8A">
      <w:pPr>
        <w:ind w:left="720" w:firstLine="720"/>
        <w:rPr>
          <w:lang w:val="sr-Cyrl-ME"/>
        </w:rPr>
      </w:pPr>
      <w:r>
        <w:rPr>
          <w:lang w:val="sr-Cyrl-ME"/>
        </w:rPr>
        <w:t>Слика 3.1.3</w:t>
      </w:r>
      <w:r>
        <w:rPr>
          <w:lang w:val="sr-Cyrl-ME"/>
        </w:rPr>
        <w:tab/>
      </w:r>
      <w:r>
        <w:rPr>
          <w:lang w:val="sr-Cyrl-ME"/>
        </w:rPr>
        <w:tab/>
      </w:r>
      <w:r>
        <w:rPr>
          <w:lang w:val="sr-Cyrl-ME"/>
        </w:rPr>
        <w:tab/>
      </w:r>
      <w:r>
        <w:rPr>
          <w:lang w:val="sr-Cyrl-ME"/>
        </w:rPr>
        <w:tab/>
      </w:r>
      <w:r>
        <w:rPr>
          <w:lang w:val="sr-Cyrl-ME"/>
        </w:rPr>
        <w:tab/>
      </w:r>
      <w:r>
        <w:rPr>
          <w:lang w:val="sr-Cyrl-ME"/>
        </w:rPr>
        <w:tab/>
      </w:r>
      <w:r>
        <w:rPr>
          <w:lang w:val="sr-Cyrl-ME"/>
        </w:rPr>
        <w:tab/>
        <w:t>Слика 3.1.4</w:t>
      </w:r>
    </w:p>
    <w:p w14:paraId="23E66200" w14:textId="77777777" w:rsidR="00B135DF" w:rsidRPr="00B135DF" w:rsidRDefault="00B135DF" w:rsidP="00B135DF">
      <w:pPr>
        <w:keepNext/>
        <w:ind w:left="720"/>
      </w:pPr>
    </w:p>
    <w:p w14:paraId="14B3FFF3" w14:textId="125A8181" w:rsidR="005A1DC8" w:rsidRPr="005F462D" w:rsidRDefault="006B35D7" w:rsidP="007C0C12">
      <w:pPr>
        <w:pStyle w:val="ListParagraph"/>
        <w:numPr>
          <w:ilvl w:val="0"/>
          <w:numId w:val="6"/>
        </w:numPr>
        <w:jc w:val="left"/>
        <w:rPr>
          <w:sz w:val="24"/>
          <w:szCs w:val="24"/>
          <w:lang w:val="sr-Cyrl-ME"/>
        </w:rPr>
      </w:pPr>
      <w:r w:rsidRPr="005F462D">
        <w:rPr>
          <w:sz w:val="24"/>
          <w:szCs w:val="24"/>
          <w:lang w:val="sr-Cyrl-ME"/>
        </w:rPr>
        <w:t>Особине малог света су</w:t>
      </w:r>
      <w:r w:rsidR="00602CB5">
        <w:rPr>
          <w:sz w:val="24"/>
          <w:szCs w:val="24"/>
        </w:rPr>
        <w:t xml:space="preserve"> </w:t>
      </w:r>
      <w:r w:rsidR="00602CB5" w:rsidRPr="00003001">
        <w:t>[2]</w:t>
      </w:r>
      <w:r w:rsidR="005F462D" w:rsidRPr="00003001">
        <w:t>:</w:t>
      </w:r>
      <w:r w:rsidR="005F462D">
        <w:rPr>
          <w:sz w:val="24"/>
          <w:szCs w:val="24"/>
        </w:rPr>
        <w:br/>
      </w:r>
      <w:r w:rsidR="005A1DC8" w:rsidRPr="005F462D">
        <w:rPr>
          <w:sz w:val="24"/>
          <w:szCs w:val="24"/>
          <w:lang w:val="sr-Cyrl-ME"/>
        </w:rPr>
        <w:t xml:space="preserve">1. Мала просечна удаљеност било која два чвора – важи за гигантску компоненту </w:t>
      </w:r>
      <w:r w:rsidR="00D316FC" w:rsidRPr="008B0E81">
        <w:rPr>
          <w:sz w:val="24"/>
          <w:szCs w:val="24"/>
        </w:rPr>
        <w:t>SNet</w:t>
      </w:r>
      <w:r w:rsidR="005A1DC8" w:rsidRPr="005F462D">
        <w:rPr>
          <w:sz w:val="24"/>
          <w:szCs w:val="24"/>
          <w:lang w:val="sr-Cyrl-ME"/>
        </w:rPr>
        <w:t xml:space="preserve"> мреже јер је просечна дистанца у мрежи је 2.099, а у </w:t>
      </w:r>
      <w:r w:rsidR="00763432" w:rsidRPr="004E4BFB">
        <w:rPr>
          <w:sz w:val="24"/>
          <w:szCs w:val="24"/>
        </w:rPr>
        <w:t xml:space="preserve">Erdos-Reny </w:t>
      </w:r>
      <w:r w:rsidR="005A1DC8" w:rsidRPr="005F462D">
        <w:rPr>
          <w:sz w:val="24"/>
          <w:szCs w:val="24"/>
          <w:lang w:val="sr-Cyrl-ME"/>
        </w:rPr>
        <w:t>мрежи димензија као гигантска компонента је 2.077103.</w:t>
      </w:r>
    </w:p>
    <w:p w14:paraId="586EC88B" w14:textId="733DF66F" w:rsidR="005A1DC8" w:rsidRPr="005A1DC8" w:rsidRDefault="005A1DC8" w:rsidP="00C846F0">
      <w:pPr>
        <w:pStyle w:val="ListParagraph"/>
        <w:ind w:left="644" w:firstLine="0"/>
        <w:jc w:val="left"/>
        <w:rPr>
          <w:sz w:val="24"/>
          <w:szCs w:val="24"/>
          <w:lang w:val="sr-Cyrl-ME"/>
        </w:rPr>
      </w:pPr>
      <w:r w:rsidRPr="005A1DC8">
        <w:rPr>
          <w:sz w:val="24"/>
          <w:szCs w:val="24"/>
          <w:lang w:val="sr-Cyrl-ME"/>
        </w:rPr>
        <w:t xml:space="preserve">2. Ограничен дијаметар у односу на величину мреже –  важи за гигантску компоненту </w:t>
      </w:r>
      <w:r w:rsidR="005F462D" w:rsidRPr="008B0E81">
        <w:rPr>
          <w:sz w:val="24"/>
          <w:szCs w:val="24"/>
        </w:rPr>
        <w:t>SNet</w:t>
      </w:r>
      <w:r w:rsidR="005F462D" w:rsidRPr="005A1DC8">
        <w:rPr>
          <w:sz w:val="24"/>
          <w:szCs w:val="24"/>
          <w:lang w:val="sr-Cyrl-ME"/>
        </w:rPr>
        <w:t xml:space="preserve"> </w:t>
      </w:r>
      <w:r w:rsidRPr="005A1DC8">
        <w:rPr>
          <w:sz w:val="24"/>
          <w:szCs w:val="24"/>
          <w:lang w:val="sr-Cyrl-ME"/>
        </w:rPr>
        <w:t xml:space="preserve">мреже јер је дијаметар 5, а величина мреже 3525, док је у </w:t>
      </w:r>
      <w:r w:rsidR="00744E98" w:rsidRPr="004E4BFB">
        <w:rPr>
          <w:sz w:val="24"/>
          <w:szCs w:val="24"/>
        </w:rPr>
        <w:t xml:space="preserve">Erdos-Reny </w:t>
      </w:r>
      <w:r w:rsidRPr="005A1DC8">
        <w:rPr>
          <w:sz w:val="24"/>
          <w:szCs w:val="24"/>
          <w:lang w:val="sr-Cyrl-ME"/>
        </w:rPr>
        <w:t>мрежи истих димензија као гигантска компонента дијаметар 3.</w:t>
      </w:r>
    </w:p>
    <w:p w14:paraId="2D107056" w14:textId="1A0F5341" w:rsidR="005A1DC8" w:rsidRPr="005A1DC8" w:rsidRDefault="005A1DC8" w:rsidP="00C846F0">
      <w:pPr>
        <w:pStyle w:val="ListParagraph"/>
        <w:ind w:left="644" w:firstLine="0"/>
        <w:jc w:val="left"/>
        <w:rPr>
          <w:sz w:val="24"/>
          <w:szCs w:val="24"/>
          <w:lang w:val="sr-Cyrl-ME"/>
        </w:rPr>
      </w:pPr>
      <w:r w:rsidRPr="005A1DC8">
        <w:rPr>
          <w:sz w:val="24"/>
          <w:szCs w:val="24"/>
          <w:lang w:val="sr-Cyrl-ME"/>
        </w:rPr>
        <w:t>3. Висок степен кластеризације – према резултатима питања 10) закључујемо да важи за гигантску компоненту</w:t>
      </w:r>
      <w:r w:rsidR="005F462D" w:rsidRPr="005F462D">
        <w:rPr>
          <w:sz w:val="24"/>
          <w:szCs w:val="24"/>
        </w:rPr>
        <w:t xml:space="preserve"> </w:t>
      </w:r>
      <w:r w:rsidR="005F462D" w:rsidRPr="008B0E81">
        <w:rPr>
          <w:sz w:val="24"/>
          <w:szCs w:val="24"/>
        </w:rPr>
        <w:t>SNet</w:t>
      </w:r>
      <w:r w:rsidR="005F462D" w:rsidRPr="005A1DC8">
        <w:rPr>
          <w:sz w:val="24"/>
          <w:szCs w:val="24"/>
          <w:lang w:val="sr-Cyrl-ME"/>
        </w:rPr>
        <w:t xml:space="preserve"> </w:t>
      </w:r>
      <w:r w:rsidRPr="005A1DC8">
        <w:rPr>
          <w:sz w:val="24"/>
          <w:szCs w:val="24"/>
          <w:lang w:val="sr-Cyrl-ME"/>
        </w:rPr>
        <w:t>мреже.</w:t>
      </w:r>
    </w:p>
    <w:p w14:paraId="6D2C7299" w14:textId="32CD5F25" w:rsidR="005A1DC8" w:rsidRPr="005F462D" w:rsidRDefault="005A1DC8" w:rsidP="00C846F0">
      <w:pPr>
        <w:pStyle w:val="ListParagraph"/>
        <w:ind w:left="644" w:firstLine="0"/>
        <w:rPr>
          <w:sz w:val="24"/>
          <w:szCs w:val="24"/>
        </w:rPr>
      </w:pPr>
      <w:r w:rsidRPr="005A1DC8">
        <w:rPr>
          <w:sz w:val="24"/>
          <w:szCs w:val="24"/>
          <w:lang w:val="sr-Cyrl-ME"/>
        </w:rPr>
        <w:t xml:space="preserve">Из наведеног важи да гигантска компонента </w:t>
      </w:r>
      <w:r w:rsidR="005F462D" w:rsidRPr="008B0E81">
        <w:rPr>
          <w:sz w:val="24"/>
          <w:szCs w:val="24"/>
        </w:rPr>
        <w:t>SNet</w:t>
      </w:r>
      <w:r w:rsidRPr="005A1DC8">
        <w:rPr>
          <w:sz w:val="24"/>
          <w:szCs w:val="24"/>
          <w:lang w:val="sr-Cyrl-ME"/>
        </w:rPr>
        <w:t xml:space="preserve"> мреже испољава особине малог света</w:t>
      </w:r>
      <w:r w:rsidR="005F462D">
        <w:rPr>
          <w:sz w:val="24"/>
          <w:szCs w:val="24"/>
        </w:rPr>
        <w:t>.</w:t>
      </w:r>
    </w:p>
    <w:p w14:paraId="7B7C670B" w14:textId="3AD60D2F" w:rsidR="00AF3B48" w:rsidRDefault="00A47A8C" w:rsidP="007C0C12">
      <w:pPr>
        <w:pStyle w:val="ListParagraph"/>
        <w:numPr>
          <w:ilvl w:val="0"/>
          <w:numId w:val="6"/>
        </w:numPr>
        <w:jc w:val="left"/>
        <w:rPr>
          <w:sz w:val="24"/>
          <w:szCs w:val="24"/>
        </w:rPr>
      </w:pPr>
      <w:r w:rsidRPr="00AF3B48">
        <w:rPr>
          <w:sz w:val="24"/>
          <w:szCs w:val="24"/>
        </w:rPr>
        <w:t>Коефицијент асортативности мреже на основу тежинског степена чвора је -0.0323. Коефицијент асортативности мреже на основу степена чвора је -0.43665.</w:t>
      </w:r>
      <w:r w:rsidR="00AF3B48" w:rsidRPr="00AF3B48">
        <w:rPr>
          <w:sz w:val="24"/>
          <w:szCs w:val="24"/>
        </w:rPr>
        <w:t xml:space="preserve"> </w:t>
      </w:r>
      <w:r w:rsidRPr="00AF3B48">
        <w:rPr>
          <w:sz w:val="24"/>
          <w:szCs w:val="24"/>
          <w:lang w:val="sr-Cyrl-ME"/>
        </w:rPr>
        <w:t>Чворови графа су категорички груписан</w:t>
      </w:r>
      <w:r w:rsidR="007B1366">
        <w:rPr>
          <w:sz w:val="24"/>
          <w:szCs w:val="24"/>
          <w:lang w:val="sr-Cyrl-ME"/>
        </w:rPr>
        <w:t>и</w:t>
      </w:r>
      <w:r w:rsidRPr="00AF3B48">
        <w:rPr>
          <w:sz w:val="24"/>
          <w:szCs w:val="24"/>
          <w:lang w:val="sr-Cyrl-ME"/>
        </w:rPr>
        <w:t xml:space="preserve"> у скупове c0-c</w:t>
      </w:r>
      <w:r w:rsidRPr="00AF3B48">
        <w:rPr>
          <w:sz w:val="24"/>
          <w:szCs w:val="24"/>
        </w:rPr>
        <w:t>5</w:t>
      </w:r>
      <w:r w:rsidRPr="00AF3B48">
        <w:rPr>
          <w:sz w:val="24"/>
          <w:szCs w:val="24"/>
          <w:lang w:val="sr-Cyrl-ME"/>
        </w:rPr>
        <w:t xml:space="preserve"> једнаких величина</w:t>
      </w:r>
      <w:r w:rsidRPr="00AF3B48">
        <w:rPr>
          <w:sz w:val="24"/>
          <w:szCs w:val="24"/>
        </w:rPr>
        <w:t>. У табели су поред имена скупова приказани и опсези степен</w:t>
      </w:r>
      <w:r w:rsidR="00AF3B48" w:rsidRPr="00AF3B48">
        <w:rPr>
          <w:sz w:val="24"/>
          <w:szCs w:val="24"/>
          <w:lang w:val="sr-Cyrl-ME"/>
        </w:rPr>
        <w:t>а</w:t>
      </w:r>
      <w:r w:rsidRPr="00AF3B48">
        <w:rPr>
          <w:sz w:val="24"/>
          <w:szCs w:val="24"/>
        </w:rPr>
        <w:t xml:space="preserve"> чворова који припадају тој групи.</w:t>
      </w:r>
      <w:r w:rsidR="00AF3B48" w:rsidRPr="00AF3B48">
        <w:rPr>
          <w:sz w:val="24"/>
          <w:szCs w:val="24"/>
        </w:rPr>
        <w:t xml:space="preserve"> </w:t>
      </w:r>
    </w:p>
    <w:p w14:paraId="40C4A315" w14:textId="77777777" w:rsidR="000457C7" w:rsidRPr="007B1366" w:rsidRDefault="000457C7" w:rsidP="00C846F0">
      <w:pPr>
        <w:pStyle w:val="ListParagraph"/>
        <w:ind w:left="644" w:firstLine="0"/>
        <w:jc w:val="left"/>
        <w:rPr>
          <w:sz w:val="24"/>
          <w:szCs w:val="24"/>
        </w:rPr>
      </w:pPr>
    </w:p>
    <w:tbl>
      <w:tblPr>
        <w:tblStyle w:val="TableGrid"/>
        <w:tblW w:w="0" w:type="auto"/>
        <w:tblInd w:w="644" w:type="dxa"/>
        <w:tblLook w:val="04A0" w:firstRow="1" w:lastRow="0" w:firstColumn="1" w:lastColumn="0" w:noHBand="0" w:noVBand="1"/>
      </w:tblPr>
      <w:tblGrid>
        <w:gridCol w:w="2075"/>
        <w:gridCol w:w="2008"/>
        <w:gridCol w:w="1745"/>
      </w:tblGrid>
      <w:tr w:rsidR="00410510" w14:paraId="2D1AAA84" w14:textId="1F62776E" w:rsidTr="000457C7">
        <w:trPr>
          <w:trHeight w:val="366"/>
        </w:trPr>
        <w:tc>
          <w:tcPr>
            <w:tcW w:w="2075" w:type="dxa"/>
          </w:tcPr>
          <w:p w14:paraId="698244CC" w14:textId="5C7FFAAB" w:rsidR="00410510" w:rsidRPr="007B1366" w:rsidRDefault="00410510" w:rsidP="00C846F0">
            <w:pPr>
              <w:pStyle w:val="ListParagraph"/>
              <w:ind w:left="0" w:firstLine="0"/>
              <w:jc w:val="left"/>
              <w:rPr>
                <w:lang w:val="sr-Cyrl-ME"/>
              </w:rPr>
            </w:pPr>
          </w:p>
        </w:tc>
        <w:tc>
          <w:tcPr>
            <w:tcW w:w="2008" w:type="dxa"/>
          </w:tcPr>
          <w:p w14:paraId="45962BC9" w14:textId="61DAB730" w:rsidR="00410510" w:rsidRPr="007B1366" w:rsidRDefault="00410510" w:rsidP="00C846F0">
            <w:pPr>
              <w:jc w:val="both"/>
              <w:rPr>
                <w:noProof/>
                <w:sz w:val="22"/>
                <w:szCs w:val="22"/>
              </w:rPr>
            </w:pPr>
            <w:r w:rsidRPr="007B1366">
              <w:rPr>
                <w:noProof/>
                <w:sz w:val="22"/>
                <w:szCs w:val="22"/>
              </w:rPr>
              <w:t>c0 (22, 3144)</w:t>
            </w:r>
          </w:p>
        </w:tc>
        <w:tc>
          <w:tcPr>
            <w:tcW w:w="1745" w:type="dxa"/>
          </w:tcPr>
          <w:p w14:paraId="1F8C86D6" w14:textId="2F07854B" w:rsidR="00410510" w:rsidRPr="007B1366" w:rsidRDefault="00410510" w:rsidP="00C846F0">
            <w:pPr>
              <w:pStyle w:val="ListParagraph"/>
              <w:ind w:left="0" w:firstLine="0"/>
              <w:jc w:val="left"/>
              <w:rPr>
                <w:noProof/>
              </w:rPr>
            </w:pPr>
            <w:r w:rsidRPr="007B1366">
              <w:rPr>
                <w:noProof/>
              </w:rPr>
              <w:t>c1 (1, 22)</w:t>
            </w:r>
          </w:p>
        </w:tc>
      </w:tr>
      <w:tr w:rsidR="00410510" w14:paraId="2DE4158A" w14:textId="6D1D8B58" w:rsidTr="000457C7">
        <w:trPr>
          <w:trHeight w:val="366"/>
        </w:trPr>
        <w:tc>
          <w:tcPr>
            <w:tcW w:w="2075" w:type="dxa"/>
          </w:tcPr>
          <w:p w14:paraId="730C6464" w14:textId="55704383" w:rsidR="00410510" w:rsidRPr="007B1366" w:rsidRDefault="00410510" w:rsidP="00C846F0">
            <w:pPr>
              <w:pStyle w:val="ListParagraph"/>
              <w:ind w:left="0" w:firstLine="0"/>
              <w:jc w:val="left"/>
              <w:rPr>
                <w:lang w:val="sr-Cyrl-ME"/>
              </w:rPr>
            </w:pPr>
            <w:r w:rsidRPr="007B1366">
              <w:rPr>
                <w:noProof/>
              </w:rPr>
              <w:t>c0</w:t>
            </w:r>
          </w:p>
        </w:tc>
        <w:tc>
          <w:tcPr>
            <w:tcW w:w="2008" w:type="dxa"/>
          </w:tcPr>
          <w:p w14:paraId="3D743362" w14:textId="1A95FECA" w:rsidR="00410510" w:rsidRPr="007B1366" w:rsidRDefault="00410510" w:rsidP="00C846F0">
            <w:pPr>
              <w:pStyle w:val="ListParagraph"/>
              <w:ind w:left="0" w:firstLine="0"/>
              <w:jc w:val="left"/>
              <w:rPr>
                <w:lang w:val="sr-Cyrl-ME"/>
              </w:rPr>
            </w:pPr>
            <w:r w:rsidRPr="007B1366">
              <w:rPr>
                <w:noProof/>
              </w:rPr>
              <w:t xml:space="preserve">0.9353897   </w:t>
            </w:r>
          </w:p>
        </w:tc>
        <w:tc>
          <w:tcPr>
            <w:tcW w:w="1745" w:type="dxa"/>
          </w:tcPr>
          <w:p w14:paraId="21779360" w14:textId="7E27401E" w:rsidR="00410510" w:rsidRPr="007B1366" w:rsidRDefault="00410510" w:rsidP="00C846F0">
            <w:pPr>
              <w:pStyle w:val="ListParagraph"/>
              <w:ind w:left="0" w:firstLine="0"/>
              <w:jc w:val="left"/>
              <w:rPr>
                <w:lang w:val="sr-Cyrl-ME"/>
              </w:rPr>
            </w:pPr>
            <w:r w:rsidRPr="007B1366">
              <w:rPr>
                <w:noProof/>
              </w:rPr>
              <w:t xml:space="preserve">0.0306771  </w:t>
            </w:r>
          </w:p>
        </w:tc>
      </w:tr>
      <w:tr w:rsidR="00410510" w14:paraId="21E22399" w14:textId="035D8CA4" w:rsidTr="000457C7">
        <w:trPr>
          <w:trHeight w:val="366"/>
        </w:trPr>
        <w:tc>
          <w:tcPr>
            <w:tcW w:w="2075" w:type="dxa"/>
          </w:tcPr>
          <w:p w14:paraId="221B07EE" w14:textId="68D3D847" w:rsidR="00410510" w:rsidRPr="007B1366" w:rsidRDefault="00410510" w:rsidP="00C846F0">
            <w:pPr>
              <w:pStyle w:val="ListParagraph"/>
              <w:ind w:left="0" w:firstLine="0"/>
              <w:jc w:val="left"/>
              <w:rPr>
                <w:lang w:val="sr-Cyrl-ME"/>
              </w:rPr>
            </w:pPr>
            <w:r w:rsidRPr="007B1366">
              <w:rPr>
                <w:noProof/>
              </w:rPr>
              <w:t>c1</w:t>
            </w:r>
          </w:p>
        </w:tc>
        <w:tc>
          <w:tcPr>
            <w:tcW w:w="2008" w:type="dxa"/>
          </w:tcPr>
          <w:p w14:paraId="020C032A" w14:textId="3FB082AB" w:rsidR="00410510" w:rsidRPr="007B1366" w:rsidRDefault="00410510" w:rsidP="00C846F0">
            <w:pPr>
              <w:pStyle w:val="ListParagraph"/>
              <w:ind w:left="0" w:firstLine="0"/>
              <w:jc w:val="left"/>
              <w:rPr>
                <w:lang w:val="sr-Cyrl-ME"/>
              </w:rPr>
            </w:pPr>
            <w:r w:rsidRPr="007B1366">
              <w:rPr>
                <w:noProof/>
              </w:rPr>
              <w:t xml:space="preserve">0.0306771   </w:t>
            </w:r>
          </w:p>
        </w:tc>
        <w:tc>
          <w:tcPr>
            <w:tcW w:w="1745" w:type="dxa"/>
          </w:tcPr>
          <w:p w14:paraId="36E91CFC" w14:textId="088F47DD" w:rsidR="00410510" w:rsidRPr="007B1366" w:rsidRDefault="00410510" w:rsidP="00C846F0">
            <w:pPr>
              <w:pStyle w:val="ListParagraph"/>
              <w:ind w:left="0" w:firstLine="0"/>
              <w:jc w:val="left"/>
              <w:rPr>
                <w:noProof/>
              </w:rPr>
            </w:pPr>
            <w:r w:rsidRPr="007B1366">
              <w:rPr>
                <w:noProof/>
              </w:rPr>
              <w:t xml:space="preserve">0.003256  </w:t>
            </w:r>
          </w:p>
        </w:tc>
      </w:tr>
    </w:tbl>
    <w:p w14:paraId="136677E1" w14:textId="17F9E8F0" w:rsidR="00AF3B48" w:rsidRPr="007C5C77" w:rsidRDefault="00AF3B48" w:rsidP="00C846F0">
      <w:pPr>
        <w:pStyle w:val="ListParagraph"/>
        <w:ind w:left="644" w:firstLine="0"/>
        <w:jc w:val="left"/>
        <w:rPr>
          <w:sz w:val="24"/>
          <w:szCs w:val="24"/>
          <w:lang w:val="sr-Cyrl-ME"/>
        </w:rPr>
      </w:pPr>
      <w:r w:rsidRPr="00AF3B48">
        <w:rPr>
          <w:sz w:val="24"/>
          <w:szCs w:val="24"/>
          <w:lang w:val="sr-Cyrl-ME"/>
        </w:rPr>
        <w:t>Коефицијент асортативности за категорички подељене чворова према њиховим степенима чвора је 0.0642.</w:t>
      </w:r>
      <w:r w:rsidR="007B1366" w:rsidRPr="007B1366">
        <w:t xml:space="preserve"> </w:t>
      </w:r>
      <w:r w:rsidR="007B1366" w:rsidRPr="007B1366">
        <w:rPr>
          <w:sz w:val="24"/>
          <w:szCs w:val="24"/>
          <w:lang w:val="sr-Cyrl-ME"/>
        </w:rPr>
        <w:t xml:space="preserve">За </w:t>
      </w:r>
      <w:r w:rsidR="007B1366">
        <w:rPr>
          <w:sz w:val="24"/>
          <w:szCs w:val="24"/>
        </w:rPr>
        <w:t>Havel-Hakimi</w:t>
      </w:r>
      <w:r w:rsidR="007B1366" w:rsidRPr="007B1366">
        <w:rPr>
          <w:sz w:val="24"/>
          <w:szCs w:val="24"/>
          <w:lang w:val="sr-Cyrl-ME"/>
        </w:rPr>
        <w:t xml:space="preserve"> мрежу са истом расподелом чворова по степену као код посматране мреже добијамо коефицијент асортативности -0.4146.</w:t>
      </w:r>
    </w:p>
    <w:p w14:paraId="7D73AC28" w14:textId="5D119F8B" w:rsidR="005D1AC7" w:rsidRPr="00AF3B48" w:rsidRDefault="00AF3B48" w:rsidP="00C846F0">
      <w:pPr>
        <w:pStyle w:val="ListParagraph"/>
        <w:ind w:left="644" w:firstLine="0"/>
        <w:jc w:val="left"/>
        <w:rPr>
          <w:sz w:val="24"/>
          <w:szCs w:val="24"/>
          <w:lang w:val="sr-Cyrl-ME"/>
        </w:rPr>
      </w:pPr>
      <w:r w:rsidRPr="00AF3B48">
        <w:rPr>
          <w:sz w:val="24"/>
          <w:szCs w:val="24"/>
          <w:lang w:val="sr-Cyrl-ME"/>
        </w:rPr>
        <w:t>Сабирањем елемента главе дијагонале матрице добијамо да је вероватноћа 0.9386 да су чворови истих група међусобно повезани.</w:t>
      </w:r>
    </w:p>
    <w:p w14:paraId="769A8254" w14:textId="543EEA30" w:rsidR="003B7819" w:rsidRPr="00255EB6" w:rsidRDefault="003B7819" w:rsidP="00EB5151">
      <w:pPr>
        <w:pStyle w:val="Caption"/>
        <w:keepNext/>
        <w:rPr>
          <w:b w:val="0"/>
          <w:bCs w:val="0"/>
          <w:sz w:val="22"/>
          <w:szCs w:val="22"/>
          <w:lang w:val="sr-Cyrl-ME"/>
        </w:rPr>
      </w:pPr>
    </w:p>
    <w:tbl>
      <w:tblPr>
        <w:tblStyle w:val="TableGrid"/>
        <w:tblW w:w="0" w:type="auto"/>
        <w:tblInd w:w="779" w:type="dxa"/>
        <w:tblLook w:val="04A0" w:firstRow="1" w:lastRow="0" w:firstColumn="1" w:lastColumn="0" w:noHBand="0" w:noVBand="1"/>
      </w:tblPr>
      <w:tblGrid>
        <w:gridCol w:w="424"/>
        <w:gridCol w:w="1396"/>
        <w:gridCol w:w="1176"/>
        <w:gridCol w:w="1151"/>
        <w:gridCol w:w="1151"/>
        <w:gridCol w:w="1151"/>
        <w:gridCol w:w="1151"/>
      </w:tblGrid>
      <w:tr w:rsidR="00002B2A" w14:paraId="18231369" w14:textId="5D0F1E0C" w:rsidTr="006F5276">
        <w:trPr>
          <w:trHeight w:val="505"/>
        </w:trPr>
        <w:tc>
          <w:tcPr>
            <w:tcW w:w="261" w:type="dxa"/>
          </w:tcPr>
          <w:p w14:paraId="1ACE5F7E" w14:textId="77777777" w:rsidR="00002B2A" w:rsidRDefault="00002B2A" w:rsidP="00C846F0">
            <w:pPr>
              <w:pStyle w:val="ListParagraph"/>
              <w:ind w:left="0" w:firstLine="0"/>
              <w:rPr>
                <w:lang w:val="sr-Cyrl-ME"/>
              </w:rPr>
            </w:pPr>
          </w:p>
        </w:tc>
        <w:tc>
          <w:tcPr>
            <w:tcW w:w="798" w:type="dxa"/>
          </w:tcPr>
          <w:p w14:paraId="7A322369" w14:textId="4828EE2B" w:rsidR="00002B2A" w:rsidRPr="00002B2A" w:rsidRDefault="00002B2A" w:rsidP="00C846F0">
            <w:pPr>
              <w:pStyle w:val="ListParagraph"/>
              <w:ind w:left="0" w:firstLine="0"/>
              <w:rPr>
                <w:lang w:val="sr-Cyrl-ME"/>
              </w:rPr>
            </w:pPr>
            <w:r w:rsidRPr="00002B2A">
              <w:rPr>
                <w:lang w:val="es-PE"/>
              </w:rPr>
              <w:t>c0(125,3144)</w:t>
            </w:r>
          </w:p>
        </w:tc>
        <w:tc>
          <w:tcPr>
            <w:tcW w:w="763" w:type="dxa"/>
          </w:tcPr>
          <w:p w14:paraId="70856DA6" w14:textId="250499E6" w:rsidR="00002B2A" w:rsidRPr="00002B2A" w:rsidRDefault="00002B2A" w:rsidP="00C846F0">
            <w:pPr>
              <w:pStyle w:val="ListParagraph"/>
              <w:ind w:left="0" w:firstLine="0"/>
              <w:rPr>
                <w:lang w:val="sr-Cyrl-ME"/>
              </w:rPr>
            </w:pPr>
            <w:r w:rsidRPr="00002B2A">
              <w:rPr>
                <w:lang w:val="es-PE"/>
              </w:rPr>
              <w:t>c1(51,125)</w:t>
            </w:r>
          </w:p>
        </w:tc>
        <w:tc>
          <w:tcPr>
            <w:tcW w:w="763" w:type="dxa"/>
          </w:tcPr>
          <w:p w14:paraId="49CC78E8" w14:textId="010096A6" w:rsidR="00002B2A" w:rsidRPr="00002B2A" w:rsidRDefault="00002B2A" w:rsidP="00C846F0">
            <w:pPr>
              <w:pStyle w:val="ListParagraph"/>
              <w:ind w:left="0" w:firstLine="0"/>
              <w:rPr>
                <w:lang w:val="sr-Cyrl-ME"/>
              </w:rPr>
            </w:pPr>
            <w:r w:rsidRPr="00002B2A">
              <w:rPr>
                <w:lang w:val="es-PE"/>
              </w:rPr>
              <w:t>c2(22,51)</w:t>
            </w:r>
          </w:p>
        </w:tc>
        <w:tc>
          <w:tcPr>
            <w:tcW w:w="763" w:type="dxa"/>
          </w:tcPr>
          <w:p w14:paraId="44474302" w14:textId="3CA42A89" w:rsidR="00002B2A" w:rsidRPr="00002B2A" w:rsidRDefault="00002B2A" w:rsidP="00C846F0">
            <w:pPr>
              <w:pStyle w:val="ListParagraph"/>
              <w:ind w:left="0" w:firstLine="0"/>
              <w:rPr>
                <w:lang w:val="sr-Cyrl-ME"/>
              </w:rPr>
            </w:pPr>
            <w:r w:rsidRPr="00002B2A">
              <w:rPr>
                <w:lang w:val="es-PE"/>
              </w:rPr>
              <w:t>c3(6,22)</w:t>
            </w:r>
          </w:p>
        </w:tc>
        <w:tc>
          <w:tcPr>
            <w:tcW w:w="763" w:type="dxa"/>
          </w:tcPr>
          <w:p w14:paraId="7CE27EB0" w14:textId="7430CFB3" w:rsidR="00002B2A" w:rsidRPr="00002B2A" w:rsidRDefault="00002B2A" w:rsidP="00C846F0">
            <w:pPr>
              <w:pStyle w:val="ListParagraph"/>
              <w:ind w:left="0" w:firstLine="0"/>
              <w:rPr>
                <w:lang w:val="sr-Cyrl-ME"/>
              </w:rPr>
            </w:pPr>
            <w:r w:rsidRPr="00002B2A">
              <w:rPr>
                <w:lang w:val="es-PE"/>
              </w:rPr>
              <w:t>c4(2,6)</w:t>
            </w:r>
          </w:p>
        </w:tc>
        <w:tc>
          <w:tcPr>
            <w:tcW w:w="742" w:type="dxa"/>
          </w:tcPr>
          <w:p w14:paraId="2800A514" w14:textId="5924B276" w:rsidR="00002B2A" w:rsidRPr="00002B2A" w:rsidRDefault="00002B2A" w:rsidP="00C846F0">
            <w:pPr>
              <w:pStyle w:val="ListParagraph"/>
              <w:ind w:left="0" w:firstLine="0"/>
              <w:rPr>
                <w:lang w:val="sr-Cyrl-ME"/>
              </w:rPr>
            </w:pPr>
            <w:r w:rsidRPr="00002B2A">
              <w:rPr>
                <w:lang w:val="es-PE"/>
              </w:rPr>
              <w:t>c5(1,2)</w:t>
            </w:r>
          </w:p>
        </w:tc>
      </w:tr>
      <w:tr w:rsidR="00002B2A" w14:paraId="315D4BBD" w14:textId="3BC9A743" w:rsidTr="006F5276">
        <w:trPr>
          <w:trHeight w:val="519"/>
        </w:trPr>
        <w:tc>
          <w:tcPr>
            <w:tcW w:w="261" w:type="dxa"/>
          </w:tcPr>
          <w:p w14:paraId="14AC6529" w14:textId="31AEA2F0" w:rsidR="00002B2A" w:rsidRPr="005D1AC7" w:rsidRDefault="00002B2A" w:rsidP="00C846F0">
            <w:pPr>
              <w:pStyle w:val="ListParagraph"/>
              <w:ind w:left="0" w:firstLine="0"/>
            </w:pPr>
            <w:r>
              <w:lastRenderedPageBreak/>
              <w:t>c0</w:t>
            </w:r>
          </w:p>
        </w:tc>
        <w:tc>
          <w:tcPr>
            <w:tcW w:w="798" w:type="dxa"/>
          </w:tcPr>
          <w:p w14:paraId="34B18A58" w14:textId="20E76933" w:rsidR="00002B2A" w:rsidRPr="00002B2A" w:rsidRDefault="00002B2A" w:rsidP="00C846F0">
            <w:pPr>
              <w:pStyle w:val="ListParagraph"/>
              <w:ind w:left="0" w:firstLine="0"/>
              <w:rPr>
                <w:lang w:val="sr-Cyrl-ME"/>
              </w:rPr>
            </w:pPr>
            <w:r w:rsidRPr="00002B2A">
              <w:rPr>
                <w:lang w:val="es-PE"/>
              </w:rPr>
              <w:t xml:space="preserve">0.5195503    </w:t>
            </w:r>
          </w:p>
        </w:tc>
        <w:tc>
          <w:tcPr>
            <w:tcW w:w="763" w:type="dxa"/>
          </w:tcPr>
          <w:p w14:paraId="1A153181" w14:textId="09AFDE13" w:rsidR="00002B2A" w:rsidRPr="00002B2A" w:rsidRDefault="00002B2A" w:rsidP="00C846F0">
            <w:pPr>
              <w:pStyle w:val="ListParagraph"/>
              <w:ind w:left="0" w:firstLine="0"/>
              <w:rPr>
                <w:lang w:val="sr-Cyrl-ME"/>
              </w:rPr>
            </w:pPr>
            <w:r w:rsidRPr="00002B2A">
              <w:rPr>
                <w:lang w:val="es-PE"/>
              </w:rPr>
              <w:t xml:space="preserve">0.1404058   </w:t>
            </w:r>
          </w:p>
        </w:tc>
        <w:tc>
          <w:tcPr>
            <w:tcW w:w="763" w:type="dxa"/>
          </w:tcPr>
          <w:p w14:paraId="3A18EC0B" w14:textId="716238EC" w:rsidR="00002B2A" w:rsidRPr="00002B2A" w:rsidRDefault="00002B2A" w:rsidP="00C846F0">
            <w:pPr>
              <w:pStyle w:val="ListParagraph"/>
              <w:ind w:left="0" w:firstLine="0"/>
              <w:rPr>
                <w:lang w:val="sr-Cyrl-ME"/>
              </w:rPr>
            </w:pPr>
            <w:r w:rsidRPr="00002B2A">
              <w:rPr>
                <w:lang w:val="es-PE"/>
              </w:rPr>
              <w:t xml:space="preserve">0.0590539  </w:t>
            </w:r>
          </w:p>
        </w:tc>
        <w:tc>
          <w:tcPr>
            <w:tcW w:w="763" w:type="dxa"/>
          </w:tcPr>
          <w:p w14:paraId="69243517" w14:textId="7CE67EEC" w:rsidR="00002B2A" w:rsidRPr="00002B2A" w:rsidRDefault="00002B2A" w:rsidP="00C846F0">
            <w:pPr>
              <w:pStyle w:val="ListParagraph"/>
              <w:ind w:left="0" w:firstLine="0"/>
              <w:rPr>
                <w:lang w:val="sr-Cyrl-ME"/>
              </w:rPr>
            </w:pPr>
            <w:r w:rsidRPr="00002B2A">
              <w:rPr>
                <w:lang w:val="es-PE"/>
              </w:rPr>
              <w:t xml:space="preserve">0.0221261  </w:t>
            </w:r>
          </w:p>
        </w:tc>
        <w:tc>
          <w:tcPr>
            <w:tcW w:w="763" w:type="dxa"/>
          </w:tcPr>
          <w:p w14:paraId="2D159E0E" w14:textId="126554AE" w:rsidR="00002B2A" w:rsidRPr="00002B2A" w:rsidRDefault="00002B2A" w:rsidP="00C846F0">
            <w:pPr>
              <w:pStyle w:val="ListParagraph"/>
              <w:ind w:left="0" w:firstLine="0"/>
              <w:rPr>
                <w:lang w:val="sr-Cyrl-ME"/>
              </w:rPr>
            </w:pPr>
            <w:r w:rsidRPr="00002B2A">
              <w:rPr>
                <w:lang w:val="es-PE"/>
              </w:rPr>
              <w:t>0.0051835</w:t>
            </w:r>
          </w:p>
        </w:tc>
        <w:tc>
          <w:tcPr>
            <w:tcW w:w="742" w:type="dxa"/>
          </w:tcPr>
          <w:p w14:paraId="42229B9E" w14:textId="07630E5B" w:rsidR="00002B2A" w:rsidRPr="00002B2A" w:rsidRDefault="00002B2A" w:rsidP="00C846F0">
            <w:pPr>
              <w:pStyle w:val="ListParagraph"/>
              <w:ind w:left="0" w:firstLine="0"/>
              <w:rPr>
                <w:lang w:val="es-PE"/>
              </w:rPr>
            </w:pPr>
            <w:r w:rsidRPr="00002B2A">
              <w:rPr>
                <w:lang w:val="es-PE"/>
              </w:rPr>
              <w:t>0.0018638</w:t>
            </w:r>
          </w:p>
        </w:tc>
      </w:tr>
      <w:tr w:rsidR="00002B2A" w14:paraId="05C2B976" w14:textId="44B8D3EA" w:rsidTr="006F5276">
        <w:trPr>
          <w:trHeight w:val="505"/>
        </w:trPr>
        <w:tc>
          <w:tcPr>
            <w:tcW w:w="261" w:type="dxa"/>
          </w:tcPr>
          <w:p w14:paraId="632F6487" w14:textId="58E144C9" w:rsidR="00002B2A" w:rsidRPr="005D1AC7" w:rsidRDefault="00002B2A" w:rsidP="00C846F0">
            <w:pPr>
              <w:pStyle w:val="ListParagraph"/>
              <w:ind w:left="0" w:firstLine="0"/>
            </w:pPr>
            <w:r>
              <w:t>c1</w:t>
            </w:r>
          </w:p>
        </w:tc>
        <w:tc>
          <w:tcPr>
            <w:tcW w:w="798" w:type="dxa"/>
          </w:tcPr>
          <w:p w14:paraId="2C308B33" w14:textId="7A5B6B81" w:rsidR="00002B2A" w:rsidRPr="00002B2A" w:rsidRDefault="00002B2A" w:rsidP="00C846F0">
            <w:pPr>
              <w:pStyle w:val="ListParagraph"/>
              <w:ind w:left="0" w:firstLine="0"/>
              <w:rPr>
                <w:lang w:val="sr-Cyrl-ME"/>
              </w:rPr>
            </w:pPr>
            <w:r w:rsidRPr="00002B2A">
              <w:rPr>
                <w:lang w:val="es-PE"/>
              </w:rPr>
              <w:t xml:space="preserve">0.1404058    </w:t>
            </w:r>
          </w:p>
        </w:tc>
        <w:tc>
          <w:tcPr>
            <w:tcW w:w="763" w:type="dxa"/>
          </w:tcPr>
          <w:p w14:paraId="5D58FC8A" w14:textId="31986FA7" w:rsidR="00002B2A" w:rsidRPr="00002B2A" w:rsidRDefault="00002B2A" w:rsidP="00C846F0">
            <w:pPr>
              <w:pStyle w:val="ListParagraph"/>
              <w:ind w:left="0" w:firstLine="0"/>
              <w:rPr>
                <w:lang w:val="sr-Cyrl-ME"/>
              </w:rPr>
            </w:pPr>
            <w:r w:rsidRPr="00002B2A">
              <w:rPr>
                <w:lang w:val="es-PE"/>
              </w:rPr>
              <w:t xml:space="preserve">0.0096851   </w:t>
            </w:r>
          </w:p>
        </w:tc>
        <w:tc>
          <w:tcPr>
            <w:tcW w:w="763" w:type="dxa"/>
          </w:tcPr>
          <w:p w14:paraId="39DD323E" w14:textId="5B725F26" w:rsidR="00002B2A" w:rsidRPr="00002B2A" w:rsidRDefault="00002B2A" w:rsidP="00C846F0">
            <w:pPr>
              <w:pStyle w:val="ListParagraph"/>
              <w:ind w:left="0" w:firstLine="0"/>
              <w:rPr>
                <w:lang w:val="sr-Cyrl-ME"/>
              </w:rPr>
            </w:pPr>
            <w:r w:rsidRPr="00002B2A">
              <w:rPr>
                <w:lang w:val="es-PE"/>
              </w:rPr>
              <w:t xml:space="preserve">0.0023002  </w:t>
            </w:r>
          </w:p>
        </w:tc>
        <w:tc>
          <w:tcPr>
            <w:tcW w:w="763" w:type="dxa"/>
          </w:tcPr>
          <w:p w14:paraId="75DD54E1" w14:textId="20E47922" w:rsidR="00002B2A" w:rsidRPr="00002B2A" w:rsidRDefault="00002B2A" w:rsidP="00C846F0">
            <w:pPr>
              <w:pStyle w:val="ListParagraph"/>
              <w:ind w:left="0" w:firstLine="0"/>
              <w:rPr>
                <w:lang w:val="sr-Cyrl-ME"/>
              </w:rPr>
            </w:pPr>
            <w:r w:rsidRPr="00002B2A">
              <w:rPr>
                <w:lang w:val="es-PE"/>
              </w:rPr>
              <w:t xml:space="preserve">0.0005034  </w:t>
            </w:r>
          </w:p>
        </w:tc>
        <w:tc>
          <w:tcPr>
            <w:tcW w:w="763" w:type="dxa"/>
          </w:tcPr>
          <w:p w14:paraId="470E2C35" w14:textId="36EF75DD" w:rsidR="00002B2A" w:rsidRPr="00002B2A" w:rsidRDefault="00002B2A" w:rsidP="00C846F0">
            <w:pPr>
              <w:pStyle w:val="ListParagraph"/>
              <w:ind w:left="0" w:firstLine="0"/>
              <w:rPr>
                <w:lang w:val="sr-Cyrl-ME"/>
              </w:rPr>
            </w:pPr>
            <w:r w:rsidRPr="00002B2A">
              <w:rPr>
                <w:lang w:val="es-PE"/>
              </w:rPr>
              <w:t>0.0001211</w:t>
            </w:r>
          </w:p>
        </w:tc>
        <w:tc>
          <w:tcPr>
            <w:tcW w:w="742" w:type="dxa"/>
          </w:tcPr>
          <w:p w14:paraId="01A697D8" w14:textId="685BB527" w:rsidR="00002B2A" w:rsidRPr="00002B2A" w:rsidRDefault="00002B2A" w:rsidP="00C846F0">
            <w:pPr>
              <w:pStyle w:val="ListParagraph"/>
              <w:ind w:left="0" w:firstLine="0"/>
              <w:rPr>
                <w:lang w:val="es-PE"/>
              </w:rPr>
            </w:pPr>
            <w:r w:rsidRPr="00002B2A">
              <w:rPr>
                <w:lang w:val="es-PE"/>
              </w:rPr>
              <w:t xml:space="preserve">3.5e-05  </w:t>
            </w:r>
          </w:p>
        </w:tc>
      </w:tr>
      <w:tr w:rsidR="00002B2A" w14:paraId="637C6442" w14:textId="6F1BF928" w:rsidTr="006F5276">
        <w:trPr>
          <w:trHeight w:val="505"/>
        </w:trPr>
        <w:tc>
          <w:tcPr>
            <w:tcW w:w="261" w:type="dxa"/>
          </w:tcPr>
          <w:p w14:paraId="1A518CEE" w14:textId="43B6777F" w:rsidR="00002B2A" w:rsidRPr="005D1AC7" w:rsidRDefault="00002B2A" w:rsidP="00C846F0">
            <w:pPr>
              <w:pStyle w:val="ListParagraph"/>
              <w:ind w:left="0" w:firstLine="0"/>
            </w:pPr>
            <w:r>
              <w:t>c2</w:t>
            </w:r>
          </w:p>
        </w:tc>
        <w:tc>
          <w:tcPr>
            <w:tcW w:w="798" w:type="dxa"/>
          </w:tcPr>
          <w:p w14:paraId="45984E9E" w14:textId="2AFEB130" w:rsidR="00002B2A" w:rsidRPr="00002B2A" w:rsidRDefault="00002B2A" w:rsidP="00C846F0">
            <w:pPr>
              <w:pStyle w:val="ListParagraph"/>
              <w:ind w:left="0" w:firstLine="0"/>
              <w:rPr>
                <w:lang w:val="sr-Cyrl-ME"/>
              </w:rPr>
            </w:pPr>
            <w:r w:rsidRPr="00002B2A">
              <w:rPr>
                <w:lang w:val="es-PE"/>
              </w:rPr>
              <w:t xml:space="preserve">0.0590539    </w:t>
            </w:r>
          </w:p>
        </w:tc>
        <w:tc>
          <w:tcPr>
            <w:tcW w:w="763" w:type="dxa"/>
          </w:tcPr>
          <w:p w14:paraId="7F0CDA29" w14:textId="0EBCD5F6" w:rsidR="00002B2A" w:rsidRPr="00002B2A" w:rsidRDefault="00002B2A" w:rsidP="00C846F0">
            <w:pPr>
              <w:pStyle w:val="ListParagraph"/>
              <w:ind w:left="0" w:firstLine="0"/>
              <w:rPr>
                <w:lang w:val="sr-Cyrl-ME"/>
              </w:rPr>
            </w:pPr>
            <w:r w:rsidRPr="00002B2A">
              <w:rPr>
                <w:lang w:val="es-PE"/>
              </w:rPr>
              <w:t xml:space="preserve">0.0023002   </w:t>
            </w:r>
          </w:p>
        </w:tc>
        <w:tc>
          <w:tcPr>
            <w:tcW w:w="763" w:type="dxa"/>
          </w:tcPr>
          <w:p w14:paraId="2B1A6423" w14:textId="767C7B43" w:rsidR="00002B2A" w:rsidRPr="00002B2A" w:rsidRDefault="00002B2A" w:rsidP="00C846F0">
            <w:pPr>
              <w:pStyle w:val="ListParagraph"/>
              <w:ind w:left="0" w:firstLine="0"/>
              <w:rPr>
                <w:lang w:val="sr-Cyrl-ME"/>
              </w:rPr>
            </w:pPr>
            <w:r w:rsidRPr="00002B2A">
              <w:rPr>
                <w:lang w:val="es-PE"/>
              </w:rPr>
              <w:t xml:space="preserve">0.0029119  </w:t>
            </w:r>
          </w:p>
        </w:tc>
        <w:tc>
          <w:tcPr>
            <w:tcW w:w="763" w:type="dxa"/>
          </w:tcPr>
          <w:p w14:paraId="2E805554" w14:textId="658AABB0" w:rsidR="00002B2A" w:rsidRPr="00002B2A" w:rsidRDefault="00002B2A" w:rsidP="00C846F0">
            <w:pPr>
              <w:pStyle w:val="ListParagraph"/>
              <w:ind w:left="0" w:firstLine="0"/>
              <w:rPr>
                <w:lang w:val="sr-Cyrl-ME"/>
              </w:rPr>
            </w:pPr>
            <w:r w:rsidRPr="00002B2A">
              <w:rPr>
                <w:lang w:val="es-PE"/>
              </w:rPr>
              <w:t xml:space="preserve">0.0005416  </w:t>
            </w:r>
          </w:p>
        </w:tc>
        <w:tc>
          <w:tcPr>
            <w:tcW w:w="763" w:type="dxa"/>
          </w:tcPr>
          <w:p w14:paraId="0C563D5A" w14:textId="220CD645" w:rsidR="00002B2A" w:rsidRPr="00002B2A" w:rsidRDefault="00002B2A" w:rsidP="00C846F0">
            <w:pPr>
              <w:pStyle w:val="ListParagraph"/>
              <w:ind w:left="0" w:firstLine="0"/>
              <w:rPr>
                <w:lang w:val="sr-Cyrl-ME"/>
              </w:rPr>
            </w:pPr>
            <w:r w:rsidRPr="00002B2A">
              <w:rPr>
                <w:lang w:val="es-PE"/>
              </w:rPr>
              <w:t>0.0001211</w:t>
            </w:r>
          </w:p>
        </w:tc>
        <w:tc>
          <w:tcPr>
            <w:tcW w:w="742" w:type="dxa"/>
          </w:tcPr>
          <w:p w14:paraId="1F325C82" w14:textId="62E47CB4" w:rsidR="00002B2A" w:rsidRPr="00002B2A" w:rsidRDefault="00002B2A" w:rsidP="00C846F0">
            <w:pPr>
              <w:pStyle w:val="ListParagraph"/>
              <w:ind w:left="0" w:firstLine="0"/>
              <w:rPr>
                <w:lang w:val="es-PE"/>
              </w:rPr>
            </w:pPr>
            <w:r w:rsidRPr="00002B2A">
              <w:rPr>
                <w:lang w:val="es-PE"/>
              </w:rPr>
              <w:t>4.14e-05</w:t>
            </w:r>
          </w:p>
        </w:tc>
      </w:tr>
      <w:tr w:rsidR="00002B2A" w14:paraId="69B80AB5" w14:textId="6A13B8AC" w:rsidTr="006F5276">
        <w:trPr>
          <w:trHeight w:val="505"/>
        </w:trPr>
        <w:tc>
          <w:tcPr>
            <w:tcW w:w="261" w:type="dxa"/>
          </w:tcPr>
          <w:p w14:paraId="361F2B84" w14:textId="647F7F8B" w:rsidR="00002B2A" w:rsidRPr="005D1AC7" w:rsidRDefault="00002B2A" w:rsidP="00C846F0">
            <w:pPr>
              <w:pStyle w:val="ListParagraph"/>
              <w:ind w:left="0" w:firstLine="0"/>
            </w:pPr>
            <w:r>
              <w:t>c3</w:t>
            </w:r>
          </w:p>
        </w:tc>
        <w:tc>
          <w:tcPr>
            <w:tcW w:w="798" w:type="dxa"/>
          </w:tcPr>
          <w:p w14:paraId="64D5443D" w14:textId="0CE80C5B" w:rsidR="00002B2A" w:rsidRPr="00002B2A" w:rsidRDefault="00002B2A" w:rsidP="00C846F0">
            <w:pPr>
              <w:pStyle w:val="ListParagraph"/>
              <w:ind w:left="0" w:firstLine="0"/>
              <w:rPr>
                <w:lang w:val="sr-Cyrl-ME"/>
              </w:rPr>
            </w:pPr>
            <w:r w:rsidRPr="00002B2A">
              <w:rPr>
                <w:lang w:val="es-PE"/>
              </w:rPr>
              <w:t xml:space="preserve">0.0221261    </w:t>
            </w:r>
          </w:p>
        </w:tc>
        <w:tc>
          <w:tcPr>
            <w:tcW w:w="763" w:type="dxa"/>
          </w:tcPr>
          <w:p w14:paraId="64A7B778" w14:textId="51CE77C8" w:rsidR="00002B2A" w:rsidRPr="00002B2A" w:rsidRDefault="00002B2A" w:rsidP="00C846F0">
            <w:pPr>
              <w:pStyle w:val="ListParagraph"/>
              <w:ind w:left="0" w:firstLine="0"/>
              <w:rPr>
                <w:lang w:val="sr-Cyrl-ME"/>
              </w:rPr>
            </w:pPr>
            <w:r w:rsidRPr="00002B2A">
              <w:rPr>
                <w:lang w:val="es-PE"/>
              </w:rPr>
              <w:t xml:space="preserve">0.0005034   </w:t>
            </w:r>
          </w:p>
        </w:tc>
        <w:tc>
          <w:tcPr>
            <w:tcW w:w="763" w:type="dxa"/>
          </w:tcPr>
          <w:p w14:paraId="1136523C" w14:textId="1BBB5875" w:rsidR="00002B2A" w:rsidRPr="00002B2A" w:rsidRDefault="00002B2A" w:rsidP="00C846F0">
            <w:pPr>
              <w:pStyle w:val="ListParagraph"/>
              <w:ind w:left="0" w:firstLine="0"/>
              <w:rPr>
                <w:lang w:val="sr-Cyrl-ME"/>
              </w:rPr>
            </w:pPr>
            <w:r w:rsidRPr="00002B2A">
              <w:rPr>
                <w:lang w:val="es-PE"/>
              </w:rPr>
              <w:t xml:space="preserve">0.0005416  </w:t>
            </w:r>
          </w:p>
        </w:tc>
        <w:tc>
          <w:tcPr>
            <w:tcW w:w="763" w:type="dxa"/>
          </w:tcPr>
          <w:p w14:paraId="6BFD80E4" w14:textId="0668922D" w:rsidR="00002B2A" w:rsidRPr="00002B2A" w:rsidRDefault="00002B2A" w:rsidP="00C846F0">
            <w:pPr>
              <w:pStyle w:val="ListParagraph"/>
              <w:ind w:left="0" w:firstLine="0"/>
              <w:rPr>
                <w:lang w:val="sr-Cyrl-ME"/>
              </w:rPr>
            </w:pPr>
            <w:r w:rsidRPr="00002B2A">
              <w:rPr>
                <w:lang w:val="es-PE"/>
              </w:rPr>
              <w:t xml:space="preserve">0.0018064  </w:t>
            </w:r>
          </w:p>
        </w:tc>
        <w:tc>
          <w:tcPr>
            <w:tcW w:w="763" w:type="dxa"/>
          </w:tcPr>
          <w:p w14:paraId="77469466" w14:textId="14043712" w:rsidR="00002B2A" w:rsidRPr="00002B2A" w:rsidRDefault="00002B2A" w:rsidP="00C846F0">
            <w:pPr>
              <w:pStyle w:val="ListParagraph"/>
              <w:ind w:left="0" w:firstLine="0"/>
              <w:rPr>
                <w:lang w:val="sr-Cyrl-ME"/>
              </w:rPr>
            </w:pPr>
            <w:r w:rsidRPr="00002B2A">
              <w:rPr>
                <w:lang w:val="es-PE"/>
              </w:rPr>
              <w:t>0.000274</w:t>
            </w:r>
          </w:p>
        </w:tc>
        <w:tc>
          <w:tcPr>
            <w:tcW w:w="742" w:type="dxa"/>
          </w:tcPr>
          <w:p w14:paraId="11A08956" w14:textId="72EB32EE" w:rsidR="00002B2A" w:rsidRPr="00002B2A" w:rsidRDefault="00002B2A" w:rsidP="00C846F0">
            <w:pPr>
              <w:pStyle w:val="ListParagraph"/>
              <w:ind w:left="0" w:firstLine="0"/>
              <w:rPr>
                <w:lang w:val="es-PE"/>
              </w:rPr>
            </w:pPr>
            <w:r w:rsidRPr="00002B2A">
              <w:rPr>
                <w:lang w:val="es-PE"/>
              </w:rPr>
              <w:t>4.14e-05</w:t>
            </w:r>
          </w:p>
        </w:tc>
      </w:tr>
      <w:tr w:rsidR="00002B2A" w14:paraId="08206A98" w14:textId="56C15C77" w:rsidTr="006F5276">
        <w:trPr>
          <w:trHeight w:val="519"/>
        </w:trPr>
        <w:tc>
          <w:tcPr>
            <w:tcW w:w="261" w:type="dxa"/>
          </w:tcPr>
          <w:p w14:paraId="547FB31F" w14:textId="1CB43CE8" w:rsidR="00002B2A" w:rsidRPr="005D1AC7" w:rsidRDefault="00002B2A" w:rsidP="00C846F0">
            <w:pPr>
              <w:pStyle w:val="ListParagraph"/>
              <w:ind w:left="0" w:firstLine="0"/>
            </w:pPr>
            <w:r>
              <w:t>c4</w:t>
            </w:r>
          </w:p>
        </w:tc>
        <w:tc>
          <w:tcPr>
            <w:tcW w:w="798" w:type="dxa"/>
          </w:tcPr>
          <w:p w14:paraId="42077F48" w14:textId="49BAC25C" w:rsidR="00002B2A" w:rsidRPr="00002B2A" w:rsidRDefault="00002B2A" w:rsidP="00C846F0">
            <w:pPr>
              <w:pStyle w:val="ListParagraph"/>
              <w:ind w:left="0" w:firstLine="0"/>
              <w:rPr>
                <w:lang w:val="sr-Cyrl-ME"/>
              </w:rPr>
            </w:pPr>
            <w:r w:rsidRPr="00002B2A">
              <w:rPr>
                <w:lang w:val="es-PE"/>
              </w:rPr>
              <w:t xml:space="preserve">0.0051835    </w:t>
            </w:r>
          </w:p>
        </w:tc>
        <w:tc>
          <w:tcPr>
            <w:tcW w:w="763" w:type="dxa"/>
          </w:tcPr>
          <w:p w14:paraId="34AAD0E3" w14:textId="7245718E" w:rsidR="00002B2A" w:rsidRPr="00002B2A" w:rsidRDefault="00002B2A" w:rsidP="00C846F0">
            <w:pPr>
              <w:pStyle w:val="ListParagraph"/>
              <w:ind w:left="0" w:firstLine="0"/>
              <w:rPr>
                <w:lang w:val="sr-Cyrl-ME"/>
              </w:rPr>
            </w:pPr>
            <w:r w:rsidRPr="00002B2A">
              <w:rPr>
                <w:lang w:val="es-PE"/>
              </w:rPr>
              <w:t xml:space="preserve">0.0001211   </w:t>
            </w:r>
          </w:p>
        </w:tc>
        <w:tc>
          <w:tcPr>
            <w:tcW w:w="763" w:type="dxa"/>
          </w:tcPr>
          <w:p w14:paraId="181C653E" w14:textId="29AFC57A" w:rsidR="00002B2A" w:rsidRPr="00002B2A" w:rsidRDefault="00002B2A" w:rsidP="00C846F0">
            <w:pPr>
              <w:pStyle w:val="ListParagraph"/>
              <w:ind w:left="0" w:firstLine="0"/>
              <w:rPr>
                <w:lang w:val="sr-Cyrl-ME"/>
              </w:rPr>
            </w:pPr>
            <w:r w:rsidRPr="00002B2A">
              <w:rPr>
                <w:lang w:val="es-PE"/>
              </w:rPr>
              <w:t xml:space="preserve">0.0001211  </w:t>
            </w:r>
          </w:p>
        </w:tc>
        <w:tc>
          <w:tcPr>
            <w:tcW w:w="763" w:type="dxa"/>
          </w:tcPr>
          <w:p w14:paraId="1464A7A9" w14:textId="4475E21D" w:rsidR="00002B2A" w:rsidRPr="00002B2A" w:rsidRDefault="00002B2A" w:rsidP="00C846F0">
            <w:pPr>
              <w:pStyle w:val="ListParagraph"/>
              <w:ind w:left="0" w:firstLine="0"/>
              <w:rPr>
                <w:lang w:val="sr-Cyrl-ME"/>
              </w:rPr>
            </w:pPr>
            <w:r w:rsidRPr="00002B2A">
              <w:rPr>
                <w:lang w:val="es-PE"/>
              </w:rPr>
              <w:t xml:space="preserve">0.000274  </w:t>
            </w:r>
          </w:p>
        </w:tc>
        <w:tc>
          <w:tcPr>
            <w:tcW w:w="763" w:type="dxa"/>
          </w:tcPr>
          <w:p w14:paraId="7480B158" w14:textId="5CB9C831" w:rsidR="00002B2A" w:rsidRPr="00002B2A" w:rsidRDefault="00002B2A" w:rsidP="00C846F0">
            <w:pPr>
              <w:pStyle w:val="ListParagraph"/>
              <w:ind w:left="0" w:firstLine="0"/>
              <w:rPr>
                <w:lang w:val="sr-Cyrl-ME"/>
              </w:rPr>
            </w:pPr>
            <w:r w:rsidRPr="00002B2A">
              <w:rPr>
                <w:lang w:val="es-PE"/>
              </w:rPr>
              <w:t>0.0007264</w:t>
            </w:r>
          </w:p>
        </w:tc>
        <w:tc>
          <w:tcPr>
            <w:tcW w:w="742" w:type="dxa"/>
          </w:tcPr>
          <w:p w14:paraId="53053239" w14:textId="4BFD9241" w:rsidR="00002B2A" w:rsidRPr="00002B2A" w:rsidRDefault="00002B2A" w:rsidP="00C846F0">
            <w:pPr>
              <w:pStyle w:val="ListParagraph"/>
              <w:ind w:left="0" w:firstLine="0"/>
              <w:rPr>
                <w:lang w:val="es-PE"/>
              </w:rPr>
            </w:pPr>
            <w:r w:rsidRPr="00002B2A">
              <w:rPr>
                <w:lang w:val="es-PE"/>
              </w:rPr>
              <w:t>4.46e-05</w:t>
            </w:r>
          </w:p>
        </w:tc>
      </w:tr>
      <w:tr w:rsidR="00002B2A" w14:paraId="7120413D" w14:textId="09648B41" w:rsidTr="006F5276">
        <w:trPr>
          <w:trHeight w:val="505"/>
        </w:trPr>
        <w:tc>
          <w:tcPr>
            <w:tcW w:w="261" w:type="dxa"/>
          </w:tcPr>
          <w:p w14:paraId="5EA5F2CD" w14:textId="0EC48432" w:rsidR="00002B2A" w:rsidRPr="005D1AC7" w:rsidRDefault="00002B2A" w:rsidP="00C846F0">
            <w:pPr>
              <w:pStyle w:val="ListParagraph"/>
              <w:ind w:left="0" w:firstLine="0"/>
            </w:pPr>
            <w:r>
              <w:t>c5</w:t>
            </w:r>
          </w:p>
        </w:tc>
        <w:tc>
          <w:tcPr>
            <w:tcW w:w="798" w:type="dxa"/>
          </w:tcPr>
          <w:p w14:paraId="1F609B69" w14:textId="447B8D9F" w:rsidR="00002B2A" w:rsidRPr="00002B2A" w:rsidRDefault="00002B2A" w:rsidP="00C846F0">
            <w:pPr>
              <w:pStyle w:val="ListParagraph"/>
              <w:ind w:left="0" w:firstLine="0"/>
              <w:rPr>
                <w:lang w:val="sr-Cyrl-ME"/>
              </w:rPr>
            </w:pPr>
            <w:r w:rsidRPr="00002B2A">
              <w:rPr>
                <w:lang w:val="es-PE"/>
              </w:rPr>
              <w:t xml:space="preserve">0.0018638    </w:t>
            </w:r>
          </w:p>
        </w:tc>
        <w:tc>
          <w:tcPr>
            <w:tcW w:w="763" w:type="dxa"/>
          </w:tcPr>
          <w:p w14:paraId="5836C510" w14:textId="3DC128EC" w:rsidR="00002B2A" w:rsidRPr="00002B2A" w:rsidRDefault="00002B2A" w:rsidP="00C846F0">
            <w:pPr>
              <w:pStyle w:val="ListParagraph"/>
              <w:ind w:left="0" w:firstLine="0"/>
              <w:rPr>
                <w:lang w:val="sr-Cyrl-ME"/>
              </w:rPr>
            </w:pPr>
            <w:r w:rsidRPr="00002B2A">
              <w:rPr>
                <w:lang w:val="es-PE"/>
              </w:rPr>
              <w:t xml:space="preserve">3.5e-05    </w:t>
            </w:r>
          </w:p>
        </w:tc>
        <w:tc>
          <w:tcPr>
            <w:tcW w:w="763" w:type="dxa"/>
          </w:tcPr>
          <w:p w14:paraId="4832E050" w14:textId="2FC5B037" w:rsidR="00002B2A" w:rsidRPr="00002B2A" w:rsidRDefault="00002B2A" w:rsidP="00C846F0">
            <w:pPr>
              <w:pStyle w:val="ListParagraph"/>
              <w:ind w:left="0" w:firstLine="0"/>
              <w:rPr>
                <w:lang w:val="sr-Cyrl-ME"/>
              </w:rPr>
            </w:pPr>
            <w:r w:rsidRPr="00002B2A">
              <w:rPr>
                <w:lang w:val="es-PE"/>
              </w:rPr>
              <w:t xml:space="preserve">4.14e-05  </w:t>
            </w:r>
          </w:p>
        </w:tc>
        <w:tc>
          <w:tcPr>
            <w:tcW w:w="763" w:type="dxa"/>
          </w:tcPr>
          <w:p w14:paraId="62D42D4F" w14:textId="04EBA3B5" w:rsidR="00002B2A" w:rsidRPr="00002B2A" w:rsidRDefault="00002B2A" w:rsidP="00C846F0">
            <w:pPr>
              <w:pStyle w:val="ListParagraph"/>
              <w:ind w:left="0" w:firstLine="0"/>
              <w:rPr>
                <w:lang w:val="sr-Cyrl-ME"/>
              </w:rPr>
            </w:pPr>
            <w:r w:rsidRPr="00002B2A">
              <w:rPr>
                <w:lang w:val="es-PE"/>
              </w:rPr>
              <w:t xml:space="preserve">4.14e-05  </w:t>
            </w:r>
          </w:p>
        </w:tc>
        <w:tc>
          <w:tcPr>
            <w:tcW w:w="763" w:type="dxa"/>
          </w:tcPr>
          <w:p w14:paraId="00DB1E26" w14:textId="4110282B" w:rsidR="00002B2A" w:rsidRPr="00002B2A" w:rsidRDefault="00002B2A" w:rsidP="00C846F0">
            <w:pPr>
              <w:pStyle w:val="ListParagraph"/>
              <w:ind w:left="0" w:firstLine="0"/>
              <w:rPr>
                <w:lang w:val="sr-Cyrl-ME"/>
              </w:rPr>
            </w:pPr>
            <w:r w:rsidRPr="00002B2A">
              <w:rPr>
                <w:lang w:val="es-PE"/>
              </w:rPr>
              <w:t>4.46e-05</w:t>
            </w:r>
          </w:p>
        </w:tc>
        <w:tc>
          <w:tcPr>
            <w:tcW w:w="742" w:type="dxa"/>
          </w:tcPr>
          <w:p w14:paraId="713EE838" w14:textId="6703C9E8" w:rsidR="00002B2A" w:rsidRPr="00002B2A" w:rsidRDefault="00002B2A" w:rsidP="00C846F0">
            <w:pPr>
              <w:pStyle w:val="ListParagraph"/>
              <w:ind w:left="0" w:firstLine="0"/>
              <w:rPr>
                <w:lang w:val="es-PE"/>
              </w:rPr>
            </w:pPr>
            <w:r w:rsidRPr="00002B2A">
              <w:rPr>
                <w:lang w:val="es-PE"/>
              </w:rPr>
              <w:t xml:space="preserve">6.4e-06  </w:t>
            </w:r>
          </w:p>
        </w:tc>
      </w:tr>
    </w:tbl>
    <w:p w14:paraId="4FC8EA5A" w14:textId="2F5007EB" w:rsidR="005D1AC7" w:rsidRDefault="005D1AC7" w:rsidP="00C846F0">
      <w:pPr>
        <w:pStyle w:val="ListParagraph"/>
        <w:ind w:left="644" w:firstLine="0"/>
        <w:rPr>
          <w:lang w:val="sr-Cyrl-ME"/>
        </w:rPr>
      </w:pPr>
    </w:p>
    <w:p w14:paraId="2411CA18" w14:textId="68B46090" w:rsidR="008B0E81" w:rsidRDefault="003C431B" w:rsidP="00C846F0">
      <w:pPr>
        <w:pStyle w:val="ListParagraph"/>
        <w:ind w:left="644" w:firstLine="0"/>
        <w:rPr>
          <w:sz w:val="24"/>
          <w:szCs w:val="24"/>
          <w:lang w:val="sr-Cyrl-ME"/>
        </w:rPr>
      </w:pPr>
      <w:r w:rsidRPr="008B0E81">
        <w:rPr>
          <w:sz w:val="24"/>
          <w:szCs w:val="24"/>
          <w:lang w:val="sr-Cyrl-ME"/>
        </w:rPr>
        <w:t>Коефицијент асортативности за категорички подељене чворова према њиховим степенима чвора је -0.1297. Сабирањем елемента главе дијагонале матрице добијамо да је вероватноћа 0.5347 да су чворови истих група међусобно повезани.</w:t>
      </w:r>
    </w:p>
    <w:p w14:paraId="6AE96467" w14:textId="64C0EA95" w:rsidR="007F6E77" w:rsidRDefault="007F6E77" w:rsidP="00C846F0">
      <w:pPr>
        <w:pStyle w:val="ListParagraph"/>
        <w:ind w:left="644" w:firstLine="0"/>
        <w:rPr>
          <w:sz w:val="24"/>
          <w:szCs w:val="24"/>
          <w:lang w:val="sr-Cyrl-ME"/>
        </w:rPr>
      </w:pPr>
      <w:r w:rsidRPr="007F6E77">
        <w:rPr>
          <w:sz w:val="24"/>
          <w:szCs w:val="24"/>
          <w:lang w:val="sr-Cyrl-ME"/>
        </w:rPr>
        <w:t>На наредним сликама је прво представљена корелација између поменутих група чворова, затим су визуелно занемарене оне комбинације група код којих је вероватноћа мешања мања од 0.001. На трећој слици је приказана корелација када би се вероватноћа мешања мања од 0.001 заменила са 0, па би се добио и нешто другачији П</w:t>
      </w:r>
      <w:r>
        <w:rPr>
          <w:sz w:val="24"/>
          <w:szCs w:val="24"/>
          <w:lang w:val="sr-Cyrl-ME"/>
        </w:rPr>
        <w:t>ирсонов</w:t>
      </w:r>
      <w:r w:rsidRPr="007F6E77">
        <w:rPr>
          <w:sz w:val="24"/>
          <w:szCs w:val="24"/>
          <w:lang w:val="sr-Cyrl-ME"/>
        </w:rPr>
        <w:t xml:space="preserve"> коефицијент одн. коефицијент праве.</w:t>
      </w:r>
    </w:p>
    <w:p w14:paraId="67DDD199" w14:textId="3FF0868E" w:rsidR="00097BF9" w:rsidRPr="00BD2D2D" w:rsidRDefault="00BD2D2D" w:rsidP="00C846F0">
      <w:pPr>
        <w:pStyle w:val="ListParagraph"/>
        <w:ind w:left="644" w:firstLine="0"/>
        <w:rPr>
          <w:sz w:val="24"/>
          <w:szCs w:val="24"/>
        </w:rPr>
      </w:pPr>
      <w:r>
        <w:rPr>
          <w:noProof/>
        </w:rPr>
        <w:drawing>
          <wp:inline distT="0" distB="0" distL="0" distR="0" wp14:anchorId="60C6FD04" wp14:editId="4CE56ECD">
            <wp:extent cx="1883391" cy="1405719"/>
            <wp:effectExtent l="0" t="0" r="317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3274"/>
                    <a:stretch/>
                  </pic:blipFill>
                  <pic:spPr bwMode="auto">
                    <a:xfrm>
                      <a:off x="0" y="0"/>
                      <a:ext cx="1884027" cy="14061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CDDCFA7" wp14:editId="64744238">
            <wp:extent cx="1863305" cy="1414732"/>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216" r="2090" b="3529"/>
                    <a:stretch/>
                  </pic:blipFill>
                  <pic:spPr bwMode="auto">
                    <a:xfrm>
                      <a:off x="0" y="0"/>
                      <a:ext cx="1863974" cy="141524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0F32CBB" wp14:editId="5C07BE66">
            <wp:extent cx="1896281" cy="1440611"/>
            <wp:effectExtent l="0" t="0" r="889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512" b="4572"/>
                    <a:stretch/>
                  </pic:blipFill>
                  <pic:spPr bwMode="auto">
                    <a:xfrm>
                      <a:off x="0" y="0"/>
                      <a:ext cx="1918528" cy="1457512"/>
                    </a:xfrm>
                    <a:prstGeom prst="rect">
                      <a:avLst/>
                    </a:prstGeom>
                    <a:ln>
                      <a:noFill/>
                    </a:ln>
                    <a:extLst>
                      <a:ext uri="{53640926-AAD7-44D8-BBD7-CCE9431645EC}">
                        <a14:shadowObscured xmlns:a14="http://schemas.microsoft.com/office/drawing/2010/main"/>
                      </a:ext>
                    </a:extLst>
                  </pic:spPr>
                </pic:pic>
              </a:graphicData>
            </a:graphic>
          </wp:inline>
        </w:drawing>
      </w:r>
    </w:p>
    <w:p w14:paraId="4700524B" w14:textId="46486F0E" w:rsidR="008B0E81" w:rsidRPr="008B0E81" w:rsidRDefault="00CC022E" w:rsidP="007C0C12">
      <w:pPr>
        <w:pStyle w:val="ListParagraph"/>
        <w:numPr>
          <w:ilvl w:val="0"/>
          <w:numId w:val="6"/>
        </w:numPr>
        <w:rPr>
          <w:sz w:val="24"/>
          <w:szCs w:val="24"/>
        </w:rPr>
      </w:pPr>
      <w:r w:rsidRPr="00CC022E">
        <w:rPr>
          <w:sz w:val="24"/>
          <w:szCs w:val="24"/>
        </w:rPr>
        <w:t xml:space="preserve">Проучавањем степена чворова закључујемо да сабредит </w:t>
      </w:r>
      <w:r w:rsidR="005634F9">
        <w:rPr>
          <w:sz w:val="24"/>
          <w:szCs w:val="24"/>
        </w:rPr>
        <w:t>reddit.com</w:t>
      </w:r>
      <w:r w:rsidRPr="00CC022E">
        <w:rPr>
          <w:sz w:val="24"/>
          <w:szCs w:val="24"/>
        </w:rPr>
        <w:t xml:space="preserve"> има виши степен чвора од осталих чворова (3144). Наредних 10 највећих сабредита по степену чвора имају степен у опсегу (1994, 2221) – {</w:t>
      </w:r>
      <w:r w:rsidR="001C2C5F" w:rsidRPr="001C2C5F">
        <w:t xml:space="preserve"> </w:t>
      </w:r>
      <w:r w:rsidR="001C2C5F" w:rsidRPr="001C2C5F">
        <w:rPr>
          <w:sz w:val="24"/>
          <w:szCs w:val="24"/>
        </w:rPr>
        <w:t>technology, politics, pics, funny, science, worldnews, entertainment, WTF, Programming, business</w:t>
      </w:r>
      <w:r w:rsidRPr="00CC022E">
        <w:rPr>
          <w:sz w:val="24"/>
          <w:szCs w:val="24"/>
        </w:rPr>
        <w:t xml:space="preserve">}, па је наредни највећи степен 1688. То што сабредит </w:t>
      </w:r>
      <w:r w:rsidR="00AD59DD">
        <w:rPr>
          <w:sz w:val="24"/>
          <w:szCs w:val="24"/>
        </w:rPr>
        <w:t>reddit.com</w:t>
      </w:r>
      <w:r w:rsidR="00AD59DD" w:rsidRPr="00CC022E">
        <w:rPr>
          <w:sz w:val="24"/>
          <w:szCs w:val="24"/>
        </w:rPr>
        <w:t xml:space="preserve"> </w:t>
      </w:r>
      <w:r w:rsidRPr="00CC022E">
        <w:rPr>
          <w:sz w:val="24"/>
          <w:szCs w:val="24"/>
        </w:rPr>
        <w:t xml:space="preserve">има висок степен у односу на остале доводи до закључка да су корисници који су активни на </w:t>
      </w:r>
      <w:r w:rsidR="003F342F">
        <w:rPr>
          <w:sz w:val="24"/>
          <w:szCs w:val="24"/>
        </w:rPr>
        <w:t>reddit.com</w:t>
      </w:r>
      <w:r w:rsidR="003F342F" w:rsidRPr="00CC022E">
        <w:rPr>
          <w:sz w:val="24"/>
          <w:szCs w:val="24"/>
        </w:rPr>
        <w:t xml:space="preserve"> </w:t>
      </w:r>
      <w:r w:rsidRPr="00CC022E">
        <w:rPr>
          <w:sz w:val="24"/>
          <w:szCs w:val="24"/>
        </w:rPr>
        <w:t xml:space="preserve">били активни и на другим сабредитима у неком тренутку. Значи нови корисници који долазе а немају налог највероватније ће прво коментарисати и објављивати на главном сабредиту </w:t>
      </w:r>
      <w:r w:rsidR="003F342F">
        <w:rPr>
          <w:sz w:val="24"/>
          <w:szCs w:val="24"/>
        </w:rPr>
        <w:t>reddit.com</w:t>
      </w:r>
      <w:r w:rsidRPr="00CC022E">
        <w:rPr>
          <w:sz w:val="24"/>
          <w:szCs w:val="24"/>
        </w:rPr>
        <w:t xml:space="preserve">, или на неком од популарних тема, а потом и на неким од осталих сабредита. Стога се може закључити да ће степени чворова који већ имају висок степен расти брже од преосталих. Тиме </w:t>
      </w:r>
      <w:r w:rsidR="00C84C95">
        <w:rPr>
          <w:sz w:val="24"/>
          <w:szCs w:val="24"/>
          <w:lang w:val="sr-Cyrl-ME"/>
        </w:rPr>
        <w:t xml:space="preserve">је </w:t>
      </w:r>
      <w:r w:rsidRPr="00CC022E">
        <w:rPr>
          <w:sz w:val="24"/>
          <w:szCs w:val="24"/>
        </w:rPr>
        <w:t>закључ</w:t>
      </w:r>
      <w:r w:rsidR="00C84C95">
        <w:rPr>
          <w:sz w:val="24"/>
          <w:szCs w:val="24"/>
          <w:lang w:val="sr-Cyrl-ME"/>
        </w:rPr>
        <w:t>ено</w:t>
      </w:r>
      <w:r w:rsidRPr="00CC022E">
        <w:rPr>
          <w:sz w:val="24"/>
          <w:szCs w:val="24"/>
        </w:rPr>
        <w:t xml:space="preserve"> да мрежа испољава феномен клуба богатих.</w:t>
      </w:r>
    </w:p>
    <w:p w14:paraId="0A994FF6" w14:textId="6B0853BD" w:rsidR="008B0E81" w:rsidRPr="00FC303C" w:rsidRDefault="00C94E97" w:rsidP="007C0C12">
      <w:pPr>
        <w:pStyle w:val="ListParagraph"/>
        <w:numPr>
          <w:ilvl w:val="0"/>
          <w:numId w:val="6"/>
        </w:numPr>
        <w:rPr>
          <w:sz w:val="24"/>
          <w:szCs w:val="24"/>
        </w:rPr>
      </w:pPr>
      <w:r w:rsidRPr="00C94E97">
        <w:rPr>
          <w:sz w:val="24"/>
          <w:szCs w:val="24"/>
          <w:lang w:val="sr-Cyrl-ME"/>
        </w:rPr>
        <w:t xml:space="preserve">На наредним сликама су дате дистрибуције чворова по степену за </w:t>
      </w:r>
      <w:r>
        <w:rPr>
          <w:sz w:val="24"/>
          <w:szCs w:val="24"/>
        </w:rPr>
        <w:t>SNet</w:t>
      </w:r>
      <w:r w:rsidRPr="00C94E97">
        <w:rPr>
          <w:sz w:val="24"/>
          <w:szCs w:val="24"/>
          <w:lang w:val="sr-Cyrl-ME"/>
        </w:rPr>
        <w:t xml:space="preserve"> мрежу, и за </w:t>
      </w:r>
      <w:r w:rsidR="00430232" w:rsidRPr="004E4BFB">
        <w:rPr>
          <w:sz w:val="24"/>
          <w:szCs w:val="24"/>
        </w:rPr>
        <w:t>Erdos-Reny</w:t>
      </w:r>
      <w:r w:rsidRPr="00C94E97">
        <w:rPr>
          <w:sz w:val="24"/>
          <w:szCs w:val="24"/>
          <w:lang w:val="sr-Cyrl-ME"/>
        </w:rPr>
        <w:t xml:space="preserve"> мрежу истих димензија. Закључак је да се </w:t>
      </w:r>
      <w:r w:rsidR="00F977F9">
        <w:rPr>
          <w:sz w:val="24"/>
          <w:szCs w:val="24"/>
          <w:lang w:val="sr-Cyrl-ME"/>
        </w:rPr>
        <w:t>ч</w:t>
      </w:r>
      <w:r w:rsidRPr="00C94E97">
        <w:rPr>
          <w:sz w:val="24"/>
          <w:szCs w:val="24"/>
          <w:lang w:val="sr-Cyrl-ME"/>
        </w:rPr>
        <w:t xml:space="preserve">ворови у </w:t>
      </w:r>
      <w:r w:rsidR="00FB61C5">
        <w:rPr>
          <w:sz w:val="24"/>
          <w:szCs w:val="24"/>
        </w:rPr>
        <w:t>SNet</w:t>
      </w:r>
      <w:r w:rsidR="00FB61C5" w:rsidRPr="00C94E97">
        <w:rPr>
          <w:sz w:val="24"/>
          <w:szCs w:val="24"/>
          <w:lang w:val="sr-Cyrl-ME"/>
        </w:rPr>
        <w:t xml:space="preserve"> </w:t>
      </w:r>
      <w:r w:rsidRPr="00C94E97">
        <w:rPr>
          <w:sz w:val="24"/>
          <w:szCs w:val="24"/>
          <w:lang w:val="sr-Cyrl-ME"/>
        </w:rPr>
        <w:t>мрежи не повезују на случајан начин, него да постоје правилности</w:t>
      </w:r>
      <w:r w:rsidR="002E0637">
        <w:rPr>
          <w:sz w:val="24"/>
          <w:szCs w:val="24"/>
          <w:lang w:val="sr-Cyrl-ME"/>
        </w:rPr>
        <w:t>.</w:t>
      </w:r>
    </w:p>
    <w:p w14:paraId="1FE35366" w14:textId="6AEC536E" w:rsidR="00FC303C" w:rsidRDefault="00FC303C" w:rsidP="00C846F0">
      <w:pPr>
        <w:pStyle w:val="ListParagraph"/>
        <w:ind w:left="644" w:firstLine="0"/>
        <w:rPr>
          <w:sz w:val="24"/>
          <w:szCs w:val="24"/>
          <w:lang w:val="sr-Cyrl-ME"/>
        </w:rPr>
      </w:pPr>
      <w:r>
        <w:rPr>
          <w:sz w:val="24"/>
          <w:szCs w:val="24"/>
          <w:lang w:val="sr-Cyrl-ME"/>
        </w:rPr>
        <w:lastRenderedPageBreak/>
        <w:t xml:space="preserve"> </w:t>
      </w:r>
      <w:r w:rsidR="00F154EC">
        <w:rPr>
          <w:noProof/>
        </w:rPr>
        <w:drawing>
          <wp:inline distT="0" distB="0" distL="0" distR="0" wp14:anchorId="1D427308" wp14:editId="6326F303">
            <wp:extent cx="2748383" cy="20647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71415" cy="2082078"/>
                    </a:xfrm>
                    <a:prstGeom prst="rect">
                      <a:avLst/>
                    </a:prstGeom>
                  </pic:spPr>
                </pic:pic>
              </a:graphicData>
            </a:graphic>
          </wp:inline>
        </w:drawing>
      </w:r>
      <w:r w:rsidR="00F154EC">
        <w:rPr>
          <w:noProof/>
        </w:rPr>
        <w:drawing>
          <wp:inline distT="0" distB="0" distL="0" distR="0" wp14:anchorId="4F0B6E33" wp14:editId="3F78F3DB">
            <wp:extent cx="2773714" cy="20828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1"/>
                    <a:stretch>
                      <a:fillRect/>
                    </a:stretch>
                  </pic:blipFill>
                  <pic:spPr>
                    <a:xfrm>
                      <a:off x="0" y="0"/>
                      <a:ext cx="2801456" cy="2103632"/>
                    </a:xfrm>
                    <a:prstGeom prst="rect">
                      <a:avLst/>
                    </a:prstGeom>
                  </pic:spPr>
                </pic:pic>
              </a:graphicData>
            </a:graphic>
          </wp:inline>
        </w:drawing>
      </w:r>
    </w:p>
    <w:p w14:paraId="074992C2" w14:textId="3AE8B269" w:rsidR="00831DEB" w:rsidRDefault="00831DEB" w:rsidP="00C846F0">
      <w:pPr>
        <w:pStyle w:val="ListParagraph"/>
        <w:ind w:left="644" w:firstLine="0"/>
        <w:rPr>
          <w:sz w:val="24"/>
          <w:szCs w:val="24"/>
          <w:lang w:val="sr-Cyrl-ME"/>
        </w:rPr>
      </w:pPr>
      <w:r w:rsidRPr="00831DEB">
        <w:rPr>
          <w:sz w:val="24"/>
          <w:szCs w:val="24"/>
          <w:lang w:val="sr-Cyrl-ME"/>
        </w:rPr>
        <w:t xml:space="preserve">На наредној слици приказано је исцртавање комплементарне кумулативне расподеле степена чвора </w:t>
      </w:r>
      <w:r w:rsidR="00964E4E">
        <w:rPr>
          <w:sz w:val="24"/>
          <w:szCs w:val="24"/>
        </w:rPr>
        <w:t>p</w:t>
      </w:r>
      <w:r w:rsidRPr="00831DEB">
        <w:rPr>
          <w:sz w:val="24"/>
          <w:szCs w:val="24"/>
          <w:lang w:val="sr-Cyrl-ME"/>
        </w:rPr>
        <w:t xml:space="preserve">(X ≥ x). Добијамо да функција степена чвора не изгледа као да би могла да се фитује </w:t>
      </w:r>
      <w:r w:rsidR="00F22ECF">
        <w:rPr>
          <w:sz w:val="24"/>
          <w:szCs w:val="24"/>
        </w:rPr>
        <w:t>power</w:t>
      </w:r>
      <w:r w:rsidR="001E2C85">
        <w:rPr>
          <w:sz w:val="24"/>
          <w:szCs w:val="24"/>
          <w:lang w:val="sr-Cyrl-ME"/>
        </w:rPr>
        <w:t xml:space="preserve"> </w:t>
      </w:r>
      <w:r w:rsidR="00F22ECF">
        <w:rPr>
          <w:sz w:val="24"/>
          <w:szCs w:val="24"/>
        </w:rPr>
        <w:t>law</w:t>
      </w:r>
      <w:r w:rsidRPr="00831DEB">
        <w:rPr>
          <w:sz w:val="24"/>
          <w:szCs w:val="24"/>
          <w:lang w:val="sr-Cyrl-ME"/>
        </w:rPr>
        <w:t xml:space="preserve"> функцијом јер на слици не добијамо нешто налик правој. На слици десно је приказана иста функција у </w:t>
      </w:r>
      <w:r w:rsidR="00F16CD5" w:rsidRPr="00F112F4">
        <w:rPr>
          <w:i/>
          <w:iCs/>
          <w:sz w:val="24"/>
          <w:szCs w:val="24"/>
        </w:rPr>
        <w:t>log-log</w:t>
      </w:r>
      <w:r w:rsidRPr="00831DEB">
        <w:rPr>
          <w:sz w:val="24"/>
          <w:szCs w:val="24"/>
          <w:lang w:val="sr-Cyrl-ME"/>
        </w:rPr>
        <w:t xml:space="preserve"> скали, и могући модели фитовања.</w:t>
      </w:r>
    </w:p>
    <w:p w14:paraId="6310998C" w14:textId="0FB7D020" w:rsidR="00A853B1" w:rsidRPr="00964E4E" w:rsidRDefault="00785D9E" w:rsidP="00C846F0">
      <w:pPr>
        <w:pStyle w:val="ListParagraph"/>
        <w:ind w:left="644" w:firstLine="0"/>
        <w:rPr>
          <w:sz w:val="24"/>
          <w:szCs w:val="24"/>
        </w:rPr>
      </w:pPr>
      <w:r>
        <w:rPr>
          <w:noProof/>
        </w:rPr>
        <w:drawing>
          <wp:inline distT="0" distB="0" distL="0" distR="0" wp14:anchorId="345BE8E1" wp14:editId="4501CAF7">
            <wp:extent cx="2806700" cy="199580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2"/>
                    <a:stretch>
                      <a:fillRect/>
                    </a:stretch>
                  </pic:blipFill>
                  <pic:spPr>
                    <a:xfrm>
                      <a:off x="0" y="0"/>
                      <a:ext cx="2806700" cy="1995805"/>
                    </a:xfrm>
                    <a:prstGeom prst="rect">
                      <a:avLst/>
                    </a:prstGeom>
                  </pic:spPr>
                </pic:pic>
              </a:graphicData>
            </a:graphic>
          </wp:inline>
        </w:drawing>
      </w:r>
      <w:r w:rsidRPr="00785D9E">
        <w:rPr>
          <w:noProof/>
        </w:rPr>
        <w:t xml:space="preserve"> </w:t>
      </w:r>
      <w:r>
        <w:rPr>
          <w:noProof/>
        </w:rPr>
        <w:drawing>
          <wp:inline distT="0" distB="0" distL="0" distR="0" wp14:anchorId="1B4E31B3" wp14:editId="5ACF49B7">
            <wp:extent cx="2651433" cy="20167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3"/>
                    <a:stretch>
                      <a:fillRect/>
                    </a:stretch>
                  </pic:blipFill>
                  <pic:spPr>
                    <a:xfrm>
                      <a:off x="0" y="0"/>
                      <a:ext cx="2655879" cy="2020141"/>
                    </a:xfrm>
                    <a:prstGeom prst="rect">
                      <a:avLst/>
                    </a:prstGeom>
                  </pic:spPr>
                </pic:pic>
              </a:graphicData>
            </a:graphic>
          </wp:inline>
        </w:drawing>
      </w:r>
    </w:p>
    <w:p w14:paraId="0E8E299F" w14:textId="4DB44B7D" w:rsidR="00D33C4C" w:rsidRDefault="00B367AD" w:rsidP="00C846F0">
      <w:pPr>
        <w:pStyle w:val="ListParagraph"/>
        <w:ind w:left="644" w:firstLine="0"/>
        <w:rPr>
          <w:sz w:val="24"/>
          <w:szCs w:val="24"/>
        </w:rPr>
      </w:pPr>
      <w:r>
        <w:rPr>
          <w:sz w:val="24"/>
          <w:szCs w:val="24"/>
          <w:lang w:val="sr-Cyrl-ME"/>
        </w:rPr>
        <w:t xml:space="preserve">Пакетом </w:t>
      </w:r>
      <w:r>
        <w:rPr>
          <w:sz w:val="24"/>
          <w:szCs w:val="24"/>
        </w:rPr>
        <w:t>p</w:t>
      </w:r>
      <w:r w:rsidR="0001681E">
        <w:rPr>
          <w:sz w:val="24"/>
          <w:szCs w:val="24"/>
        </w:rPr>
        <w:t>ower-law</w:t>
      </w:r>
      <w:r w:rsidR="0001681E" w:rsidRPr="0001681E">
        <w:rPr>
          <w:sz w:val="24"/>
          <w:szCs w:val="24"/>
        </w:rPr>
        <w:t xml:space="preserve"> је прерачунао да се најбоље фитује са </w:t>
      </w:r>
      <w:r w:rsidR="00D619CA">
        <w:rPr>
          <w:sz w:val="24"/>
          <w:szCs w:val="24"/>
        </w:rPr>
        <w:t>power</w:t>
      </w:r>
      <w:r w:rsidR="001E2C85">
        <w:rPr>
          <w:sz w:val="24"/>
          <w:szCs w:val="24"/>
          <w:lang w:val="sr-Cyrl-ME"/>
        </w:rPr>
        <w:t xml:space="preserve"> </w:t>
      </w:r>
      <w:r w:rsidR="00D619CA">
        <w:rPr>
          <w:sz w:val="24"/>
          <w:szCs w:val="24"/>
        </w:rPr>
        <w:t>law</w:t>
      </w:r>
      <w:r w:rsidR="0001681E" w:rsidRPr="0001681E">
        <w:rPr>
          <w:sz w:val="24"/>
          <w:szCs w:val="24"/>
        </w:rPr>
        <w:t xml:space="preserve">, међутим тек од вредности </w:t>
      </w:r>
      <w:r w:rsidR="00D619CA">
        <w:rPr>
          <w:sz w:val="24"/>
          <w:szCs w:val="24"/>
        </w:rPr>
        <w:t>x_min</w:t>
      </w:r>
      <w:r w:rsidR="0001681E" w:rsidRPr="0001681E">
        <w:rPr>
          <w:sz w:val="24"/>
          <w:szCs w:val="24"/>
        </w:rPr>
        <w:t>=156.</w:t>
      </w:r>
    </w:p>
    <w:p w14:paraId="3D08BA88" w14:textId="77777777" w:rsidR="00D907B5" w:rsidRPr="00FA12DB" w:rsidRDefault="00D907B5" w:rsidP="00D907B5">
      <w:pPr>
        <w:ind w:left="644"/>
        <w:jc w:val="both"/>
        <w:rPr>
          <w:noProof/>
          <w:lang w:val="sr-Latn-RS"/>
        </w:rPr>
      </w:pPr>
      <w:r>
        <w:rPr>
          <w:noProof/>
          <w:lang w:val="sr-Latn-RS"/>
        </w:rPr>
        <w:t xml:space="preserve">Alfa = </w:t>
      </w:r>
      <w:r w:rsidRPr="00FA12DB">
        <w:rPr>
          <w:noProof/>
          <w:lang w:val="sr-Latn-RS"/>
        </w:rPr>
        <w:t>2.2464827254754156</w:t>
      </w:r>
    </w:p>
    <w:p w14:paraId="12E8C767" w14:textId="77777777" w:rsidR="00D907B5" w:rsidRPr="00FA12DB" w:rsidRDefault="00D907B5" w:rsidP="00D907B5">
      <w:pPr>
        <w:ind w:left="644"/>
        <w:jc w:val="both"/>
        <w:rPr>
          <w:noProof/>
          <w:lang w:val="sr-Latn-RS"/>
        </w:rPr>
      </w:pPr>
      <w:r>
        <w:rPr>
          <w:noProof/>
          <w:lang w:val="sr-Latn-RS"/>
        </w:rPr>
        <w:t xml:space="preserve">Xmin = </w:t>
      </w:r>
      <w:r w:rsidRPr="00FA12DB">
        <w:rPr>
          <w:noProof/>
          <w:lang w:val="sr-Latn-RS"/>
        </w:rPr>
        <w:t>156.0</w:t>
      </w:r>
    </w:p>
    <w:p w14:paraId="073685A6" w14:textId="65569959" w:rsidR="00D907B5" w:rsidRDefault="00D907B5" w:rsidP="00D907B5">
      <w:pPr>
        <w:ind w:left="644"/>
        <w:jc w:val="both"/>
        <w:rPr>
          <w:noProof/>
          <w:lang w:val="sr-Latn-RS"/>
        </w:rPr>
      </w:pPr>
      <w:r>
        <w:rPr>
          <w:noProof/>
          <w:lang w:val="sr-Latn-RS"/>
        </w:rPr>
        <w:t xml:space="preserve">Sigma = </w:t>
      </w:r>
      <w:r w:rsidRPr="00FA12DB">
        <w:rPr>
          <w:noProof/>
          <w:lang w:val="sr-Latn-RS"/>
        </w:rPr>
        <w:t>0.05602523213855549</w:t>
      </w:r>
    </w:p>
    <w:p w14:paraId="4C0CB589" w14:textId="7754E292" w:rsidR="00B751BE" w:rsidRPr="00177E5A" w:rsidRDefault="00B751BE" w:rsidP="00B751BE">
      <w:pPr>
        <w:ind w:left="644"/>
        <w:jc w:val="both"/>
        <w:rPr>
          <w:noProof/>
          <w:lang w:val="sr-Cyrl-ME"/>
        </w:rPr>
      </w:pPr>
      <w:r>
        <w:rPr>
          <w:noProof/>
          <w:lang w:val="sr-Cyrl-ME"/>
        </w:rPr>
        <w:t>Поређење</w:t>
      </w:r>
      <w:r>
        <w:rPr>
          <w:noProof/>
          <w:lang w:val="sr-Latn-RS"/>
        </w:rPr>
        <w:t xml:space="preserve"> </w:t>
      </w:r>
      <w:r w:rsidRPr="00450EC7">
        <w:rPr>
          <w:i/>
          <w:iCs/>
          <w:noProof/>
          <w:lang w:val="sr-Latn-RS"/>
        </w:rPr>
        <w:t>power</w:t>
      </w:r>
      <w:r w:rsidR="001E2C85">
        <w:rPr>
          <w:i/>
          <w:iCs/>
          <w:noProof/>
          <w:lang w:val="sr-Cyrl-ME"/>
        </w:rPr>
        <w:t xml:space="preserve"> </w:t>
      </w:r>
      <w:r w:rsidRPr="00450EC7">
        <w:rPr>
          <w:i/>
          <w:iCs/>
          <w:noProof/>
          <w:lang w:val="sr-Latn-RS"/>
        </w:rPr>
        <w:t>law</w:t>
      </w:r>
      <w:r>
        <w:rPr>
          <w:noProof/>
          <w:lang w:val="sr-Latn-RS"/>
        </w:rPr>
        <w:t xml:space="preserve"> i </w:t>
      </w:r>
      <w:r w:rsidRPr="00450EC7">
        <w:rPr>
          <w:i/>
          <w:iCs/>
          <w:noProof/>
          <w:lang w:val="sr-Latn-RS"/>
        </w:rPr>
        <w:t>truncated power</w:t>
      </w:r>
      <w:r w:rsidR="001E2C85">
        <w:rPr>
          <w:i/>
          <w:iCs/>
          <w:noProof/>
          <w:lang w:val="sr-Cyrl-ME"/>
        </w:rPr>
        <w:t xml:space="preserve"> </w:t>
      </w:r>
      <w:r w:rsidRPr="00450EC7">
        <w:rPr>
          <w:i/>
          <w:iCs/>
          <w:noProof/>
          <w:lang w:val="sr-Latn-RS"/>
        </w:rPr>
        <w:t>law</w:t>
      </w:r>
      <w:r>
        <w:rPr>
          <w:noProof/>
          <w:lang w:val="sr-Latn-RS"/>
        </w:rPr>
        <w:t xml:space="preserve"> </w:t>
      </w:r>
      <w:r w:rsidR="00177E5A">
        <w:rPr>
          <w:noProof/>
          <w:lang w:val="sr-Cyrl-ME"/>
        </w:rPr>
        <w:t>модела</w:t>
      </w:r>
    </w:p>
    <w:p w14:paraId="1E9D1F3D" w14:textId="77777777" w:rsidR="00B751BE" w:rsidRPr="00C758B8" w:rsidRDefault="00B751BE" w:rsidP="00B751BE">
      <w:pPr>
        <w:ind w:left="644"/>
        <w:jc w:val="both"/>
        <w:rPr>
          <w:noProof/>
          <w:lang w:val="sr-Latn-RS"/>
        </w:rPr>
      </w:pPr>
      <w:r w:rsidRPr="00C758B8">
        <w:rPr>
          <w:noProof/>
          <w:lang w:val="sr-Latn-RS"/>
        </w:rPr>
        <w:t>Loglikelihoo ratio: -15.610393791125452</w:t>
      </w:r>
    </w:p>
    <w:p w14:paraId="0CC4322B" w14:textId="77777777" w:rsidR="00B751BE" w:rsidRDefault="00B751BE" w:rsidP="00B751BE">
      <w:pPr>
        <w:ind w:left="644"/>
        <w:jc w:val="both"/>
        <w:rPr>
          <w:noProof/>
          <w:lang w:val="sr-Latn-RS"/>
        </w:rPr>
      </w:pPr>
      <w:r w:rsidRPr="00C758B8">
        <w:rPr>
          <w:noProof/>
          <w:lang w:val="sr-Latn-RS"/>
        </w:rPr>
        <w:t>Statistical significance: 2.3028685403048144e-08</w:t>
      </w:r>
    </w:p>
    <w:p w14:paraId="4BA7A317" w14:textId="77777777" w:rsidR="00A06644" w:rsidRDefault="00E805FB" w:rsidP="00B751BE">
      <w:pPr>
        <w:ind w:left="644"/>
        <w:jc w:val="both"/>
        <w:rPr>
          <w:noProof/>
          <w:lang w:val="sr-Latn-RS"/>
        </w:rPr>
      </w:pPr>
      <w:r>
        <w:rPr>
          <w:noProof/>
          <w:lang w:val="sr-Cyrl-ME"/>
        </w:rPr>
        <w:t>Вероватнији је</w:t>
      </w:r>
      <w:r w:rsidR="00B751BE">
        <w:rPr>
          <w:noProof/>
          <w:lang w:val="sr-Latn-RS"/>
        </w:rPr>
        <w:t xml:space="preserve"> </w:t>
      </w:r>
      <w:r w:rsidR="00B751BE" w:rsidRPr="001E2C85">
        <w:rPr>
          <w:i/>
          <w:iCs/>
          <w:noProof/>
          <w:lang w:val="sr-Latn-RS"/>
        </w:rPr>
        <w:t>truncated power</w:t>
      </w:r>
      <w:r w:rsidR="001E2C85" w:rsidRPr="001E2C85">
        <w:rPr>
          <w:i/>
          <w:iCs/>
          <w:noProof/>
          <w:lang w:val="sr-Cyrl-ME"/>
        </w:rPr>
        <w:t xml:space="preserve"> </w:t>
      </w:r>
      <w:r w:rsidR="00B751BE" w:rsidRPr="001E2C85">
        <w:rPr>
          <w:i/>
          <w:iCs/>
          <w:noProof/>
          <w:lang w:val="sr-Latn-RS"/>
        </w:rPr>
        <w:t>law</w:t>
      </w:r>
      <w:r>
        <w:rPr>
          <w:noProof/>
          <w:lang w:val="sr-Cyrl-ME"/>
        </w:rPr>
        <w:t>.</w:t>
      </w:r>
      <w:r w:rsidR="00887B90">
        <w:rPr>
          <w:noProof/>
          <w:lang w:val="sr-Cyrl-ME"/>
        </w:rPr>
        <w:t xml:space="preserve"> Потом је извршено поређење и са осталим моделима, и ту се дошло до истог закључка, а то је да је </w:t>
      </w:r>
      <w:r w:rsidR="00887B90" w:rsidRPr="001E2C85">
        <w:rPr>
          <w:i/>
          <w:iCs/>
          <w:noProof/>
          <w:lang w:val="sr-Latn-RS"/>
        </w:rPr>
        <w:t>truncated power</w:t>
      </w:r>
      <w:r w:rsidR="00887B90" w:rsidRPr="001E2C85">
        <w:rPr>
          <w:i/>
          <w:iCs/>
          <w:noProof/>
          <w:lang w:val="sr-Cyrl-ME"/>
        </w:rPr>
        <w:t xml:space="preserve"> </w:t>
      </w:r>
      <w:r w:rsidR="00887B90" w:rsidRPr="001E2C85">
        <w:rPr>
          <w:i/>
          <w:iCs/>
          <w:noProof/>
          <w:lang w:val="sr-Latn-RS"/>
        </w:rPr>
        <w:t>law</w:t>
      </w:r>
      <w:r w:rsidR="00887B90">
        <w:rPr>
          <w:i/>
          <w:iCs/>
          <w:noProof/>
          <w:lang w:val="sr-Cyrl-ME"/>
        </w:rPr>
        <w:t xml:space="preserve"> </w:t>
      </w:r>
      <w:r w:rsidR="00887B90">
        <w:rPr>
          <w:noProof/>
          <w:lang w:val="sr-Cyrl-ME"/>
        </w:rPr>
        <w:t>изабран за модел.</w:t>
      </w:r>
      <w:r w:rsidR="00A06644" w:rsidRPr="00A06644">
        <w:rPr>
          <w:noProof/>
          <w:lang w:val="sr-Latn-RS"/>
        </w:rPr>
        <w:t xml:space="preserve"> </w:t>
      </w:r>
    </w:p>
    <w:p w14:paraId="679B62B5" w14:textId="402BBC23" w:rsidR="00A06644" w:rsidRDefault="00A06644" w:rsidP="00A06644">
      <w:pPr>
        <w:pStyle w:val="Caption"/>
        <w:keepNext/>
      </w:pPr>
    </w:p>
    <w:tbl>
      <w:tblPr>
        <w:tblStyle w:val="TableGrid"/>
        <w:tblW w:w="0" w:type="auto"/>
        <w:jc w:val="right"/>
        <w:tblLook w:val="04A0" w:firstRow="1" w:lastRow="0" w:firstColumn="1" w:lastColumn="0" w:noHBand="0" w:noVBand="1"/>
      </w:tblPr>
      <w:tblGrid>
        <w:gridCol w:w="2987"/>
        <w:gridCol w:w="2987"/>
        <w:gridCol w:w="2987"/>
      </w:tblGrid>
      <w:tr w:rsidR="00A06644" w14:paraId="5929A802" w14:textId="77777777" w:rsidTr="00655C85">
        <w:trPr>
          <w:trHeight w:val="756"/>
          <w:jc w:val="right"/>
        </w:trPr>
        <w:tc>
          <w:tcPr>
            <w:tcW w:w="2987" w:type="dxa"/>
          </w:tcPr>
          <w:p w14:paraId="0773F3B4" w14:textId="7EE764B4" w:rsidR="00A06644" w:rsidRPr="00A06644" w:rsidRDefault="00A06644" w:rsidP="00A06644">
            <w:pPr>
              <w:rPr>
                <w:noProof/>
                <w:sz w:val="22"/>
                <w:szCs w:val="22"/>
                <w:lang w:val="sr-Latn-RS"/>
              </w:rPr>
            </w:pPr>
            <w:r w:rsidRPr="00A06644">
              <w:rPr>
                <w:noProof/>
                <w:sz w:val="22"/>
                <w:szCs w:val="22"/>
                <w:lang w:val="sr-Latn-RS"/>
              </w:rPr>
              <w:t>truncated_power_law exponential:</w:t>
            </w:r>
          </w:p>
          <w:p w14:paraId="0658F153" w14:textId="77777777" w:rsidR="00A06644" w:rsidRPr="00A06644" w:rsidRDefault="00A06644" w:rsidP="00A06644">
            <w:pPr>
              <w:rPr>
                <w:noProof/>
                <w:sz w:val="22"/>
                <w:szCs w:val="22"/>
                <w:lang w:val="sr-Latn-RS"/>
              </w:rPr>
            </w:pPr>
            <w:r w:rsidRPr="00A06644">
              <w:rPr>
                <w:noProof/>
                <w:sz w:val="22"/>
                <w:szCs w:val="22"/>
                <w:lang w:val="sr-Latn-RS"/>
              </w:rPr>
              <w:t>R: 38.20759016516083</w:t>
            </w:r>
          </w:p>
          <w:p w14:paraId="1D2EA1B8" w14:textId="77777777" w:rsidR="00A06644" w:rsidRPr="00A06644" w:rsidRDefault="00A06644" w:rsidP="00A06644">
            <w:pPr>
              <w:rPr>
                <w:noProof/>
                <w:sz w:val="22"/>
                <w:szCs w:val="22"/>
                <w:lang w:val="sr-Latn-RS"/>
              </w:rPr>
            </w:pPr>
            <w:r w:rsidRPr="00A06644">
              <w:rPr>
                <w:noProof/>
                <w:sz w:val="22"/>
                <w:szCs w:val="22"/>
                <w:lang w:val="sr-Latn-RS"/>
              </w:rPr>
              <w:t>p: 2.1843097673389458e-05</w:t>
            </w:r>
          </w:p>
        </w:tc>
        <w:tc>
          <w:tcPr>
            <w:tcW w:w="2987" w:type="dxa"/>
          </w:tcPr>
          <w:p w14:paraId="77BF3F2C" w14:textId="77777777" w:rsidR="00CD0ABC" w:rsidRDefault="00A06644" w:rsidP="00A06644">
            <w:pPr>
              <w:rPr>
                <w:noProof/>
                <w:sz w:val="22"/>
                <w:szCs w:val="22"/>
                <w:lang w:val="sr-Latn-RS"/>
              </w:rPr>
            </w:pPr>
            <w:r w:rsidRPr="00A06644">
              <w:rPr>
                <w:noProof/>
                <w:sz w:val="22"/>
                <w:szCs w:val="22"/>
                <w:lang w:val="sr-Latn-RS"/>
              </w:rPr>
              <w:t xml:space="preserve">truncated_power_law </w:t>
            </w:r>
          </w:p>
          <w:p w14:paraId="20FEDBE6" w14:textId="6E817700" w:rsidR="00A06644" w:rsidRPr="00A06644" w:rsidRDefault="00A06644" w:rsidP="00A06644">
            <w:pPr>
              <w:rPr>
                <w:noProof/>
                <w:sz w:val="22"/>
                <w:szCs w:val="22"/>
                <w:lang w:val="sr-Latn-RS"/>
              </w:rPr>
            </w:pPr>
            <w:r w:rsidRPr="00A06644">
              <w:rPr>
                <w:noProof/>
                <w:sz w:val="22"/>
                <w:szCs w:val="22"/>
                <w:lang w:val="sr-Latn-RS"/>
              </w:rPr>
              <w:t>lognormal:</w:t>
            </w:r>
          </w:p>
          <w:p w14:paraId="6C46C80A" w14:textId="77777777" w:rsidR="00A06644" w:rsidRPr="00A06644" w:rsidRDefault="00A06644" w:rsidP="00A06644">
            <w:pPr>
              <w:rPr>
                <w:noProof/>
                <w:sz w:val="22"/>
                <w:szCs w:val="22"/>
                <w:lang w:val="sr-Latn-RS"/>
              </w:rPr>
            </w:pPr>
            <w:r w:rsidRPr="00A06644">
              <w:rPr>
                <w:noProof/>
                <w:sz w:val="22"/>
                <w:szCs w:val="22"/>
                <w:lang w:val="sr-Latn-RS"/>
              </w:rPr>
              <w:t>R: 2.9684140699707697</w:t>
            </w:r>
          </w:p>
          <w:p w14:paraId="72751E64" w14:textId="77777777" w:rsidR="00A06644" w:rsidRPr="00A06644" w:rsidRDefault="00A06644" w:rsidP="00012A22">
            <w:pPr>
              <w:rPr>
                <w:noProof/>
                <w:sz w:val="22"/>
                <w:szCs w:val="22"/>
                <w:lang w:val="sr-Latn-RS"/>
              </w:rPr>
            </w:pPr>
            <w:r w:rsidRPr="00A06644">
              <w:rPr>
                <w:noProof/>
                <w:sz w:val="22"/>
                <w:szCs w:val="22"/>
                <w:lang w:val="sr-Latn-RS"/>
              </w:rPr>
              <w:t>p: 0.0014993251280441475</w:t>
            </w:r>
          </w:p>
        </w:tc>
        <w:tc>
          <w:tcPr>
            <w:tcW w:w="2987" w:type="dxa"/>
          </w:tcPr>
          <w:p w14:paraId="121BDECA" w14:textId="6BB8D135" w:rsidR="00A06644" w:rsidRPr="00A06644" w:rsidRDefault="00A06644" w:rsidP="00012A22">
            <w:pPr>
              <w:rPr>
                <w:noProof/>
                <w:sz w:val="22"/>
                <w:szCs w:val="22"/>
                <w:lang w:val="sr-Latn-RS"/>
              </w:rPr>
            </w:pPr>
            <w:r w:rsidRPr="00A06644">
              <w:rPr>
                <w:noProof/>
                <w:sz w:val="22"/>
                <w:szCs w:val="22"/>
                <w:lang w:val="sr-Latn-RS"/>
              </w:rPr>
              <w:t>truncated_power_law stretched_exponential:</w:t>
            </w:r>
          </w:p>
          <w:p w14:paraId="523E939E" w14:textId="77777777" w:rsidR="00A06644" w:rsidRPr="00A06644" w:rsidRDefault="00A06644" w:rsidP="00012A22">
            <w:pPr>
              <w:rPr>
                <w:noProof/>
                <w:sz w:val="22"/>
                <w:szCs w:val="22"/>
                <w:lang w:val="sr-Latn-RS"/>
              </w:rPr>
            </w:pPr>
            <w:r w:rsidRPr="00A06644">
              <w:rPr>
                <w:noProof/>
                <w:sz w:val="22"/>
                <w:szCs w:val="22"/>
                <w:lang w:val="sr-Latn-RS"/>
              </w:rPr>
              <w:t>R: 1.6219657292478011</w:t>
            </w:r>
          </w:p>
          <w:p w14:paraId="45B202FE" w14:textId="77777777" w:rsidR="00A06644" w:rsidRPr="00A06644" w:rsidRDefault="00A06644" w:rsidP="00012A22">
            <w:pPr>
              <w:rPr>
                <w:noProof/>
                <w:sz w:val="22"/>
                <w:szCs w:val="22"/>
                <w:lang w:val="sr-Latn-RS"/>
              </w:rPr>
            </w:pPr>
            <w:r w:rsidRPr="00A06644">
              <w:rPr>
                <w:noProof/>
                <w:sz w:val="22"/>
                <w:szCs w:val="22"/>
                <w:lang w:val="sr-Latn-RS"/>
              </w:rPr>
              <w:t>p: 0.009687082968891817</w:t>
            </w:r>
          </w:p>
        </w:tc>
      </w:tr>
    </w:tbl>
    <w:p w14:paraId="2E1FE571" w14:textId="77777777" w:rsidR="00A06644" w:rsidRPr="005E0A66" w:rsidRDefault="00A06644" w:rsidP="005E0A66">
      <w:pPr>
        <w:jc w:val="center"/>
        <w:rPr>
          <w:i/>
          <w:iCs/>
          <w:noProof/>
          <w:lang w:val="sr-Cyrl-ME"/>
        </w:rPr>
      </w:pPr>
      <w:r w:rsidRPr="005E0A66">
        <w:rPr>
          <w:i/>
          <w:iCs/>
          <w:noProof/>
          <w:lang w:val="sr-Latn-RS"/>
        </w:rPr>
        <w:t>R - Loglikelihoo ratio, p - Statistical significance</w:t>
      </w:r>
    </w:p>
    <w:p w14:paraId="4645D9A0" w14:textId="0CBD75D6" w:rsidR="00D907B5" w:rsidRPr="00B751BE" w:rsidRDefault="00D12A7F" w:rsidP="00002253">
      <w:pPr>
        <w:jc w:val="both"/>
        <w:rPr>
          <w:noProof/>
          <w:lang w:val="sr-Cyrl-ME"/>
        </w:rPr>
      </w:pPr>
      <w:r>
        <w:rPr>
          <w:noProof/>
          <w:lang w:val="sr-Cyrl-ME"/>
        </w:rPr>
        <w:t>Атрибути за</w:t>
      </w:r>
      <w:r w:rsidR="006448C5">
        <w:rPr>
          <w:noProof/>
          <w:lang w:val="sr-Latn-RS"/>
        </w:rPr>
        <w:t xml:space="preserve"> truncated power law</w:t>
      </w:r>
      <w:r w:rsidR="001002C7">
        <w:rPr>
          <w:noProof/>
          <w:lang w:val="sr-Cyrl-ME"/>
        </w:rPr>
        <w:t xml:space="preserve"> су </w:t>
      </w:r>
      <w:r w:rsidR="006448C5">
        <w:rPr>
          <w:noProof/>
          <w:lang w:val="sr-Latn-RS"/>
        </w:rPr>
        <w:t>Alfa=</w:t>
      </w:r>
      <w:r w:rsidR="006448C5" w:rsidRPr="005D496A">
        <w:t xml:space="preserve"> </w:t>
      </w:r>
      <w:r w:rsidR="006448C5" w:rsidRPr="005D496A">
        <w:rPr>
          <w:noProof/>
          <w:lang w:val="sr-Latn-RS"/>
        </w:rPr>
        <w:t>1.5799608716389861</w:t>
      </w:r>
      <w:r w:rsidR="001002C7">
        <w:rPr>
          <w:noProof/>
          <w:lang w:val="sr-Cyrl-RS"/>
        </w:rPr>
        <w:t xml:space="preserve">, </w:t>
      </w:r>
      <w:r w:rsidR="006448C5">
        <w:rPr>
          <w:noProof/>
          <w:lang w:val="sr-Latn-RS"/>
        </w:rPr>
        <w:t>Xmin=</w:t>
      </w:r>
      <w:r w:rsidR="006448C5" w:rsidRPr="005D496A">
        <w:rPr>
          <w:noProof/>
          <w:lang w:val="sr-Latn-RS"/>
        </w:rPr>
        <w:t>156.0</w:t>
      </w:r>
      <w:r w:rsidR="00990DEE">
        <w:rPr>
          <w:noProof/>
          <w:lang w:val="sr-Cyrl-ME"/>
        </w:rPr>
        <w:t>.</w:t>
      </w:r>
    </w:p>
    <w:p w14:paraId="74821266" w14:textId="77777777" w:rsidR="00D907B5" w:rsidRPr="0001681E" w:rsidRDefault="00D907B5" w:rsidP="00C846F0">
      <w:pPr>
        <w:pStyle w:val="ListParagraph"/>
        <w:ind w:left="644" w:firstLine="0"/>
        <w:rPr>
          <w:sz w:val="24"/>
          <w:szCs w:val="24"/>
        </w:rPr>
      </w:pPr>
    </w:p>
    <w:p w14:paraId="74186BCC" w14:textId="3BD0FFFA" w:rsidR="008B0E81" w:rsidRDefault="008B0E81" w:rsidP="007C0C12">
      <w:pPr>
        <w:pStyle w:val="ListParagraph"/>
        <w:numPr>
          <w:ilvl w:val="0"/>
          <w:numId w:val="6"/>
        </w:numPr>
        <w:rPr>
          <w:sz w:val="24"/>
          <w:szCs w:val="24"/>
        </w:rPr>
      </w:pPr>
      <w:r w:rsidRPr="008B0E81">
        <w:rPr>
          <w:sz w:val="24"/>
          <w:szCs w:val="24"/>
        </w:rPr>
        <w:t>Ауторитети и хабови су карактеристични за усмерене мреже. Стога их нема потребе испитивати над гигантском компонентом SNet мреже јер је она неусмерена.</w:t>
      </w:r>
    </w:p>
    <w:p w14:paraId="5BF8E7F8" w14:textId="04012B34" w:rsidR="00AE19B4" w:rsidRDefault="00FC4587" w:rsidP="00C846F0">
      <w:pPr>
        <w:pStyle w:val="IInivonaslova-Potpoglavlje"/>
        <w:rPr>
          <w:lang w:val="sr-Cyrl-ME"/>
        </w:rPr>
      </w:pPr>
      <w:bookmarkStart w:id="11" w:name="_Toc96294731"/>
      <w:r>
        <w:rPr>
          <w:lang w:val="sr-Cyrl-ME"/>
        </w:rPr>
        <w:lastRenderedPageBreak/>
        <w:t>Анализа мера централност</w:t>
      </w:r>
      <w:bookmarkEnd w:id="11"/>
    </w:p>
    <w:p w14:paraId="7FA647AE" w14:textId="2FB789C5" w:rsidR="001E7E8B" w:rsidRPr="00F70AC5" w:rsidRDefault="0015610C" w:rsidP="007C0C12">
      <w:pPr>
        <w:pStyle w:val="Osnovnitekst"/>
        <w:numPr>
          <w:ilvl w:val="0"/>
          <w:numId w:val="6"/>
        </w:numPr>
        <w:spacing w:line="240" w:lineRule="auto"/>
        <w:rPr>
          <w:lang w:val="sr-Cyrl-ME"/>
        </w:rPr>
        <w:sectPr w:rsidR="001E7E8B" w:rsidRPr="00F70AC5" w:rsidSect="00847C33">
          <w:pgSz w:w="11906" w:h="16838" w:code="9"/>
          <w:pgMar w:top="1701" w:right="1134" w:bottom="1701" w:left="1134" w:header="709" w:footer="709" w:gutter="0"/>
          <w:cols w:space="708"/>
          <w:titlePg/>
          <w:docGrid w:linePitch="360"/>
        </w:sectPr>
      </w:pPr>
      <w:r>
        <w:rPr>
          <w:lang w:val="sr-Cyrl-ME"/>
        </w:rPr>
        <w:t xml:space="preserve">Посматрали смо гигантску компоненту графа која има </w:t>
      </w:r>
      <w:r w:rsidRPr="0015610C">
        <w:rPr>
          <w:lang w:val="sr-Cyrl-ME"/>
        </w:rPr>
        <w:t xml:space="preserve">3525 </w:t>
      </w:r>
      <w:r>
        <w:rPr>
          <w:lang w:val="sr-Cyrl-ME"/>
        </w:rPr>
        <w:t>чворова</w:t>
      </w:r>
      <w:r w:rsidRPr="0015610C">
        <w:rPr>
          <w:lang w:val="sr-Cyrl-ME"/>
        </w:rPr>
        <w:t xml:space="preserve"> </w:t>
      </w:r>
      <w:r>
        <w:rPr>
          <w:lang w:val="sr-Cyrl-ME"/>
        </w:rPr>
        <w:t>и</w:t>
      </w:r>
      <w:r w:rsidRPr="0015610C">
        <w:rPr>
          <w:lang w:val="sr-Cyrl-ME"/>
        </w:rPr>
        <w:t xml:space="preserve"> 156941 </w:t>
      </w:r>
      <w:r>
        <w:rPr>
          <w:lang w:val="sr-Cyrl-ME"/>
        </w:rPr>
        <w:t>гран</w:t>
      </w:r>
      <w:r w:rsidR="00F27F5D">
        <w:rPr>
          <w:lang w:val="sr-Cyrl-ME"/>
        </w:rPr>
        <w:t>а</w:t>
      </w:r>
      <w:r w:rsidR="006779C8">
        <w:rPr>
          <w:lang w:val="sr-Cyrl-ME"/>
        </w:rPr>
        <w:t>.</w:t>
      </w:r>
    </w:p>
    <w:p w14:paraId="746BDBE4" w14:textId="212BA590" w:rsidR="0024338D" w:rsidRDefault="0015610C" w:rsidP="00C846F0">
      <w:pPr>
        <w:pStyle w:val="Caption"/>
        <w:keepNext/>
        <w:jc w:val="center"/>
        <w:rPr>
          <w:lang w:val="sr-Cyrl-ME"/>
        </w:rPr>
        <w:sectPr w:rsidR="0024338D" w:rsidSect="00F27F5D">
          <w:type w:val="continuous"/>
          <w:pgSz w:w="11906" w:h="16838" w:code="9"/>
          <w:pgMar w:top="1701" w:right="1134" w:bottom="1701" w:left="1134" w:header="709" w:footer="709" w:gutter="0"/>
          <w:cols w:space="720"/>
          <w:titlePg/>
          <w:docGrid w:linePitch="360"/>
        </w:sectPr>
      </w:pPr>
      <w:r>
        <w:lastRenderedPageBreak/>
        <w:t xml:space="preserve">Табела </w:t>
      </w:r>
      <w:r>
        <w:rPr>
          <w:lang w:val="sr-Cyrl-ME"/>
        </w:rPr>
        <w:t>3.2</w:t>
      </w:r>
      <w:r>
        <w:t>.</w:t>
      </w:r>
      <w:r>
        <w:rPr>
          <w:lang w:val="sr-Cyrl-ME"/>
        </w:rPr>
        <w:t xml:space="preserve">1 </w:t>
      </w:r>
      <w:r w:rsidR="007D4F22">
        <w:rPr>
          <w:lang w:val="sr-Cyrl-ME"/>
        </w:rPr>
        <w:t>Ц</w:t>
      </w:r>
      <w:r>
        <w:rPr>
          <w:lang w:val="sr-Cyrl-ME"/>
        </w:rPr>
        <w:t>ентралност по степен</w:t>
      </w:r>
      <w:r w:rsidR="00F70AC5">
        <w:rPr>
          <w:lang w:val="sr-Cyrl-ME"/>
        </w:rPr>
        <w:t>у</w:t>
      </w:r>
      <w:r w:rsidR="00F27F5D">
        <w:rPr>
          <w:lang w:val="sr-Cyrl-ME"/>
        </w:rPr>
        <w:t>(лево)</w:t>
      </w:r>
      <w:r w:rsidR="00F70AC5">
        <w:rPr>
          <w:lang w:val="sr-Cyrl-ME"/>
        </w:rPr>
        <w:t xml:space="preserve"> и централност по блискости </w:t>
      </w:r>
      <w:r w:rsidR="00F27F5D">
        <w:rPr>
          <w:lang w:val="sr-Cyrl-ME"/>
        </w:rPr>
        <w:t>(десно</w:t>
      </w:r>
      <w:r w:rsidR="003A53CB">
        <w:rPr>
          <w:lang w:val="sr-Cyrl-ME"/>
        </w:rPr>
        <w:t>)</w:t>
      </w:r>
    </w:p>
    <w:p w14:paraId="10B9FB9F" w14:textId="77777777" w:rsidR="00F27F5D" w:rsidRDefault="00F27F5D" w:rsidP="00C846F0">
      <w:pPr>
        <w:pStyle w:val="Osnovnitekst"/>
        <w:spacing w:line="240" w:lineRule="auto"/>
        <w:ind w:firstLine="0"/>
        <w:rPr>
          <w:lang w:val="sr-Cyrl-ME"/>
        </w:rPr>
        <w:sectPr w:rsidR="00F27F5D" w:rsidSect="0024338D">
          <w:type w:val="continuous"/>
          <w:pgSz w:w="11906" w:h="16838" w:code="9"/>
          <w:pgMar w:top="1701" w:right="1134" w:bottom="1701" w:left="1134" w:header="709" w:footer="709" w:gutter="0"/>
          <w:cols w:space="708"/>
          <w:titlePg/>
          <w:docGrid w:linePitch="360"/>
        </w:sectPr>
      </w:pPr>
    </w:p>
    <w:tbl>
      <w:tblPr>
        <w:tblStyle w:val="TableGrid"/>
        <w:tblW w:w="0" w:type="auto"/>
        <w:tblInd w:w="644" w:type="dxa"/>
        <w:tblLook w:val="04A0" w:firstRow="1" w:lastRow="0" w:firstColumn="1" w:lastColumn="0" w:noHBand="0" w:noVBand="1"/>
      </w:tblPr>
      <w:tblGrid>
        <w:gridCol w:w="1048"/>
        <w:gridCol w:w="1426"/>
        <w:gridCol w:w="1305"/>
        <w:gridCol w:w="236"/>
        <w:gridCol w:w="1109"/>
        <w:gridCol w:w="1426"/>
        <w:gridCol w:w="1137"/>
      </w:tblGrid>
      <w:tr w:rsidR="00F70AC5" w:rsidRPr="00C84C95" w14:paraId="4C04E9E7" w14:textId="40E6E0A1" w:rsidTr="00F70AC5">
        <w:trPr>
          <w:trHeight w:val="534"/>
        </w:trPr>
        <w:tc>
          <w:tcPr>
            <w:tcW w:w="0" w:type="auto"/>
          </w:tcPr>
          <w:p w14:paraId="5D3D5258" w14:textId="0133E5D4" w:rsidR="00F70AC5" w:rsidRPr="00C84C95" w:rsidRDefault="00F70AC5" w:rsidP="00C846F0">
            <w:pPr>
              <w:pStyle w:val="Osnovnitekst"/>
              <w:spacing w:line="240" w:lineRule="auto"/>
              <w:ind w:firstLine="0"/>
              <w:rPr>
                <w:b/>
                <w:bCs/>
                <w:sz w:val="22"/>
                <w:szCs w:val="22"/>
                <w:lang w:val="sr-Cyrl-ME"/>
              </w:rPr>
            </w:pPr>
            <w:r w:rsidRPr="00C84C95">
              <w:rPr>
                <w:b/>
                <w:bCs/>
                <w:sz w:val="22"/>
                <w:szCs w:val="22"/>
                <w:lang w:val="sr-Cyrl-ME"/>
              </w:rPr>
              <w:lastRenderedPageBreak/>
              <w:t>Чвор</w:t>
            </w:r>
          </w:p>
        </w:tc>
        <w:tc>
          <w:tcPr>
            <w:tcW w:w="0" w:type="auto"/>
          </w:tcPr>
          <w:p w14:paraId="148CD635" w14:textId="2BC80A31" w:rsidR="00F70AC5" w:rsidRPr="00C84C95" w:rsidRDefault="00F70AC5" w:rsidP="00C846F0">
            <w:pPr>
              <w:pStyle w:val="Osnovnitekst"/>
              <w:spacing w:line="240" w:lineRule="auto"/>
              <w:ind w:firstLine="0"/>
              <w:rPr>
                <w:b/>
                <w:bCs/>
                <w:sz w:val="22"/>
                <w:szCs w:val="22"/>
                <w:lang w:val="sr-Cyrl-ME"/>
              </w:rPr>
            </w:pPr>
            <w:r w:rsidRPr="00C84C95">
              <w:rPr>
                <w:b/>
                <w:bCs/>
                <w:sz w:val="22"/>
                <w:szCs w:val="22"/>
                <w:lang w:val="sr-Cyrl-ME"/>
              </w:rPr>
              <w:t>Сабредит</w:t>
            </w:r>
          </w:p>
        </w:tc>
        <w:tc>
          <w:tcPr>
            <w:tcW w:w="1305" w:type="dxa"/>
            <w:tcBorders>
              <w:right w:val="single" w:sz="4" w:space="0" w:color="auto"/>
            </w:tcBorders>
          </w:tcPr>
          <w:p w14:paraId="7A0279BB" w14:textId="703C0226" w:rsidR="00F70AC5" w:rsidRPr="00C84C95" w:rsidRDefault="00F70AC5" w:rsidP="00C846F0">
            <w:pPr>
              <w:pStyle w:val="Osnovnitekst"/>
              <w:spacing w:line="240" w:lineRule="auto"/>
              <w:ind w:firstLine="0"/>
              <w:rPr>
                <w:b/>
                <w:bCs/>
                <w:sz w:val="22"/>
                <w:szCs w:val="22"/>
                <w:lang w:val="sr-Cyrl-ME"/>
              </w:rPr>
            </w:pPr>
            <w:r w:rsidRPr="00C84C95">
              <w:rPr>
                <w:b/>
                <w:bCs/>
                <w:sz w:val="22"/>
                <w:szCs w:val="22"/>
                <w:lang w:val="sr-Cyrl-ME"/>
              </w:rPr>
              <w:t>Вредност</w:t>
            </w:r>
          </w:p>
        </w:tc>
        <w:tc>
          <w:tcPr>
            <w:tcW w:w="236" w:type="dxa"/>
            <w:vMerge w:val="restart"/>
            <w:tcBorders>
              <w:top w:val="nil"/>
              <w:left w:val="single" w:sz="4" w:space="0" w:color="auto"/>
              <w:bottom w:val="nil"/>
              <w:right w:val="single" w:sz="4" w:space="0" w:color="auto"/>
            </w:tcBorders>
          </w:tcPr>
          <w:p w14:paraId="36787AC0" w14:textId="3679EDC3" w:rsidR="00F70AC5" w:rsidRPr="00C84C95" w:rsidRDefault="00F70AC5" w:rsidP="00C846F0">
            <w:pPr>
              <w:rPr>
                <w:b/>
                <w:bCs/>
                <w:sz w:val="22"/>
                <w:szCs w:val="22"/>
                <w:lang w:val="sr-Cyrl-ME"/>
              </w:rPr>
            </w:pPr>
          </w:p>
        </w:tc>
        <w:tc>
          <w:tcPr>
            <w:tcW w:w="1109" w:type="dxa"/>
            <w:tcBorders>
              <w:left w:val="single" w:sz="4" w:space="0" w:color="auto"/>
            </w:tcBorders>
          </w:tcPr>
          <w:p w14:paraId="7444633E" w14:textId="31C6E629" w:rsidR="00F70AC5" w:rsidRPr="00C84C95" w:rsidRDefault="00F70AC5" w:rsidP="00C846F0">
            <w:pPr>
              <w:rPr>
                <w:b/>
                <w:bCs/>
                <w:sz w:val="22"/>
                <w:szCs w:val="22"/>
                <w:lang w:val="sr-Cyrl-ME"/>
              </w:rPr>
            </w:pPr>
            <w:r w:rsidRPr="00C84C95">
              <w:rPr>
                <w:b/>
                <w:bCs/>
                <w:sz w:val="22"/>
                <w:szCs w:val="22"/>
                <w:lang w:val="sr-Cyrl-ME"/>
              </w:rPr>
              <w:t>Чвор</w:t>
            </w:r>
          </w:p>
        </w:tc>
        <w:tc>
          <w:tcPr>
            <w:tcW w:w="0" w:type="auto"/>
          </w:tcPr>
          <w:p w14:paraId="7EA02ACB" w14:textId="64073FF2" w:rsidR="00F70AC5" w:rsidRPr="00C84C95" w:rsidRDefault="00F70AC5" w:rsidP="00C846F0">
            <w:pPr>
              <w:rPr>
                <w:b/>
                <w:bCs/>
                <w:sz w:val="22"/>
                <w:szCs w:val="22"/>
                <w:lang w:val="sr-Cyrl-ME"/>
              </w:rPr>
            </w:pPr>
            <w:r w:rsidRPr="00C84C95">
              <w:rPr>
                <w:b/>
                <w:bCs/>
                <w:sz w:val="22"/>
                <w:szCs w:val="22"/>
                <w:lang w:val="sr-Cyrl-ME"/>
              </w:rPr>
              <w:t>Сабредит</w:t>
            </w:r>
          </w:p>
        </w:tc>
        <w:tc>
          <w:tcPr>
            <w:tcW w:w="0" w:type="auto"/>
          </w:tcPr>
          <w:p w14:paraId="6196B5E4" w14:textId="052D18BC" w:rsidR="00F70AC5" w:rsidRPr="00C84C95" w:rsidRDefault="00F70AC5" w:rsidP="00C846F0">
            <w:pPr>
              <w:rPr>
                <w:b/>
                <w:bCs/>
                <w:sz w:val="22"/>
                <w:szCs w:val="22"/>
                <w:lang w:val="sr-Cyrl-ME"/>
              </w:rPr>
            </w:pPr>
            <w:r w:rsidRPr="00C84C95">
              <w:rPr>
                <w:b/>
                <w:bCs/>
                <w:sz w:val="22"/>
                <w:szCs w:val="22"/>
                <w:lang w:val="sr-Cyrl-ME"/>
              </w:rPr>
              <w:t>Вредност</w:t>
            </w:r>
          </w:p>
        </w:tc>
      </w:tr>
      <w:tr w:rsidR="00F70AC5" w:rsidRPr="00C84C95" w14:paraId="7E1B3C9A" w14:textId="2E1A9467" w:rsidTr="00F70AC5">
        <w:trPr>
          <w:trHeight w:val="534"/>
        </w:trPr>
        <w:tc>
          <w:tcPr>
            <w:tcW w:w="0" w:type="auto"/>
          </w:tcPr>
          <w:p w14:paraId="738E1D34" w14:textId="63875A45"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t5_6</w:t>
            </w:r>
          </w:p>
        </w:tc>
        <w:tc>
          <w:tcPr>
            <w:tcW w:w="0" w:type="auto"/>
          </w:tcPr>
          <w:p w14:paraId="2E034F60" w14:textId="3CA2C5C9"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eddit.com  </w:t>
            </w:r>
          </w:p>
        </w:tc>
        <w:tc>
          <w:tcPr>
            <w:tcW w:w="1305" w:type="dxa"/>
            <w:tcBorders>
              <w:right w:val="single" w:sz="4" w:space="0" w:color="auto"/>
            </w:tcBorders>
          </w:tcPr>
          <w:p w14:paraId="5008D68A" w14:textId="646EC54F"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0.892168</w:t>
            </w:r>
          </w:p>
        </w:tc>
        <w:tc>
          <w:tcPr>
            <w:tcW w:w="236" w:type="dxa"/>
            <w:vMerge/>
            <w:tcBorders>
              <w:top w:val="nil"/>
              <w:left w:val="single" w:sz="4" w:space="0" w:color="auto"/>
              <w:bottom w:val="nil"/>
              <w:right w:val="single" w:sz="4" w:space="0" w:color="auto"/>
            </w:tcBorders>
          </w:tcPr>
          <w:p w14:paraId="64A292B9" w14:textId="55455E94" w:rsidR="00F70AC5" w:rsidRPr="00C84C95" w:rsidRDefault="00F70AC5" w:rsidP="00C846F0">
            <w:pPr>
              <w:rPr>
                <w:sz w:val="22"/>
                <w:szCs w:val="22"/>
                <w:lang w:val="sr-Cyrl-ME"/>
              </w:rPr>
            </w:pPr>
          </w:p>
        </w:tc>
        <w:tc>
          <w:tcPr>
            <w:tcW w:w="1109" w:type="dxa"/>
            <w:tcBorders>
              <w:left w:val="single" w:sz="4" w:space="0" w:color="auto"/>
            </w:tcBorders>
          </w:tcPr>
          <w:p w14:paraId="4CBBFE6C" w14:textId="4709F902" w:rsidR="00F70AC5" w:rsidRPr="00C84C95" w:rsidRDefault="00F70AC5" w:rsidP="00C846F0">
            <w:pPr>
              <w:rPr>
                <w:sz w:val="22"/>
                <w:szCs w:val="22"/>
                <w:lang w:val="sr-Cyrl-ME"/>
              </w:rPr>
            </w:pPr>
            <w:r w:rsidRPr="00C84C95">
              <w:rPr>
                <w:sz w:val="22"/>
                <w:szCs w:val="22"/>
                <w:lang w:val="sr-Cyrl-ME"/>
              </w:rPr>
              <w:t>t5_6</w:t>
            </w:r>
          </w:p>
        </w:tc>
        <w:tc>
          <w:tcPr>
            <w:tcW w:w="0" w:type="auto"/>
          </w:tcPr>
          <w:p w14:paraId="631C4841" w14:textId="480A1C85" w:rsidR="00F70AC5" w:rsidRPr="00C84C95" w:rsidRDefault="00F70AC5" w:rsidP="00C846F0">
            <w:pPr>
              <w:rPr>
                <w:sz w:val="22"/>
                <w:szCs w:val="22"/>
                <w:lang w:val="sr-Cyrl-ME"/>
              </w:rPr>
            </w:pPr>
            <w:r w:rsidRPr="00C84C95">
              <w:rPr>
                <w:sz w:val="22"/>
                <w:szCs w:val="22"/>
                <w:lang w:val="sr-Cyrl-ME"/>
              </w:rPr>
              <w:t xml:space="preserve">eddit.com  </w:t>
            </w:r>
          </w:p>
        </w:tc>
        <w:tc>
          <w:tcPr>
            <w:tcW w:w="0" w:type="auto"/>
          </w:tcPr>
          <w:p w14:paraId="4F0CC958" w14:textId="0AFAFAF8" w:rsidR="00F70AC5" w:rsidRPr="00C84C95" w:rsidRDefault="003A53CB" w:rsidP="00C846F0">
            <w:pPr>
              <w:rPr>
                <w:sz w:val="22"/>
                <w:szCs w:val="22"/>
                <w:lang w:val="sr-Cyrl-ME"/>
              </w:rPr>
            </w:pPr>
            <w:r w:rsidRPr="00C84C95">
              <w:rPr>
                <w:sz w:val="22"/>
                <w:szCs w:val="22"/>
                <w:lang w:val="sr-Cyrl-ME"/>
              </w:rPr>
              <w:t>0.901971</w:t>
            </w:r>
          </w:p>
        </w:tc>
      </w:tr>
      <w:tr w:rsidR="00F70AC5" w:rsidRPr="00C84C95" w14:paraId="531FBE9E" w14:textId="3E33551C" w:rsidTr="00F70AC5">
        <w:trPr>
          <w:trHeight w:val="534"/>
        </w:trPr>
        <w:tc>
          <w:tcPr>
            <w:tcW w:w="0" w:type="auto"/>
          </w:tcPr>
          <w:p w14:paraId="75F0E34B" w14:textId="04FE3E09"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t5_2qh16 </w:t>
            </w:r>
          </w:p>
        </w:tc>
        <w:tc>
          <w:tcPr>
            <w:tcW w:w="0" w:type="auto"/>
          </w:tcPr>
          <w:p w14:paraId="354C9E1F" w14:textId="62417A50"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technology</w:t>
            </w:r>
          </w:p>
        </w:tc>
        <w:tc>
          <w:tcPr>
            <w:tcW w:w="1305" w:type="dxa"/>
            <w:tcBorders>
              <w:right w:val="single" w:sz="4" w:space="0" w:color="auto"/>
            </w:tcBorders>
          </w:tcPr>
          <w:p w14:paraId="575AD810" w14:textId="19AFF4C6"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0.63025</w:t>
            </w:r>
          </w:p>
        </w:tc>
        <w:tc>
          <w:tcPr>
            <w:tcW w:w="236" w:type="dxa"/>
            <w:vMerge/>
            <w:tcBorders>
              <w:top w:val="nil"/>
              <w:left w:val="single" w:sz="4" w:space="0" w:color="auto"/>
              <w:bottom w:val="nil"/>
              <w:right w:val="single" w:sz="4" w:space="0" w:color="auto"/>
            </w:tcBorders>
          </w:tcPr>
          <w:p w14:paraId="7814EF9F" w14:textId="7922BE2E" w:rsidR="00F70AC5" w:rsidRPr="00C84C95" w:rsidRDefault="00F70AC5" w:rsidP="00C846F0">
            <w:pPr>
              <w:rPr>
                <w:sz w:val="22"/>
                <w:szCs w:val="22"/>
                <w:lang w:val="sr-Cyrl-ME"/>
              </w:rPr>
            </w:pPr>
          </w:p>
        </w:tc>
        <w:tc>
          <w:tcPr>
            <w:tcW w:w="1109" w:type="dxa"/>
            <w:tcBorders>
              <w:left w:val="single" w:sz="4" w:space="0" w:color="auto"/>
            </w:tcBorders>
          </w:tcPr>
          <w:p w14:paraId="5254E30B" w14:textId="4BE3AA9C" w:rsidR="00F70AC5" w:rsidRPr="00C84C95" w:rsidRDefault="00F70AC5" w:rsidP="00C846F0">
            <w:pPr>
              <w:rPr>
                <w:sz w:val="22"/>
                <w:szCs w:val="22"/>
                <w:lang w:val="sr-Cyrl-ME"/>
              </w:rPr>
            </w:pPr>
            <w:r w:rsidRPr="00C84C95">
              <w:rPr>
                <w:sz w:val="22"/>
                <w:szCs w:val="22"/>
                <w:lang w:val="sr-Cyrl-ME"/>
              </w:rPr>
              <w:t xml:space="preserve">t5_2qh16 </w:t>
            </w:r>
          </w:p>
        </w:tc>
        <w:tc>
          <w:tcPr>
            <w:tcW w:w="0" w:type="auto"/>
          </w:tcPr>
          <w:p w14:paraId="1D970EF7" w14:textId="7B561F11" w:rsidR="00F70AC5" w:rsidRPr="00C84C95" w:rsidRDefault="00F70AC5" w:rsidP="00C846F0">
            <w:pPr>
              <w:rPr>
                <w:sz w:val="22"/>
                <w:szCs w:val="22"/>
                <w:lang w:val="sr-Cyrl-ME"/>
              </w:rPr>
            </w:pPr>
            <w:r w:rsidRPr="00C84C95">
              <w:rPr>
                <w:sz w:val="22"/>
                <w:szCs w:val="22"/>
                <w:lang w:val="sr-Cyrl-ME"/>
              </w:rPr>
              <w:t>technology</w:t>
            </w:r>
          </w:p>
        </w:tc>
        <w:tc>
          <w:tcPr>
            <w:tcW w:w="0" w:type="auto"/>
          </w:tcPr>
          <w:p w14:paraId="4725D7C5" w14:textId="51A7A60F" w:rsidR="00F70AC5" w:rsidRPr="00C84C95" w:rsidRDefault="003A53CB" w:rsidP="00C846F0">
            <w:pPr>
              <w:rPr>
                <w:sz w:val="22"/>
                <w:szCs w:val="22"/>
                <w:lang w:val="sr-Cyrl-ME"/>
              </w:rPr>
            </w:pPr>
            <w:r w:rsidRPr="00C84C95">
              <w:rPr>
                <w:sz w:val="22"/>
                <w:szCs w:val="22"/>
                <w:lang w:val="sr-Cyrl-ME"/>
              </w:rPr>
              <w:t>0.72825</w:t>
            </w:r>
          </w:p>
        </w:tc>
      </w:tr>
      <w:tr w:rsidR="00F70AC5" w:rsidRPr="00C84C95" w14:paraId="18EBAC5B" w14:textId="4B77C912" w:rsidTr="00F70AC5">
        <w:trPr>
          <w:trHeight w:val="534"/>
        </w:trPr>
        <w:tc>
          <w:tcPr>
            <w:tcW w:w="0" w:type="auto"/>
          </w:tcPr>
          <w:p w14:paraId="03E0A751" w14:textId="1838D32E"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t5_2cneq </w:t>
            </w:r>
          </w:p>
        </w:tc>
        <w:tc>
          <w:tcPr>
            <w:tcW w:w="0" w:type="auto"/>
          </w:tcPr>
          <w:p w14:paraId="5C7F81D3" w14:textId="3579AEEF"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politics</w:t>
            </w:r>
          </w:p>
        </w:tc>
        <w:tc>
          <w:tcPr>
            <w:tcW w:w="1305" w:type="dxa"/>
            <w:tcBorders>
              <w:right w:val="single" w:sz="4" w:space="0" w:color="auto"/>
            </w:tcBorders>
          </w:tcPr>
          <w:p w14:paraId="22A46CB9" w14:textId="426D6251"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0.627696</w:t>
            </w:r>
          </w:p>
        </w:tc>
        <w:tc>
          <w:tcPr>
            <w:tcW w:w="236" w:type="dxa"/>
            <w:vMerge/>
            <w:tcBorders>
              <w:top w:val="nil"/>
              <w:left w:val="single" w:sz="4" w:space="0" w:color="auto"/>
              <w:bottom w:val="nil"/>
              <w:right w:val="single" w:sz="4" w:space="0" w:color="auto"/>
            </w:tcBorders>
          </w:tcPr>
          <w:p w14:paraId="7A2961AF" w14:textId="68703488" w:rsidR="00F70AC5" w:rsidRPr="00C84C95" w:rsidRDefault="00F70AC5" w:rsidP="00C846F0">
            <w:pPr>
              <w:rPr>
                <w:sz w:val="22"/>
                <w:szCs w:val="22"/>
                <w:lang w:val="sr-Cyrl-ME"/>
              </w:rPr>
            </w:pPr>
          </w:p>
        </w:tc>
        <w:tc>
          <w:tcPr>
            <w:tcW w:w="1109" w:type="dxa"/>
            <w:tcBorders>
              <w:left w:val="single" w:sz="4" w:space="0" w:color="auto"/>
            </w:tcBorders>
          </w:tcPr>
          <w:p w14:paraId="4D6994C0" w14:textId="56399581" w:rsidR="00F70AC5" w:rsidRPr="00C84C95" w:rsidRDefault="00F70AC5" w:rsidP="00C846F0">
            <w:pPr>
              <w:rPr>
                <w:sz w:val="22"/>
                <w:szCs w:val="22"/>
                <w:lang w:val="sr-Cyrl-ME"/>
              </w:rPr>
            </w:pPr>
            <w:r w:rsidRPr="00C84C95">
              <w:rPr>
                <w:sz w:val="22"/>
                <w:szCs w:val="22"/>
                <w:lang w:val="sr-Cyrl-ME"/>
              </w:rPr>
              <w:t xml:space="preserve">t5_2cneq </w:t>
            </w:r>
          </w:p>
        </w:tc>
        <w:tc>
          <w:tcPr>
            <w:tcW w:w="0" w:type="auto"/>
          </w:tcPr>
          <w:p w14:paraId="667C6217" w14:textId="6BE7E17E" w:rsidR="00F70AC5" w:rsidRPr="00C84C95" w:rsidRDefault="00F70AC5" w:rsidP="00C846F0">
            <w:pPr>
              <w:rPr>
                <w:sz w:val="22"/>
                <w:szCs w:val="22"/>
                <w:lang w:val="sr-Cyrl-ME"/>
              </w:rPr>
            </w:pPr>
            <w:r w:rsidRPr="00C84C95">
              <w:rPr>
                <w:sz w:val="22"/>
                <w:szCs w:val="22"/>
                <w:lang w:val="sr-Cyrl-ME"/>
              </w:rPr>
              <w:t>politics</w:t>
            </w:r>
          </w:p>
        </w:tc>
        <w:tc>
          <w:tcPr>
            <w:tcW w:w="0" w:type="auto"/>
          </w:tcPr>
          <w:p w14:paraId="4CCBEC1D" w14:textId="761EF2D2" w:rsidR="00F70AC5" w:rsidRPr="00C84C95" w:rsidRDefault="003A53CB" w:rsidP="00C846F0">
            <w:pPr>
              <w:rPr>
                <w:sz w:val="22"/>
                <w:szCs w:val="22"/>
                <w:lang w:val="sr-Cyrl-ME"/>
              </w:rPr>
            </w:pPr>
            <w:r w:rsidRPr="00C84C95">
              <w:rPr>
                <w:sz w:val="22"/>
                <w:szCs w:val="22"/>
                <w:lang w:val="sr-Cyrl-ME"/>
              </w:rPr>
              <w:t>0.726149</w:t>
            </w:r>
          </w:p>
        </w:tc>
      </w:tr>
      <w:tr w:rsidR="00F70AC5" w:rsidRPr="00C84C95" w14:paraId="63C0A7A6" w14:textId="774BD1BE" w:rsidTr="00F70AC5">
        <w:trPr>
          <w:trHeight w:val="534"/>
        </w:trPr>
        <w:tc>
          <w:tcPr>
            <w:tcW w:w="0" w:type="auto"/>
          </w:tcPr>
          <w:p w14:paraId="243FECE9" w14:textId="44EAB382"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t5_2qh0u </w:t>
            </w:r>
          </w:p>
        </w:tc>
        <w:tc>
          <w:tcPr>
            <w:tcW w:w="0" w:type="auto"/>
          </w:tcPr>
          <w:p w14:paraId="437075EB" w14:textId="618BA2A0"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pics</w:t>
            </w:r>
          </w:p>
        </w:tc>
        <w:tc>
          <w:tcPr>
            <w:tcW w:w="1305" w:type="dxa"/>
            <w:tcBorders>
              <w:right w:val="single" w:sz="4" w:space="0" w:color="auto"/>
            </w:tcBorders>
          </w:tcPr>
          <w:p w14:paraId="4C6898F4" w14:textId="2BEF3AEF"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0.616345</w:t>
            </w:r>
          </w:p>
        </w:tc>
        <w:tc>
          <w:tcPr>
            <w:tcW w:w="236" w:type="dxa"/>
            <w:vMerge/>
            <w:tcBorders>
              <w:top w:val="nil"/>
              <w:left w:val="single" w:sz="4" w:space="0" w:color="auto"/>
              <w:bottom w:val="nil"/>
              <w:right w:val="single" w:sz="4" w:space="0" w:color="auto"/>
            </w:tcBorders>
          </w:tcPr>
          <w:p w14:paraId="1D6B4B1D" w14:textId="08FCD354" w:rsidR="00F70AC5" w:rsidRPr="00C84C95" w:rsidRDefault="00F70AC5" w:rsidP="00C846F0">
            <w:pPr>
              <w:rPr>
                <w:sz w:val="22"/>
                <w:szCs w:val="22"/>
                <w:lang w:val="sr-Cyrl-ME"/>
              </w:rPr>
            </w:pPr>
          </w:p>
        </w:tc>
        <w:tc>
          <w:tcPr>
            <w:tcW w:w="1109" w:type="dxa"/>
            <w:tcBorders>
              <w:left w:val="single" w:sz="4" w:space="0" w:color="auto"/>
            </w:tcBorders>
          </w:tcPr>
          <w:p w14:paraId="32BA4EC6" w14:textId="20955F07" w:rsidR="00F70AC5" w:rsidRPr="00C84C95" w:rsidRDefault="00F70AC5" w:rsidP="00C846F0">
            <w:pPr>
              <w:rPr>
                <w:sz w:val="22"/>
                <w:szCs w:val="22"/>
                <w:lang w:val="sr-Cyrl-ME"/>
              </w:rPr>
            </w:pPr>
            <w:r w:rsidRPr="00C84C95">
              <w:rPr>
                <w:sz w:val="22"/>
                <w:szCs w:val="22"/>
                <w:lang w:val="sr-Cyrl-ME"/>
              </w:rPr>
              <w:t xml:space="preserve">t5_2qh0u </w:t>
            </w:r>
          </w:p>
        </w:tc>
        <w:tc>
          <w:tcPr>
            <w:tcW w:w="0" w:type="auto"/>
          </w:tcPr>
          <w:p w14:paraId="306CD95F" w14:textId="49D467F6" w:rsidR="00F70AC5" w:rsidRPr="00C84C95" w:rsidRDefault="00F70AC5" w:rsidP="00C846F0">
            <w:pPr>
              <w:rPr>
                <w:sz w:val="22"/>
                <w:szCs w:val="22"/>
                <w:lang w:val="sr-Cyrl-ME"/>
              </w:rPr>
            </w:pPr>
            <w:r w:rsidRPr="00C84C95">
              <w:rPr>
                <w:sz w:val="22"/>
                <w:szCs w:val="22"/>
                <w:lang w:val="sr-Cyrl-ME"/>
              </w:rPr>
              <w:t>pics</w:t>
            </w:r>
          </w:p>
        </w:tc>
        <w:tc>
          <w:tcPr>
            <w:tcW w:w="0" w:type="auto"/>
          </w:tcPr>
          <w:p w14:paraId="5ADBEA60" w14:textId="6E4F2628" w:rsidR="00F70AC5" w:rsidRPr="00C84C95" w:rsidRDefault="00991BAB" w:rsidP="00C846F0">
            <w:pPr>
              <w:rPr>
                <w:sz w:val="22"/>
                <w:szCs w:val="22"/>
                <w:lang w:val="sr-Cyrl-ME"/>
              </w:rPr>
            </w:pPr>
            <w:r w:rsidRPr="00C84C95">
              <w:rPr>
                <w:sz w:val="22"/>
                <w:szCs w:val="22"/>
                <w:lang w:val="sr-Cyrl-ME"/>
              </w:rPr>
              <w:t>0.720213</w:t>
            </w:r>
          </w:p>
        </w:tc>
      </w:tr>
      <w:tr w:rsidR="00F70AC5" w:rsidRPr="00C84C95" w14:paraId="52A761CC" w14:textId="7BA5B960" w:rsidTr="00F70AC5">
        <w:trPr>
          <w:trHeight w:val="534"/>
        </w:trPr>
        <w:tc>
          <w:tcPr>
            <w:tcW w:w="0" w:type="auto"/>
          </w:tcPr>
          <w:p w14:paraId="5F7EB3FC" w14:textId="14B1FB9F"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t5_2qh33 </w:t>
            </w:r>
          </w:p>
        </w:tc>
        <w:tc>
          <w:tcPr>
            <w:tcW w:w="0" w:type="auto"/>
          </w:tcPr>
          <w:p w14:paraId="1ACBAC7B" w14:textId="0B0EBBF0"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funny</w:t>
            </w:r>
          </w:p>
        </w:tc>
        <w:tc>
          <w:tcPr>
            <w:tcW w:w="1305" w:type="dxa"/>
            <w:tcBorders>
              <w:right w:val="single" w:sz="4" w:space="0" w:color="auto"/>
            </w:tcBorders>
          </w:tcPr>
          <w:p w14:paraId="12A4ADAC" w14:textId="4F4C8A01"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0.60244</w:t>
            </w:r>
          </w:p>
        </w:tc>
        <w:tc>
          <w:tcPr>
            <w:tcW w:w="236" w:type="dxa"/>
            <w:vMerge/>
            <w:tcBorders>
              <w:top w:val="nil"/>
              <w:left w:val="single" w:sz="4" w:space="0" w:color="auto"/>
              <w:bottom w:val="nil"/>
              <w:right w:val="single" w:sz="4" w:space="0" w:color="auto"/>
            </w:tcBorders>
          </w:tcPr>
          <w:p w14:paraId="3EF688FE" w14:textId="56983C6B" w:rsidR="00F70AC5" w:rsidRPr="00C84C95" w:rsidRDefault="00F70AC5" w:rsidP="00C846F0">
            <w:pPr>
              <w:rPr>
                <w:sz w:val="22"/>
                <w:szCs w:val="22"/>
                <w:lang w:val="sr-Cyrl-ME"/>
              </w:rPr>
            </w:pPr>
          </w:p>
        </w:tc>
        <w:tc>
          <w:tcPr>
            <w:tcW w:w="1109" w:type="dxa"/>
            <w:tcBorders>
              <w:left w:val="single" w:sz="4" w:space="0" w:color="auto"/>
            </w:tcBorders>
          </w:tcPr>
          <w:p w14:paraId="1FC589B2" w14:textId="382D5A86" w:rsidR="00F70AC5" w:rsidRPr="00C84C95" w:rsidRDefault="00F70AC5" w:rsidP="00C846F0">
            <w:pPr>
              <w:rPr>
                <w:sz w:val="22"/>
                <w:szCs w:val="22"/>
                <w:lang w:val="sr-Cyrl-ME"/>
              </w:rPr>
            </w:pPr>
            <w:r w:rsidRPr="00C84C95">
              <w:rPr>
                <w:sz w:val="22"/>
                <w:szCs w:val="22"/>
                <w:lang w:val="sr-Cyrl-ME"/>
              </w:rPr>
              <w:t xml:space="preserve">t5_2qh33 </w:t>
            </w:r>
          </w:p>
        </w:tc>
        <w:tc>
          <w:tcPr>
            <w:tcW w:w="0" w:type="auto"/>
          </w:tcPr>
          <w:p w14:paraId="784021D7" w14:textId="08060C20" w:rsidR="00F70AC5" w:rsidRPr="00C84C95" w:rsidRDefault="00F70AC5" w:rsidP="00C846F0">
            <w:pPr>
              <w:rPr>
                <w:sz w:val="22"/>
                <w:szCs w:val="22"/>
                <w:lang w:val="sr-Cyrl-ME"/>
              </w:rPr>
            </w:pPr>
            <w:r w:rsidRPr="00C84C95">
              <w:rPr>
                <w:sz w:val="22"/>
                <w:szCs w:val="22"/>
                <w:lang w:val="sr-Cyrl-ME"/>
              </w:rPr>
              <w:t>funny</w:t>
            </w:r>
          </w:p>
        </w:tc>
        <w:tc>
          <w:tcPr>
            <w:tcW w:w="0" w:type="auto"/>
          </w:tcPr>
          <w:p w14:paraId="4F5F2D71" w14:textId="101BA2CC" w:rsidR="00F70AC5" w:rsidRPr="00C84C95" w:rsidRDefault="00991BAB" w:rsidP="00C846F0">
            <w:pPr>
              <w:rPr>
                <w:sz w:val="22"/>
                <w:szCs w:val="22"/>
                <w:lang w:val="sr-Cyrl-ME"/>
              </w:rPr>
            </w:pPr>
            <w:r w:rsidRPr="00C84C95">
              <w:rPr>
                <w:sz w:val="22"/>
                <w:szCs w:val="22"/>
                <w:lang w:val="sr-Cyrl-ME"/>
              </w:rPr>
              <w:t>0.712495</w:t>
            </w:r>
          </w:p>
        </w:tc>
      </w:tr>
      <w:tr w:rsidR="00F70AC5" w:rsidRPr="00C84C95" w14:paraId="45D8116C" w14:textId="4381E7DB" w:rsidTr="00F70AC5">
        <w:trPr>
          <w:trHeight w:val="534"/>
        </w:trPr>
        <w:tc>
          <w:tcPr>
            <w:tcW w:w="0" w:type="auto"/>
          </w:tcPr>
          <w:p w14:paraId="40A1545E" w14:textId="0AE467CA"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t5_mouw  </w:t>
            </w:r>
          </w:p>
        </w:tc>
        <w:tc>
          <w:tcPr>
            <w:tcW w:w="0" w:type="auto"/>
          </w:tcPr>
          <w:p w14:paraId="082E6FF2" w14:textId="776E61FB"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science</w:t>
            </w:r>
          </w:p>
        </w:tc>
        <w:tc>
          <w:tcPr>
            <w:tcW w:w="1305" w:type="dxa"/>
            <w:tcBorders>
              <w:right w:val="single" w:sz="4" w:space="0" w:color="auto"/>
            </w:tcBorders>
          </w:tcPr>
          <w:p w14:paraId="78894990" w14:textId="60B1E3D3"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0.597616</w:t>
            </w:r>
          </w:p>
        </w:tc>
        <w:tc>
          <w:tcPr>
            <w:tcW w:w="236" w:type="dxa"/>
            <w:vMerge/>
            <w:tcBorders>
              <w:top w:val="nil"/>
              <w:left w:val="single" w:sz="4" w:space="0" w:color="auto"/>
              <w:bottom w:val="nil"/>
              <w:right w:val="single" w:sz="4" w:space="0" w:color="auto"/>
            </w:tcBorders>
          </w:tcPr>
          <w:p w14:paraId="73D7E4A1" w14:textId="67FC0023" w:rsidR="00F70AC5" w:rsidRPr="00C84C95" w:rsidRDefault="00F70AC5" w:rsidP="00C846F0">
            <w:pPr>
              <w:rPr>
                <w:sz w:val="22"/>
                <w:szCs w:val="22"/>
                <w:lang w:val="sr-Cyrl-ME"/>
              </w:rPr>
            </w:pPr>
          </w:p>
        </w:tc>
        <w:tc>
          <w:tcPr>
            <w:tcW w:w="1109" w:type="dxa"/>
            <w:tcBorders>
              <w:left w:val="single" w:sz="4" w:space="0" w:color="auto"/>
            </w:tcBorders>
          </w:tcPr>
          <w:p w14:paraId="69A890B3" w14:textId="12F2489A" w:rsidR="00F70AC5" w:rsidRPr="00C84C95" w:rsidRDefault="00F70AC5" w:rsidP="00C846F0">
            <w:pPr>
              <w:rPr>
                <w:sz w:val="22"/>
                <w:szCs w:val="22"/>
                <w:lang w:val="sr-Cyrl-ME"/>
              </w:rPr>
            </w:pPr>
            <w:r w:rsidRPr="00C84C95">
              <w:rPr>
                <w:sz w:val="22"/>
                <w:szCs w:val="22"/>
                <w:lang w:val="sr-Cyrl-ME"/>
              </w:rPr>
              <w:t xml:space="preserve">t5_mouw  </w:t>
            </w:r>
          </w:p>
        </w:tc>
        <w:tc>
          <w:tcPr>
            <w:tcW w:w="0" w:type="auto"/>
          </w:tcPr>
          <w:p w14:paraId="02C4228F" w14:textId="4F7A48EE" w:rsidR="00F70AC5" w:rsidRPr="00C84C95" w:rsidRDefault="00F70AC5" w:rsidP="00C846F0">
            <w:pPr>
              <w:rPr>
                <w:sz w:val="22"/>
                <w:szCs w:val="22"/>
                <w:lang w:val="sr-Cyrl-ME"/>
              </w:rPr>
            </w:pPr>
            <w:r w:rsidRPr="00C84C95">
              <w:rPr>
                <w:sz w:val="22"/>
                <w:szCs w:val="22"/>
                <w:lang w:val="sr-Cyrl-ME"/>
              </w:rPr>
              <w:t>science</w:t>
            </w:r>
          </w:p>
        </w:tc>
        <w:tc>
          <w:tcPr>
            <w:tcW w:w="0" w:type="auto"/>
          </w:tcPr>
          <w:p w14:paraId="396E8145" w14:textId="3CC17471" w:rsidR="00F70AC5" w:rsidRPr="00C84C95" w:rsidRDefault="00991BAB" w:rsidP="00C846F0">
            <w:pPr>
              <w:rPr>
                <w:sz w:val="22"/>
                <w:szCs w:val="22"/>
                <w:lang w:val="sr-Cyrl-ME"/>
              </w:rPr>
            </w:pPr>
            <w:r w:rsidRPr="00C84C95">
              <w:rPr>
                <w:sz w:val="22"/>
                <w:szCs w:val="22"/>
                <w:lang w:val="sr-Cyrl-ME"/>
              </w:rPr>
              <w:t>0.710198</w:t>
            </w:r>
          </w:p>
        </w:tc>
      </w:tr>
      <w:tr w:rsidR="00F70AC5" w:rsidRPr="00C84C95" w14:paraId="3248EFC6" w14:textId="16C288E7" w:rsidTr="00F70AC5">
        <w:trPr>
          <w:trHeight w:val="534"/>
        </w:trPr>
        <w:tc>
          <w:tcPr>
            <w:tcW w:w="0" w:type="auto"/>
          </w:tcPr>
          <w:p w14:paraId="1521FEB5" w14:textId="2FB6E2FB"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t5_2qh13 </w:t>
            </w:r>
          </w:p>
        </w:tc>
        <w:tc>
          <w:tcPr>
            <w:tcW w:w="0" w:type="auto"/>
          </w:tcPr>
          <w:p w14:paraId="54353181" w14:textId="162E784D"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worldnews</w:t>
            </w:r>
          </w:p>
        </w:tc>
        <w:tc>
          <w:tcPr>
            <w:tcW w:w="1305" w:type="dxa"/>
            <w:tcBorders>
              <w:right w:val="single" w:sz="4" w:space="0" w:color="auto"/>
            </w:tcBorders>
          </w:tcPr>
          <w:p w14:paraId="17B91435" w14:textId="0FC9CF88"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0.59336</w:t>
            </w:r>
          </w:p>
        </w:tc>
        <w:tc>
          <w:tcPr>
            <w:tcW w:w="236" w:type="dxa"/>
            <w:vMerge/>
            <w:tcBorders>
              <w:top w:val="nil"/>
              <w:left w:val="single" w:sz="4" w:space="0" w:color="auto"/>
              <w:bottom w:val="nil"/>
              <w:right w:val="single" w:sz="4" w:space="0" w:color="auto"/>
            </w:tcBorders>
          </w:tcPr>
          <w:p w14:paraId="6C1AB490" w14:textId="51856CBB" w:rsidR="00F70AC5" w:rsidRPr="00C84C95" w:rsidRDefault="00F70AC5" w:rsidP="00C846F0">
            <w:pPr>
              <w:rPr>
                <w:sz w:val="22"/>
                <w:szCs w:val="22"/>
                <w:lang w:val="sr-Cyrl-ME"/>
              </w:rPr>
            </w:pPr>
          </w:p>
        </w:tc>
        <w:tc>
          <w:tcPr>
            <w:tcW w:w="1109" w:type="dxa"/>
            <w:tcBorders>
              <w:left w:val="single" w:sz="4" w:space="0" w:color="auto"/>
            </w:tcBorders>
          </w:tcPr>
          <w:p w14:paraId="400AD5DE" w14:textId="3C6AE688" w:rsidR="00F70AC5" w:rsidRPr="00C84C95" w:rsidRDefault="00F70AC5" w:rsidP="00C846F0">
            <w:pPr>
              <w:rPr>
                <w:sz w:val="22"/>
                <w:szCs w:val="22"/>
                <w:lang w:val="sr-Cyrl-ME"/>
              </w:rPr>
            </w:pPr>
            <w:r w:rsidRPr="00C84C95">
              <w:rPr>
                <w:sz w:val="22"/>
                <w:szCs w:val="22"/>
                <w:lang w:val="sr-Cyrl-ME"/>
              </w:rPr>
              <w:t xml:space="preserve">t5_2qh13 </w:t>
            </w:r>
          </w:p>
        </w:tc>
        <w:tc>
          <w:tcPr>
            <w:tcW w:w="0" w:type="auto"/>
          </w:tcPr>
          <w:p w14:paraId="7ABB7837" w14:textId="678FDD3E" w:rsidR="00F70AC5" w:rsidRPr="00C84C95" w:rsidRDefault="00F70AC5" w:rsidP="00C846F0">
            <w:pPr>
              <w:rPr>
                <w:sz w:val="22"/>
                <w:szCs w:val="22"/>
                <w:lang w:val="sr-Cyrl-ME"/>
              </w:rPr>
            </w:pPr>
            <w:r w:rsidRPr="00C84C95">
              <w:rPr>
                <w:sz w:val="22"/>
                <w:szCs w:val="22"/>
                <w:lang w:val="sr-Cyrl-ME"/>
              </w:rPr>
              <w:t>worldnews</w:t>
            </w:r>
          </w:p>
        </w:tc>
        <w:tc>
          <w:tcPr>
            <w:tcW w:w="0" w:type="auto"/>
          </w:tcPr>
          <w:p w14:paraId="04FFDCA1" w14:textId="05A8CEC9" w:rsidR="00F70AC5" w:rsidRPr="00C84C95" w:rsidRDefault="00991BAB" w:rsidP="00C846F0">
            <w:pPr>
              <w:rPr>
                <w:sz w:val="22"/>
                <w:szCs w:val="22"/>
                <w:lang w:val="sr-Cyrl-ME"/>
              </w:rPr>
            </w:pPr>
            <w:r w:rsidRPr="00C84C95">
              <w:rPr>
                <w:sz w:val="22"/>
                <w:szCs w:val="22"/>
                <w:lang w:val="sr-Cyrl-ME"/>
              </w:rPr>
              <w:t>0.708342</w:t>
            </w:r>
          </w:p>
        </w:tc>
      </w:tr>
      <w:tr w:rsidR="00F70AC5" w:rsidRPr="00C84C95" w14:paraId="6D85064C" w14:textId="2713BE02" w:rsidTr="00F70AC5">
        <w:trPr>
          <w:trHeight w:val="534"/>
        </w:trPr>
        <w:tc>
          <w:tcPr>
            <w:tcW w:w="0" w:type="auto"/>
          </w:tcPr>
          <w:p w14:paraId="38BD2DE9" w14:textId="0AAC3A4C"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t5_2qh0f </w:t>
            </w:r>
          </w:p>
        </w:tc>
        <w:tc>
          <w:tcPr>
            <w:tcW w:w="0" w:type="auto"/>
          </w:tcPr>
          <w:p w14:paraId="4C970415" w14:textId="0C4527BD"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entertainment</w:t>
            </w:r>
          </w:p>
        </w:tc>
        <w:tc>
          <w:tcPr>
            <w:tcW w:w="1305" w:type="dxa"/>
            <w:tcBorders>
              <w:right w:val="single" w:sz="4" w:space="0" w:color="auto"/>
            </w:tcBorders>
          </w:tcPr>
          <w:p w14:paraId="58847B8F" w14:textId="541244FE"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0.584847</w:t>
            </w:r>
          </w:p>
        </w:tc>
        <w:tc>
          <w:tcPr>
            <w:tcW w:w="236" w:type="dxa"/>
            <w:vMerge/>
            <w:tcBorders>
              <w:top w:val="nil"/>
              <w:left w:val="single" w:sz="4" w:space="0" w:color="auto"/>
              <w:bottom w:val="nil"/>
              <w:right w:val="single" w:sz="4" w:space="0" w:color="auto"/>
            </w:tcBorders>
          </w:tcPr>
          <w:p w14:paraId="7A86E8AA" w14:textId="21EB9D79" w:rsidR="00F70AC5" w:rsidRPr="00C84C95" w:rsidRDefault="00F70AC5" w:rsidP="00C846F0">
            <w:pPr>
              <w:rPr>
                <w:sz w:val="22"/>
                <w:szCs w:val="22"/>
                <w:lang w:val="sr-Cyrl-ME"/>
              </w:rPr>
            </w:pPr>
          </w:p>
        </w:tc>
        <w:tc>
          <w:tcPr>
            <w:tcW w:w="1109" w:type="dxa"/>
            <w:tcBorders>
              <w:left w:val="single" w:sz="4" w:space="0" w:color="auto"/>
            </w:tcBorders>
          </w:tcPr>
          <w:p w14:paraId="3B6D13D7" w14:textId="578DEB40" w:rsidR="00F70AC5" w:rsidRPr="00C84C95" w:rsidRDefault="00F70AC5" w:rsidP="00C846F0">
            <w:pPr>
              <w:rPr>
                <w:sz w:val="22"/>
                <w:szCs w:val="22"/>
                <w:lang w:val="sr-Cyrl-ME"/>
              </w:rPr>
            </w:pPr>
            <w:r w:rsidRPr="00C84C95">
              <w:rPr>
                <w:sz w:val="22"/>
                <w:szCs w:val="22"/>
                <w:lang w:val="sr-Cyrl-ME"/>
              </w:rPr>
              <w:t xml:space="preserve">t5_2qh0f </w:t>
            </w:r>
          </w:p>
        </w:tc>
        <w:tc>
          <w:tcPr>
            <w:tcW w:w="0" w:type="auto"/>
          </w:tcPr>
          <w:p w14:paraId="629EF306" w14:textId="78AE684E" w:rsidR="00F70AC5" w:rsidRPr="00C84C95" w:rsidRDefault="00F70AC5" w:rsidP="00C846F0">
            <w:pPr>
              <w:rPr>
                <w:sz w:val="22"/>
                <w:szCs w:val="22"/>
                <w:lang w:val="sr-Cyrl-ME"/>
              </w:rPr>
            </w:pPr>
            <w:r w:rsidRPr="00C84C95">
              <w:rPr>
                <w:sz w:val="22"/>
                <w:szCs w:val="22"/>
                <w:lang w:val="sr-Cyrl-ME"/>
              </w:rPr>
              <w:t>entertainment</w:t>
            </w:r>
          </w:p>
        </w:tc>
        <w:tc>
          <w:tcPr>
            <w:tcW w:w="0" w:type="auto"/>
          </w:tcPr>
          <w:p w14:paraId="06DE17CE" w14:textId="7E2CF466" w:rsidR="00F70AC5" w:rsidRPr="00C84C95" w:rsidRDefault="00991BAB" w:rsidP="00C846F0">
            <w:pPr>
              <w:rPr>
                <w:sz w:val="22"/>
                <w:szCs w:val="22"/>
                <w:lang w:val="sr-Cyrl-ME"/>
              </w:rPr>
            </w:pPr>
            <w:r w:rsidRPr="00C84C95">
              <w:rPr>
                <w:sz w:val="22"/>
                <w:szCs w:val="22"/>
                <w:lang w:val="sr-Cyrl-ME"/>
              </w:rPr>
              <w:t>0.703955</w:t>
            </w:r>
          </w:p>
        </w:tc>
      </w:tr>
      <w:tr w:rsidR="00F70AC5" w:rsidRPr="00C84C95" w14:paraId="75AB0A36" w14:textId="38477F70" w:rsidTr="00F70AC5">
        <w:trPr>
          <w:trHeight w:val="534"/>
        </w:trPr>
        <w:tc>
          <w:tcPr>
            <w:tcW w:w="0" w:type="auto"/>
          </w:tcPr>
          <w:p w14:paraId="6ACF8C37" w14:textId="191D229C"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 xml:space="preserve">t5_2qh61 </w:t>
            </w:r>
          </w:p>
        </w:tc>
        <w:tc>
          <w:tcPr>
            <w:tcW w:w="0" w:type="auto"/>
          </w:tcPr>
          <w:p w14:paraId="3742FDC9" w14:textId="0DC585FA"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WTF</w:t>
            </w:r>
          </w:p>
        </w:tc>
        <w:tc>
          <w:tcPr>
            <w:tcW w:w="1305" w:type="dxa"/>
            <w:tcBorders>
              <w:right w:val="single" w:sz="4" w:space="0" w:color="auto"/>
            </w:tcBorders>
          </w:tcPr>
          <w:p w14:paraId="200EDFC3" w14:textId="6DB19059" w:rsidR="00F70AC5" w:rsidRPr="00C84C95" w:rsidRDefault="00F70AC5" w:rsidP="00C846F0">
            <w:pPr>
              <w:pStyle w:val="Osnovnitekst"/>
              <w:spacing w:line="240" w:lineRule="auto"/>
              <w:ind w:firstLine="0"/>
              <w:rPr>
                <w:sz w:val="22"/>
                <w:szCs w:val="22"/>
                <w:lang w:val="sr-Cyrl-ME"/>
              </w:rPr>
            </w:pPr>
            <w:r w:rsidRPr="00C84C95">
              <w:rPr>
                <w:sz w:val="22"/>
                <w:szCs w:val="22"/>
                <w:lang w:val="sr-Cyrl-ME"/>
              </w:rPr>
              <w:t>0.580306</w:t>
            </w:r>
          </w:p>
        </w:tc>
        <w:tc>
          <w:tcPr>
            <w:tcW w:w="236" w:type="dxa"/>
            <w:vMerge/>
            <w:tcBorders>
              <w:top w:val="nil"/>
              <w:left w:val="single" w:sz="4" w:space="0" w:color="auto"/>
              <w:bottom w:val="nil"/>
              <w:right w:val="single" w:sz="4" w:space="0" w:color="auto"/>
            </w:tcBorders>
          </w:tcPr>
          <w:p w14:paraId="0FAF9639" w14:textId="43401E31" w:rsidR="00F70AC5" w:rsidRPr="00C84C95" w:rsidRDefault="00F70AC5" w:rsidP="00C846F0">
            <w:pPr>
              <w:rPr>
                <w:sz w:val="22"/>
                <w:szCs w:val="22"/>
                <w:lang w:val="sr-Cyrl-ME"/>
              </w:rPr>
            </w:pPr>
          </w:p>
        </w:tc>
        <w:tc>
          <w:tcPr>
            <w:tcW w:w="1109" w:type="dxa"/>
            <w:tcBorders>
              <w:left w:val="single" w:sz="4" w:space="0" w:color="auto"/>
            </w:tcBorders>
          </w:tcPr>
          <w:p w14:paraId="29F0ABAE" w14:textId="2498A99C" w:rsidR="00F70AC5" w:rsidRPr="00C84C95" w:rsidRDefault="00F70AC5" w:rsidP="00C846F0">
            <w:pPr>
              <w:rPr>
                <w:sz w:val="22"/>
                <w:szCs w:val="22"/>
                <w:lang w:val="sr-Cyrl-ME"/>
              </w:rPr>
            </w:pPr>
            <w:r w:rsidRPr="00C84C95">
              <w:rPr>
                <w:sz w:val="22"/>
                <w:szCs w:val="22"/>
                <w:lang w:val="sr-Cyrl-ME"/>
              </w:rPr>
              <w:t xml:space="preserve">t5_2qh61 </w:t>
            </w:r>
          </w:p>
        </w:tc>
        <w:tc>
          <w:tcPr>
            <w:tcW w:w="0" w:type="auto"/>
          </w:tcPr>
          <w:p w14:paraId="10F6EA56" w14:textId="6AFCA4AF" w:rsidR="00F70AC5" w:rsidRPr="00C84C95" w:rsidRDefault="00F70AC5" w:rsidP="00C846F0">
            <w:pPr>
              <w:rPr>
                <w:sz w:val="22"/>
                <w:szCs w:val="22"/>
                <w:lang w:val="sr-Cyrl-ME"/>
              </w:rPr>
            </w:pPr>
            <w:r w:rsidRPr="00C84C95">
              <w:rPr>
                <w:sz w:val="22"/>
                <w:szCs w:val="22"/>
                <w:lang w:val="sr-Cyrl-ME"/>
              </w:rPr>
              <w:t>WTF</w:t>
            </w:r>
          </w:p>
        </w:tc>
        <w:tc>
          <w:tcPr>
            <w:tcW w:w="0" w:type="auto"/>
          </w:tcPr>
          <w:p w14:paraId="6B889A97" w14:textId="3DD08E74" w:rsidR="00F70AC5" w:rsidRPr="00C84C95" w:rsidRDefault="00991BAB" w:rsidP="00C846F0">
            <w:pPr>
              <w:rPr>
                <w:sz w:val="22"/>
                <w:szCs w:val="22"/>
                <w:lang w:val="sr-Cyrl-ME"/>
              </w:rPr>
            </w:pPr>
            <w:r w:rsidRPr="00C84C95">
              <w:rPr>
                <w:sz w:val="22"/>
                <w:szCs w:val="22"/>
                <w:lang w:val="sr-Cyrl-ME"/>
              </w:rPr>
              <w:t>0.701433</w:t>
            </w:r>
          </w:p>
        </w:tc>
      </w:tr>
      <w:tr w:rsidR="00F70AC5" w:rsidRPr="00C84C95" w14:paraId="223FB1C8" w14:textId="274956FB" w:rsidTr="00F70AC5">
        <w:trPr>
          <w:trHeight w:val="534"/>
        </w:trPr>
        <w:tc>
          <w:tcPr>
            <w:tcW w:w="0" w:type="auto"/>
          </w:tcPr>
          <w:p w14:paraId="7E40243C" w14:textId="7AD15D13" w:rsidR="00F70AC5" w:rsidRPr="00C84C95" w:rsidRDefault="00F70AC5" w:rsidP="00C846F0">
            <w:pPr>
              <w:pStyle w:val="Osnovnitekst"/>
              <w:spacing w:line="240" w:lineRule="auto"/>
              <w:ind w:firstLine="0"/>
              <w:rPr>
                <w:sz w:val="22"/>
                <w:szCs w:val="22"/>
                <w:lang w:val="sr-Cyrl-ME"/>
              </w:rPr>
            </w:pPr>
            <w:r w:rsidRPr="00C84C95">
              <w:rPr>
                <w:sz w:val="22"/>
                <w:szCs w:val="22"/>
              </w:rPr>
              <w:t>t5_2fwo</w:t>
            </w:r>
          </w:p>
        </w:tc>
        <w:tc>
          <w:tcPr>
            <w:tcW w:w="0" w:type="auto"/>
          </w:tcPr>
          <w:p w14:paraId="7DBB0243" w14:textId="29B83E27" w:rsidR="00F70AC5" w:rsidRPr="00C84C95" w:rsidRDefault="00F70AC5" w:rsidP="00C846F0">
            <w:pPr>
              <w:pStyle w:val="Osnovnitekst"/>
              <w:spacing w:line="240" w:lineRule="auto"/>
              <w:ind w:firstLine="0"/>
              <w:rPr>
                <w:sz w:val="22"/>
                <w:szCs w:val="22"/>
                <w:lang w:val="sr-Cyrl-ME"/>
              </w:rPr>
            </w:pPr>
            <w:r w:rsidRPr="00C84C95">
              <w:rPr>
                <w:sz w:val="22"/>
                <w:szCs w:val="22"/>
              </w:rPr>
              <w:t>programming</w:t>
            </w:r>
          </w:p>
        </w:tc>
        <w:tc>
          <w:tcPr>
            <w:tcW w:w="1305" w:type="dxa"/>
            <w:tcBorders>
              <w:right w:val="single" w:sz="4" w:space="0" w:color="auto"/>
            </w:tcBorders>
          </w:tcPr>
          <w:p w14:paraId="0A52B6E9" w14:textId="1C3515C4" w:rsidR="00F70AC5" w:rsidRPr="00C84C95" w:rsidRDefault="00F70AC5" w:rsidP="00C846F0">
            <w:pPr>
              <w:pStyle w:val="Osnovnitekst"/>
              <w:spacing w:line="240" w:lineRule="auto"/>
              <w:ind w:firstLine="0"/>
              <w:rPr>
                <w:sz w:val="22"/>
                <w:szCs w:val="22"/>
                <w:lang w:val="sr-Cyrl-ME"/>
              </w:rPr>
            </w:pPr>
            <w:r w:rsidRPr="00C84C95">
              <w:rPr>
                <w:sz w:val="22"/>
                <w:szCs w:val="22"/>
              </w:rPr>
              <w:t>0.580023</w:t>
            </w:r>
          </w:p>
        </w:tc>
        <w:tc>
          <w:tcPr>
            <w:tcW w:w="236" w:type="dxa"/>
            <w:vMerge/>
            <w:tcBorders>
              <w:top w:val="nil"/>
              <w:left w:val="single" w:sz="4" w:space="0" w:color="auto"/>
              <w:bottom w:val="nil"/>
              <w:right w:val="single" w:sz="4" w:space="0" w:color="auto"/>
            </w:tcBorders>
          </w:tcPr>
          <w:p w14:paraId="771E3749" w14:textId="75A0A75C" w:rsidR="00F70AC5" w:rsidRPr="00C84C95" w:rsidRDefault="00F70AC5" w:rsidP="00C846F0">
            <w:pPr>
              <w:rPr>
                <w:sz w:val="22"/>
                <w:szCs w:val="22"/>
              </w:rPr>
            </w:pPr>
          </w:p>
        </w:tc>
        <w:tc>
          <w:tcPr>
            <w:tcW w:w="1109" w:type="dxa"/>
            <w:tcBorders>
              <w:left w:val="single" w:sz="4" w:space="0" w:color="auto"/>
            </w:tcBorders>
          </w:tcPr>
          <w:p w14:paraId="439A9A0C" w14:textId="5E22C64C" w:rsidR="00F70AC5" w:rsidRPr="00C84C95" w:rsidRDefault="00F70AC5" w:rsidP="00C846F0">
            <w:pPr>
              <w:rPr>
                <w:sz w:val="22"/>
                <w:szCs w:val="22"/>
                <w:lang w:val="sr-Cyrl-ME"/>
              </w:rPr>
            </w:pPr>
            <w:r w:rsidRPr="00C84C95">
              <w:rPr>
                <w:sz w:val="22"/>
                <w:szCs w:val="22"/>
              </w:rPr>
              <w:t>t5_2fwo</w:t>
            </w:r>
          </w:p>
        </w:tc>
        <w:tc>
          <w:tcPr>
            <w:tcW w:w="0" w:type="auto"/>
          </w:tcPr>
          <w:p w14:paraId="1D14A769" w14:textId="7208A5C1" w:rsidR="00F70AC5" w:rsidRPr="00C84C95" w:rsidRDefault="00F70AC5" w:rsidP="00C846F0">
            <w:pPr>
              <w:rPr>
                <w:sz w:val="22"/>
                <w:szCs w:val="22"/>
                <w:lang w:val="sr-Cyrl-ME"/>
              </w:rPr>
            </w:pPr>
            <w:r w:rsidRPr="00C84C95">
              <w:rPr>
                <w:sz w:val="22"/>
                <w:szCs w:val="22"/>
              </w:rPr>
              <w:t>programming</w:t>
            </w:r>
          </w:p>
        </w:tc>
        <w:tc>
          <w:tcPr>
            <w:tcW w:w="0" w:type="auto"/>
          </w:tcPr>
          <w:p w14:paraId="3C6733F2" w14:textId="2B5F8B75" w:rsidR="00F70AC5" w:rsidRPr="00C84C95" w:rsidRDefault="00991BAB" w:rsidP="00C846F0">
            <w:pPr>
              <w:rPr>
                <w:sz w:val="22"/>
                <w:szCs w:val="22"/>
                <w:lang w:val="sr-Cyrl-ME"/>
              </w:rPr>
            </w:pPr>
            <w:r w:rsidRPr="00C84C95">
              <w:rPr>
                <w:sz w:val="22"/>
                <w:szCs w:val="22"/>
              </w:rPr>
              <w:t>0.700875</w:t>
            </w:r>
          </w:p>
        </w:tc>
      </w:tr>
    </w:tbl>
    <w:p w14:paraId="2918E1F0" w14:textId="77777777" w:rsidR="001E7E8B" w:rsidRPr="00C84C95" w:rsidRDefault="001E7E8B" w:rsidP="00C846F0">
      <w:pPr>
        <w:pStyle w:val="Osnovnitekst"/>
        <w:spacing w:line="240" w:lineRule="auto"/>
        <w:ind w:left="644" w:firstLine="0"/>
        <w:rPr>
          <w:sz w:val="22"/>
          <w:szCs w:val="22"/>
          <w:lang w:val="sr-Cyrl-ME"/>
        </w:rPr>
        <w:sectPr w:rsidR="001E7E8B" w:rsidRPr="00C84C95" w:rsidSect="0024338D">
          <w:type w:val="continuous"/>
          <w:pgSz w:w="11906" w:h="16838" w:code="9"/>
          <w:pgMar w:top="1701" w:right="1134" w:bottom="1701" w:left="1134" w:header="709" w:footer="709" w:gutter="0"/>
          <w:cols w:space="708"/>
          <w:titlePg/>
          <w:docGrid w:linePitch="360"/>
        </w:sectPr>
      </w:pPr>
    </w:p>
    <w:p w14:paraId="05A73A70" w14:textId="73A33F66" w:rsidR="00EE2928" w:rsidRPr="00C84C95" w:rsidRDefault="00EE2928" w:rsidP="00C846F0">
      <w:pPr>
        <w:pStyle w:val="Caption"/>
        <w:keepNext/>
        <w:rPr>
          <w:sz w:val="22"/>
          <w:szCs w:val="22"/>
        </w:rPr>
      </w:pPr>
    </w:p>
    <w:p w14:paraId="0AD55014" w14:textId="49E104BF" w:rsidR="006F57F6" w:rsidRPr="00C84C95" w:rsidRDefault="006F57F6" w:rsidP="00C846F0">
      <w:pPr>
        <w:pStyle w:val="Caption"/>
        <w:keepNext/>
        <w:ind w:firstLine="720"/>
        <w:rPr>
          <w:sz w:val="22"/>
          <w:szCs w:val="22"/>
          <w:lang w:val="sr-Cyrl-ME"/>
        </w:rPr>
      </w:pPr>
      <w:r w:rsidRPr="00C84C95">
        <w:rPr>
          <w:sz w:val="22"/>
          <w:szCs w:val="22"/>
        </w:rPr>
        <w:t>Табела</w:t>
      </w:r>
      <w:r w:rsidR="00F5655F" w:rsidRPr="00C84C95">
        <w:rPr>
          <w:sz w:val="22"/>
          <w:szCs w:val="22"/>
          <w:lang w:val="sr-Cyrl-ME"/>
        </w:rPr>
        <w:t xml:space="preserve"> 3.2</w:t>
      </w:r>
      <w:r w:rsidRPr="00C84C95">
        <w:rPr>
          <w:sz w:val="22"/>
          <w:szCs w:val="22"/>
        </w:rPr>
        <w:fldChar w:fldCharType="begin"/>
      </w:r>
      <w:r w:rsidRPr="00C84C95">
        <w:rPr>
          <w:sz w:val="22"/>
          <w:szCs w:val="22"/>
        </w:rPr>
        <w:instrText xml:space="preserve"> STYLEREF 1 \s </w:instrText>
      </w:r>
      <w:r w:rsidR="00012A22">
        <w:rPr>
          <w:sz w:val="22"/>
          <w:szCs w:val="22"/>
        </w:rPr>
        <w:fldChar w:fldCharType="separate"/>
      </w:r>
      <w:r w:rsidR="00012A22">
        <w:rPr>
          <w:b w:val="0"/>
          <w:bCs w:val="0"/>
          <w:noProof/>
          <w:sz w:val="22"/>
          <w:szCs w:val="22"/>
          <w:lang w:val="en-US"/>
        </w:rPr>
        <w:t>Error! No text of specified style in document.</w:t>
      </w:r>
      <w:r w:rsidRPr="00C84C95">
        <w:rPr>
          <w:sz w:val="22"/>
          <w:szCs w:val="22"/>
        </w:rPr>
        <w:fldChar w:fldCharType="end"/>
      </w:r>
      <w:r w:rsidRPr="00C84C95">
        <w:rPr>
          <w:sz w:val="22"/>
          <w:szCs w:val="22"/>
        </w:rPr>
        <w:t>.</w:t>
      </w:r>
      <w:r w:rsidR="00F5655F" w:rsidRPr="00C84C95">
        <w:rPr>
          <w:sz w:val="22"/>
          <w:szCs w:val="22"/>
          <w:lang w:val="sr-Cyrl-ME"/>
        </w:rPr>
        <w:t>2 Релациона централност</w:t>
      </w:r>
    </w:p>
    <w:tbl>
      <w:tblPr>
        <w:tblStyle w:val="TableGrid"/>
        <w:tblW w:w="0" w:type="auto"/>
        <w:tblInd w:w="644" w:type="dxa"/>
        <w:tblLook w:val="04A0" w:firstRow="1" w:lastRow="0" w:firstColumn="1" w:lastColumn="0" w:noHBand="0" w:noVBand="1"/>
      </w:tblPr>
      <w:tblGrid>
        <w:gridCol w:w="1147"/>
        <w:gridCol w:w="1426"/>
        <w:gridCol w:w="1141"/>
      </w:tblGrid>
      <w:tr w:rsidR="006F57F6" w:rsidRPr="00C84C95" w14:paraId="6D8EE832" w14:textId="77777777" w:rsidTr="006F57F6">
        <w:tc>
          <w:tcPr>
            <w:tcW w:w="0" w:type="auto"/>
          </w:tcPr>
          <w:p w14:paraId="76E6B768" w14:textId="7F5F594A" w:rsidR="006F57F6" w:rsidRPr="00C84C95" w:rsidRDefault="006F57F6" w:rsidP="00C846F0">
            <w:pPr>
              <w:pStyle w:val="Osnovnitekst"/>
              <w:spacing w:line="240" w:lineRule="auto"/>
              <w:ind w:firstLine="0"/>
              <w:rPr>
                <w:b/>
                <w:bCs/>
                <w:sz w:val="22"/>
                <w:szCs w:val="22"/>
                <w:lang w:val="sr-Cyrl-ME"/>
              </w:rPr>
            </w:pPr>
            <w:r w:rsidRPr="00C84C95">
              <w:rPr>
                <w:b/>
                <w:bCs/>
                <w:sz w:val="22"/>
                <w:szCs w:val="22"/>
                <w:lang w:val="sr-Cyrl-ME"/>
              </w:rPr>
              <w:t>Чвор</w:t>
            </w:r>
          </w:p>
        </w:tc>
        <w:tc>
          <w:tcPr>
            <w:tcW w:w="0" w:type="auto"/>
          </w:tcPr>
          <w:p w14:paraId="0C1712A3" w14:textId="07F1796D" w:rsidR="006F57F6" w:rsidRPr="00C84C95" w:rsidRDefault="006F57F6" w:rsidP="00C846F0">
            <w:pPr>
              <w:pStyle w:val="Osnovnitekst"/>
              <w:spacing w:line="240" w:lineRule="auto"/>
              <w:ind w:firstLine="0"/>
              <w:rPr>
                <w:b/>
                <w:bCs/>
                <w:sz w:val="22"/>
                <w:szCs w:val="22"/>
                <w:lang w:val="sr-Cyrl-ME"/>
              </w:rPr>
            </w:pPr>
            <w:r w:rsidRPr="00C84C95">
              <w:rPr>
                <w:b/>
                <w:bCs/>
                <w:sz w:val="22"/>
                <w:szCs w:val="22"/>
                <w:lang w:val="sr-Cyrl-ME"/>
              </w:rPr>
              <w:t>Сабредит</w:t>
            </w:r>
          </w:p>
        </w:tc>
        <w:tc>
          <w:tcPr>
            <w:tcW w:w="0" w:type="auto"/>
          </w:tcPr>
          <w:p w14:paraId="6C32A272" w14:textId="55CC02B8" w:rsidR="006F57F6" w:rsidRPr="00C84C95" w:rsidRDefault="006F57F6" w:rsidP="00C846F0">
            <w:pPr>
              <w:pStyle w:val="Osnovnitekst"/>
              <w:spacing w:line="240" w:lineRule="auto"/>
              <w:ind w:firstLine="0"/>
              <w:rPr>
                <w:b/>
                <w:bCs/>
                <w:sz w:val="22"/>
                <w:szCs w:val="22"/>
                <w:lang w:val="sr-Cyrl-ME"/>
              </w:rPr>
            </w:pPr>
            <w:r w:rsidRPr="00C84C95">
              <w:rPr>
                <w:b/>
                <w:bCs/>
                <w:sz w:val="22"/>
                <w:szCs w:val="22"/>
                <w:lang w:val="sr-Cyrl-ME"/>
              </w:rPr>
              <w:t>Вредност</w:t>
            </w:r>
          </w:p>
        </w:tc>
      </w:tr>
      <w:tr w:rsidR="006F57F6" w:rsidRPr="00C84C95" w14:paraId="0541A10E" w14:textId="77777777" w:rsidTr="006F57F6">
        <w:tc>
          <w:tcPr>
            <w:tcW w:w="0" w:type="auto"/>
          </w:tcPr>
          <w:p w14:paraId="1E6EBEE0" w14:textId="5435583B"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 t5_6</w:t>
            </w:r>
          </w:p>
        </w:tc>
        <w:tc>
          <w:tcPr>
            <w:tcW w:w="0" w:type="auto"/>
          </w:tcPr>
          <w:p w14:paraId="199D62D5" w14:textId="688F18DF" w:rsidR="006F57F6" w:rsidRPr="00C84C95" w:rsidRDefault="006F57F6" w:rsidP="00C846F0">
            <w:pPr>
              <w:pStyle w:val="Osnovnitekst"/>
              <w:spacing w:line="240" w:lineRule="auto"/>
              <w:ind w:firstLine="0"/>
              <w:rPr>
                <w:sz w:val="22"/>
                <w:szCs w:val="22"/>
                <w:lang w:val="sr-Cyrl-ME"/>
              </w:rPr>
            </w:pPr>
            <w:r w:rsidRPr="00C84C95">
              <w:rPr>
                <w:sz w:val="22"/>
                <w:szCs w:val="22"/>
              </w:rPr>
              <w:t>reddit.com</w:t>
            </w:r>
          </w:p>
        </w:tc>
        <w:tc>
          <w:tcPr>
            <w:tcW w:w="0" w:type="auto"/>
          </w:tcPr>
          <w:p w14:paraId="45E5357C" w14:textId="48B8B382"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 0.368649 </w:t>
            </w:r>
          </w:p>
        </w:tc>
      </w:tr>
      <w:tr w:rsidR="006F57F6" w:rsidRPr="00C84C95" w14:paraId="6E32A8F5" w14:textId="77777777" w:rsidTr="006F57F6">
        <w:tc>
          <w:tcPr>
            <w:tcW w:w="0" w:type="auto"/>
          </w:tcPr>
          <w:p w14:paraId="41CC42BE" w14:textId="4862D739"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t5_2qh16 </w:t>
            </w:r>
          </w:p>
        </w:tc>
        <w:tc>
          <w:tcPr>
            <w:tcW w:w="0" w:type="auto"/>
          </w:tcPr>
          <w:p w14:paraId="542956C1" w14:textId="42DE2C05"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technology </w:t>
            </w:r>
          </w:p>
        </w:tc>
        <w:tc>
          <w:tcPr>
            <w:tcW w:w="0" w:type="auto"/>
          </w:tcPr>
          <w:p w14:paraId="50F1FAE3" w14:textId="53156003"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0.049345 </w:t>
            </w:r>
          </w:p>
        </w:tc>
      </w:tr>
      <w:tr w:rsidR="006F57F6" w:rsidRPr="00C84C95" w14:paraId="73D32E37" w14:textId="77777777" w:rsidTr="006F57F6">
        <w:tc>
          <w:tcPr>
            <w:tcW w:w="0" w:type="auto"/>
          </w:tcPr>
          <w:p w14:paraId="2888BEAF" w14:textId="08ED7490" w:rsidR="006F57F6" w:rsidRPr="00C84C95" w:rsidRDefault="006F57F6" w:rsidP="00C846F0">
            <w:pPr>
              <w:pStyle w:val="Osnovnitekst"/>
              <w:spacing w:line="240" w:lineRule="auto"/>
              <w:ind w:firstLine="0"/>
              <w:rPr>
                <w:sz w:val="22"/>
                <w:szCs w:val="22"/>
                <w:lang w:val="sr-Cyrl-ME"/>
              </w:rPr>
            </w:pPr>
            <w:r w:rsidRPr="00C84C95">
              <w:rPr>
                <w:sz w:val="22"/>
                <w:szCs w:val="22"/>
              </w:rPr>
              <w:t>t5_2fwo</w:t>
            </w:r>
          </w:p>
        </w:tc>
        <w:tc>
          <w:tcPr>
            <w:tcW w:w="0" w:type="auto"/>
          </w:tcPr>
          <w:p w14:paraId="210806D5" w14:textId="7AF0CE25"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programming  </w:t>
            </w:r>
          </w:p>
        </w:tc>
        <w:tc>
          <w:tcPr>
            <w:tcW w:w="0" w:type="auto"/>
          </w:tcPr>
          <w:p w14:paraId="4BFAE941" w14:textId="35A2BDD9" w:rsidR="006F57F6" w:rsidRPr="00C84C95" w:rsidRDefault="006F57F6" w:rsidP="00C846F0">
            <w:pPr>
              <w:pStyle w:val="Osnovnitekst"/>
              <w:spacing w:line="240" w:lineRule="auto"/>
              <w:ind w:firstLine="0"/>
              <w:rPr>
                <w:sz w:val="22"/>
                <w:szCs w:val="22"/>
                <w:lang w:val="sr-Cyrl-ME"/>
              </w:rPr>
            </w:pPr>
            <w:r w:rsidRPr="00C84C95">
              <w:rPr>
                <w:sz w:val="22"/>
                <w:szCs w:val="22"/>
              </w:rPr>
              <w:t xml:space="preserve">0.043684 </w:t>
            </w:r>
          </w:p>
        </w:tc>
      </w:tr>
      <w:tr w:rsidR="006F57F6" w:rsidRPr="00C84C95" w14:paraId="15E80A01" w14:textId="77777777" w:rsidTr="006F57F6">
        <w:tc>
          <w:tcPr>
            <w:tcW w:w="0" w:type="auto"/>
          </w:tcPr>
          <w:p w14:paraId="5E1EFA07" w14:textId="3259C882" w:rsidR="006F57F6" w:rsidRPr="00C84C95" w:rsidRDefault="006F57F6" w:rsidP="00C846F0">
            <w:pPr>
              <w:pStyle w:val="Osnovnitekst"/>
              <w:spacing w:line="240" w:lineRule="auto"/>
              <w:ind w:firstLine="0"/>
              <w:rPr>
                <w:sz w:val="22"/>
                <w:szCs w:val="22"/>
              </w:rPr>
            </w:pPr>
            <w:r w:rsidRPr="00C84C95">
              <w:rPr>
                <w:sz w:val="22"/>
                <w:szCs w:val="22"/>
              </w:rPr>
              <w:t xml:space="preserve">t5_2cneq   </w:t>
            </w:r>
          </w:p>
        </w:tc>
        <w:tc>
          <w:tcPr>
            <w:tcW w:w="0" w:type="auto"/>
          </w:tcPr>
          <w:p w14:paraId="656ACE2F" w14:textId="34754021" w:rsidR="006F57F6" w:rsidRPr="00C84C95" w:rsidRDefault="006F57F6" w:rsidP="00C846F0">
            <w:pPr>
              <w:pStyle w:val="Osnovnitekst"/>
              <w:spacing w:line="240" w:lineRule="auto"/>
              <w:ind w:firstLine="0"/>
              <w:rPr>
                <w:sz w:val="22"/>
                <w:szCs w:val="22"/>
              </w:rPr>
            </w:pPr>
            <w:r w:rsidRPr="00C84C95">
              <w:rPr>
                <w:sz w:val="22"/>
                <w:szCs w:val="22"/>
              </w:rPr>
              <w:t xml:space="preserve">politics </w:t>
            </w:r>
          </w:p>
        </w:tc>
        <w:tc>
          <w:tcPr>
            <w:tcW w:w="0" w:type="auto"/>
          </w:tcPr>
          <w:p w14:paraId="4D74D3A4" w14:textId="1EB21217" w:rsidR="006F57F6" w:rsidRPr="00C84C95" w:rsidRDefault="006F57F6" w:rsidP="00C846F0">
            <w:pPr>
              <w:pStyle w:val="Osnovnitekst"/>
              <w:spacing w:line="240" w:lineRule="auto"/>
              <w:ind w:firstLine="0"/>
              <w:rPr>
                <w:sz w:val="22"/>
                <w:szCs w:val="22"/>
              </w:rPr>
            </w:pPr>
            <w:r w:rsidRPr="00C84C95">
              <w:rPr>
                <w:sz w:val="22"/>
                <w:szCs w:val="22"/>
              </w:rPr>
              <w:t>0.043102</w:t>
            </w:r>
          </w:p>
        </w:tc>
      </w:tr>
      <w:tr w:rsidR="006F57F6" w:rsidRPr="00C84C95" w14:paraId="4FC8291F" w14:textId="77777777" w:rsidTr="006F57F6">
        <w:tc>
          <w:tcPr>
            <w:tcW w:w="0" w:type="auto"/>
          </w:tcPr>
          <w:p w14:paraId="148F2DC5" w14:textId="65B68AE0" w:rsidR="006F57F6" w:rsidRPr="00C84C95" w:rsidRDefault="006F57F6" w:rsidP="00C846F0">
            <w:pPr>
              <w:pStyle w:val="Osnovnitekst"/>
              <w:spacing w:line="240" w:lineRule="auto"/>
              <w:ind w:firstLine="0"/>
              <w:rPr>
                <w:sz w:val="22"/>
                <w:szCs w:val="22"/>
              </w:rPr>
            </w:pPr>
            <w:r w:rsidRPr="00C84C95">
              <w:rPr>
                <w:sz w:val="22"/>
                <w:szCs w:val="22"/>
              </w:rPr>
              <w:t xml:space="preserve">t5_2qgzg </w:t>
            </w:r>
          </w:p>
        </w:tc>
        <w:tc>
          <w:tcPr>
            <w:tcW w:w="0" w:type="auto"/>
          </w:tcPr>
          <w:p w14:paraId="53DB945D" w14:textId="3DDD2DC3" w:rsidR="006F57F6" w:rsidRPr="00C84C95" w:rsidRDefault="006F57F6" w:rsidP="00C846F0">
            <w:pPr>
              <w:pStyle w:val="Osnovnitekst"/>
              <w:spacing w:line="240" w:lineRule="auto"/>
              <w:ind w:firstLine="0"/>
              <w:rPr>
                <w:sz w:val="22"/>
                <w:szCs w:val="22"/>
              </w:rPr>
            </w:pPr>
            <w:r w:rsidRPr="00C84C95">
              <w:rPr>
                <w:sz w:val="22"/>
                <w:szCs w:val="22"/>
              </w:rPr>
              <w:t>business</w:t>
            </w:r>
          </w:p>
        </w:tc>
        <w:tc>
          <w:tcPr>
            <w:tcW w:w="0" w:type="auto"/>
          </w:tcPr>
          <w:p w14:paraId="29D79DA9" w14:textId="306CCC61" w:rsidR="006F57F6" w:rsidRPr="00C84C95" w:rsidRDefault="006F57F6" w:rsidP="00C846F0">
            <w:pPr>
              <w:pStyle w:val="Osnovnitekst"/>
              <w:spacing w:line="240" w:lineRule="auto"/>
              <w:ind w:firstLine="0"/>
              <w:rPr>
                <w:sz w:val="22"/>
                <w:szCs w:val="22"/>
              </w:rPr>
            </w:pPr>
            <w:r w:rsidRPr="00C84C95">
              <w:rPr>
                <w:sz w:val="22"/>
                <w:szCs w:val="22"/>
              </w:rPr>
              <w:t>0.041273 |</w:t>
            </w:r>
          </w:p>
        </w:tc>
      </w:tr>
      <w:tr w:rsidR="006F57F6" w:rsidRPr="00C84C95" w14:paraId="1861EECA" w14:textId="77777777" w:rsidTr="006F57F6">
        <w:tc>
          <w:tcPr>
            <w:tcW w:w="0" w:type="auto"/>
          </w:tcPr>
          <w:p w14:paraId="4E27801B" w14:textId="0F7C36BF" w:rsidR="006F57F6" w:rsidRPr="00C84C95" w:rsidRDefault="006F57F6" w:rsidP="00C846F0">
            <w:pPr>
              <w:pStyle w:val="Osnovnitekst"/>
              <w:spacing w:line="240" w:lineRule="auto"/>
              <w:ind w:firstLine="0"/>
              <w:rPr>
                <w:sz w:val="22"/>
                <w:szCs w:val="22"/>
              </w:rPr>
            </w:pPr>
            <w:r w:rsidRPr="00C84C95">
              <w:rPr>
                <w:sz w:val="22"/>
                <w:szCs w:val="22"/>
              </w:rPr>
              <w:t xml:space="preserve">t5_2qh0f </w:t>
            </w:r>
          </w:p>
        </w:tc>
        <w:tc>
          <w:tcPr>
            <w:tcW w:w="0" w:type="auto"/>
          </w:tcPr>
          <w:p w14:paraId="5C6A7DEC" w14:textId="66F8D6F0" w:rsidR="006F57F6" w:rsidRPr="00C84C95" w:rsidRDefault="006F57F6" w:rsidP="00C846F0">
            <w:pPr>
              <w:pStyle w:val="Osnovnitekst"/>
              <w:spacing w:line="240" w:lineRule="auto"/>
              <w:ind w:firstLine="0"/>
              <w:rPr>
                <w:sz w:val="22"/>
                <w:szCs w:val="22"/>
              </w:rPr>
            </w:pPr>
            <w:r w:rsidRPr="00C84C95">
              <w:rPr>
                <w:sz w:val="22"/>
                <w:szCs w:val="22"/>
              </w:rPr>
              <w:t>entertainment</w:t>
            </w:r>
          </w:p>
        </w:tc>
        <w:tc>
          <w:tcPr>
            <w:tcW w:w="0" w:type="auto"/>
          </w:tcPr>
          <w:p w14:paraId="7C6DB912" w14:textId="58E97EC7" w:rsidR="006F57F6" w:rsidRPr="00C84C95" w:rsidRDefault="006F57F6" w:rsidP="00C846F0">
            <w:pPr>
              <w:pStyle w:val="Osnovnitekst"/>
              <w:spacing w:line="240" w:lineRule="auto"/>
              <w:ind w:firstLine="0"/>
              <w:rPr>
                <w:sz w:val="22"/>
                <w:szCs w:val="22"/>
              </w:rPr>
            </w:pPr>
            <w:r w:rsidRPr="00C84C95">
              <w:rPr>
                <w:sz w:val="22"/>
                <w:szCs w:val="22"/>
              </w:rPr>
              <w:t>0.037738</w:t>
            </w:r>
          </w:p>
        </w:tc>
      </w:tr>
      <w:tr w:rsidR="006F57F6" w:rsidRPr="00C84C95" w14:paraId="409315D2" w14:textId="77777777" w:rsidTr="006F57F6">
        <w:tc>
          <w:tcPr>
            <w:tcW w:w="0" w:type="auto"/>
          </w:tcPr>
          <w:p w14:paraId="059B6558" w14:textId="54096872" w:rsidR="006F57F6" w:rsidRPr="00C84C95" w:rsidRDefault="006F57F6" w:rsidP="00C846F0">
            <w:pPr>
              <w:pStyle w:val="Osnovnitekst"/>
              <w:spacing w:line="240" w:lineRule="auto"/>
              <w:ind w:firstLine="0"/>
              <w:rPr>
                <w:sz w:val="22"/>
                <w:szCs w:val="22"/>
              </w:rPr>
            </w:pPr>
            <w:r w:rsidRPr="00C84C95">
              <w:rPr>
                <w:sz w:val="22"/>
                <w:szCs w:val="22"/>
              </w:rPr>
              <w:t xml:space="preserve">t5_2qh0u </w:t>
            </w:r>
          </w:p>
        </w:tc>
        <w:tc>
          <w:tcPr>
            <w:tcW w:w="0" w:type="auto"/>
          </w:tcPr>
          <w:p w14:paraId="358B98F1" w14:textId="3A366690" w:rsidR="006F57F6" w:rsidRPr="00C84C95" w:rsidRDefault="006F57F6" w:rsidP="00C846F0">
            <w:pPr>
              <w:pStyle w:val="Osnovnitekst"/>
              <w:spacing w:line="240" w:lineRule="auto"/>
              <w:ind w:firstLine="0"/>
              <w:rPr>
                <w:sz w:val="22"/>
                <w:szCs w:val="22"/>
              </w:rPr>
            </w:pPr>
            <w:r w:rsidRPr="00C84C95">
              <w:rPr>
                <w:sz w:val="22"/>
                <w:szCs w:val="22"/>
              </w:rPr>
              <w:t xml:space="preserve">pics     </w:t>
            </w:r>
          </w:p>
        </w:tc>
        <w:tc>
          <w:tcPr>
            <w:tcW w:w="0" w:type="auto"/>
          </w:tcPr>
          <w:p w14:paraId="47772354" w14:textId="48CE764E" w:rsidR="006F57F6" w:rsidRPr="00C84C95" w:rsidRDefault="006F57F6" w:rsidP="00C846F0">
            <w:pPr>
              <w:pStyle w:val="Osnovnitekst"/>
              <w:spacing w:line="240" w:lineRule="auto"/>
              <w:ind w:firstLine="0"/>
              <w:rPr>
                <w:sz w:val="22"/>
                <w:szCs w:val="22"/>
              </w:rPr>
            </w:pPr>
            <w:r w:rsidRPr="00C84C95">
              <w:rPr>
                <w:sz w:val="22"/>
                <w:szCs w:val="22"/>
              </w:rPr>
              <w:t xml:space="preserve">0.037659 </w:t>
            </w:r>
          </w:p>
        </w:tc>
      </w:tr>
      <w:tr w:rsidR="006F57F6" w:rsidRPr="00C84C95" w14:paraId="33536CDE" w14:textId="77777777" w:rsidTr="006F57F6">
        <w:tc>
          <w:tcPr>
            <w:tcW w:w="0" w:type="auto"/>
          </w:tcPr>
          <w:p w14:paraId="1F2830A6" w14:textId="09C6AC97" w:rsidR="006F57F6" w:rsidRPr="00C84C95" w:rsidRDefault="006F57F6" w:rsidP="00C846F0">
            <w:pPr>
              <w:pStyle w:val="Osnovnitekst"/>
              <w:spacing w:line="240" w:lineRule="auto"/>
              <w:ind w:firstLine="0"/>
              <w:rPr>
                <w:sz w:val="22"/>
                <w:szCs w:val="22"/>
              </w:rPr>
            </w:pPr>
            <w:r w:rsidRPr="00C84C95">
              <w:rPr>
                <w:sz w:val="22"/>
                <w:szCs w:val="22"/>
              </w:rPr>
              <w:t xml:space="preserve">| t5_2qh13 </w:t>
            </w:r>
          </w:p>
        </w:tc>
        <w:tc>
          <w:tcPr>
            <w:tcW w:w="0" w:type="auto"/>
          </w:tcPr>
          <w:p w14:paraId="63DF1024" w14:textId="6E6EB7C3" w:rsidR="006F57F6" w:rsidRPr="00C84C95" w:rsidRDefault="006F57F6" w:rsidP="00C846F0">
            <w:pPr>
              <w:pStyle w:val="Osnovnitekst"/>
              <w:spacing w:line="240" w:lineRule="auto"/>
              <w:ind w:firstLine="0"/>
              <w:rPr>
                <w:sz w:val="22"/>
                <w:szCs w:val="22"/>
              </w:rPr>
            </w:pPr>
            <w:r w:rsidRPr="00C84C95">
              <w:rPr>
                <w:sz w:val="22"/>
                <w:szCs w:val="22"/>
              </w:rPr>
              <w:t>worldnews</w:t>
            </w:r>
          </w:p>
        </w:tc>
        <w:tc>
          <w:tcPr>
            <w:tcW w:w="0" w:type="auto"/>
          </w:tcPr>
          <w:p w14:paraId="7F7B2BFC" w14:textId="7E291990" w:rsidR="006F57F6" w:rsidRPr="00C84C95" w:rsidRDefault="006F57F6" w:rsidP="00C846F0">
            <w:pPr>
              <w:pStyle w:val="Osnovnitekst"/>
              <w:spacing w:line="240" w:lineRule="auto"/>
              <w:ind w:firstLine="0"/>
              <w:rPr>
                <w:sz w:val="22"/>
                <w:szCs w:val="22"/>
              </w:rPr>
            </w:pPr>
            <w:r w:rsidRPr="00C84C95">
              <w:rPr>
                <w:sz w:val="22"/>
                <w:szCs w:val="22"/>
              </w:rPr>
              <w:t>0.033641</w:t>
            </w:r>
          </w:p>
        </w:tc>
      </w:tr>
      <w:tr w:rsidR="006F57F6" w:rsidRPr="00C84C95" w14:paraId="76AE3815" w14:textId="77777777" w:rsidTr="006F57F6">
        <w:tc>
          <w:tcPr>
            <w:tcW w:w="0" w:type="auto"/>
          </w:tcPr>
          <w:p w14:paraId="518D60AB" w14:textId="611162F3" w:rsidR="006F57F6" w:rsidRPr="00C84C95" w:rsidRDefault="006F57F6" w:rsidP="00C846F0">
            <w:pPr>
              <w:pStyle w:val="Osnovnitekst"/>
              <w:spacing w:line="240" w:lineRule="auto"/>
              <w:ind w:firstLine="0"/>
              <w:rPr>
                <w:sz w:val="22"/>
                <w:szCs w:val="22"/>
              </w:rPr>
            </w:pPr>
            <w:r w:rsidRPr="00C84C95">
              <w:rPr>
                <w:sz w:val="22"/>
                <w:szCs w:val="22"/>
              </w:rPr>
              <w:t xml:space="preserve">| t5_2qh33 </w:t>
            </w:r>
          </w:p>
        </w:tc>
        <w:tc>
          <w:tcPr>
            <w:tcW w:w="0" w:type="auto"/>
          </w:tcPr>
          <w:p w14:paraId="37C257DD" w14:textId="2CD79789" w:rsidR="006F57F6" w:rsidRPr="00C84C95" w:rsidRDefault="006F57F6" w:rsidP="00C846F0">
            <w:pPr>
              <w:pStyle w:val="Osnovnitekst"/>
              <w:spacing w:line="240" w:lineRule="auto"/>
              <w:ind w:firstLine="0"/>
              <w:rPr>
                <w:sz w:val="22"/>
                <w:szCs w:val="22"/>
              </w:rPr>
            </w:pPr>
            <w:r w:rsidRPr="00C84C95">
              <w:rPr>
                <w:sz w:val="22"/>
                <w:szCs w:val="22"/>
              </w:rPr>
              <w:t xml:space="preserve">funny </w:t>
            </w:r>
          </w:p>
        </w:tc>
        <w:tc>
          <w:tcPr>
            <w:tcW w:w="0" w:type="auto"/>
          </w:tcPr>
          <w:p w14:paraId="35B187A9" w14:textId="09A81E4C" w:rsidR="006F57F6" w:rsidRPr="00C84C95" w:rsidRDefault="006F57F6" w:rsidP="00C846F0">
            <w:pPr>
              <w:pStyle w:val="Osnovnitekst"/>
              <w:spacing w:line="240" w:lineRule="auto"/>
              <w:ind w:firstLine="0"/>
              <w:rPr>
                <w:sz w:val="22"/>
                <w:szCs w:val="22"/>
              </w:rPr>
            </w:pPr>
            <w:r w:rsidRPr="00C84C95">
              <w:rPr>
                <w:sz w:val="22"/>
                <w:szCs w:val="22"/>
              </w:rPr>
              <w:t>0.032297</w:t>
            </w:r>
          </w:p>
        </w:tc>
      </w:tr>
      <w:tr w:rsidR="006F57F6" w:rsidRPr="00C84C95" w14:paraId="7D75F47A" w14:textId="77777777" w:rsidTr="006F57F6">
        <w:tc>
          <w:tcPr>
            <w:tcW w:w="0" w:type="auto"/>
          </w:tcPr>
          <w:p w14:paraId="556EACF1" w14:textId="0C70BDCC" w:rsidR="006F57F6" w:rsidRPr="00C84C95" w:rsidRDefault="006F57F6" w:rsidP="00C846F0">
            <w:pPr>
              <w:pStyle w:val="Osnovnitekst"/>
              <w:spacing w:line="240" w:lineRule="auto"/>
              <w:ind w:firstLine="0"/>
              <w:rPr>
                <w:sz w:val="22"/>
                <w:szCs w:val="22"/>
              </w:rPr>
            </w:pPr>
            <w:r w:rsidRPr="00C84C95">
              <w:rPr>
                <w:sz w:val="22"/>
                <w:szCs w:val="22"/>
              </w:rPr>
              <w:t xml:space="preserve">| t5_mouw     </w:t>
            </w:r>
          </w:p>
        </w:tc>
        <w:tc>
          <w:tcPr>
            <w:tcW w:w="0" w:type="auto"/>
          </w:tcPr>
          <w:p w14:paraId="11ED8EBE" w14:textId="7F32C70C" w:rsidR="006F57F6" w:rsidRPr="00C84C95" w:rsidRDefault="006F57F6" w:rsidP="00C846F0">
            <w:pPr>
              <w:pStyle w:val="Osnovnitekst"/>
              <w:spacing w:line="240" w:lineRule="auto"/>
              <w:ind w:firstLine="0"/>
              <w:rPr>
                <w:sz w:val="22"/>
                <w:szCs w:val="22"/>
              </w:rPr>
            </w:pPr>
            <w:r w:rsidRPr="00C84C95">
              <w:rPr>
                <w:sz w:val="22"/>
                <w:szCs w:val="22"/>
              </w:rPr>
              <w:t xml:space="preserve">science </w:t>
            </w:r>
          </w:p>
        </w:tc>
        <w:tc>
          <w:tcPr>
            <w:tcW w:w="0" w:type="auto"/>
          </w:tcPr>
          <w:p w14:paraId="6189C5CB" w14:textId="1ED1C255" w:rsidR="006F57F6" w:rsidRPr="00C84C95" w:rsidRDefault="006F57F6" w:rsidP="00C846F0">
            <w:pPr>
              <w:pStyle w:val="Osnovnitekst"/>
              <w:spacing w:line="240" w:lineRule="auto"/>
              <w:ind w:firstLine="0"/>
              <w:rPr>
                <w:sz w:val="22"/>
                <w:szCs w:val="22"/>
              </w:rPr>
            </w:pPr>
            <w:r w:rsidRPr="00C84C95">
              <w:rPr>
                <w:sz w:val="22"/>
                <w:szCs w:val="22"/>
              </w:rPr>
              <w:t>0.031969</w:t>
            </w:r>
          </w:p>
        </w:tc>
      </w:tr>
    </w:tbl>
    <w:p w14:paraId="63F88EC0" w14:textId="662FB0E8" w:rsidR="0015610C" w:rsidRDefault="0015610C" w:rsidP="00C846F0">
      <w:pPr>
        <w:pStyle w:val="Osnovnitekst"/>
        <w:spacing w:line="240" w:lineRule="auto"/>
        <w:ind w:left="644" w:firstLine="0"/>
        <w:rPr>
          <w:lang w:val="sr-Cyrl-ME"/>
        </w:rPr>
      </w:pPr>
    </w:p>
    <w:p w14:paraId="4EA2B442" w14:textId="45A43316" w:rsidR="00516831" w:rsidRPr="00A223C6" w:rsidRDefault="00A223C6" w:rsidP="007C0C12">
      <w:pPr>
        <w:pStyle w:val="Osnovnitekst"/>
        <w:numPr>
          <w:ilvl w:val="0"/>
          <w:numId w:val="6"/>
        </w:numPr>
        <w:spacing w:line="240" w:lineRule="auto"/>
        <w:rPr>
          <w:lang w:val="en-US"/>
        </w:rPr>
      </w:pPr>
      <w:r>
        <w:rPr>
          <w:lang w:val="sr-Cyrl-ME"/>
        </w:rPr>
        <w:t xml:space="preserve">Централност по </w:t>
      </w:r>
      <w:r w:rsidR="0008173E">
        <w:rPr>
          <w:lang w:val="sr-Cyrl-ME"/>
        </w:rPr>
        <w:t>с</w:t>
      </w:r>
      <w:r>
        <w:rPr>
          <w:lang w:val="sr-Cyrl-ME"/>
        </w:rPr>
        <w:t>војственом вектору</w:t>
      </w:r>
    </w:p>
    <w:p w14:paraId="3B516C32" w14:textId="0CAB0C02" w:rsidR="00127D7E" w:rsidRPr="00127D7E" w:rsidRDefault="00127D7E" w:rsidP="00EB5151">
      <w:pPr>
        <w:pStyle w:val="Caption"/>
        <w:keepNext/>
        <w:rPr>
          <w:sz w:val="22"/>
          <w:szCs w:val="22"/>
          <w:lang w:val="sr-Cyrl-ME"/>
        </w:rPr>
      </w:pPr>
    </w:p>
    <w:tbl>
      <w:tblPr>
        <w:tblStyle w:val="TableGrid"/>
        <w:tblW w:w="9265" w:type="dxa"/>
        <w:tblInd w:w="279" w:type="dxa"/>
        <w:tblLook w:val="04A0" w:firstRow="1" w:lastRow="0" w:firstColumn="1" w:lastColumn="0" w:noHBand="0" w:noVBand="1"/>
      </w:tblPr>
      <w:tblGrid>
        <w:gridCol w:w="1048"/>
        <w:gridCol w:w="1426"/>
        <w:gridCol w:w="1137"/>
        <w:gridCol w:w="3702"/>
        <w:gridCol w:w="1952"/>
      </w:tblGrid>
      <w:tr w:rsidR="00A223C6" w14:paraId="1B7569E6" w14:textId="77777777" w:rsidTr="003B35D4">
        <w:trPr>
          <w:trHeight w:val="827"/>
        </w:trPr>
        <w:tc>
          <w:tcPr>
            <w:tcW w:w="0" w:type="auto"/>
          </w:tcPr>
          <w:p w14:paraId="22791A58" w14:textId="3A13EE5B" w:rsidR="00A223C6" w:rsidRPr="00C84C95" w:rsidRDefault="00A223C6" w:rsidP="00C846F0">
            <w:pPr>
              <w:pStyle w:val="Osnovnitekst"/>
              <w:spacing w:line="240" w:lineRule="auto"/>
              <w:ind w:firstLine="0"/>
              <w:rPr>
                <w:b/>
                <w:bCs/>
                <w:sz w:val="22"/>
                <w:szCs w:val="22"/>
                <w:lang w:val="sr-Cyrl-ME"/>
              </w:rPr>
            </w:pPr>
            <w:r w:rsidRPr="00C84C95">
              <w:rPr>
                <w:b/>
                <w:bCs/>
                <w:sz w:val="22"/>
                <w:szCs w:val="22"/>
                <w:lang w:val="sr-Cyrl-ME"/>
              </w:rPr>
              <w:t>Чвор</w:t>
            </w:r>
          </w:p>
        </w:tc>
        <w:tc>
          <w:tcPr>
            <w:tcW w:w="0" w:type="auto"/>
          </w:tcPr>
          <w:p w14:paraId="1AF46CD3" w14:textId="7CBCD4C5" w:rsidR="00A223C6" w:rsidRPr="00C84C95" w:rsidRDefault="00A223C6" w:rsidP="00C846F0">
            <w:pPr>
              <w:pStyle w:val="Osnovnitekst"/>
              <w:spacing w:line="240" w:lineRule="auto"/>
              <w:ind w:firstLine="0"/>
              <w:rPr>
                <w:b/>
                <w:bCs/>
                <w:sz w:val="22"/>
                <w:szCs w:val="22"/>
                <w:lang w:val="sr-Cyrl-ME"/>
              </w:rPr>
            </w:pPr>
            <w:r w:rsidRPr="00C84C95">
              <w:rPr>
                <w:b/>
                <w:bCs/>
                <w:sz w:val="22"/>
                <w:szCs w:val="22"/>
                <w:lang w:val="sr-Cyrl-ME"/>
              </w:rPr>
              <w:t>Сабредит</w:t>
            </w:r>
          </w:p>
        </w:tc>
        <w:tc>
          <w:tcPr>
            <w:tcW w:w="0" w:type="auto"/>
          </w:tcPr>
          <w:p w14:paraId="2DFF9FBD" w14:textId="5DE15872" w:rsidR="00A223C6" w:rsidRPr="00C84C95" w:rsidRDefault="00A223C6" w:rsidP="00C846F0">
            <w:pPr>
              <w:pStyle w:val="Osnovnitekst"/>
              <w:spacing w:line="240" w:lineRule="auto"/>
              <w:ind w:firstLine="0"/>
              <w:rPr>
                <w:b/>
                <w:bCs/>
                <w:sz w:val="22"/>
                <w:szCs w:val="22"/>
                <w:lang w:val="sr-Cyrl-ME"/>
              </w:rPr>
            </w:pPr>
            <w:r w:rsidRPr="00C84C95">
              <w:rPr>
                <w:b/>
                <w:bCs/>
                <w:sz w:val="22"/>
                <w:szCs w:val="22"/>
                <w:lang w:val="sr-Cyrl-ME"/>
              </w:rPr>
              <w:t>Вредност</w:t>
            </w:r>
          </w:p>
        </w:tc>
        <w:tc>
          <w:tcPr>
            <w:tcW w:w="0" w:type="auto"/>
          </w:tcPr>
          <w:p w14:paraId="429FDB45" w14:textId="1C5AC375" w:rsidR="00A223C6" w:rsidRPr="00C84C95" w:rsidRDefault="00A223C6" w:rsidP="00C846F0">
            <w:pPr>
              <w:pStyle w:val="Osnovnitekst"/>
              <w:spacing w:line="240" w:lineRule="auto"/>
              <w:ind w:firstLine="0"/>
              <w:rPr>
                <w:b/>
                <w:bCs/>
                <w:sz w:val="22"/>
                <w:szCs w:val="22"/>
                <w:lang w:val="sr-Cyrl-ME"/>
              </w:rPr>
            </w:pPr>
            <w:r w:rsidRPr="00C84C95">
              <w:rPr>
                <w:b/>
                <w:bCs/>
                <w:sz w:val="22"/>
                <w:szCs w:val="22"/>
                <w:lang w:val="sr-Cyrl-ME"/>
              </w:rPr>
              <w:t>Расподела суседа чвора по централности по степену</w:t>
            </w:r>
          </w:p>
        </w:tc>
        <w:tc>
          <w:tcPr>
            <w:tcW w:w="0" w:type="auto"/>
          </w:tcPr>
          <w:p w14:paraId="09ABB618" w14:textId="592943BD" w:rsidR="00A223C6" w:rsidRPr="00C84C95" w:rsidRDefault="00A223C6" w:rsidP="00C846F0">
            <w:pPr>
              <w:pStyle w:val="Osnovnitekst"/>
              <w:spacing w:line="240" w:lineRule="auto"/>
              <w:ind w:firstLine="0"/>
              <w:rPr>
                <w:b/>
                <w:bCs/>
                <w:sz w:val="22"/>
                <w:szCs w:val="22"/>
                <w:lang w:val="sr-Cyrl-ME"/>
              </w:rPr>
            </w:pPr>
            <w:r w:rsidRPr="00C84C95">
              <w:rPr>
                <w:b/>
                <w:bCs/>
                <w:sz w:val="22"/>
                <w:szCs w:val="22"/>
                <w:lang w:val="sr-Cyrl-ME"/>
              </w:rPr>
              <w:t>Централност по степену</w:t>
            </w:r>
          </w:p>
        </w:tc>
      </w:tr>
      <w:tr w:rsidR="00A223C6" w14:paraId="16B0C2B0" w14:textId="77777777" w:rsidTr="003B35D4">
        <w:trPr>
          <w:trHeight w:val="827"/>
        </w:trPr>
        <w:tc>
          <w:tcPr>
            <w:tcW w:w="0" w:type="auto"/>
          </w:tcPr>
          <w:p w14:paraId="026C525B" w14:textId="4A535931" w:rsidR="00A223C6" w:rsidRPr="00C84C95" w:rsidRDefault="00A223C6" w:rsidP="00C846F0">
            <w:pPr>
              <w:pStyle w:val="Osnovnitekst"/>
              <w:spacing w:line="240" w:lineRule="auto"/>
              <w:ind w:firstLine="0"/>
              <w:rPr>
                <w:sz w:val="22"/>
                <w:szCs w:val="22"/>
                <w:lang w:val="en-US"/>
              </w:rPr>
            </w:pPr>
            <w:r w:rsidRPr="00C84C95">
              <w:rPr>
                <w:sz w:val="22"/>
                <w:szCs w:val="22"/>
              </w:rPr>
              <w:t>t5_6</w:t>
            </w:r>
          </w:p>
        </w:tc>
        <w:tc>
          <w:tcPr>
            <w:tcW w:w="0" w:type="auto"/>
          </w:tcPr>
          <w:p w14:paraId="10A03092" w14:textId="61F55398" w:rsidR="00A223C6" w:rsidRPr="00C84C95" w:rsidRDefault="00A223C6" w:rsidP="00C846F0">
            <w:pPr>
              <w:pStyle w:val="Osnovnitekst"/>
              <w:spacing w:line="240" w:lineRule="auto"/>
              <w:ind w:firstLine="0"/>
              <w:rPr>
                <w:sz w:val="22"/>
                <w:szCs w:val="22"/>
                <w:lang w:val="en-US"/>
              </w:rPr>
            </w:pPr>
            <w:r w:rsidRPr="00C84C95">
              <w:rPr>
                <w:sz w:val="22"/>
                <w:szCs w:val="22"/>
              </w:rPr>
              <w:t>reddit.com</w:t>
            </w:r>
          </w:p>
        </w:tc>
        <w:tc>
          <w:tcPr>
            <w:tcW w:w="0" w:type="auto"/>
          </w:tcPr>
          <w:p w14:paraId="6C741DC4" w14:textId="657097B7" w:rsidR="00A223C6" w:rsidRPr="00C84C95" w:rsidRDefault="00A223C6" w:rsidP="00C846F0">
            <w:pPr>
              <w:pStyle w:val="Osnovnitekst"/>
              <w:spacing w:line="240" w:lineRule="auto"/>
              <w:ind w:firstLine="0"/>
              <w:rPr>
                <w:sz w:val="22"/>
                <w:szCs w:val="22"/>
                <w:lang w:val="en-US"/>
              </w:rPr>
            </w:pPr>
            <w:r w:rsidRPr="00C84C95">
              <w:rPr>
                <w:sz w:val="22"/>
                <w:szCs w:val="22"/>
              </w:rPr>
              <w:t>0.374684</w:t>
            </w:r>
          </w:p>
        </w:tc>
        <w:tc>
          <w:tcPr>
            <w:tcW w:w="0" w:type="auto"/>
          </w:tcPr>
          <w:p w14:paraId="3DA6D90C" w14:textId="5D264861" w:rsidR="00A223C6" w:rsidRPr="00C84C95" w:rsidRDefault="00A223C6" w:rsidP="00C846F0">
            <w:pPr>
              <w:pStyle w:val="Osnovnitekst"/>
              <w:spacing w:line="240" w:lineRule="auto"/>
              <w:ind w:firstLine="0"/>
              <w:rPr>
                <w:sz w:val="22"/>
                <w:szCs w:val="22"/>
                <w:lang w:val="sr-Cyrl-ME"/>
              </w:rPr>
            </w:pPr>
            <w:r w:rsidRPr="00C84C95">
              <w:rPr>
                <w:sz w:val="22"/>
                <w:szCs w:val="22"/>
              </w:rPr>
              <w:t>0.6x10, 0.5x3</w:t>
            </w:r>
            <w:r w:rsidR="00441A37" w:rsidRPr="00C84C95">
              <w:rPr>
                <w:sz w:val="22"/>
                <w:szCs w:val="22"/>
                <w:lang w:val="sr-Cyrl-ME"/>
              </w:rPr>
              <w:t>, 0.4x12, 0.3x32, 0.2x56, 0.1x333, 0.0x2698</w:t>
            </w:r>
          </w:p>
        </w:tc>
        <w:tc>
          <w:tcPr>
            <w:tcW w:w="0" w:type="auto"/>
          </w:tcPr>
          <w:p w14:paraId="44E16A1D" w14:textId="69D951CF" w:rsidR="00A223C6" w:rsidRPr="00C84C95" w:rsidRDefault="00A223C6" w:rsidP="00C846F0">
            <w:pPr>
              <w:pStyle w:val="Osnovnitekst"/>
              <w:spacing w:line="240" w:lineRule="auto"/>
              <w:ind w:firstLine="0"/>
              <w:rPr>
                <w:sz w:val="22"/>
                <w:szCs w:val="22"/>
                <w:lang w:val="en-US"/>
              </w:rPr>
            </w:pPr>
            <w:r w:rsidRPr="00C84C95">
              <w:rPr>
                <w:sz w:val="22"/>
                <w:szCs w:val="22"/>
              </w:rPr>
              <w:t>0.892168</w:t>
            </w:r>
          </w:p>
        </w:tc>
      </w:tr>
      <w:tr w:rsidR="00A223C6" w14:paraId="0003C2F1" w14:textId="77777777" w:rsidTr="003B35D4">
        <w:trPr>
          <w:trHeight w:val="818"/>
        </w:trPr>
        <w:tc>
          <w:tcPr>
            <w:tcW w:w="0" w:type="auto"/>
          </w:tcPr>
          <w:p w14:paraId="16299FD9" w14:textId="17777182" w:rsidR="00A223C6" w:rsidRPr="00C84C95" w:rsidRDefault="007E296E" w:rsidP="00C846F0">
            <w:pPr>
              <w:pStyle w:val="Osnovnitekst"/>
              <w:spacing w:line="240" w:lineRule="auto"/>
              <w:ind w:firstLine="0"/>
              <w:rPr>
                <w:sz w:val="22"/>
                <w:szCs w:val="22"/>
                <w:lang w:val="en-US"/>
              </w:rPr>
            </w:pPr>
            <w:r w:rsidRPr="00C84C95">
              <w:rPr>
                <w:sz w:val="22"/>
                <w:szCs w:val="22"/>
                <w:lang w:val="en-US"/>
              </w:rPr>
              <w:t>t5_2cneq</w:t>
            </w:r>
          </w:p>
        </w:tc>
        <w:tc>
          <w:tcPr>
            <w:tcW w:w="0" w:type="auto"/>
          </w:tcPr>
          <w:p w14:paraId="55E60D5D" w14:textId="6B484070" w:rsidR="00A223C6" w:rsidRPr="00C84C95" w:rsidRDefault="007E296E" w:rsidP="00C846F0">
            <w:pPr>
              <w:pStyle w:val="Osnovnitekst"/>
              <w:spacing w:line="240" w:lineRule="auto"/>
              <w:ind w:firstLine="0"/>
              <w:rPr>
                <w:sz w:val="22"/>
                <w:szCs w:val="22"/>
                <w:lang w:val="en-US"/>
              </w:rPr>
            </w:pPr>
            <w:r w:rsidRPr="00C84C95">
              <w:rPr>
                <w:sz w:val="22"/>
                <w:szCs w:val="22"/>
                <w:lang w:val="en-US"/>
              </w:rPr>
              <w:t>politics</w:t>
            </w:r>
          </w:p>
        </w:tc>
        <w:tc>
          <w:tcPr>
            <w:tcW w:w="0" w:type="auto"/>
          </w:tcPr>
          <w:p w14:paraId="759B9833" w14:textId="3B031F37" w:rsidR="00A223C6" w:rsidRPr="00C84C95" w:rsidRDefault="007E296E" w:rsidP="00C846F0">
            <w:pPr>
              <w:pStyle w:val="Osnovnitekst"/>
              <w:spacing w:line="240" w:lineRule="auto"/>
              <w:ind w:firstLine="0"/>
              <w:rPr>
                <w:sz w:val="22"/>
                <w:szCs w:val="22"/>
                <w:lang w:val="en-US"/>
              </w:rPr>
            </w:pPr>
            <w:r w:rsidRPr="00C84C95">
              <w:rPr>
                <w:sz w:val="22"/>
                <w:szCs w:val="22"/>
                <w:lang w:val="en-US"/>
              </w:rPr>
              <w:t>0.312669</w:t>
            </w:r>
          </w:p>
        </w:tc>
        <w:tc>
          <w:tcPr>
            <w:tcW w:w="0" w:type="auto"/>
          </w:tcPr>
          <w:p w14:paraId="6D2AE08C" w14:textId="20CB13A1" w:rsidR="00A223C6" w:rsidRPr="00C84C95" w:rsidRDefault="007E296E" w:rsidP="00C846F0">
            <w:pPr>
              <w:pStyle w:val="Osnovnitekst"/>
              <w:spacing w:line="240" w:lineRule="auto"/>
              <w:ind w:firstLine="0"/>
              <w:rPr>
                <w:sz w:val="22"/>
                <w:szCs w:val="22"/>
                <w:lang w:val="sr-Cyrl-ME"/>
              </w:rPr>
            </w:pPr>
            <w:r w:rsidRPr="00C84C95">
              <w:rPr>
                <w:sz w:val="22"/>
                <w:szCs w:val="22"/>
                <w:lang w:val="en-US"/>
              </w:rPr>
              <w:t>0.9x1,</w:t>
            </w:r>
            <w:r w:rsidR="00441A37" w:rsidRPr="00C84C95">
              <w:rPr>
                <w:sz w:val="22"/>
                <w:szCs w:val="22"/>
                <w:lang w:val="sr-Cyrl-ME"/>
              </w:rPr>
              <w:t xml:space="preserve"> </w:t>
            </w:r>
            <w:r w:rsidRPr="00C84C95">
              <w:rPr>
                <w:sz w:val="22"/>
                <w:szCs w:val="22"/>
                <w:lang w:val="en-US"/>
              </w:rPr>
              <w:t>0.6x9, 0.5x3</w:t>
            </w:r>
            <w:r w:rsidR="00441A37" w:rsidRPr="00C84C95">
              <w:rPr>
                <w:sz w:val="22"/>
                <w:szCs w:val="22"/>
                <w:lang w:val="sr-Cyrl-ME"/>
              </w:rPr>
              <w:t>,0.4x12, 0.3x32,0.2x56,0.1x333, 0.0x1766</w:t>
            </w:r>
          </w:p>
        </w:tc>
        <w:tc>
          <w:tcPr>
            <w:tcW w:w="0" w:type="auto"/>
          </w:tcPr>
          <w:p w14:paraId="20F55D29" w14:textId="4635D2D8" w:rsidR="00A223C6" w:rsidRPr="00C84C95" w:rsidRDefault="007E296E" w:rsidP="00C846F0">
            <w:pPr>
              <w:pStyle w:val="Osnovnitekst"/>
              <w:spacing w:line="240" w:lineRule="auto"/>
              <w:ind w:firstLine="0"/>
              <w:rPr>
                <w:sz w:val="22"/>
                <w:szCs w:val="22"/>
                <w:lang w:val="en-US"/>
              </w:rPr>
            </w:pPr>
            <w:r w:rsidRPr="00C84C95">
              <w:rPr>
                <w:sz w:val="22"/>
                <w:szCs w:val="22"/>
                <w:lang w:val="en-US"/>
              </w:rPr>
              <w:t>0.627696</w:t>
            </w:r>
          </w:p>
        </w:tc>
      </w:tr>
      <w:tr w:rsidR="00A223C6" w14:paraId="65994226" w14:textId="77777777" w:rsidTr="003B35D4">
        <w:trPr>
          <w:trHeight w:val="827"/>
        </w:trPr>
        <w:tc>
          <w:tcPr>
            <w:tcW w:w="0" w:type="auto"/>
          </w:tcPr>
          <w:p w14:paraId="2B5A513F" w14:textId="5DF6021B" w:rsidR="00A223C6" w:rsidRPr="00C84C95" w:rsidRDefault="00441A37" w:rsidP="00C846F0">
            <w:pPr>
              <w:pStyle w:val="Osnovnitekst"/>
              <w:spacing w:line="240" w:lineRule="auto"/>
              <w:ind w:firstLine="0"/>
              <w:rPr>
                <w:sz w:val="22"/>
                <w:szCs w:val="22"/>
                <w:lang w:val="en-US"/>
              </w:rPr>
            </w:pPr>
            <w:r w:rsidRPr="00C84C95">
              <w:rPr>
                <w:sz w:val="22"/>
                <w:szCs w:val="22"/>
                <w:lang w:val="en-US"/>
              </w:rPr>
              <w:t>t5_2qh0u</w:t>
            </w:r>
          </w:p>
        </w:tc>
        <w:tc>
          <w:tcPr>
            <w:tcW w:w="0" w:type="auto"/>
          </w:tcPr>
          <w:p w14:paraId="42EBB27B" w14:textId="3207BA8B" w:rsidR="00A223C6" w:rsidRPr="00C84C95" w:rsidRDefault="00441A37" w:rsidP="00C846F0">
            <w:pPr>
              <w:pStyle w:val="Osnovnitekst"/>
              <w:spacing w:line="240" w:lineRule="auto"/>
              <w:ind w:firstLine="0"/>
              <w:rPr>
                <w:sz w:val="22"/>
                <w:szCs w:val="22"/>
                <w:lang w:val="en-US"/>
              </w:rPr>
            </w:pPr>
            <w:r w:rsidRPr="00C84C95">
              <w:rPr>
                <w:sz w:val="22"/>
                <w:szCs w:val="22"/>
                <w:lang w:val="en-US"/>
              </w:rPr>
              <w:t>pics</w:t>
            </w:r>
          </w:p>
        </w:tc>
        <w:tc>
          <w:tcPr>
            <w:tcW w:w="0" w:type="auto"/>
          </w:tcPr>
          <w:p w14:paraId="672B031E" w14:textId="0B332855" w:rsidR="00A223C6" w:rsidRPr="00C84C95" w:rsidRDefault="00441A37" w:rsidP="00C846F0">
            <w:pPr>
              <w:pStyle w:val="Osnovnitekst"/>
              <w:spacing w:line="240" w:lineRule="auto"/>
              <w:ind w:firstLine="0"/>
              <w:rPr>
                <w:sz w:val="22"/>
                <w:szCs w:val="22"/>
                <w:lang w:val="en-US"/>
              </w:rPr>
            </w:pPr>
            <w:r w:rsidRPr="00C84C95">
              <w:rPr>
                <w:sz w:val="22"/>
                <w:szCs w:val="22"/>
                <w:lang w:val="en-US"/>
              </w:rPr>
              <w:t>0.291857</w:t>
            </w:r>
          </w:p>
        </w:tc>
        <w:tc>
          <w:tcPr>
            <w:tcW w:w="0" w:type="auto"/>
          </w:tcPr>
          <w:p w14:paraId="782383BD" w14:textId="498611EA" w:rsidR="00A223C6" w:rsidRPr="00C84C95" w:rsidRDefault="00441A37" w:rsidP="00C846F0">
            <w:pPr>
              <w:pStyle w:val="Osnovnitekst"/>
              <w:spacing w:line="240" w:lineRule="auto"/>
              <w:ind w:firstLine="0"/>
              <w:rPr>
                <w:sz w:val="22"/>
                <w:szCs w:val="22"/>
                <w:lang w:val="sr-Cyrl-ME"/>
              </w:rPr>
            </w:pPr>
            <w:r w:rsidRPr="00C84C95">
              <w:rPr>
                <w:sz w:val="22"/>
                <w:szCs w:val="22"/>
                <w:lang w:val="en-US"/>
              </w:rPr>
              <w:t>0.9x1, 0.6x9, 0.5x3</w:t>
            </w:r>
            <w:r w:rsidRPr="00C84C95">
              <w:rPr>
                <w:sz w:val="22"/>
                <w:szCs w:val="22"/>
                <w:lang w:val="sr-Cyrl-ME"/>
              </w:rPr>
              <w:t xml:space="preserve">, </w:t>
            </w:r>
            <w:r w:rsidRPr="00C84C95">
              <w:rPr>
                <w:sz w:val="22"/>
                <w:szCs w:val="22"/>
                <w:lang w:val="en-US"/>
              </w:rPr>
              <w:t xml:space="preserve">0.4x12, 0.3x32, 0.2x56, 0.1x333, 0.0x1726         </w:t>
            </w:r>
          </w:p>
        </w:tc>
        <w:tc>
          <w:tcPr>
            <w:tcW w:w="0" w:type="auto"/>
          </w:tcPr>
          <w:p w14:paraId="0581F4CE" w14:textId="68FCEF8B" w:rsidR="00A223C6" w:rsidRPr="00C84C95" w:rsidRDefault="00441A37" w:rsidP="00C846F0">
            <w:pPr>
              <w:pStyle w:val="Osnovnitekst"/>
              <w:spacing w:line="240" w:lineRule="auto"/>
              <w:ind w:firstLine="0"/>
              <w:rPr>
                <w:sz w:val="22"/>
                <w:szCs w:val="22"/>
                <w:lang w:val="en-US"/>
              </w:rPr>
            </w:pPr>
            <w:r w:rsidRPr="00C84C95">
              <w:rPr>
                <w:sz w:val="22"/>
                <w:szCs w:val="22"/>
                <w:lang w:val="en-US"/>
              </w:rPr>
              <w:t>0.616345</w:t>
            </w:r>
          </w:p>
        </w:tc>
      </w:tr>
      <w:tr w:rsidR="00A223C6" w14:paraId="0248EE77" w14:textId="77777777" w:rsidTr="003B35D4">
        <w:trPr>
          <w:trHeight w:val="827"/>
        </w:trPr>
        <w:tc>
          <w:tcPr>
            <w:tcW w:w="0" w:type="auto"/>
          </w:tcPr>
          <w:p w14:paraId="438B984D" w14:textId="0C01CA65" w:rsidR="00A223C6" w:rsidRPr="00C84C95" w:rsidRDefault="00E0659C" w:rsidP="00C846F0">
            <w:pPr>
              <w:pStyle w:val="Osnovnitekst"/>
              <w:spacing w:line="240" w:lineRule="auto"/>
              <w:ind w:firstLine="0"/>
              <w:rPr>
                <w:sz w:val="22"/>
                <w:szCs w:val="22"/>
                <w:lang w:val="en-US"/>
              </w:rPr>
            </w:pPr>
            <w:r w:rsidRPr="00C84C95">
              <w:rPr>
                <w:sz w:val="22"/>
                <w:szCs w:val="22"/>
                <w:lang w:val="en-US"/>
              </w:rPr>
              <w:t>t5_2qh33</w:t>
            </w:r>
          </w:p>
        </w:tc>
        <w:tc>
          <w:tcPr>
            <w:tcW w:w="0" w:type="auto"/>
          </w:tcPr>
          <w:p w14:paraId="5D5E9C69" w14:textId="430C48DD" w:rsidR="00A223C6" w:rsidRPr="00C84C95" w:rsidRDefault="00E0659C" w:rsidP="00C846F0">
            <w:pPr>
              <w:pStyle w:val="Osnovnitekst"/>
              <w:spacing w:line="240" w:lineRule="auto"/>
              <w:ind w:firstLine="0"/>
              <w:rPr>
                <w:sz w:val="22"/>
                <w:szCs w:val="22"/>
                <w:lang w:val="en-US"/>
              </w:rPr>
            </w:pPr>
            <w:r w:rsidRPr="00C84C95">
              <w:rPr>
                <w:sz w:val="22"/>
                <w:szCs w:val="22"/>
                <w:lang w:val="en-US"/>
              </w:rPr>
              <w:t>funny</w:t>
            </w:r>
          </w:p>
        </w:tc>
        <w:tc>
          <w:tcPr>
            <w:tcW w:w="0" w:type="auto"/>
          </w:tcPr>
          <w:p w14:paraId="11A34B34" w14:textId="4C9F5904" w:rsidR="00A223C6" w:rsidRPr="00C84C95" w:rsidRDefault="00E0659C" w:rsidP="00C846F0">
            <w:pPr>
              <w:pStyle w:val="Osnovnitekst"/>
              <w:spacing w:line="240" w:lineRule="auto"/>
              <w:ind w:firstLine="0"/>
              <w:rPr>
                <w:sz w:val="22"/>
                <w:szCs w:val="22"/>
                <w:lang w:val="en-US"/>
              </w:rPr>
            </w:pPr>
            <w:r w:rsidRPr="00C84C95">
              <w:rPr>
                <w:sz w:val="22"/>
                <w:szCs w:val="22"/>
                <w:lang w:val="en-US"/>
              </w:rPr>
              <w:t>0.279569</w:t>
            </w:r>
          </w:p>
        </w:tc>
        <w:tc>
          <w:tcPr>
            <w:tcW w:w="0" w:type="auto"/>
          </w:tcPr>
          <w:p w14:paraId="4088C250" w14:textId="225981D9" w:rsidR="00A223C6" w:rsidRPr="00C84C95" w:rsidRDefault="00E0659C" w:rsidP="00C846F0">
            <w:pPr>
              <w:pStyle w:val="Osnovnitekst"/>
              <w:spacing w:line="240" w:lineRule="auto"/>
              <w:ind w:firstLine="0"/>
              <w:rPr>
                <w:sz w:val="22"/>
                <w:szCs w:val="22"/>
                <w:lang w:val="en-US"/>
              </w:rPr>
            </w:pPr>
            <w:r w:rsidRPr="00C84C95">
              <w:rPr>
                <w:sz w:val="22"/>
                <w:szCs w:val="22"/>
                <w:lang w:val="en-US"/>
              </w:rPr>
              <w:t>0.9x1, 0.6x9, 0.5x3</w:t>
            </w:r>
            <w:r w:rsidRPr="00C84C95">
              <w:rPr>
                <w:sz w:val="22"/>
                <w:szCs w:val="22"/>
                <w:lang w:val="sr-Cyrl-ME"/>
              </w:rPr>
              <w:t>,</w:t>
            </w:r>
            <w:r w:rsidRPr="00C84C95">
              <w:rPr>
                <w:sz w:val="22"/>
                <w:szCs w:val="22"/>
                <w:lang w:val="en-US"/>
              </w:rPr>
              <w:t xml:space="preserve"> 0.4x12, 0.3x32, 0.2x56, 0.1x333, 0.0x1677</w:t>
            </w:r>
          </w:p>
        </w:tc>
        <w:tc>
          <w:tcPr>
            <w:tcW w:w="0" w:type="auto"/>
          </w:tcPr>
          <w:p w14:paraId="59934849" w14:textId="2D8E91AD" w:rsidR="00A223C6" w:rsidRPr="00C84C95" w:rsidRDefault="00E0659C" w:rsidP="00C846F0">
            <w:pPr>
              <w:pStyle w:val="Osnovnitekst"/>
              <w:spacing w:line="240" w:lineRule="auto"/>
              <w:ind w:firstLine="0"/>
              <w:rPr>
                <w:sz w:val="22"/>
                <w:szCs w:val="22"/>
                <w:lang w:val="en-US"/>
              </w:rPr>
            </w:pPr>
            <w:r w:rsidRPr="00C84C95">
              <w:rPr>
                <w:sz w:val="22"/>
                <w:szCs w:val="22"/>
                <w:lang w:val="en-US"/>
              </w:rPr>
              <w:t>0.60244</w:t>
            </w:r>
          </w:p>
        </w:tc>
      </w:tr>
      <w:tr w:rsidR="00A223C6" w14:paraId="57F69972" w14:textId="77777777" w:rsidTr="003B35D4">
        <w:trPr>
          <w:trHeight w:val="827"/>
        </w:trPr>
        <w:tc>
          <w:tcPr>
            <w:tcW w:w="0" w:type="auto"/>
          </w:tcPr>
          <w:p w14:paraId="42F10BD2" w14:textId="0C9D88E5" w:rsidR="00A223C6" w:rsidRPr="00C84C95" w:rsidRDefault="00E0659C" w:rsidP="00C846F0">
            <w:pPr>
              <w:pStyle w:val="Osnovnitekst"/>
              <w:spacing w:line="240" w:lineRule="auto"/>
              <w:ind w:firstLine="0"/>
              <w:rPr>
                <w:sz w:val="22"/>
                <w:szCs w:val="22"/>
                <w:lang w:val="en-US"/>
              </w:rPr>
            </w:pPr>
            <w:r w:rsidRPr="00C84C95">
              <w:rPr>
                <w:sz w:val="22"/>
                <w:szCs w:val="22"/>
                <w:lang w:val="en-US"/>
              </w:rPr>
              <w:t xml:space="preserve">t5_mouw  </w:t>
            </w:r>
          </w:p>
        </w:tc>
        <w:tc>
          <w:tcPr>
            <w:tcW w:w="0" w:type="auto"/>
          </w:tcPr>
          <w:p w14:paraId="345F40CC" w14:textId="3695BB1B" w:rsidR="00A223C6" w:rsidRPr="00C84C95" w:rsidRDefault="00E0659C" w:rsidP="00C846F0">
            <w:pPr>
              <w:pStyle w:val="Osnovnitekst"/>
              <w:spacing w:line="240" w:lineRule="auto"/>
              <w:ind w:firstLine="0"/>
              <w:rPr>
                <w:sz w:val="22"/>
                <w:szCs w:val="22"/>
                <w:lang w:val="en-US"/>
              </w:rPr>
            </w:pPr>
            <w:r w:rsidRPr="00C84C95">
              <w:rPr>
                <w:sz w:val="22"/>
                <w:szCs w:val="22"/>
                <w:lang w:val="en-US"/>
              </w:rPr>
              <w:t>science</w:t>
            </w:r>
          </w:p>
        </w:tc>
        <w:tc>
          <w:tcPr>
            <w:tcW w:w="0" w:type="auto"/>
          </w:tcPr>
          <w:p w14:paraId="4545A3DB" w14:textId="7A3FD304" w:rsidR="00A223C6" w:rsidRPr="00C84C95" w:rsidRDefault="00E0659C" w:rsidP="00C846F0">
            <w:pPr>
              <w:pStyle w:val="Osnovnitekst"/>
              <w:spacing w:line="240" w:lineRule="auto"/>
              <w:ind w:firstLine="0"/>
              <w:rPr>
                <w:sz w:val="22"/>
                <w:szCs w:val="22"/>
                <w:lang w:val="sr-Cyrl-ME"/>
              </w:rPr>
            </w:pPr>
            <w:r w:rsidRPr="00C84C95">
              <w:rPr>
                <w:sz w:val="22"/>
                <w:szCs w:val="22"/>
                <w:lang w:val="en-US"/>
              </w:rPr>
              <w:t>0.27305</w:t>
            </w:r>
          </w:p>
        </w:tc>
        <w:tc>
          <w:tcPr>
            <w:tcW w:w="0" w:type="auto"/>
          </w:tcPr>
          <w:p w14:paraId="1BABE8EB" w14:textId="5FECBF46" w:rsidR="00A223C6" w:rsidRPr="00C84C95" w:rsidRDefault="00E0659C" w:rsidP="00C846F0">
            <w:pPr>
              <w:pStyle w:val="Osnovnitekst"/>
              <w:spacing w:line="240" w:lineRule="auto"/>
              <w:ind w:firstLine="0"/>
              <w:rPr>
                <w:sz w:val="22"/>
                <w:szCs w:val="22"/>
                <w:lang w:val="sr-Cyrl-ME"/>
              </w:rPr>
            </w:pPr>
            <w:r w:rsidRPr="00C84C95">
              <w:rPr>
                <w:sz w:val="22"/>
                <w:szCs w:val="22"/>
                <w:lang w:val="en-US"/>
              </w:rPr>
              <w:t>0.9x1, 0.6x9, 0.5x3</w:t>
            </w:r>
            <w:r w:rsidRPr="00C84C95">
              <w:rPr>
                <w:sz w:val="22"/>
                <w:szCs w:val="22"/>
                <w:lang w:val="sr-Cyrl-ME"/>
              </w:rPr>
              <w:t>, 0.4x12, 0.3x32, 0.2x56, 0.1x333, 0.0x1660</w:t>
            </w:r>
          </w:p>
        </w:tc>
        <w:tc>
          <w:tcPr>
            <w:tcW w:w="0" w:type="auto"/>
          </w:tcPr>
          <w:p w14:paraId="2D13497A" w14:textId="2469D678" w:rsidR="00A223C6" w:rsidRPr="00C84C95" w:rsidRDefault="00E0659C" w:rsidP="00C846F0">
            <w:pPr>
              <w:pStyle w:val="Osnovnitekst"/>
              <w:spacing w:line="240" w:lineRule="auto"/>
              <w:ind w:firstLine="0"/>
              <w:rPr>
                <w:sz w:val="22"/>
                <w:szCs w:val="22"/>
                <w:lang w:val="en-US"/>
              </w:rPr>
            </w:pPr>
            <w:r w:rsidRPr="00C84C95">
              <w:rPr>
                <w:sz w:val="22"/>
                <w:szCs w:val="22"/>
                <w:lang w:val="en-US"/>
              </w:rPr>
              <w:t>0.597616</w:t>
            </w:r>
          </w:p>
        </w:tc>
      </w:tr>
      <w:tr w:rsidR="00A223C6" w14:paraId="33324EFC" w14:textId="77777777" w:rsidTr="003B35D4">
        <w:trPr>
          <w:trHeight w:val="827"/>
        </w:trPr>
        <w:tc>
          <w:tcPr>
            <w:tcW w:w="0" w:type="auto"/>
          </w:tcPr>
          <w:p w14:paraId="2A69993C" w14:textId="3BA11344" w:rsidR="00A223C6" w:rsidRPr="00C84C95" w:rsidRDefault="00186CDD" w:rsidP="00C846F0">
            <w:pPr>
              <w:pStyle w:val="Osnovnitekst"/>
              <w:spacing w:line="240" w:lineRule="auto"/>
              <w:ind w:firstLine="0"/>
              <w:rPr>
                <w:sz w:val="22"/>
                <w:szCs w:val="22"/>
                <w:lang w:val="en-US"/>
              </w:rPr>
            </w:pPr>
            <w:r w:rsidRPr="00C84C95">
              <w:rPr>
                <w:sz w:val="22"/>
                <w:szCs w:val="22"/>
                <w:lang w:val="en-US"/>
              </w:rPr>
              <w:t>t5_2qh16</w:t>
            </w:r>
          </w:p>
        </w:tc>
        <w:tc>
          <w:tcPr>
            <w:tcW w:w="0" w:type="auto"/>
          </w:tcPr>
          <w:p w14:paraId="30285F13" w14:textId="3395AFC2" w:rsidR="00A223C6" w:rsidRPr="00C84C95" w:rsidRDefault="00186CDD" w:rsidP="00C846F0">
            <w:pPr>
              <w:pStyle w:val="Osnovnitekst"/>
              <w:spacing w:line="240" w:lineRule="auto"/>
              <w:ind w:firstLine="0"/>
              <w:rPr>
                <w:sz w:val="22"/>
                <w:szCs w:val="22"/>
                <w:lang w:val="en-US"/>
              </w:rPr>
            </w:pPr>
            <w:r w:rsidRPr="00C84C95">
              <w:rPr>
                <w:sz w:val="22"/>
                <w:szCs w:val="22"/>
                <w:lang w:val="en-US"/>
              </w:rPr>
              <w:t>technology</w:t>
            </w:r>
          </w:p>
        </w:tc>
        <w:tc>
          <w:tcPr>
            <w:tcW w:w="0" w:type="auto"/>
          </w:tcPr>
          <w:p w14:paraId="17D4324C" w14:textId="046C6232" w:rsidR="00A223C6" w:rsidRPr="00C84C95" w:rsidRDefault="00186CDD" w:rsidP="00C846F0">
            <w:pPr>
              <w:pStyle w:val="Osnovnitekst"/>
              <w:spacing w:line="240" w:lineRule="auto"/>
              <w:ind w:firstLine="0"/>
              <w:rPr>
                <w:sz w:val="22"/>
                <w:szCs w:val="22"/>
                <w:lang w:val="en-US"/>
              </w:rPr>
            </w:pPr>
            <w:r w:rsidRPr="00C84C95">
              <w:rPr>
                <w:sz w:val="22"/>
                <w:szCs w:val="22"/>
                <w:lang w:val="en-US"/>
              </w:rPr>
              <w:t>0.263952</w:t>
            </w:r>
          </w:p>
        </w:tc>
        <w:tc>
          <w:tcPr>
            <w:tcW w:w="0" w:type="auto"/>
          </w:tcPr>
          <w:p w14:paraId="429A51A5" w14:textId="64E74A49" w:rsidR="00A223C6" w:rsidRPr="00C84C95" w:rsidRDefault="00186CDD" w:rsidP="00C846F0">
            <w:pPr>
              <w:pStyle w:val="Osnovnitekst"/>
              <w:spacing w:line="240" w:lineRule="auto"/>
              <w:ind w:firstLine="0"/>
              <w:rPr>
                <w:sz w:val="22"/>
                <w:szCs w:val="22"/>
                <w:lang w:val="en-US"/>
              </w:rPr>
            </w:pPr>
            <w:r w:rsidRPr="00C84C95">
              <w:rPr>
                <w:sz w:val="22"/>
                <w:szCs w:val="22"/>
                <w:lang w:val="en-US"/>
              </w:rPr>
              <w:t>0.9x1, 0.6x9, 0.5x3</w:t>
            </w:r>
            <w:r w:rsidRPr="00C84C95">
              <w:rPr>
                <w:sz w:val="22"/>
                <w:szCs w:val="22"/>
                <w:lang w:val="sr-Cyrl-ME"/>
              </w:rPr>
              <w:t>, 0.4x12, 0.3x32, 0.2x56, 0.1x333, 0.0x1775</w:t>
            </w:r>
            <w:r w:rsidRPr="00C84C95">
              <w:rPr>
                <w:sz w:val="22"/>
                <w:szCs w:val="22"/>
                <w:lang w:val="en-US"/>
              </w:rPr>
              <w:t xml:space="preserve"> </w:t>
            </w:r>
          </w:p>
        </w:tc>
        <w:tc>
          <w:tcPr>
            <w:tcW w:w="0" w:type="auto"/>
          </w:tcPr>
          <w:p w14:paraId="353AFE16" w14:textId="248B15B0" w:rsidR="00A223C6" w:rsidRPr="00C84C95" w:rsidRDefault="00186CDD" w:rsidP="00C846F0">
            <w:pPr>
              <w:pStyle w:val="Osnovnitekst"/>
              <w:spacing w:line="240" w:lineRule="auto"/>
              <w:ind w:firstLine="0"/>
              <w:rPr>
                <w:sz w:val="22"/>
                <w:szCs w:val="22"/>
                <w:lang w:val="en-US"/>
              </w:rPr>
            </w:pPr>
            <w:r w:rsidRPr="00C84C95">
              <w:rPr>
                <w:sz w:val="22"/>
                <w:szCs w:val="22"/>
                <w:lang w:val="en-US"/>
              </w:rPr>
              <w:t xml:space="preserve">0.63025  </w:t>
            </w:r>
          </w:p>
        </w:tc>
      </w:tr>
      <w:tr w:rsidR="00A223C6" w14:paraId="4AD0A494" w14:textId="77777777" w:rsidTr="003B35D4">
        <w:trPr>
          <w:trHeight w:val="818"/>
        </w:trPr>
        <w:tc>
          <w:tcPr>
            <w:tcW w:w="0" w:type="auto"/>
          </w:tcPr>
          <w:p w14:paraId="2C0CEDD8" w14:textId="56EC390A" w:rsidR="00A223C6" w:rsidRPr="00C84C95" w:rsidRDefault="009066F1" w:rsidP="00C846F0">
            <w:pPr>
              <w:pStyle w:val="Osnovnitekst"/>
              <w:spacing w:line="240" w:lineRule="auto"/>
              <w:ind w:firstLine="0"/>
              <w:rPr>
                <w:sz w:val="22"/>
                <w:szCs w:val="22"/>
                <w:lang w:val="en-US"/>
              </w:rPr>
            </w:pPr>
            <w:r w:rsidRPr="00C84C95">
              <w:rPr>
                <w:sz w:val="22"/>
                <w:szCs w:val="22"/>
                <w:lang w:val="en-US"/>
              </w:rPr>
              <w:t>t5_2qh13</w:t>
            </w:r>
          </w:p>
        </w:tc>
        <w:tc>
          <w:tcPr>
            <w:tcW w:w="0" w:type="auto"/>
          </w:tcPr>
          <w:p w14:paraId="070D3836" w14:textId="0AD5BAEF" w:rsidR="00A223C6" w:rsidRPr="00C84C95" w:rsidRDefault="009066F1" w:rsidP="00C846F0">
            <w:pPr>
              <w:pStyle w:val="Osnovnitekst"/>
              <w:spacing w:line="240" w:lineRule="auto"/>
              <w:ind w:firstLine="0"/>
              <w:rPr>
                <w:sz w:val="22"/>
                <w:szCs w:val="22"/>
                <w:lang w:val="en-US"/>
              </w:rPr>
            </w:pPr>
            <w:r w:rsidRPr="00C84C95">
              <w:rPr>
                <w:sz w:val="22"/>
                <w:szCs w:val="22"/>
                <w:lang w:val="en-US"/>
              </w:rPr>
              <w:t>worldnews</w:t>
            </w:r>
          </w:p>
        </w:tc>
        <w:tc>
          <w:tcPr>
            <w:tcW w:w="0" w:type="auto"/>
          </w:tcPr>
          <w:p w14:paraId="213220B3" w14:textId="47BCF6CA" w:rsidR="00A223C6" w:rsidRPr="00C84C95" w:rsidRDefault="009066F1" w:rsidP="00C846F0">
            <w:pPr>
              <w:pStyle w:val="Osnovnitekst"/>
              <w:spacing w:line="240" w:lineRule="auto"/>
              <w:ind w:firstLine="0"/>
              <w:rPr>
                <w:sz w:val="22"/>
                <w:szCs w:val="22"/>
                <w:lang w:val="en-US"/>
              </w:rPr>
            </w:pPr>
            <w:r w:rsidRPr="00C84C95">
              <w:rPr>
                <w:sz w:val="22"/>
                <w:szCs w:val="22"/>
                <w:lang w:val="en-US"/>
              </w:rPr>
              <w:t>0.258876</w:t>
            </w:r>
          </w:p>
        </w:tc>
        <w:tc>
          <w:tcPr>
            <w:tcW w:w="0" w:type="auto"/>
          </w:tcPr>
          <w:p w14:paraId="1B1D2588" w14:textId="2ADDB847" w:rsidR="00A223C6" w:rsidRPr="00C84C95" w:rsidRDefault="009066F1" w:rsidP="00C846F0">
            <w:pPr>
              <w:pStyle w:val="Osnovnitekst"/>
              <w:spacing w:line="240" w:lineRule="auto"/>
              <w:ind w:firstLine="0"/>
              <w:rPr>
                <w:sz w:val="22"/>
                <w:szCs w:val="22"/>
                <w:lang w:val="en-US"/>
              </w:rPr>
            </w:pPr>
            <w:r w:rsidRPr="00C84C95">
              <w:rPr>
                <w:sz w:val="22"/>
                <w:szCs w:val="22"/>
                <w:lang w:val="en-US"/>
              </w:rPr>
              <w:t>0.9x1, 0.6x9, 0.5x3,  0.4x12, 0.3x32, 0.2x56, 0.1x333, 0.0x1645</w:t>
            </w:r>
          </w:p>
        </w:tc>
        <w:tc>
          <w:tcPr>
            <w:tcW w:w="0" w:type="auto"/>
          </w:tcPr>
          <w:p w14:paraId="48359637" w14:textId="379DBF45" w:rsidR="00A223C6" w:rsidRPr="00C84C95" w:rsidRDefault="009066F1" w:rsidP="00C846F0">
            <w:pPr>
              <w:pStyle w:val="Osnovnitekst"/>
              <w:spacing w:line="240" w:lineRule="auto"/>
              <w:ind w:firstLine="0"/>
              <w:rPr>
                <w:sz w:val="22"/>
                <w:szCs w:val="22"/>
                <w:lang w:val="en-US"/>
              </w:rPr>
            </w:pPr>
            <w:r w:rsidRPr="00C84C95">
              <w:rPr>
                <w:sz w:val="22"/>
                <w:szCs w:val="22"/>
                <w:lang w:val="en-US"/>
              </w:rPr>
              <w:t>0.59336</w:t>
            </w:r>
          </w:p>
        </w:tc>
      </w:tr>
      <w:tr w:rsidR="00186CDD" w14:paraId="3332D2C3" w14:textId="77777777" w:rsidTr="003B35D4">
        <w:trPr>
          <w:trHeight w:val="827"/>
        </w:trPr>
        <w:tc>
          <w:tcPr>
            <w:tcW w:w="0" w:type="auto"/>
          </w:tcPr>
          <w:p w14:paraId="1334D21E" w14:textId="437A8121" w:rsidR="00186CDD" w:rsidRPr="00C84C95" w:rsidRDefault="00FE3357" w:rsidP="00C846F0">
            <w:pPr>
              <w:pStyle w:val="Osnovnitekst"/>
              <w:spacing w:line="240" w:lineRule="auto"/>
              <w:ind w:firstLine="0"/>
              <w:rPr>
                <w:sz w:val="22"/>
                <w:szCs w:val="22"/>
                <w:lang w:val="en-US"/>
              </w:rPr>
            </w:pPr>
            <w:r w:rsidRPr="00C84C95">
              <w:rPr>
                <w:sz w:val="22"/>
                <w:szCs w:val="22"/>
                <w:lang w:val="en-US"/>
              </w:rPr>
              <w:t>t5_2qh61</w:t>
            </w:r>
          </w:p>
        </w:tc>
        <w:tc>
          <w:tcPr>
            <w:tcW w:w="0" w:type="auto"/>
          </w:tcPr>
          <w:p w14:paraId="6C6D7D59" w14:textId="20D4D5F5" w:rsidR="00186CDD" w:rsidRPr="00C84C95" w:rsidRDefault="00FE3357" w:rsidP="00C846F0">
            <w:pPr>
              <w:pStyle w:val="Osnovnitekst"/>
              <w:spacing w:line="240" w:lineRule="auto"/>
              <w:ind w:firstLine="0"/>
              <w:rPr>
                <w:sz w:val="22"/>
                <w:szCs w:val="22"/>
                <w:lang w:val="en-US"/>
              </w:rPr>
            </w:pPr>
            <w:r w:rsidRPr="00C84C95">
              <w:rPr>
                <w:sz w:val="22"/>
                <w:szCs w:val="22"/>
                <w:lang w:val="en-US"/>
              </w:rPr>
              <w:t>WTF</w:t>
            </w:r>
          </w:p>
        </w:tc>
        <w:tc>
          <w:tcPr>
            <w:tcW w:w="0" w:type="auto"/>
          </w:tcPr>
          <w:p w14:paraId="3F6E9EDE" w14:textId="479B688B" w:rsidR="00186CDD" w:rsidRPr="00C84C95" w:rsidRDefault="00FE3357" w:rsidP="00C846F0">
            <w:pPr>
              <w:pStyle w:val="Osnovnitekst"/>
              <w:spacing w:line="240" w:lineRule="auto"/>
              <w:ind w:firstLine="0"/>
              <w:rPr>
                <w:sz w:val="22"/>
                <w:szCs w:val="22"/>
                <w:lang w:val="en-US"/>
              </w:rPr>
            </w:pPr>
            <w:r w:rsidRPr="00C84C95">
              <w:rPr>
                <w:sz w:val="22"/>
                <w:szCs w:val="22"/>
                <w:lang w:val="en-US"/>
              </w:rPr>
              <w:t>0.257432</w:t>
            </w:r>
          </w:p>
        </w:tc>
        <w:tc>
          <w:tcPr>
            <w:tcW w:w="0" w:type="auto"/>
          </w:tcPr>
          <w:p w14:paraId="11D174E8" w14:textId="07DD7788" w:rsidR="00186CDD" w:rsidRPr="00C84C95" w:rsidRDefault="00FE3357" w:rsidP="00C846F0">
            <w:pPr>
              <w:pStyle w:val="Osnovnitekst"/>
              <w:spacing w:line="240" w:lineRule="auto"/>
              <w:ind w:firstLine="0"/>
              <w:rPr>
                <w:sz w:val="22"/>
                <w:szCs w:val="22"/>
                <w:lang w:val="en-US"/>
              </w:rPr>
            </w:pPr>
            <w:r w:rsidRPr="00C84C95">
              <w:rPr>
                <w:sz w:val="22"/>
                <w:szCs w:val="22"/>
                <w:lang w:val="en-US"/>
              </w:rPr>
              <w:t>0.9x1, 0.6x9, 0.5x3,</w:t>
            </w:r>
            <w:r w:rsidRPr="00C84C95">
              <w:rPr>
                <w:sz w:val="22"/>
                <w:szCs w:val="22"/>
                <w:lang w:val="sr-Cyrl-ME"/>
              </w:rPr>
              <w:t xml:space="preserve"> </w:t>
            </w:r>
            <w:r w:rsidRPr="00C84C95">
              <w:rPr>
                <w:sz w:val="22"/>
                <w:szCs w:val="22"/>
                <w:lang w:val="en-US"/>
              </w:rPr>
              <w:t>0.4x12, 0.3x32, 0.2x56, 0.1x333, 0.0x1599</w:t>
            </w:r>
          </w:p>
        </w:tc>
        <w:tc>
          <w:tcPr>
            <w:tcW w:w="0" w:type="auto"/>
          </w:tcPr>
          <w:p w14:paraId="2B7E9BFC" w14:textId="5921D0BA" w:rsidR="00186CDD" w:rsidRPr="00C84C95" w:rsidRDefault="00FE3357" w:rsidP="00C846F0">
            <w:pPr>
              <w:pStyle w:val="Osnovnitekst"/>
              <w:spacing w:line="240" w:lineRule="auto"/>
              <w:ind w:firstLine="0"/>
              <w:rPr>
                <w:sz w:val="22"/>
                <w:szCs w:val="22"/>
                <w:lang w:val="en-US"/>
              </w:rPr>
            </w:pPr>
            <w:r w:rsidRPr="00C84C95">
              <w:rPr>
                <w:sz w:val="22"/>
                <w:szCs w:val="22"/>
                <w:lang w:val="en-US"/>
              </w:rPr>
              <w:t>0.580306</w:t>
            </w:r>
          </w:p>
        </w:tc>
      </w:tr>
      <w:tr w:rsidR="00186CDD" w14:paraId="3D720428" w14:textId="77777777" w:rsidTr="003B35D4">
        <w:trPr>
          <w:trHeight w:val="827"/>
        </w:trPr>
        <w:tc>
          <w:tcPr>
            <w:tcW w:w="0" w:type="auto"/>
          </w:tcPr>
          <w:p w14:paraId="5192D917" w14:textId="3620B271" w:rsidR="00186CDD" w:rsidRPr="00C84C95" w:rsidRDefault="008F19D5" w:rsidP="00C846F0">
            <w:pPr>
              <w:pStyle w:val="Osnovnitekst"/>
              <w:spacing w:line="240" w:lineRule="auto"/>
              <w:ind w:firstLine="0"/>
              <w:rPr>
                <w:sz w:val="22"/>
                <w:szCs w:val="22"/>
                <w:lang w:val="en-US"/>
              </w:rPr>
            </w:pPr>
            <w:r w:rsidRPr="00C84C95">
              <w:rPr>
                <w:sz w:val="22"/>
                <w:szCs w:val="22"/>
                <w:lang w:val="en-US"/>
              </w:rPr>
              <w:t>t5_2qh0f</w:t>
            </w:r>
          </w:p>
        </w:tc>
        <w:tc>
          <w:tcPr>
            <w:tcW w:w="0" w:type="auto"/>
          </w:tcPr>
          <w:p w14:paraId="099F1AD4" w14:textId="06F3E2F1" w:rsidR="00186CDD" w:rsidRPr="00C84C95" w:rsidRDefault="008F19D5" w:rsidP="00C846F0">
            <w:pPr>
              <w:pStyle w:val="Osnovnitekst"/>
              <w:spacing w:line="240" w:lineRule="auto"/>
              <w:ind w:firstLine="0"/>
              <w:rPr>
                <w:sz w:val="22"/>
                <w:szCs w:val="22"/>
                <w:lang w:val="en-US"/>
              </w:rPr>
            </w:pPr>
            <w:r w:rsidRPr="00C84C95">
              <w:rPr>
                <w:sz w:val="22"/>
                <w:szCs w:val="22"/>
                <w:lang w:val="en-US"/>
              </w:rPr>
              <w:t>entertainment</w:t>
            </w:r>
          </w:p>
        </w:tc>
        <w:tc>
          <w:tcPr>
            <w:tcW w:w="0" w:type="auto"/>
          </w:tcPr>
          <w:p w14:paraId="37D4F7D4" w14:textId="5024F4E0" w:rsidR="00186CDD" w:rsidRPr="00C84C95" w:rsidRDefault="008F19D5" w:rsidP="00C846F0">
            <w:pPr>
              <w:pStyle w:val="Osnovnitekst"/>
              <w:spacing w:line="240" w:lineRule="auto"/>
              <w:ind w:firstLine="0"/>
              <w:rPr>
                <w:sz w:val="22"/>
                <w:szCs w:val="22"/>
                <w:lang w:val="en-US"/>
              </w:rPr>
            </w:pPr>
            <w:r w:rsidRPr="00C84C95">
              <w:rPr>
                <w:sz w:val="22"/>
                <w:szCs w:val="22"/>
                <w:lang w:val="en-US"/>
              </w:rPr>
              <w:t>0.247071</w:t>
            </w:r>
          </w:p>
        </w:tc>
        <w:tc>
          <w:tcPr>
            <w:tcW w:w="0" w:type="auto"/>
          </w:tcPr>
          <w:p w14:paraId="00345E6E" w14:textId="2196C90F" w:rsidR="00186CDD" w:rsidRPr="00C84C95" w:rsidRDefault="008F19D5" w:rsidP="00C846F0">
            <w:pPr>
              <w:pStyle w:val="Osnovnitekst"/>
              <w:spacing w:line="240" w:lineRule="auto"/>
              <w:ind w:firstLine="0"/>
              <w:rPr>
                <w:sz w:val="22"/>
                <w:szCs w:val="22"/>
                <w:lang w:val="en-US"/>
              </w:rPr>
            </w:pPr>
            <w:r w:rsidRPr="00C84C95">
              <w:rPr>
                <w:sz w:val="22"/>
                <w:szCs w:val="22"/>
                <w:lang w:val="en-US"/>
              </w:rPr>
              <w:t>0.9x1, 0.6x9, 0.5x3, 0.4x12, 0.3x32, 0.2x56, 0.1x333, 0.0x1615</w:t>
            </w:r>
          </w:p>
        </w:tc>
        <w:tc>
          <w:tcPr>
            <w:tcW w:w="0" w:type="auto"/>
          </w:tcPr>
          <w:p w14:paraId="74175057" w14:textId="67F55DB7" w:rsidR="00186CDD" w:rsidRPr="00C84C95" w:rsidRDefault="008F19D5" w:rsidP="00C846F0">
            <w:pPr>
              <w:pStyle w:val="Osnovnitekst"/>
              <w:spacing w:line="240" w:lineRule="auto"/>
              <w:ind w:firstLine="0"/>
              <w:rPr>
                <w:sz w:val="22"/>
                <w:szCs w:val="22"/>
                <w:lang w:val="en-US"/>
              </w:rPr>
            </w:pPr>
            <w:r w:rsidRPr="00C84C95">
              <w:rPr>
                <w:sz w:val="22"/>
                <w:szCs w:val="22"/>
                <w:lang w:val="en-US"/>
              </w:rPr>
              <w:t>0.584847</w:t>
            </w:r>
          </w:p>
        </w:tc>
      </w:tr>
      <w:tr w:rsidR="002942F7" w14:paraId="61A4EBD2" w14:textId="77777777" w:rsidTr="003B35D4">
        <w:trPr>
          <w:trHeight w:val="827"/>
        </w:trPr>
        <w:tc>
          <w:tcPr>
            <w:tcW w:w="0" w:type="auto"/>
          </w:tcPr>
          <w:p w14:paraId="7D95D2F8" w14:textId="608F6B1C" w:rsidR="002942F7" w:rsidRPr="00C84C95" w:rsidRDefault="002942F7" w:rsidP="00C846F0">
            <w:pPr>
              <w:pStyle w:val="Osnovnitekst"/>
              <w:spacing w:line="240" w:lineRule="auto"/>
              <w:ind w:firstLine="0"/>
              <w:rPr>
                <w:sz w:val="22"/>
                <w:szCs w:val="22"/>
                <w:lang w:val="en-US"/>
              </w:rPr>
            </w:pPr>
            <w:r w:rsidRPr="00C84C95">
              <w:rPr>
                <w:sz w:val="22"/>
                <w:szCs w:val="22"/>
                <w:lang w:val="en-US"/>
              </w:rPr>
              <w:t xml:space="preserve">t5_2fwo  </w:t>
            </w:r>
          </w:p>
        </w:tc>
        <w:tc>
          <w:tcPr>
            <w:tcW w:w="0" w:type="auto"/>
          </w:tcPr>
          <w:p w14:paraId="77CB6B27" w14:textId="759AF760" w:rsidR="002942F7" w:rsidRPr="00C84C95" w:rsidRDefault="002942F7" w:rsidP="00C846F0">
            <w:pPr>
              <w:pStyle w:val="Osnovnitekst"/>
              <w:spacing w:line="240" w:lineRule="auto"/>
              <w:ind w:firstLine="0"/>
              <w:rPr>
                <w:sz w:val="22"/>
                <w:szCs w:val="22"/>
                <w:lang w:val="en-US"/>
              </w:rPr>
            </w:pPr>
            <w:r w:rsidRPr="00C84C95">
              <w:rPr>
                <w:sz w:val="22"/>
                <w:szCs w:val="22"/>
                <w:lang w:val="en-US"/>
              </w:rPr>
              <w:t>programming</w:t>
            </w:r>
          </w:p>
        </w:tc>
        <w:tc>
          <w:tcPr>
            <w:tcW w:w="0" w:type="auto"/>
          </w:tcPr>
          <w:p w14:paraId="51DAA922" w14:textId="7D3FB35D" w:rsidR="002942F7" w:rsidRPr="00C84C95" w:rsidRDefault="002942F7" w:rsidP="00C846F0">
            <w:pPr>
              <w:pStyle w:val="Osnovnitekst"/>
              <w:spacing w:line="240" w:lineRule="auto"/>
              <w:ind w:firstLine="0"/>
              <w:rPr>
                <w:sz w:val="22"/>
                <w:szCs w:val="22"/>
                <w:lang w:val="en-US"/>
              </w:rPr>
            </w:pPr>
            <w:r w:rsidRPr="00C84C95">
              <w:rPr>
                <w:sz w:val="22"/>
                <w:szCs w:val="22"/>
                <w:lang w:val="en-US"/>
              </w:rPr>
              <w:t>0.220668</w:t>
            </w:r>
          </w:p>
        </w:tc>
        <w:tc>
          <w:tcPr>
            <w:tcW w:w="0" w:type="auto"/>
          </w:tcPr>
          <w:p w14:paraId="4C9761D4" w14:textId="5AF5D021" w:rsidR="002942F7" w:rsidRPr="00C84C95" w:rsidRDefault="002942F7" w:rsidP="00C846F0">
            <w:pPr>
              <w:pStyle w:val="Osnovnitekst"/>
              <w:spacing w:line="240" w:lineRule="auto"/>
              <w:ind w:firstLine="0"/>
              <w:rPr>
                <w:sz w:val="22"/>
                <w:szCs w:val="22"/>
                <w:lang w:val="en-US"/>
              </w:rPr>
            </w:pPr>
            <w:r w:rsidRPr="00C84C95">
              <w:rPr>
                <w:sz w:val="22"/>
                <w:szCs w:val="22"/>
                <w:lang w:val="en-US"/>
              </w:rPr>
              <w:t>0.9x1, 0.6x9, 0.5x3</w:t>
            </w:r>
            <w:r w:rsidRPr="00C84C95">
              <w:rPr>
                <w:sz w:val="22"/>
                <w:szCs w:val="22"/>
                <w:lang w:val="sr-Cyrl-ME"/>
              </w:rPr>
              <w:t>, 0.4x12, 0.3x32, 0.2x56, 0.1x333, 0.0x1598</w:t>
            </w:r>
            <w:r w:rsidRPr="00C84C95">
              <w:rPr>
                <w:sz w:val="22"/>
                <w:szCs w:val="22"/>
                <w:lang w:val="en-US"/>
              </w:rPr>
              <w:t xml:space="preserve"> </w:t>
            </w:r>
          </w:p>
        </w:tc>
        <w:tc>
          <w:tcPr>
            <w:tcW w:w="0" w:type="auto"/>
          </w:tcPr>
          <w:p w14:paraId="6690F21B" w14:textId="07DDC7A6" w:rsidR="002942F7" w:rsidRPr="00C84C95" w:rsidRDefault="002942F7" w:rsidP="00C846F0">
            <w:pPr>
              <w:pStyle w:val="Osnovnitekst"/>
              <w:spacing w:line="240" w:lineRule="auto"/>
              <w:ind w:firstLine="0"/>
              <w:rPr>
                <w:sz w:val="22"/>
                <w:szCs w:val="22"/>
                <w:lang w:val="en-US"/>
              </w:rPr>
            </w:pPr>
            <w:r w:rsidRPr="00C84C95">
              <w:rPr>
                <w:sz w:val="22"/>
                <w:szCs w:val="22"/>
                <w:lang w:val="en-US"/>
              </w:rPr>
              <w:t>0.580023</w:t>
            </w:r>
          </w:p>
        </w:tc>
      </w:tr>
    </w:tbl>
    <w:p w14:paraId="45F27A3D" w14:textId="024844B0" w:rsidR="00735546" w:rsidRDefault="00735546" w:rsidP="00C846F0">
      <w:pPr>
        <w:pStyle w:val="Osnovnitekst"/>
        <w:spacing w:line="240" w:lineRule="auto"/>
        <w:ind w:firstLine="0"/>
        <w:rPr>
          <w:lang w:val="en-US"/>
        </w:rPr>
      </w:pPr>
    </w:p>
    <w:p w14:paraId="60B5A30F" w14:textId="3F47BFDF" w:rsidR="0015503D" w:rsidRDefault="00735546" w:rsidP="00C846F0">
      <w:pPr>
        <w:pStyle w:val="Osnovnitekst"/>
        <w:spacing w:line="240" w:lineRule="auto"/>
        <w:ind w:left="644" w:firstLine="0"/>
        <w:jc w:val="left"/>
        <w:rPr>
          <w:lang w:val="sr-Cyrl-ME"/>
        </w:rPr>
      </w:pPr>
      <w:r w:rsidRPr="00F154EC">
        <w:rPr>
          <w:lang w:val="sr-Cyrl-ME"/>
        </w:rPr>
        <w:t>Посматран је подграф који садржи чворове са највећим вредностима централности по својс</w:t>
      </w:r>
      <w:r w:rsidR="00E076FD" w:rsidRPr="00F154EC">
        <w:rPr>
          <w:lang w:val="sr-Cyrl-ME"/>
        </w:rPr>
        <w:t>т</w:t>
      </w:r>
      <w:r w:rsidRPr="00F154EC">
        <w:rPr>
          <w:lang w:val="sr-Cyrl-ME"/>
        </w:rPr>
        <w:t xml:space="preserve">вентом вектору и закључено је да су чворови повезани и </w:t>
      </w:r>
      <w:r w:rsidR="0015503D" w:rsidRPr="00F154EC">
        <w:rPr>
          <w:lang w:val="sr-Cyrl-ME"/>
        </w:rPr>
        <w:t>гранама тежине 0.5 и тако је подграф комплетан.</w:t>
      </w:r>
      <w:r w:rsidR="0015503D">
        <w:rPr>
          <w:lang w:val="sr-Cyrl-ME"/>
        </w:rPr>
        <w:t xml:space="preserve"> </w:t>
      </w:r>
      <w:r w:rsidR="0015503D" w:rsidRPr="0015503D">
        <w:rPr>
          <w:lang w:val="sr-Cyrl-ME"/>
        </w:rPr>
        <w:t>Посматрањем четврте колоне може се закључити да је сваки сабредит повезан са више сабредита ниске централности по степену него високе. Из тога се закључује да су сабредити са високом вредношћу централности по</w:t>
      </w:r>
      <w:r w:rsidR="00BB3830">
        <w:rPr>
          <w:lang w:val="sr-Cyrl-ME"/>
        </w:rPr>
        <w:t xml:space="preserve"> сопственом</w:t>
      </w:r>
      <w:r w:rsidR="0015503D" w:rsidRPr="0015503D">
        <w:rPr>
          <w:lang w:val="sr-Cyrl-ME"/>
        </w:rPr>
        <w:t xml:space="preserve"> вектору моћнији, јер њихови суседи нису повезани са великим бројем сус</w:t>
      </w:r>
      <w:r w:rsidR="00F63927">
        <w:rPr>
          <w:lang w:val="sr-Cyrl-ME"/>
        </w:rPr>
        <w:t>е</w:t>
      </w:r>
      <w:r w:rsidR="0015503D" w:rsidRPr="0015503D">
        <w:rPr>
          <w:lang w:val="sr-Cyrl-ME"/>
        </w:rPr>
        <w:t>да тј. претежно имају малу централност по степену.</w:t>
      </w:r>
    </w:p>
    <w:p w14:paraId="11CD225B" w14:textId="76D4C795" w:rsidR="00A449D5" w:rsidRPr="00A449D5" w:rsidRDefault="00F60B51" w:rsidP="007C0C12">
      <w:pPr>
        <w:pStyle w:val="ListParagraph"/>
        <w:numPr>
          <w:ilvl w:val="0"/>
          <w:numId w:val="6"/>
        </w:numPr>
        <w:jc w:val="left"/>
        <w:rPr>
          <w:rFonts w:ascii="Consolas" w:hAnsi="Consolas"/>
          <w:noProof/>
          <w:sz w:val="16"/>
          <w:szCs w:val="16"/>
          <w:lang w:val="sr-Latn-RS"/>
        </w:rPr>
      </w:pPr>
      <w:r w:rsidRPr="00A449D5">
        <w:rPr>
          <w:sz w:val="24"/>
          <w:szCs w:val="24"/>
          <w:lang w:val="sr-Cyrl-ME"/>
        </w:rPr>
        <w:t xml:space="preserve">Израчунат је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max</m:t>
            </m:r>
          </m:sub>
        </m:sSub>
      </m:oMath>
      <w:r w:rsidR="00AE0C22" w:rsidRPr="00A449D5">
        <w:rPr>
          <w:sz w:val="24"/>
          <w:szCs w:val="24"/>
        </w:rPr>
        <w:t xml:space="preserve"> </w:t>
      </w:r>
      <m:oMath>
        <m:r>
          <w:rPr>
            <w:rFonts w:ascii="Cambria Math" w:hAnsi="Cambria Math"/>
            <w:sz w:val="24"/>
            <w:szCs w:val="24"/>
          </w:rPr>
          <m:t xml:space="preserve">= </m:t>
        </m:r>
      </m:oMath>
      <w:r w:rsidR="00AE0C22" w:rsidRPr="00A449D5">
        <w:rPr>
          <w:sz w:val="24"/>
          <w:szCs w:val="24"/>
        </w:rPr>
        <w:t>(</w:t>
      </w:r>
      <w:r w:rsidR="00AE0C22" w:rsidRPr="00A449D5">
        <w:rPr>
          <w:noProof/>
          <w:sz w:val="24"/>
          <w:szCs w:val="24"/>
          <w:lang w:val="sr-Latn-RS"/>
        </w:rPr>
        <w:t>5.452e-06+0j</w:t>
      </w:r>
      <w:r w:rsidR="00AE0C22" w:rsidRPr="00A449D5">
        <w:rPr>
          <w:sz w:val="24"/>
          <w:szCs w:val="24"/>
        </w:rPr>
        <w:t xml:space="preserve">), </w:t>
      </w:r>
      <w:r w:rsidRPr="00A449D5">
        <w:rPr>
          <w:sz w:val="24"/>
          <w:szCs w:val="24"/>
          <w:lang w:val="sr-Cyrl-ME"/>
        </w:rPr>
        <w:t>и за α је узимана вредност  1/3 α_маx и 2/3 α_маx, а за β вредности из скупа {1,2,10,100}. Комбинација ових параметара у</w:t>
      </w:r>
      <w:r w:rsidR="00AE0C22" w:rsidRPr="00A449D5">
        <w:rPr>
          <w:rFonts w:eastAsiaTheme="minorEastAsia"/>
          <w:sz w:val="24"/>
          <w:szCs w:val="24"/>
        </w:rPr>
        <w:t xml:space="preserve"> Katz-o</w:t>
      </w:r>
      <w:r w:rsidRPr="00A449D5">
        <w:rPr>
          <w:rFonts w:eastAsiaTheme="minorEastAsia"/>
          <w:sz w:val="24"/>
          <w:szCs w:val="24"/>
          <w:lang w:val="sr-Cyrl-ME"/>
        </w:rPr>
        <w:t>вој</w:t>
      </w:r>
      <w:r w:rsidR="00AE0C22" w:rsidRPr="00A449D5">
        <w:rPr>
          <w:rFonts w:eastAsiaTheme="minorEastAsia"/>
          <w:sz w:val="24"/>
          <w:szCs w:val="24"/>
        </w:rPr>
        <w:t xml:space="preserve"> </w:t>
      </w:r>
      <w:r w:rsidRPr="00A449D5">
        <w:rPr>
          <w:sz w:val="24"/>
          <w:szCs w:val="24"/>
          <w:lang w:val="sr-Cyrl-ME"/>
        </w:rPr>
        <w:t xml:space="preserve">централности приказана је у наредним табелама. Повећањем параметра β за сабредит </w:t>
      </w:r>
      <w:r w:rsidR="00AE0C22" w:rsidRPr="00A449D5">
        <w:rPr>
          <w:rFonts w:eastAsiaTheme="minorEastAsia"/>
          <w:i/>
          <w:sz w:val="24"/>
          <w:szCs w:val="24"/>
        </w:rPr>
        <w:t>reddit.com</w:t>
      </w:r>
      <w:r w:rsidRPr="00A449D5">
        <w:rPr>
          <w:rFonts w:eastAsiaTheme="minorEastAsia"/>
          <w:i/>
          <w:sz w:val="24"/>
          <w:szCs w:val="24"/>
          <w:lang w:val="sr-Cyrl-ME"/>
        </w:rPr>
        <w:t xml:space="preserve"> </w:t>
      </w:r>
      <w:r w:rsidRPr="00A449D5">
        <w:rPr>
          <w:sz w:val="24"/>
          <w:szCs w:val="24"/>
          <w:lang w:val="sr-Cyrl-ME"/>
        </w:rPr>
        <w:t>повећава се и централност тог чвора и постаје значајније већа од централности осталих чворова</w:t>
      </w:r>
    </w:p>
    <w:tbl>
      <w:tblPr>
        <w:tblStyle w:val="TableGrid"/>
        <w:tblW w:w="87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1D47AF" w:rsidRPr="00012164" w14:paraId="1014895F" w14:textId="77777777" w:rsidTr="001D47AF">
        <w:trPr>
          <w:trHeight w:val="220"/>
        </w:trPr>
        <w:tc>
          <w:tcPr>
            <w:tcW w:w="4451" w:type="dxa"/>
          </w:tcPr>
          <w:p w14:paraId="70CF4FB2" w14:textId="77777777" w:rsidR="001D47AF" w:rsidRPr="00012164" w:rsidRDefault="001D47AF" w:rsidP="00C846F0">
            <w:pPr>
              <w:pStyle w:val="Caption"/>
              <w:keepNext/>
              <w:rPr>
                <w:sz w:val="22"/>
                <w:szCs w:val="22"/>
              </w:rPr>
            </w:pPr>
          </w:p>
          <w:p w14:paraId="5C31469D" w14:textId="39D1DF40" w:rsidR="001D47AF" w:rsidRPr="00012164" w:rsidRDefault="001D47AF" w:rsidP="00C846F0">
            <w:pPr>
              <w:pStyle w:val="Caption"/>
              <w:keepNext/>
              <w:jc w:val="center"/>
              <w:rPr>
                <w:b w:val="0"/>
                <w:bCs w:val="0"/>
                <w:sz w:val="22"/>
                <w:szCs w:val="22"/>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2.6 </w:t>
            </w:r>
            <w:r w:rsidRPr="00012164">
              <w:rPr>
                <w:b w:val="0"/>
                <w:bCs w:val="0"/>
                <w:sz w:val="22"/>
                <w:szCs w:val="22"/>
              </w:rPr>
              <w:t>α</w:t>
            </w:r>
            <w:r w:rsidRPr="00012164">
              <w:rPr>
                <w:b w:val="0"/>
                <w:bCs w:val="0"/>
                <w:sz w:val="22"/>
                <w:szCs w:val="22"/>
                <w:lang w:val="en-US"/>
              </w:rPr>
              <w:t>=</w:t>
            </w:r>
            <w:r w:rsidR="00A449D5" w:rsidRPr="00A449D5">
              <w:rPr>
                <w:b w:val="0"/>
                <w:bCs w:val="0"/>
                <w:noProof/>
                <w:sz w:val="22"/>
                <w:szCs w:val="22"/>
                <w:lang w:val="sr-Latn-RS"/>
              </w:rPr>
              <w:t>1.799e-06</w:t>
            </w:r>
            <w:r w:rsidRPr="00012164">
              <w:rPr>
                <w:b w:val="0"/>
                <w:bCs w:val="0"/>
                <w:noProof/>
                <w:sz w:val="22"/>
                <w:szCs w:val="22"/>
                <w:lang w:val="sr-Latn-RS"/>
              </w:rPr>
              <w:t xml:space="preserve">, </w:t>
            </w:r>
            <w:r w:rsidRPr="00012164">
              <w:rPr>
                <w:b w:val="0"/>
                <w:bCs w:val="0"/>
                <w:sz w:val="22"/>
                <w:szCs w:val="22"/>
              </w:rPr>
              <w:t>β=</w:t>
            </w:r>
            <w:r w:rsidRPr="00012164">
              <w:rPr>
                <w:b w:val="0"/>
                <w:bCs w:val="0"/>
                <w:sz w:val="22"/>
                <w:szCs w:val="22"/>
                <w:lang w:val="sr-Cyrl-ME"/>
              </w:rPr>
              <w:t>10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1D47AF" w:rsidRPr="00012164" w14:paraId="49D301FE" w14:textId="77777777" w:rsidTr="00012A22">
              <w:trPr>
                <w:trHeight w:val="133"/>
              </w:trPr>
              <w:tc>
                <w:tcPr>
                  <w:tcW w:w="1123" w:type="dxa"/>
                </w:tcPr>
                <w:p w14:paraId="696EE50D"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5E5612C4"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271ACA63"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4BFE3705" w14:textId="77777777" w:rsidTr="00012A22">
              <w:trPr>
                <w:trHeight w:val="133"/>
              </w:trPr>
              <w:tc>
                <w:tcPr>
                  <w:tcW w:w="1123" w:type="dxa"/>
                </w:tcPr>
                <w:p w14:paraId="3F0058CC"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0B5B56B1"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reddit.com</w:t>
                  </w:r>
                </w:p>
              </w:tc>
              <w:tc>
                <w:tcPr>
                  <w:tcW w:w="1185" w:type="dxa"/>
                </w:tcPr>
                <w:p w14:paraId="4A1969D7" w14:textId="1755AF37" w:rsidR="001D47AF" w:rsidRPr="00BD111F" w:rsidRDefault="00A449D5" w:rsidP="00C846F0">
                  <w:pPr>
                    <w:pStyle w:val="Caption"/>
                    <w:keepNext/>
                    <w:rPr>
                      <w:b w:val="0"/>
                      <w:bCs w:val="0"/>
                      <w:noProof/>
                      <w:sz w:val="22"/>
                      <w:szCs w:val="22"/>
                      <w:lang w:val="sr-Cyrl-ME"/>
                    </w:rPr>
                  </w:pPr>
                  <w:r w:rsidRPr="00BD111F">
                    <w:rPr>
                      <w:b w:val="0"/>
                      <w:bCs w:val="0"/>
                      <w:noProof/>
                      <w:sz w:val="22"/>
                      <w:szCs w:val="22"/>
                      <w:lang w:val="sr-Latn-RS"/>
                    </w:rPr>
                    <w:t>0.034581</w:t>
                  </w:r>
                </w:p>
              </w:tc>
            </w:tr>
            <w:tr w:rsidR="001D47AF" w:rsidRPr="00012164" w14:paraId="00E11F62" w14:textId="77777777" w:rsidTr="00012A22">
              <w:trPr>
                <w:trHeight w:val="133"/>
              </w:trPr>
              <w:tc>
                <w:tcPr>
                  <w:tcW w:w="1123" w:type="dxa"/>
                </w:tcPr>
                <w:p w14:paraId="72919374"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55D2C4C5"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 xml:space="preserve">politics  </w:t>
                  </w:r>
                </w:p>
              </w:tc>
              <w:tc>
                <w:tcPr>
                  <w:tcW w:w="1185" w:type="dxa"/>
                </w:tcPr>
                <w:p w14:paraId="11D3AEAF" w14:textId="7A68DE74" w:rsidR="001D47AF" w:rsidRPr="00BD111F" w:rsidRDefault="00A449D5" w:rsidP="00C846F0">
                  <w:pPr>
                    <w:pStyle w:val="Caption"/>
                    <w:keepNext/>
                    <w:rPr>
                      <w:b w:val="0"/>
                      <w:bCs w:val="0"/>
                      <w:noProof/>
                      <w:sz w:val="22"/>
                      <w:szCs w:val="22"/>
                      <w:lang w:val="sr-Cyrl-ME"/>
                    </w:rPr>
                  </w:pPr>
                  <w:r w:rsidRPr="00BD111F">
                    <w:rPr>
                      <w:b w:val="0"/>
                      <w:bCs w:val="0"/>
                      <w:noProof/>
                      <w:sz w:val="22"/>
                      <w:szCs w:val="22"/>
                      <w:lang w:val="sr-Latn-RS"/>
                    </w:rPr>
                    <w:t xml:space="preserve">0.03145  </w:t>
                  </w:r>
                </w:p>
              </w:tc>
            </w:tr>
            <w:tr w:rsidR="001D47AF" w:rsidRPr="00012164" w14:paraId="4A4ABA71" w14:textId="77777777" w:rsidTr="00012A22">
              <w:trPr>
                <w:trHeight w:val="133"/>
              </w:trPr>
              <w:tc>
                <w:tcPr>
                  <w:tcW w:w="1123" w:type="dxa"/>
                </w:tcPr>
                <w:p w14:paraId="577DA1BB"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09B26671"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pics</w:t>
                  </w:r>
                </w:p>
              </w:tc>
              <w:tc>
                <w:tcPr>
                  <w:tcW w:w="1185" w:type="dxa"/>
                </w:tcPr>
                <w:p w14:paraId="1C10C463" w14:textId="16FF2732" w:rsidR="001D47AF" w:rsidRPr="00BD111F" w:rsidRDefault="00A449D5" w:rsidP="00C846F0">
                  <w:pPr>
                    <w:pStyle w:val="Caption"/>
                    <w:keepNext/>
                    <w:rPr>
                      <w:b w:val="0"/>
                      <w:bCs w:val="0"/>
                      <w:noProof/>
                      <w:sz w:val="22"/>
                      <w:szCs w:val="22"/>
                      <w:lang w:val="sr-Cyrl-ME"/>
                    </w:rPr>
                  </w:pPr>
                  <w:r w:rsidRPr="00BD111F">
                    <w:rPr>
                      <w:b w:val="0"/>
                      <w:bCs w:val="0"/>
                      <w:noProof/>
                      <w:sz w:val="22"/>
                      <w:szCs w:val="22"/>
                      <w:lang w:val="sr-Latn-RS"/>
                    </w:rPr>
                    <w:t>0.030617</w:t>
                  </w:r>
                </w:p>
              </w:tc>
            </w:tr>
            <w:tr w:rsidR="001D47AF" w:rsidRPr="00012164" w14:paraId="4F0FC831" w14:textId="77777777" w:rsidTr="00012A22">
              <w:trPr>
                <w:trHeight w:val="139"/>
              </w:trPr>
              <w:tc>
                <w:tcPr>
                  <w:tcW w:w="1123" w:type="dxa"/>
                </w:tcPr>
                <w:p w14:paraId="2FDF6EE6"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29AE2BF9"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funny</w:t>
                  </w:r>
                </w:p>
              </w:tc>
              <w:tc>
                <w:tcPr>
                  <w:tcW w:w="1185" w:type="dxa"/>
                </w:tcPr>
                <w:p w14:paraId="19D9AEB3" w14:textId="1DB1A510" w:rsidR="001D47AF" w:rsidRPr="00BD111F" w:rsidRDefault="00A449D5" w:rsidP="00C846F0">
                  <w:pPr>
                    <w:pStyle w:val="Caption"/>
                    <w:keepNext/>
                    <w:rPr>
                      <w:b w:val="0"/>
                      <w:bCs w:val="0"/>
                      <w:noProof/>
                      <w:sz w:val="22"/>
                      <w:szCs w:val="22"/>
                      <w:lang w:val="sr-Cyrl-ME"/>
                    </w:rPr>
                  </w:pPr>
                  <w:r w:rsidRPr="00BD111F">
                    <w:rPr>
                      <w:b w:val="0"/>
                      <w:bCs w:val="0"/>
                      <w:noProof/>
                      <w:sz w:val="22"/>
                      <w:szCs w:val="22"/>
                      <w:lang w:val="sr-Latn-RS"/>
                    </w:rPr>
                    <w:t>0.030035</w:t>
                  </w:r>
                </w:p>
              </w:tc>
            </w:tr>
            <w:tr w:rsidR="001D47AF" w:rsidRPr="00012164" w14:paraId="73A85893" w14:textId="77777777" w:rsidTr="00012A22">
              <w:trPr>
                <w:trHeight w:val="133"/>
              </w:trPr>
              <w:tc>
                <w:tcPr>
                  <w:tcW w:w="1123" w:type="dxa"/>
                </w:tcPr>
                <w:p w14:paraId="2B7FDE5D"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6382521A"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science</w:t>
                  </w:r>
                </w:p>
              </w:tc>
              <w:tc>
                <w:tcPr>
                  <w:tcW w:w="1185" w:type="dxa"/>
                </w:tcPr>
                <w:p w14:paraId="199491C1" w14:textId="4C911723" w:rsidR="001D47AF" w:rsidRPr="00BD111F" w:rsidRDefault="00A449D5" w:rsidP="00C846F0">
                  <w:pPr>
                    <w:pStyle w:val="Caption"/>
                    <w:keepNext/>
                    <w:rPr>
                      <w:b w:val="0"/>
                      <w:bCs w:val="0"/>
                      <w:noProof/>
                      <w:sz w:val="22"/>
                      <w:szCs w:val="22"/>
                      <w:lang w:val="sr-Cyrl-ME"/>
                    </w:rPr>
                  </w:pPr>
                  <w:r w:rsidRPr="00BD111F">
                    <w:rPr>
                      <w:b w:val="0"/>
                      <w:bCs w:val="0"/>
                      <w:noProof/>
                      <w:sz w:val="22"/>
                      <w:szCs w:val="22"/>
                      <w:lang w:val="sr-Latn-RS"/>
                    </w:rPr>
                    <w:t>0.029791</w:t>
                  </w:r>
                </w:p>
              </w:tc>
            </w:tr>
          </w:tbl>
          <w:p w14:paraId="1C5AF9D6" w14:textId="77777777" w:rsidR="001D47AF" w:rsidRPr="00012164" w:rsidRDefault="001D47AF" w:rsidP="00C846F0">
            <w:pPr>
              <w:pStyle w:val="Caption"/>
              <w:keepNext/>
              <w:rPr>
                <w:noProof/>
                <w:sz w:val="22"/>
                <w:szCs w:val="22"/>
                <w:lang w:val="sr-Cyrl-ME"/>
              </w:rPr>
            </w:pPr>
          </w:p>
        </w:tc>
        <w:tc>
          <w:tcPr>
            <w:tcW w:w="222" w:type="dxa"/>
          </w:tcPr>
          <w:p w14:paraId="692F5916" w14:textId="77777777" w:rsidR="001D47AF" w:rsidRPr="00012164" w:rsidRDefault="001D47AF" w:rsidP="00C846F0">
            <w:pPr>
              <w:pStyle w:val="Caption"/>
              <w:keepNext/>
              <w:rPr>
                <w:noProof/>
                <w:sz w:val="22"/>
                <w:szCs w:val="22"/>
                <w:lang w:val="sr-Cyrl-ME"/>
              </w:rPr>
            </w:pPr>
          </w:p>
        </w:tc>
        <w:tc>
          <w:tcPr>
            <w:tcW w:w="3883" w:type="dxa"/>
          </w:tcPr>
          <w:p w14:paraId="587992BB" w14:textId="77777777" w:rsidR="001D47AF" w:rsidRPr="00012164" w:rsidRDefault="001D47AF" w:rsidP="00C846F0">
            <w:pPr>
              <w:pStyle w:val="Caption"/>
              <w:keepNext/>
              <w:rPr>
                <w:sz w:val="22"/>
                <w:szCs w:val="22"/>
              </w:rPr>
            </w:pPr>
          </w:p>
          <w:p w14:paraId="4AFF05CC" w14:textId="2ADECE08" w:rsidR="001D47AF" w:rsidRPr="00012164" w:rsidRDefault="001D47AF" w:rsidP="00C846F0">
            <w:pPr>
              <w:pStyle w:val="Caption"/>
              <w:keepNext/>
              <w:rPr>
                <w:sz w:val="22"/>
                <w:szCs w:val="22"/>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2.10 </w:t>
            </w:r>
            <w:r w:rsidRPr="00012164">
              <w:rPr>
                <w:b w:val="0"/>
                <w:bCs w:val="0"/>
                <w:sz w:val="22"/>
                <w:szCs w:val="22"/>
              </w:rPr>
              <w:t>α</w:t>
            </w:r>
            <w:r w:rsidRPr="00012164">
              <w:rPr>
                <w:b w:val="0"/>
                <w:bCs w:val="0"/>
                <w:sz w:val="22"/>
                <w:szCs w:val="22"/>
                <w:lang w:val="en-US"/>
              </w:rPr>
              <w:t>=</w:t>
            </w:r>
            <w:r w:rsidR="00BC0E54" w:rsidRPr="00DD3DE2">
              <w:rPr>
                <w:b w:val="0"/>
                <w:bCs w:val="0"/>
                <w:noProof/>
                <w:sz w:val="22"/>
                <w:szCs w:val="22"/>
                <w:lang w:val="sr-Latn-RS"/>
              </w:rPr>
              <w:t>3.598e-06</w:t>
            </w:r>
            <w:r w:rsidRPr="00012164">
              <w:rPr>
                <w:b w:val="0"/>
                <w:bCs w:val="0"/>
                <w:noProof/>
                <w:sz w:val="22"/>
                <w:szCs w:val="22"/>
                <w:lang w:val="sr-Latn-RS"/>
              </w:rPr>
              <w:t xml:space="preserve">, </w:t>
            </w:r>
            <w:r w:rsidRPr="00012164">
              <w:rPr>
                <w:b w:val="0"/>
                <w:bCs w:val="0"/>
                <w:sz w:val="22"/>
                <w:szCs w:val="22"/>
              </w:rPr>
              <w:t>β=</w:t>
            </w:r>
            <w:r w:rsidRPr="00012164">
              <w:rPr>
                <w:b w:val="0"/>
                <w:bCs w:val="0"/>
                <w:noProof/>
                <w:sz w:val="22"/>
                <w:szCs w:val="22"/>
                <w:lang w:val="sr-Latn-RS"/>
              </w:rPr>
              <w:t>1</w:t>
            </w:r>
            <w:r w:rsidRPr="00012164">
              <w:rPr>
                <w:b w:val="0"/>
                <w:bCs w:val="0"/>
                <w:noProof/>
                <w:sz w:val="22"/>
                <w:szCs w:val="22"/>
                <w:lang w:val="sr-Cyrl-ME"/>
              </w:rPr>
              <w:t>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r w:rsidR="00012EAE" w:rsidRPr="00E16358">
              <w:rPr>
                <w:rFonts w:ascii="Consolas" w:hAnsi="Consolas"/>
                <w:noProof/>
                <w:sz w:val="16"/>
                <w:szCs w:val="16"/>
                <w:lang w:val="sr-Latn-RS"/>
              </w:rPr>
              <w:t xml:space="preserve"> </w:t>
            </w:r>
          </w:p>
          <w:tbl>
            <w:tblPr>
              <w:tblStyle w:val="TableGrid"/>
              <w:tblW w:w="3558" w:type="dxa"/>
              <w:tblInd w:w="26" w:type="dxa"/>
              <w:tblLook w:val="04A0" w:firstRow="1" w:lastRow="0" w:firstColumn="1" w:lastColumn="0" w:noHBand="0" w:noVBand="1"/>
            </w:tblPr>
            <w:tblGrid>
              <w:gridCol w:w="1123"/>
              <w:gridCol w:w="1250"/>
              <w:gridCol w:w="1185"/>
            </w:tblGrid>
            <w:tr w:rsidR="001D47AF" w:rsidRPr="00012164" w14:paraId="453A775A" w14:textId="77777777" w:rsidTr="00012A22">
              <w:trPr>
                <w:trHeight w:val="158"/>
              </w:trPr>
              <w:tc>
                <w:tcPr>
                  <w:tcW w:w="1123" w:type="dxa"/>
                </w:tcPr>
                <w:p w14:paraId="348E323C"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4E29FA71"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3B79A84D"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052B7236" w14:textId="77777777" w:rsidTr="00012A22">
              <w:trPr>
                <w:trHeight w:val="158"/>
              </w:trPr>
              <w:tc>
                <w:tcPr>
                  <w:tcW w:w="1123" w:type="dxa"/>
                </w:tcPr>
                <w:p w14:paraId="6F018851"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28D7765A"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reddit.com</w:t>
                  </w:r>
                </w:p>
              </w:tc>
              <w:tc>
                <w:tcPr>
                  <w:tcW w:w="1185" w:type="dxa"/>
                </w:tcPr>
                <w:p w14:paraId="6CE415F6" w14:textId="10428084" w:rsidR="001D47AF" w:rsidRPr="00FB02D5" w:rsidRDefault="00012EAE" w:rsidP="00C846F0">
                  <w:pPr>
                    <w:pStyle w:val="Caption"/>
                    <w:keepNext/>
                    <w:rPr>
                      <w:b w:val="0"/>
                      <w:bCs w:val="0"/>
                      <w:noProof/>
                      <w:sz w:val="22"/>
                      <w:szCs w:val="22"/>
                      <w:lang w:val="sr-Cyrl-ME"/>
                    </w:rPr>
                  </w:pPr>
                  <w:r w:rsidRPr="00FB02D5">
                    <w:rPr>
                      <w:b w:val="0"/>
                      <w:bCs w:val="0"/>
                      <w:noProof/>
                      <w:sz w:val="22"/>
                      <w:szCs w:val="22"/>
                      <w:lang w:val="sr-Latn-RS"/>
                    </w:rPr>
                    <w:t>0.085093</w:t>
                  </w:r>
                </w:p>
              </w:tc>
            </w:tr>
            <w:tr w:rsidR="001D47AF" w:rsidRPr="00012164" w14:paraId="64F6F227" w14:textId="77777777" w:rsidTr="00012A22">
              <w:trPr>
                <w:trHeight w:val="158"/>
              </w:trPr>
              <w:tc>
                <w:tcPr>
                  <w:tcW w:w="1123" w:type="dxa"/>
                </w:tcPr>
                <w:p w14:paraId="6EC92E32"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36FE374A"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 xml:space="preserve">politics  </w:t>
                  </w:r>
                </w:p>
              </w:tc>
              <w:tc>
                <w:tcPr>
                  <w:tcW w:w="1185" w:type="dxa"/>
                </w:tcPr>
                <w:p w14:paraId="519BE6ED" w14:textId="0831BE50" w:rsidR="001D47AF" w:rsidRPr="00FB02D5" w:rsidRDefault="00012EAE" w:rsidP="00C846F0">
                  <w:pPr>
                    <w:pStyle w:val="Caption"/>
                    <w:keepNext/>
                    <w:rPr>
                      <w:b w:val="0"/>
                      <w:bCs w:val="0"/>
                      <w:noProof/>
                      <w:sz w:val="22"/>
                      <w:szCs w:val="22"/>
                      <w:lang w:val="sr-Cyrl-ME"/>
                    </w:rPr>
                  </w:pPr>
                  <w:r w:rsidRPr="00FB02D5">
                    <w:rPr>
                      <w:b w:val="0"/>
                      <w:bCs w:val="0"/>
                      <w:noProof/>
                      <w:sz w:val="22"/>
                      <w:szCs w:val="22"/>
                      <w:lang w:val="sr-Latn-RS"/>
                    </w:rPr>
                    <w:t>0.073372</w:t>
                  </w:r>
                </w:p>
              </w:tc>
            </w:tr>
            <w:tr w:rsidR="001D47AF" w:rsidRPr="00012164" w14:paraId="02FE5144" w14:textId="77777777" w:rsidTr="00012A22">
              <w:trPr>
                <w:trHeight w:val="158"/>
              </w:trPr>
              <w:tc>
                <w:tcPr>
                  <w:tcW w:w="1123" w:type="dxa"/>
                </w:tcPr>
                <w:p w14:paraId="70B4BD1F"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60C8513C"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pics</w:t>
                  </w:r>
                </w:p>
              </w:tc>
              <w:tc>
                <w:tcPr>
                  <w:tcW w:w="1185" w:type="dxa"/>
                </w:tcPr>
                <w:p w14:paraId="7FE1581D" w14:textId="506B6D6F" w:rsidR="001D47AF" w:rsidRPr="00FB02D5" w:rsidRDefault="00012EAE" w:rsidP="00C846F0">
                  <w:pPr>
                    <w:pStyle w:val="Caption"/>
                    <w:keepNext/>
                    <w:rPr>
                      <w:b w:val="0"/>
                      <w:bCs w:val="0"/>
                      <w:noProof/>
                      <w:sz w:val="22"/>
                      <w:szCs w:val="22"/>
                      <w:lang w:val="sr-Cyrl-ME"/>
                    </w:rPr>
                  </w:pPr>
                  <w:r w:rsidRPr="00FB02D5">
                    <w:rPr>
                      <w:b w:val="0"/>
                      <w:bCs w:val="0"/>
                      <w:noProof/>
                      <w:sz w:val="22"/>
                      <w:szCs w:val="22"/>
                      <w:lang w:val="sr-Latn-RS"/>
                    </w:rPr>
                    <w:t>0.069853</w:t>
                  </w:r>
                </w:p>
              </w:tc>
            </w:tr>
            <w:tr w:rsidR="001D47AF" w:rsidRPr="00012164" w14:paraId="4B042028" w14:textId="77777777" w:rsidTr="00012A22">
              <w:trPr>
                <w:trHeight w:val="165"/>
              </w:trPr>
              <w:tc>
                <w:tcPr>
                  <w:tcW w:w="1123" w:type="dxa"/>
                </w:tcPr>
                <w:p w14:paraId="71805393"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63131F3F"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funny</w:t>
                  </w:r>
                </w:p>
              </w:tc>
              <w:tc>
                <w:tcPr>
                  <w:tcW w:w="1185" w:type="dxa"/>
                </w:tcPr>
                <w:p w14:paraId="6FA29391" w14:textId="1CD04464" w:rsidR="001D47AF" w:rsidRPr="00FB02D5" w:rsidRDefault="00012EAE" w:rsidP="00C846F0">
                  <w:pPr>
                    <w:pStyle w:val="Caption"/>
                    <w:keepNext/>
                    <w:rPr>
                      <w:b w:val="0"/>
                      <w:bCs w:val="0"/>
                      <w:noProof/>
                      <w:sz w:val="22"/>
                      <w:szCs w:val="22"/>
                      <w:lang w:val="sr-Cyrl-ME"/>
                    </w:rPr>
                  </w:pPr>
                  <w:r w:rsidRPr="00FB02D5">
                    <w:rPr>
                      <w:b w:val="0"/>
                      <w:bCs w:val="0"/>
                      <w:noProof/>
                      <w:sz w:val="22"/>
                      <w:szCs w:val="22"/>
                      <w:lang w:val="sr-Latn-RS"/>
                    </w:rPr>
                    <w:t>0.067601</w:t>
                  </w:r>
                </w:p>
              </w:tc>
            </w:tr>
            <w:tr w:rsidR="001D47AF" w:rsidRPr="00012164" w14:paraId="3487E4A5" w14:textId="77777777" w:rsidTr="00012A22">
              <w:trPr>
                <w:trHeight w:val="158"/>
              </w:trPr>
              <w:tc>
                <w:tcPr>
                  <w:tcW w:w="1123" w:type="dxa"/>
                </w:tcPr>
                <w:p w14:paraId="78526962"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0CA1C00D"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science</w:t>
                  </w:r>
                </w:p>
              </w:tc>
              <w:tc>
                <w:tcPr>
                  <w:tcW w:w="1185" w:type="dxa"/>
                </w:tcPr>
                <w:p w14:paraId="3451787B" w14:textId="36F4AF9A" w:rsidR="001D47AF" w:rsidRPr="00FB02D5" w:rsidRDefault="00012EAE" w:rsidP="00C846F0">
                  <w:pPr>
                    <w:pStyle w:val="Caption"/>
                    <w:keepNext/>
                    <w:rPr>
                      <w:b w:val="0"/>
                      <w:bCs w:val="0"/>
                      <w:noProof/>
                      <w:sz w:val="22"/>
                      <w:szCs w:val="22"/>
                      <w:lang w:val="sr-Cyrl-ME"/>
                    </w:rPr>
                  </w:pPr>
                  <w:r w:rsidRPr="00FB02D5">
                    <w:rPr>
                      <w:b w:val="0"/>
                      <w:bCs w:val="0"/>
                      <w:noProof/>
                      <w:sz w:val="22"/>
                      <w:szCs w:val="22"/>
                      <w:lang w:val="sr-Latn-RS"/>
                    </w:rPr>
                    <w:t>0.066528</w:t>
                  </w:r>
                </w:p>
              </w:tc>
            </w:tr>
          </w:tbl>
          <w:p w14:paraId="5C5B5F3D" w14:textId="77777777" w:rsidR="001D47AF" w:rsidRPr="00012164" w:rsidRDefault="001D47AF" w:rsidP="00C846F0">
            <w:pPr>
              <w:pStyle w:val="Caption"/>
              <w:keepNext/>
              <w:rPr>
                <w:noProof/>
                <w:sz w:val="22"/>
                <w:szCs w:val="22"/>
                <w:lang w:val="sr-Cyrl-ME"/>
              </w:rPr>
            </w:pPr>
          </w:p>
        </w:tc>
        <w:tc>
          <w:tcPr>
            <w:tcW w:w="222" w:type="dxa"/>
          </w:tcPr>
          <w:p w14:paraId="38618412" w14:textId="77777777" w:rsidR="001D47AF" w:rsidRPr="00012164" w:rsidRDefault="001D47AF" w:rsidP="00C846F0">
            <w:pPr>
              <w:pStyle w:val="Caption"/>
              <w:keepNext/>
              <w:rPr>
                <w:noProof/>
                <w:sz w:val="22"/>
                <w:szCs w:val="22"/>
                <w:lang w:val="sr-Cyrl-ME"/>
              </w:rPr>
            </w:pPr>
          </w:p>
        </w:tc>
      </w:tr>
      <w:tr w:rsidR="001D47AF" w:rsidRPr="00012164" w14:paraId="0FC4B158" w14:textId="77777777" w:rsidTr="001D47AF">
        <w:trPr>
          <w:trHeight w:val="220"/>
        </w:trPr>
        <w:tc>
          <w:tcPr>
            <w:tcW w:w="4451" w:type="dxa"/>
          </w:tcPr>
          <w:p w14:paraId="7EE6CB63" w14:textId="77777777" w:rsidR="001D47AF" w:rsidRPr="00012164" w:rsidRDefault="001D47AF" w:rsidP="00C846F0">
            <w:pPr>
              <w:pStyle w:val="Caption"/>
              <w:keepNext/>
              <w:rPr>
                <w:noProof/>
                <w:sz w:val="22"/>
                <w:szCs w:val="22"/>
                <w:lang w:val="sr-Cyrl-ME"/>
              </w:rPr>
            </w:pPr>
          </w:p>
        </w:tc>
        <w:tc>
          <w:tcPr>
            <w:tcW w:w="222" w:type="dxa"/>
          </w:tcPr>
          <w:p w14:paraId="771598E9" w14:textId="77777777" w:rsidR="001D47AF" w:rsidRPr="00012164" w:rsidRDefault="001D47AF" w:rsidP="00C846F0">
            <w:pPr>
              <w:pStyle w:val="Caption"/>
              <w:keepNext/>
              <w:rPr>
                <w:noProof/>
                <w:sz w:val="22"/>
                <w:szCs w:val="22"/>
                <w:lang w:val="sr-Cyrl-ME"/>
              </w:rPr>
            </w:pPr>
          </w:p>
        </w:tc>
        <w:tc>
          <w:tcPr>
            <w:tcW w:w="3883" w:type="dxa"/>
          </w:tcPr>
          <w:p w14:paraId="12981DE8" w14:textId="77777777" w:rsidR="001D47AF" w:rsidRPr="00012164" w:rsidRDefault="001D47AF" w:rsidP="00C846F0">
            <w:pPr>
              <w:pStyle w:val="Caption"/>
              <w:keepNext/>
              <w:rPr>
                <w:noProof/>
                <w:sz w:val="22"/>
                <w:szCs w:val="22"/>
                <w:lang w:val="sr-Cyrl-ME"/>
              </w:rPr>
            </w:pPr>
          </w:p>
        </w:tc>
        <w:tc>
          <w:tcPr>
            <w:tcW w:w="222" w:type="dxa"/>
          </w:tcPr>
          <w:p w14:paraId="70BFF91D" w14:textId="77777777" w:rsidR="001D47AF" w:rsidRPr="00012164" w:rsidRDefault="001D47AF" w:rsidP="00C846F0">
            <w:pPr>
              <w:pStyle w:val="Caption"/>
              <w:keepNext/>
              <w:rPr>
                <w:noProof/>
                <w:sz w:val="22"/>
                <w:szCs w:val="22"/>
                <w:lang w:val="sr-Cyrl-ME"/>
              </w:rPr>
            </w:pPr>
          </w:p>
        </w:tc>
      </w:tr>
      <w:tr w:rsidR="001D47AF" w:rsidRPr="00012164" w14:paraId="54633107" w14:textId="77777777" w:rsidTr="001D47AF">
        <w:trPr>
          <w:trHeight w:val="220"/>
        </w:trPr>
        <w:tc>
          <w:tcPr>
            <w:tcW w:w="4451" w:type="dxa"/>
          </w:tcPr>
          <w:p w14:paraId="07D42E5A" w14:textId="77777777" w:rsidR="001D47AF" w:rsidRPr="00012164" w:rsidRDefault="001D47AF" w:rsidP="00C846F0">
            <w:pPr>
              <w:pStyle w:val="Caption"/>
              <w:keepNext/>
              <w:rPr>
                <w:sz w:val="22"/>
                <w:szCs w:val="22"/>
              </w:rPr>
            </w:pPr>
          </w:p>
          <w:p w14:paraId="0B1278B6" w14:textId="62BE1BD1" w:rsidR="00BD111F" w:rsidRPr="00BD111F" w:rsidRDefault="001D47AF" w:rsidP="00C846F0">
            <w:pPr>
              <w:jc w:val="center"/>
              <w:rPr>
                <w:lang w:val="sr-Cyrl-ME"/>
              </w:rPr>
            </w:pPr>
            <w:r w:rsidRPr="00BD111F">
              <w:rPr>
                <w:b/>
                <w:bCs/>
                <w:sz w:val="22"/>
                <w:szCs w:val="22"/>
              </w:rPr>
              <w:t>Табела</w:t>
            </w:r>
            <w:r w:rsidRPr="00012164">
              <w:rPr>
                <w:sz w:val="22"/>
                <w:szCs w:val="22"/>
                <w:lang w:val="sr-Cyrl-ME"/>
              </w:rPr>
              <w:t xml:space="preserve"> </w:t>
            </w:r>
            <w:r w:rsidRPr="00BD111F">
              <w:rPr>
                <w:b/>
                <w:bCs/>
                <w:sz w:val="22"/>
                <w:szCs w:val="22"/>
                <w:lang w:val="sr-Cyrl-ME"/>
              </w:rPr>
              <w:t>5</w:t>
            </w:r>
            <w:r w:rsidRPr="00BD111F">
              <w:rPr>
                <w:b/>
                <w:bCs/>
                <w:sz w:val="22"/>
                <w:szCs w:val="22"/>
              </w:rPr>
              <w:t>.</w:t>
            </w:r>
            <w:r w:rsidRPr="00BD111F">
              <w:rPr>
                <w:b/>
                <w:bCs/>
                <w:sz w:val="22"/>
                <w:szCs w:val="22"/>
                <w:lang w:val="sr-Cyrl-ME"/>
              </w:rPr>
              <w:t>2.7</w:t>
            </w:r>
            <w:r w:rsidRPr="00012164">
              <w:rPr>
                <w:sz w:val="22"/>
                <w:szCs w:val="22"/>
                <w:lang w:val="sr-Cyrl-ME"/>
              </w:rPr>
              <w:t xml:space="preserve"> </w:t>
            </w:r>
            <w:r w:rsidRPr="00012164">
              <w:rPr>
                <w:sz w:val="22"/>
                <w:szCs w:val="22"/>
              </w:rPr>
              <w:t>α</w:t>
            </w:r>
            <w:r w:rsidRPr="00012164">
              <w:rPr>
                <w:sz w:val="22"/>
                <w:szCs w:val="22"/>
                <w:lang w:val="en-US"/>
              </w:rPr>
              <w:t>=</w:t>
            </w:r>
            <w:r w:rsidR="006D259E" w:rsidRPr="00D824C1">
              <w:rPr>
                <w:noProof/>
                <w:sz w:val="22"/>
                <w:szCs w:val="22"/>
                <w:lang w:val="sr-Latn-RS"/>
              </w:rPr>
              <w:t>1.799e-06</w:t>
            </w:r>
            <w:r w:rsidRPr="00012164">
              <w:rPr>
                <w:noProof/>
                <w:sz w:val="22"/>
                <w:szCs w:val="22"/>
                <w:lang w:val="sr-Latn-RS"/>
              </w:rPr>
              <w:t xml:space="preserve">, </w:t>
            </w:r>
            <w:r w:rsidRPr="00012164">
              <w:rPr>
                <w:sz w:val="22"/>
                <w:szCs w:val="22"/>
              </w:rPr>
              <w:t>β=</w:t>
            </w:r>
            <w:r w:rsidRPr="00012164">
              <w:rPr>
                <w:sz w:val="22"/>
                <w:szCs w:val="22"/>
                <w:lang w:val="sr-Cyrl-ME"/>
              </w:rPr>
              <w:t>100</w:t>
            </w:r>
            <w:r w:rsidRPr="00012164">
              <w:rPr>
                <w:noProof/>
                <w:sz w:val="22"/>
                <w:szCs w:val="22"/>
                <w:lang w:val="sr-Latn-RS"/>
              </w:rPr>
              <w:t xml:space="preserve"> </w:t>
            </w:r>
            <w:r w:rsidRPr="00012164">
              <w:rPr>
                <w:noProof/>
                <w:sz w:val="22"/>
                <w:szCs w:val="22"/>
                <w:lang w:val="sr-Cyrl-ME"/>
              </w:rPr>
              <w:t xml:space="preserve">за </w:t>
            </w:r>
            <w:r w:rsidR="00BD111F">
              <w:rPr>
                <w:noProof/>
                <w:sz w:val="22"/>
                <w:szCs w:val="22"/>
                <w:lang w:val="sr-Cyrl-ME"/>
              </w:rPr>
              <w:t xml:space="preserve">  </w:t>
            </w:r>
            <w:r w:rsidRPr="00012164">
              <w:rPr>
                <w:noProof/>
                <w:sz w:val="22"/>
                <w:szCs w:val="22"/>
                <w:lang w:val="en-US"/>
              </w:rPr>
              <w:t>reddit.com</w:t>
            </w:r>
            <w:r w:rsidRPr="00012164">
              <w:rPr>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1D47AF" w:rsidRPr="00012164" w14:paraId="52F67EED" w14:textId="77777777" w:rsidTr="00012A22">
              <w:trPr>
                <w:trHeight w:val="133"/>
              </w:trPr>
              <w:tc>
                <w:tcPr>
                  <w:tcW w:w="1123" w:type="dxa"/>
                </w:tcPr>
                <w:p w14:paraId="728D2B71"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2CC8783A"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21B90B62"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21545217" w14:textId="77777777" w:rsidTr="00012A22">
              <w:trPr>
                <w:trHeight w:val="133"/>
              </w:trPr>
              <w:tc>
                <w:tcPr>
                  <w:tcW w:w="1123" w:type="dxa"/>
                </w:tcPr>
                <w:p w14:paraId="55701925"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4881927B"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reddit.com</w:t>
                  </w:r>
                </w:p>
              </w:tc>
              <w:tc>
                <w:tcPr>
                  <w:tcW w:w="1185" w:type="dxa"/>
                </w:tcPr>
                <w:p w14:paraId="2DDD640F" w14:textId="414F1189" w:rsidR="001D47AF" w:rsidRPr="00BD111F" w:rsidRDefault="00BD111F" w:rsidP="00C846F0">
                  <w:pPr>
                    <w:pStyle w:val="Caption"/>
                    <w:keepNext/>
                    <w:rPr>
                      <w:b w:val="0"/>
                      <w:bCs w:val="0"/>
                      <w:noProof/>
                      <w:sz w:val="22"/>
                      <w:szCs w:val="22"/>
                      <w:lang w:val="sr-Cyrl-ME"/>
                    </w:rPr>
                  </w:pPr>
                  <w:r w:rsidRPr="00BD111F">
                    <w:rPr>
                      <w:b w:val="0"/>
                      <w:bCs w:val="0"/>
                      <w:noProof/>
                      <w:sz w:val="22"/>
                      <w:szCs w:val="22"/>
                      <w:lang w:val="sr-Latn-RS"/>
                    </w:rPr>
                    <w:t>0.051679</w:t>
                  </w:r>
                </w:p>
              </w:tc>
            </w:tr>
            <w:tr w:rsidR="001D47AF" w:rsidRPr="00012164" w14:paraId="2668EB3E" w14:textId="77777777" w:rsidTr="00012A22">
              <w:trPr>
                <w:trHeight w:val="133"/>
              </w:trPr>
              <w:tc>
                <w:tcPr>
                  <w:tcW w:w="1123" w:type="dxa"/>
                </w:tcPr>
                <w:p w14:paraId="3ADE1080"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742BD7A9"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 xml:space="preserve">politics  </w:t>
                  </w:r>
                </w:p>
              </w:tc>
              <w:tc>
                <w:tcPr>
                  <w:tcW w:w="1185" w:type="dxa"/>
                </w:tcPr>
                <w:p w14:paraId="50FD7471" w14:textId="2EA44BF4" w:rsidR="001D47AF" w:rsidRPr="00BD111F" w:rsidRDefault="00BD111F" w:rsidP="00C846F0">
                  <w:pPr>
                    <w:pStyle w:val="Caption"/>
                    <w:keepNext/>
                    <w:rPr>
                      <w:b w:val="0"/>
                      <w:bCs w:val="0"/>
                      <w:noProof/>
                      <w:sz w:val="22"/>
                      <w:szCs w:val="22"/>
                      <w:lang w:val="sr-Cyrl-ME"/>
                    </w:rPr>
                  </w:pPr>
                  <w:r w:rsidRPr="00BD111F">
                    <w:rPr>
                      <w:b w:val="0"/>
                      <w:bCs w:val="0"/>
                      <w:noProof/>
                      <w:sz w:val="22"/>
                      <w:szCs w:val="22"/>
                      <w:lang w:val="sr-Latn-RS"/>
                    </w:rPr>
                    <w:t>0.032614</w:t>
                  </w:r>
                </w:p>
              </w:tc>
            </w:tr>
            <w:tr w:rsidR="001D47AF" w:rsidRPr="00012164" w14:paraId="0FFAEEB9" w14:textId="77777777" w:rsidTr="00012A22">
              <w:trPr>
                <w:trHeight w:val="133"/>
              </w:trPr>
              <w:tc>
                <w:tcPr>
                  <w:tcW w:w="1123" w:type="dxa"/>
                </w:tcPr>
                <w:p w14:paraId="22157B59"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2D29C64C"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pics</w:t>
                  </w:r>
                </w:p>
              </w:tc>
              <w:tc>
                <w:tcPr>
                  <w:tcW w:w="1185" w:type="dxa"/>
                </w:tcPr>
                <w:p w14:paraId="36A91798" w14:textId="04E5F838" w:rsidR="001D47AF" w:rsidRPr="00BD111F" w:rsidRDefault="00BD111F" w:rsidP="00C846F0">
                  <w:pPr>
                    <w:pStyle w:val="Caption"/>
                    <w:keepNext/>
                    <w:rPr>
                      <w:b w:val="0"/>
                      <w:bCs w:val="0"/>
                      <w:noProof/>
                      <w:sz w:val="22"/>
                      <w:szCs w:val="22"/>
                      <w:lang w:val="sr-Cyrl-ME"/>
                    </w:rPr>
                  </w:pPr>
                  <w:r w:rsidRPr="00BD111F">
                    <w:rPr>
                      <w:b w:val="0"/>
                      <w:bCs w:val="0"/>
                      <w:noProof/>
                      <w:sz w:val="22"/>
                      <w:szCs w:val="22"/>
                      <w:lang w:val="sr-Latn-RS"/>
                    </w:rPr>
                    <w:t xml:space="preserve">0.0316  </w:t>
                  </w:r>
                </w:p>
              </w:tc>
            </w:tr>
            <w:tr w:rsidR="001D47AF" w:rsidRPr="00012164" w14:paraId="7D306042" w14:textId="77777777" w:rsidTr="00012A22">
              <w:trPr>
                <w:trHeight w:val="139"/>
              </w:trPr>
              <w:tc>
                <w:tcPr>
                  <w:tcW w:w="1123" w:type="dxa"/>
                </w:tcPr>
                <w:p w14:paraId="28A4F425"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5B36E71D"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funny</w:t>
                  </w:r>
                </w:p>
              </w:tc>
              <w:tc>
                <w:tcPr>
                  <w:tcW w:w="1185" w:type="dxa"/>
                </w:tcPr>
                <w:p w14:paraId="644D1BCC" w14:textId="705C508A" w:rsidR="001D47AF" w:rsidRPr="00BD111F" w:rsidRDefault="00BD111F" w:rsidP="00C846F0">
                  <w:pPr>
                    <w:pStyle w:val="Caption"/>
                    <w:keepNext/>
                    <w:rPr>
                      <w:b w:val="0"/>
                      <w:bCs w:val="0"/>
                      <w:noProof/>
                      <w:sz w:val="22"/>
                      <w:szCs w:val="22"/>
                      <w:lang w:val="sr-Cyrl-ME"/>
                    </w:rPr>
                  </w:pPr>
                  <w:r w:rsidRPr="00BD111F">
                    <w:rPr>
                      <w:b w:val="0"/>
                      <w:bCs w:val="0"/>
                      <w:noProof/>
                      <w:sz w:val="22"/>
                      <w:szCs w:val="22"/>
                      <w:lang w:val="sr-Latn-RS"/>
                    </w:rPr>
                    <w:t>0.030962</w:t>
                  </w:r>
                </w:p>
              </w:tc>
            </w:tr>
            <w:tr w:rsidR="001D47AF" w:rsidRPr="00012164" w14:paraId="412F29FF" w14:textId="77777777" w:rsidTr="00012A22">
              <w:trPr>
                <w:trHeight w:val="133"/>
              </w:trPr>
              <w:tc>
                <w:tcPr>
                  <w:tcW w:w="1123" w:type="dxa"/>
                </w:tcPr>
                <w:p w14:paraId="43E9CD8C"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7B7F3A37" w14:textId="77777777" w:rsidR="001D47AF" w:rsidRPr="00BD111F" w:rsidRDefault="001D47AF" w:rsidP="00C846F0">
                  <w:pPr>
                    <w:pStyle w:val="Caption"/>
                    <w:keepNext/>
                    <w:rPr>
                      <w:b w:val="0"/>
                      <w:bCs w:val="0"/>
                      <w:noProof/>
                      <w:sz w:val="22"/>
                      <w:szCs w:val="22"/>
                      <w:lang w:val="sr-Cyrl-ME"/>
                    </w:rPr>
                  </w:pPr>
                  <w:r w:rsidRPr="00BD111F">
                    <w:rPr>
                      <w:b w:val="0"/>
                      <w:bCs w:val="0"/>
                      <w:noProof/>
                      <w:sz w:val="22"/>
                      <w:szCs w:val="22"/>
                      <w:lang w:val="sr-Latn-RS"/>
                    </w:rPr>
                    <w:t>science</w:t>
                  </w:r>
                </w:p>
              </w:tc>
              <w:tc>
                <w:tcPr>
                  <w:tcW w:w="1185" w:type="dxa"/>
                </w:tcPr>
                <w:p w14:paraId="5AE93F53" w14:textId="6A5414BA" w:rsidR="001D47AF" w:rsidRPr="00BD111F" w:rsidRDefault="00BD111F" w:rsidP="00C846F0">
                  <w:pPr>
                    <w:pStyle w:val="Caption"/>
                    <w:keepNext/>
                    <w:rPr>
                      <w:b w:val="0"/>
                      <w:bCs w:val="0"/>
                      <w:noProof/>
                      <w:sz w:val="22"/>
                      <w:szCs w:val="22"/>
                      <w:lang w:val="sr-Cyrl-ME"/>
                    </w:rPr>
                  </w:pPr>
                  <w:r w:rsidRPr="00BD111F">
                    <w:rPr>
                      <w:b w:val="0"/>
                      <w:bCs w:val="0"/>
                      <w:noProof/>
                      <w:sz w:val="22"/>
                      <w:szCs w:val="22"/>
                      <w:lang w:val="sr-Latn-RS"/>
                    </w:rPr>
                    <w:t>0.030687</w:t>
                  </w:r>
                </w:p>
              </w:tc>
            </w:tr>
          </w:tbl>
          <w:p w14:paraId="496AE31E" w14:textId="77777777" w:rsidR="001D47AF" w:rsidRPr="00012164" w:rsidRDefault="001D47AF" w:rsidP="00C846F0">
            <w:pPr>
              <w:pStyle w:val="Caption"/>
              <w:keepNext/>
              <w:rPr>
                <w:noProof/>
                <w:sz w:val="22"/>
                <w:szCs w:val="22"/>
                <w:lang w:val="sr-Cyrl-ME"/>
              </w:rPr>
            </w:pPr>
          </w:p>
        </w:tc>
        <w:tc>
          <w:tcPr>
            <w:tcW w:w="222" w:type="dxa"/>
          </w:tcPr>
          <w:p w14:paraId="2497DAAE" w14:textId="77777777" w:rsidR="001D47AF" w:rsidRPr="00012164" w:rsidRDefault="001D47AF" w:rsidP="00C846F0">
            <w:pPr>
              <w:pStyle w:val="Caption"/>
              <w:keepNext/>
              <w:rPr>
                <w:noProof/>
                <w:sz w:val="22"/>
                <w:szCs w:val="22"/>
                <w:lang w:val="sr-Cyrl-ME"/>
              </w:rPr>
            </w:pPr>
          </w:p>
        </w:tc>
        <w:tc>
          <w:tcPr>
            <w:tcW w:w="3883" w:type="dxa"/>
          </w:tcPr>
          <w:p w14:paraId="70AD0473" w14:textId="77777777" w:rsidR="001D47AF" w:rsidRPr="00012164" w:rsidRDefault="001D47AF" w:rsidP="00C846F0">
            <w:pPr>
              <w:pStyle w:val="Caption"/>
              <w:keepNext/>
              <w:rPr>
                <w:sz w:val="22"/>
                <w:szCs w:val="22"/>
              </w:rPr>
            </w:pPr>
          </w:p>
          <w:p w14:paraId="1555296D" w14:textId="15C91926" w:rsidR="004249E2" w:rsidRPr="000D2153" w:rsidRDefault="001D47AF" w:rsidP="00C846F0">
            <w:pPr>
              <w:rPr>
                <w:lang w:val="sr-Cyrl-ME"/>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2.11 </w:t>
            </w:r>
            <w:r w:rsidRPr="00012164">
              <w:rPr>
                <w:sz w:val="22"/>
                <w:szCs w:val="22"/>
              </w:rPr>
              <w:t>α</w:t>
            </w:r>
            <w:r w:rsidRPr="00012164">
              <w:rPr>
                <w:sz w:val="22"/>
                <w:szCs w:val="22"/>
                <w:lang w:val="en-US"/>
              </w:rPr>
              <w:t>=</w:t>
            </w:r>
            <w:r w:rsidR="00DD3DE2" w:rsidRPr="00D824C1">
              <w:rPr>
                <w:noProof/>
                <w:sz w:val="22"/>
                <w:szCs w:val="22"/>
                <w:lang w:val="sr-Latn-RS"/>
              </w:rPr>
              <w:t>3.598e-06</w:t>
            </w:r>
            <w:r w:rsidRPr="00D824C1">
              <w:rPr>
                <w:noProof/>
                <w:sz w:val="22"/>
                <w:szCs w:val="22"/>
                <w:lang w:val="sr-Latn-RS"/>
              </w:rPr>
              <w:t>,</w:t>
            </w:r>
            <w:r w:rsidRPr="00012164">
              <w:rPr>
                <w:noProof/>
                <w:sz w:val="22"/>
                <w:szCs w:val="22"/>
                <w:lang w:val="sr-Latn-RS"/>
              </w:rPr>
              <w:t xml:space="preserve"> </w:t>
            </w:r>
            <w:r w:rsidRPr="00012164">
              <w:rPr>
                <w:sz w:val="22"/>
                <w:szCs w:val="22"/>
              </w:rPr>
              <w:t>β=</w:t>
            </w:r>
            <w:r w:rsidRPr="00012164">
              <w:rPr>
                <w:noProof/>
                <w:sz w:val="22"/>
                <w:szCs w:val="22"/>
                <w:lang w:val="sr-Latn-RS"/>
              </w:rPr>
              <w:t>1</w:t>
            </w:r>
            <w:r w:rsidRPr="00012164">
              <w:rPr>
                <w:noProof/>
                <w:sz w:val="22"/>
                <w:szCs w:val="22"/>
                <w:lang w:val="sr-Cyrl-ME"/>
              </w:rPr>
              <w:t>00</w:t>
            </w:r>
            <w:r w:rsidRPr="00012164">
              <w:rPr>
                <w:noProof/>
                <w:sz w:val="22"/>
                <w:szCs w:val="22"/>
                <w:lang w:val="sr-Latn-RS"/>
              </w:rPr>
              <w:t xml:space="preserve"> </w:t>
            </w:r>
            <w:r w:rsidRPr="00012164">
              <w:rPr>
                <w:noProof/>
                <w:sz w:val="22"/>
                <w:szCs w:val="22"/>
                <w:lang w:val="sr-Cyrl-ME"/>
              </w:rPr>
              <w:t xml:space="preserve">за </w:t>
            </w:r>
            <w:r w:rsidRPr="00012164">
              <w:rPr>
                <w:noProof/>
                <w:sz w:val="22"/>
                <w:szCs w:val="22"/>
                <w:lang w:val="en-US"/>
              </w:rPr>
              <w:t>reddit.com</w:t>
            </w:r>
            <w:r w:rsidRPr="00012164">
              <w:rPr>
                <w:noProof/>
                <w:sz w:val="22"/>
                <w:szCs w:val="22"/>
                <w:lang w:val="sr-Cyrl-ME"/>
              </w:rPr>
              <w:t>, за остале 1</w:t>
            </w:r>
          </w:p>
          <w:tbl>
            <w:tblPr>
              <w:tblStyle w:val="TableGrid"/>
              <w:tblW w:w="3631" w:type="dxa"/>
              <w:tblInd w:w="26" w:type="dxa"/>
              <w:tblLook w:val="04A0" w:firstRow="1" w:lastRow="0" w:firstColumn="1" w:lastColumn="0" w:noHBand="0" w:noVBand="1"/>
            </w:tblPr>
            <w:tblGrid>
              <w:gridCol w:w="1146"/>
              <w:gridCol w:w="1276"/>
              <w:gridCol w:w="1209"/>
            </w:tblGrid>
            <w:tr w:rsidR="001D47AF" w:rsidRPr="00012164" w14:paraId="55C2C875" w14:textId="77777777" w:rsidTr="00012A22">
              <w:trPr>
                <w:trHeight w:val="170"/>
              </w:trPr>
              <w:tc>
                <w:tcPr>
                  <w:tcW w:w="1146" w:type="dxa"/>
                </w:tcPr>
                <w:p w14:paraId="1DBCAFF9"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76" w:type="dxa"/>
                </w:tcPr>
                <w:p w14:paraId="6AB7A6BE"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209" w:type="dxa"/>
                </w:tcPr>
                <w:p w14:paraId="2284A536"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12A8562E" w14:textId="77777777" w:rsidTr="00012A22">
              <w:trPr>
                <w:trHeight w:val="170"/>
              </w:trPr>
              <w:tc>
                <w:tcPr>
                  <w:tcW w:w="1146" w:type="dxa"/>
                </w:tcPr>
                <w:p w14:paraId="2C91010E"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76" w:type="dxa"/>
                </w:tcPr>
                <w:p w14:paraId="51E233AD"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reddit.com</w:t>
                  </w:r>
                </w:p>
              </w:tc>
              <w:tc>
                <w:tcPr>
                  <w:tcW w:w="1209" w:type="dxa"/>
                </w:tcPr>
                <w:p w14:paraId="6DE55986" w14:textId="426546E7" w:rsidR="001D47AF" w:rsidRPr="00A71356" w:rsidRDefault="004249E2" w:rsidP="00C846F0">
                  <w:pPr>
                    <w:pStyle w:val="Caption"/>
                    <w:keepNext/>
                    <w:rPr>
                      <w:b w:val="0"/>
                      <w:bCs w:val="0"/>
                      <w:noProof/>
                      <w:sz w:val="22"/>
                      <w:szCs w:val="22"/>
                      <w:lang w:val="sr-Cyrl-ME"/>
                    </w:rPr>
                  </w:pPr>
                  <w:r w:rsidRPr="00A71356">
                    <w:rPr>
                      <w:b w:val="0"/>
                      <w:bCs w:val="0"/>
                      <w:noProof/>
                      <w:sz w:val="22"/>
                      <w:szCs w:val="22"/>
                      <w:lang w:val="sr-Latn-RS"/>
                    </w:rPr>
                    <w:t>0.243993</w:t>
                  </w:r>
                </w:p>
              </w:tc>
            </w:tr>
            <w:tr w:rsidR="001D47AF" w:rsidRPr="00012164" w14:paraId="2C6F6C3C" w14:textId="77777777" w:rsidTr="00012A22">
              <w:trPr>
                <w:trHeight w:val="170"/>
              </w:trPr>
              <w:tc>
                <w:tcPr>
                  <w:tcW w:w="1146" w:type="dxa"/>
                </w:tcPr>
                <w:p w14:paraId="5EFED6C9"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76" w:type="dxa"/>
                </w:tcPr>
                <w:p w14:paraId="7182C012"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 xml:space="preserve">politics  </w:t>
                  </w:r>
                </w:p>
              </w:tc>
              <w:tc>
                <w:tcPr>
                  <w:tcW w:w="1209" w:type="dxa"/>
                </w:tcPr>
                <w:p w14:paraId="400F77B0" w14:textId="0C749B14" w:rsidR="001D47AF" w:rsidRPr="00A71356" w:rsidRDefault="004249E2" w:rsidP="00C846F0">
                  <w:pPr>
                    <w:pStyle w:val="Caption"/>
                    <w:keepNext/>
                    <w:rPr>
                      <w:b w:val="0"/>
                      <w:bCs w:val="0"/>
                      <w:noProof/>
                      <w:sz w:val="22"/>
                      <w:szCs w:val="22"/>
                      <w:lang w:val="sr-Cyrl-ME"/>
                    </w:rPr>
                  </w:pPr>
                  <w:r w:rsidRPr="00A71356">
                    <w:rPr>
                      <w:b w:val="0"/>
                      <w:bCs w:val="0"/>
                      <w:noProof/>
                      <w:sz w:val="22"/>
                      <w:szCs w:val="22"/>
                      <w:lang w:val="sr-Latn-RS"/>
                    </w:rPr>
                    <w:t>0.104128</w:t>
                  </w:r>
                </w:p>
              </w:tc>
            </w:tr>
            <w:tr w:rsidR="001D47AF" w:rsidRPr="00012164" w14:paraId="700ECE18" w14:textId="77777777" w:rsidTr="00012A22">
              <w:trPr>
                <w:trHeight w:val="170"/>
              </w:trPr>
              <w:tc>
                <w:tcPr>
                  <w:tcW w:w="1146" w:type="dxa"/>
                </w:tcPr>
                <w:p w14:paraId="499816B5"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76" w:type="dxa"/>
                </w:tcPr>
                <w:p w14:paraId="6AAC0095"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pics</w:t>
                  </w:r>
                </w:p>
              </w:tc>
              <w:tc>
                <w:tcPr>
                  <w:tcW w:w="1209" w:type="dxa"/>
                </w:tcPr>
                <w:p w14:paraId="639F445F" w14:textId="6B9E363A" w:rsidR="001D47AF" w:rsidRPr="00A71356" w:rsidRDefault="004249E2" w:rsidP="00C846F0">
                  <w:pPr>
                    <w:pStyle w:val="Caption"/>
                    <w:keepNext/>
                    <w:rPr>
                      <w:b w:val="0"/>
                      <w:bCs w:val="0"/>
                      <w:noProof/>
                      <w:sz w:val="22"/>
                      <w:szCs w:val="22"/>
                      <w:lang w:val="sr-Cyrl-ME"/>
                    </w:rPr>
                  </w:pPr>
                  <w:r w:rsidRPr="00A71356">
                    <w:rPr>
                      <w:b w:val="0"/>
                      <w:bCs w:val="0"/>
                      <w:noProof/>
                      <w:sz w:val="22"/>
                      <w:szCs w:val="22"/>
                      <w:lang w:val="sr-Latn-RS"/>
                    </w:rPr>
                    <w:t>0.096931</w:t>
                  </w:r>
                </w:p>
              </w:tc>
            </w:tr>
            <w:tr w:rsidR="001D47AF" w:rsidRPr="00012164" w14:paraId="437BDF9F" w14:textId="77777777" w:rsidTr="00012A22">
              <w:trPr>
                <w:trHeight w:val="177"/>
              </w:trPr>
              <w:tc>
                <w:tcPr>
                  <w:tcW w:w="1146" w:type="dxa"/>
                </w:tcPr>
                <w:p w14:paraId="030569E8"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76" w:type="dxa"/>
                </w:tcPr>
                <w:p w14:paraId="01BC8E13"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funny</w:t>
                  </w:r>
                </w:p>
              </w:tc>
              <w:tc>
                <w:tcPr>
                  <w:tcW w:w="1209" w:type="dxa"/>
                </w:tcPr>
                <w:p w14:paraId="39A32980" w14:textId="4C6E8EB6" w:rsidR="001D47AF" w:rsidRPr="00A71356" w:rsidRDefault="004249E2" w:rsidP="00C846F0">
                  <w:pPr>
                    <w:pStyle w:val="Caption"/>
                    <w:keepNext/>
                    <w:rPr>
                      <w:b w:val="0"/>
                      <w:bCs w:val="0"/>
                      <w:noProof/>
                      <w:sz w:val="22"/>
                      <w:szCs w:val="22"/>
                      <w:lang w:val="sr-Cyrl-ME"/>
                    </w:rPr>
                  </w:pPr>
                  <w:r w:rsidRPr="00A71356">
                    <w:rPr>
                      <w:b w:val="0"/>
                      <w:bCs w:val="0"/>
                      <w:noProof/>
                      <w:sz w:val="22"/>
                      <w:szCs w:val="22"/>
                      <w:lang w:val="sr-Latn-RS"/>
                    </w:rPr>
                    <w:t>0.093295</w:t>
                  </w:r>
                </w:p>
              </w:tc>
            </w:tr>
            <w:tr w:rsidR="001D47AF" w:rsidRPr="00012164" w14:paraId="6D5CD9B3" w14:textId="77777777" w:rsidTr="00012A22">
              <w:trPr>
                <w:trHeight w:val="170"/>
              </w:trPr>
              <w:tc>
                <w:tcPr>
                  <w:tcW w:w="1146" w:type="dxa"/>
                </w:tcPr>
                <w:p w14:paraId="023EBDF1"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76" w:type="dxa"/>
                </w:tcPr>
                <w:p w14:paraId="3C097E99"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science</w:t>
                  </w:r>
                </w:p>
              </w:tc>
              <w:tc>
                <w:tcPr>
                  <w:tcW w:w="1209" w:type="dxa"/>
                </w:tcPr>
                <w:p w14:paraId="534A8854" w14:textId="065BC799" w:rsidR="001D47AF" w:rsidRPr="00A71356" w:rsidRDefault="004249E2" w:rsidP="00C846F0">
                  <w:pPr>
                    <w:pStyle w:val="Caption"/>
                    <w:keepNext/>
                    <w:rPr>
                      <w:b w:val="0"/>
                      <w:bCs w:val="0"/>
                      <w:noProof/>
                      <w:sz w:val="22"/>
                      <w:szCs w:val="22"/>
                      <w:lang w:val="sr-Cyrl-ME"/>
                    </w:rPr>
                  </w:pPr>
                  <w:r w:rsidRPr="00A71356">
                    <w:rPr>
                      <w:b w:val="0"/>
                      <w:bCs w:val="0"/>
                      <w:noProof/>
                      <w:sz w:val="22"/>
                      <w:szCs w:val="22"/>
                      <w:lang w:val="sr-Latn-RS"/>
                    </w:rPr>
                    <w:t>0.091464</w:t>
                  </w:r>
                </w:p>
              </w:tc>
            </w:tr>
          </w:tbl>
          <w:p w14:paraId="1E18AA68" w14:textId="77777777" w:rsidR="001D47AF" w:rsidRPr="00012164" w:rsidRDefault="001D47AF" w:rsidP="00C846F0">
            <w:pPr>
              <w:pStyle w:val="Caption"/>
              <w:keepNext/>
              <w:rPr>
                <w:noProof/>
                <w:sz w:val="22"/>
                <w:szCs w:val="22"/>
                <w:lang w:val="sr-Cyrl-ME"/>
              </w:rPr>
            </w:pPr>
          </w:p>
        </w:tc>
        <w:tc>
          <w:tcPr>
            <w:tcW w:w="222" w:type="dxa"/>
          </w:tcPr>
          <w:p w14:paraId="334E0D5B" w14:textId="77777777" w:rsidR="001D47AF" w:rsidRPr="00012164" w:rsidRDefault="001D47AF" w:rsidP="00C846F0">
            <w:pPr>
              <w:pStyle w:val="Caption"/>
              <w:keepNext/>
              <w:rPr>
                <w:noProof/>
                <w:sz w:val="22"/>
                <w:szCs w:val="22"/>
                <w:lang w:val="sr-Cyrl-ME"/>
              </w:rPr>
            </w:pPr>
          </w:p>
        </w:tc>
      </w:tr>
    </w:tbl>
    <w:p w14:paraId="66928667" w14:textId="0EE9E03D" w:rsidR="001D47AF" w:rsidRDefault="001D47AF" w:rsidP="00C846F0">
      <w:pPr>
        <w:pStyle w:val="Caption"/>
        <w:keepNext/>
      </w:pPr>
    </w:p>
    <w:tbl>
      <w:tblPr>
        <w:tblStyle w:val="TableGrid"/>
        <w:tblW w:w="87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1D47AF" w:rsidRPr="00012164" w14:paraId="24B18FF3" w14:textId="77777777" w:rsidTr="001D47AF">
        <w:trPr>
          <w:trHeight w:val="220"/>
        </w:trPr>
        <w:tc>
          <w:tcPr>
            <w:tcW w:w="4451" w:type="dxa"/>
          </w:tcPr>
          <w:p w14:paraId="7689F100" w14:textId="77777777" w:rsidR="001D47AF" w:rsidRPr="00012164" w:rsidRDefault="001D47AF" w:rsidP="00C846F0">
            <w:pPr>
              <w:pStyle w:val="Caption"/>
              <w:keepNext/>
              <w:rPr>
                <w:sz w:val="22"/>
                <w:szCs w:val="22"/>
              </w:rPr>
            </w:pPr>
          </w:p>
          <w:p w14:paraId="7577B840" w14:textId="13AC81DC" w:rsidR="00627B8C" w:rsidRPr="00627B8C" w:rsidRDefault="001D47AF" w:rsidP="00C846F0">
            <w:pPr>
              <w:pStyle w:val="Caption"/>
              <w:keepNext/>
              <w:jc w:val="center"/>
              <w:rPr>
                <w:b w:val="0"/>
                <w:bCs w:val="0"/>
                <w:noProof/>
                <w:sz w:val="22"/>
                <w:szCs w:val="22"/>
                <w:lang w:val="sr-Cyrl-ME"/>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2.6 </w:t>
            </w:r>
            <w:r w:rsidRPr="00012164">
              <w:rPr>
                <w:b w:val="0"/>
                <w:bCs w:val="0"/>
                <w:sz w:val="22"/>
                <w:szCs w:val="22"/>
              </w:rPr>
              <w:t>α</w:t>
            </w:r>
            <w:r w:rsidRPr="00012164">
              <w:rPr>
                <w:b w:val="0"/>
                <w:bCs w:val="0"/>
                <w:sz w:val="22"/>
                <w:szCs w:val="22"/>
                <w:lang w:val="en-US"/>
              </w:rPr>
              <w:t>=</w:t>
            </w:r>
            <w:r w:rsidR="006D259E" w:rsidRPr="00A449D5">
              <w:rPr>
                <w:b w:val="0"/>
                <w:bCs w:val="0"/>
                <w:noProof/>
                <w:sz w:val="22"/>
                <w:szCs w:val="22"/>
                <w:lang w:val="sr-Latn-RS"/>
              </w:rPr>
              <w:t>1.799e-06</w:t>
            </w:r>
            <w:r w:rsidRPr="00012164">
              <w:rPr>
                <w:b w:val="0"/>
                <w:bCs w:val="0"/>
                <w:noProof/>
                <w:sz w:val="22"/>
                <w:szCs w:val="22"/>
                <w:lang w:val="sr-Latn-RS"/>
              </w:rPr>
              <w:t xml:space="preserve">, </w:t>
            </w:r>
            <w:r w:rsidRPr="00012164">
              <w:rPr>
                <w:b w:val="0"/>
                <w:bCs w:val="0"/>
                <w:sz w:val="22"/>
                <w:szCs w:val="22"/>
              </w:rPr>
              <w:t>β=</w:t>
            </w:r>
            <w:r w:rsidRPr="00012164">
              <w:rPr>
                <w:b w:val="0"/>
                <w:bCs w:val="0"/>
                <w:sz w:val="22"/>
                <w:szCs w:val="22"/>
                <w:lang w:val="sr-Cyrl-ME"/>
              </w:rPr>
              <w:t>10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1D47AF" w:rsidRPr="00012164" w14:paraId="5835D2AC" w14:textId="77777777" w:rsidTr="00012A22">
              <w:trPr>
                <w:trHeight w:val="133"/>
              </w:trPr>
              <w:tc>
                <w:tcPr>
                  <w:tcW w:w="1123" w:type="dxa"/>
                </w:tcPr>
                <w:p w14:paraId="12E3CE44"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486CCD96"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1117C6E4"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7D9AFEBD" w14:textId="77777777" w:rsidTr="00012A22">
              <w:trPr>
                <w:trHeight w:val="133"/>
              </w:trPr>
              <w:tc>
                <w:tcPr>
                  <w:tcW w:w="1123" w:type="dxa"/>
                </w:tcPr>
                <w:p w14:paraId="23DFF304"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617AB4D2" w14:textId="77777777" w:rsidR="001D47AF" w:rsidRPr="00627B8C" w:rsidRDefault="001D47AF" w:rsidP="00C846F0">
                  <w:pPr>
                    <w:pStyle w:val="Caption"/>
                    <w:keepNext/>
                    <w:rPr>
                      <w:b w:val="0"/>
                      <w:bCs w:val="0"/>
                      <w:noProof/>
                      <w:sz w:val="22"/>
                      <w:szCs w:val="22"/>
                      <w:lang w:val="sr-Cyrl-ME"/>
                    </w:rPr>
                  </w:pPr>
                  <w:r w:rsidRPr="00627B8C">
                    <w:rPr>
                      <w:b w:val="0"/>
                      <w:bCs w:val="0"/>
                      <w:noProof/>
                      <w:sz w:val="22"/>
                      <w:szCs w:val="22"/>
                      <w:lang w:val="sr-Latn-RS"/>
                    </w:rPr>
                    <w:t>reddit.com</w:t>
                  </w:r>
                </w:p>
              </w:tc>
              <w:tc>
                <w:tcPr>
                  <w:tcW w:w="1185" w:type="dxa"/>
                </w:tcPr>
                <w:p w14:paraId="3B77CA5C" w14:textId="36DCB9C3" w:rsidR="001D47AF" w:rsidRPr="00627B8C" w:rsidRDefault="00627B8C" w:rsidP="00C846F0">
                  <w:pPr>
                    <w:pStyle w:val="Caption"/>
                    <w:keepNext/>
                    <w:rPr>
                      <w:b w:val="0"/>
                      <w:bCs w:val="0"/>
                      <w:noProof/>
                      <w:sz w:val="22"/>
                      <w:szCs w:val="22"/>
                      <w:lang w:val="sr-Cyrl-ME"/>
                    </w:rPr>
                  </w:pPr>
                  <w:r w:rsidRPr="00627B8C">
                    <w:rPr>
                      <w:b w:val="0"/>
                      <w:bCs w:val="0"/>
                      <w:noProof/>
                      <w:sz w:val="22"/>
                      <w:szCs w:val="22"/>
                      <w:lang w:val="sr-Latn-RS"/>
                    </w:rPr>
                    <w:t>0.185062</w:t>
                  </w:r>
                </w:p>
              </w:tc>
            </w:tr>
            <w:tr w:rsidR="001D47AF" w:rsidRPr="00012164" w14:paraId="4A7EC82F" w14:textId="77777777" w:rsidTr="00012A22">
              <w:trPr>
                <w:trHeight w:val="133"/>
              </w:trPr>
              <w:tc>
                <w:tcPr>
                  <w:tcW w:w="1123" w:type="dxa"/>
                </w:tcPr>
                <w:p w14:paraId="3E2B9843"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297D2911" w14:textId="77777777" w:rsidR="001D47AF" w:rsidRPr="00627B8C" w:rsidRDefault="001D47AF" w:rsidP="00C846F0">
                  <w:pPr>
                    <w:pStyle w:val="Caption"/>
                    <w:keepNext/>
                    <w:rPr>
                      <w:b w:val="0"/>
                      <w:bCs w:val="0"/>
                      <w:noProof/>
                      <w:sz w:val="22"/>
                      <w:szCs w:val="22"/>
                      <w:lang w:val="sr-Cyrl-ME"/>
                    </w:rPr>
                  </w:pPr>
                  <w:r w:rsidRPr="00627B8C">
                    <w:rPr>
                      <w:b w:val="0"/>
                      <w:bCs w:val="0"/>
                      <w:noProof/>
                      <w:sz w:val="22"/>
                      <w:szCs w:val="22"/>
                      <w:lang w:val="sr-Latn-RS"/>
                    </w:rPr>
                    <w:t xml:space="preserve">politics  </w:t>
                  </w:r>
                </w:p>
              </w:tc>
              <w:tc>
                <w:tcPr>
                  <w:tcW w:w="1185" w:type="dxa"/>
                </w:tcPr>
                <w:p w14:paraId="419D4C24" w14:textId="5160095D" w:rsidR="001D47AF" w:rsidRPr="00627B8C" w:rsidRDefault="00627B8C" w:rsidP="00C846F0">
                  <w:pPr>
                    <w:pStyle w:val="Caption"/>
                    <w:keepNext/>
                    <w:rPr>
                      <w:b w:val="0"/>
                      <w:bCs w:val="0"/>
                      <w:noProof/>
                      <w:sz w:val="22"/>
                      <w:szCs w:val="22"/>
                      <w:lang w:val="sr-Cyrl-ME"/>
                    </w:rPr>
                  </w:pPr>
                  <w:r w:rsidRPr="00627B8C">
                    <w:rPr>
                      <w:b w:val="0"/>
                      <w:bCs w:val="0"/>
                      <w:noProof/>
                      <w:sz w:val="22"/>
                      <w:szCs w:val="22"/>
                      <w:lang w:val="sr-Latn-RS"/>
                    </w:rPr>
                    <w:t>0.041387</w:t>
                  </w:r>
                </w:p>
              </w:tc>
            </w:tr>
            <w:tr w:rsidR="001D47AF" w:rsidRPr="00012164" w14:paraId="5DCA232C" w14:textId="77777777" w:rsidTr="00012A22">
              <w:trPr>
                <w:trHeight w:val="133"/>
              </w:trPr>
              <w:tc>
                <w:tcPr>
                  <w:tcW w:w="1123" w:type="dxa"/>
                </w:tcPr>
                <w:p w14:paraId="7CD29B5F"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369F85B8" w14:textId="77777777" w:rsidR="001D47AF" w:rsidRPr="00627B8C" w:rsidRDefault="001D47AF" w:rsidP="00C846F0">
                  <w:pPr>
                    <w:pStyle w:val="Caption"/>
                    <w:keepNext/>
                    <w:rPr>
                      <w:b w:val="0"/>
                      <w:bCs w:val="0"/>
                      <w:noProof/>
                      <w:sz w:val="22"/>
                      <w:szCs w:val="22"/>
                      <w:lang w:val="sr-Cyrl-ME"/>
                    </w:rPr>
                  </w:pPr>
                  <w:r w:rsidRPr="00627B8C">
                    <w:rPr>
                      <w:b w:val="0"/>
                      <w:bCs w:val="0"/>
                      <w:noProof/>
                      <w:sz w:val="22"/>
                      <w:szCs w:val="22"/>
                      <w:lang w:val="sr-Latn-RS"/>
                    </w:rPr>
                    <w:t>pics</w:t>
                  </w:r>
                </w:p>
              </w:tc>
              <w:tc>
                <w:tcPr>
                  <w:tcW w:w="1185" w:type="dxa"/>
                </w:tcPr>
                <w:p w14:paraId="20D9C793" w14:textId="58FD5318" w:rsidR="001D47AF" w:rsidRPr="00627B8C" w:rsidRDefault="00627B8C" w:rsidP="00C846F0">
                  <w:pPr>
                    <w:pStyle w:val="Caption"/>
                    <w:keepNext/>
                    <w:rPr>
                      <w:b w:val="0"/>
                      <w:bCs w:val="0"/>
                      <w:noProof/>
                      <w:sz w:val="22"/>
                      <w:szCs w:val="22"/>
                      <w:lang w:val="sr-Cyrl-ME"/>
                    </w:rPr>
                  </w:pPr>
                  <w:r w:rsidRPr="00627B8C">
                    <w:rPr>
                      <w:b w:val="0"/>
                      <w:bCs w:val="0"/>
                      <w:noProof/>
                      <w:sz w:val="22"/>
                      <w:szCs w:val="22"/>
                      <w:lang w:val="sr-Latn-RS"/>
                    </w:rPr>
                    <w:t>0.038965</w:t>
                  </w:r>
                </w:p>
              </w:tc>
            </w:tr>
            <w:tr w:rsidR="001D47AF" w:rsidRPr="00012164" w14:paraId="5EE993AA" w14:textId="77777777" w:rsidTr="00012A22">
              <w:trPr>
                <w:trHeight w:val="139"/>
              </w:trPr>
              <w:tc>
                <w:tcPr>
                  <w:tcW w:w="1123" w:type="dxa"/>
                </w:tcPr>
                <w:p w14:paraId="2EB447D8"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553502C8" w14:textId="77777777" w:rsidR="001D47AF" w:rsidRPr="00627B8C" w:rsidRDefault="001D47AF" w:rsidP="00C846F0">
                  <w:pPr>
                    <w:pStyle w:val="Caption"/>
                    <w:keepNext/>
                    <w:rPr>
                      <w:b w:val="0"/>
                      <w:bCs w:val="0"/>
                      <w:noProof/>
                      <w:sz w:val="22"/>
                      <w:szCs w:val="22"/>
                      <w:lang w:val="sr-Cyrl-ME"/>
                    </w:rPr>
                  </w:pPr>
                  <w:r w:rsidRPr="00627B8C">
                    <w:rPr>
                      <w:b w:val="0"/>
                      <w:bCs w:val="0"/>
                      <w:noProof/>
                      <w:sz w:val="22"/>
                      <w:szCs w:val="22"/>
                      <w:lang w:val="sr-Latn-RS"/>
                    </w:rPr>
                    <w:t>funny</w:t>
                  </w:r>
                </w:p>
              </w:tc>
              <w:tc>
                <w:tcPr>
                  <w:tcW w:w="1185" w:type="dxa"/>
                </w:tcPr>
                <w:p w14:paraId="6DB8A046" w14:textId="7CF0777D" w:rsidR="001D47AF" w:rsidRPr="00627B8C" w:rsidRDefault="00627B8C" w:rsidP="00C846F0">
                  <w:pPr>
                    <w:pStyle w:val="Caption"/>
                    <w:keepNext/>
                    <w:rPr>
                      <w:b w:val="0"/>
                      <w:bCs w:val="0"/>
                      <w:noProof/>
                      <w:sz w:val="22"/>
                      <w:szCs w:val="22"/>
                      <w:lang w:val="sr-Cyrl-ME"/>
                    </w:rPr>
                  </w:pPr>
                  <w:r w:rsidRPr="00627B8C">
                    <w:rPr>
                      <w:b w:val="0"/>
                      <w:bCs w:val="0"/>
                      <w:noProof/>
                      <w:sz w:val="22"/>
                      <w:szCs w:val="22"/>
                      <w:lang w:val="sr-Latn-RS"/>
                    </w:rPr>
                    <w:t>0.037899</w:t>
                  </w:r>
                </w:p>
              </w:tc>
            </w:tr>
            <w:tr w:rsidR="001D47AF" w:rsidRPr="00012164" w14:paraId="65C2EA48" w14:textId="77777777" w:rsidTr="00012A22">
              <w:trPr>
                <w:trHeight w:val="133"/>
              </w:trPr>
              <w:tc>
                <w:tcPr>
                  <w:tcW w:w="1123" w:type="dxa"/>
                </w:tcPr>
                <w:p w14:paraId="41D2D2E0"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4FF0A75A" w14:textId="77777777" w:rsidR="001D47AF" w:rsidRPr="00627B8C" w:rsidRDefault="001D47AF" w:rsidP="00C846F0">
                  <w:pPr>
                    <w:pStyle w:val="Caption"/>
                    <w:keepNext/>
                    <w:rPr>
                      <w:b w:val="0"/>
                      <w:bCs w:val="0"/>
                      <w:noProof/>
                      <w:sz w:val="22"/>
                      <w:szCs w:val="22"/>
                      <w:lang w:val="sr-Cyrl-ME"/>
                    </w:rPr>
                  </w:pPr>
                  <w:r w:rsidRPr="00627B8C">
                    <w:rPr>
                      <w:b w:val="0"/>
                      <w:bCs w:val="0"/>
                      <w:noProof/>
                      <w:sz w:val="22"/>
                      <w:szCs w:val="22"/>
                      <w:lang w:val="sr-Latn-RS"/>
                    </w:rPr>
                    <w:t>science</w:t>
                  </w:r>
                </w:p>
              </w:tc>
              <w:tc>
                <w:tcPr>
                  <w:tcW w:w="1185" w:type="dxa"/>
                </w:tcPr>
                <w:p w14:paraId="5E510893" w14:textId="6F5B98BC" w:rsidR="001D47AF" w:rsidRPr="00627B8C" w:rsidRDefault="00627B8C" w:rsidP="00C846F0">
                  <w:pPr>
                    <w:pStyle w:val="Caption"/>
                    <w:keepNext/>
                    <w:rPr>
                      <w:b w:val="0"/>
                      <w:bCs w:val="0"/>
                      <w:noProof/>
                      <w:sz w:val="22"/>
                      <w:szCs w:val="22"/>
                      <w:lang w:val="sr-Cyrl-ME"/>
                    </w:rPr>
                  </w:pPr>
                  <w:r w:rsidRPr="00627B8C">
                    <w:rPr>
                      <w:b w:val="0"/>
                      <w:bCs w:val="0"/>
                      <w:noProof/>
                      <w:sz w:val="22"/>
                      <w:szCs w:val="22"/>
                      <w:lang w:val="sr-Latn-RS"/>
                    </w:rPr>
                    <w:t>0.037385</w:t>
                  </w:r>
                </w:p>
              </w:tc>
            </w:tr>
          </w:tbl>
          <w:p w14:paraId="01A2C82B" w14:textId="77777777" w:rsidR="001D47AF" w:rsidRPr="00012164" w:rsidRDefault="001D47AF" w:rsidP="00C846F0">
            <w:pPr>
              <w:pStyle w:val="Caption"/>
              <w:keepNext/>
              <w:rPr>
                <w:noProof/>
                <w:sz w:val="22"/>
                <w:szCs w:val="22"/>
                <w:lang w:val="sr-Cyrl-ME"/>
              </w:rPr>
            </w:pPr>
          </w:p>
        </w:tc>
        <w:tc>
          <w:tcPr>
            <w:tcW w:w="222" w:type="dxa"/>
          </w:tcPr>
          <w:p w14:paraId="5CE5BE56" w14:textId="77777777" w:rsidR="001D47AF" w:rsidRPr="00012164" w:rsidRDefault="001D47AF" w:rsidP="00C846F0">
            <w:pPr>
              <w:pStyle w:val="Caption"/>
              <w:keepNext/>
              <w:rPr>
                <w:noProof/>
                <w:sz w:val="22"/>
                <w:szCs w:val="22"/>
                <w:lang w:val="sr-Cyrl-ME"/>
              </w:rPr>
            </w:pPr>
          </w:p>
        </w:tc>
        <w:tc>
          <w:tcPr>
            <w:tcW w:w="3883" w:type="dxa"/>
          </w:tcPr>
          <w:p w14:paraId="74C3C33B" w14:textId="77777777" w:rsidR="001D47AF" w:rsidRPr="00012164" w:rsidRDefault="001D47AF" w:rsidP="00C846F0">
            <w:pPr>
              <w:pStyle w:val="Caption"/>
              <w:keepNext/>
              <w:rPr>
                <w:sz w:val="22"/>
                <w:szCs w:val="22"/>
              </w:rPr>
            </w:pPr>
          </w:p>
          <w:p w14:paraId="15259982" w14:textId="3F5F2FEE" w:rsidR="001D47AF" w:rsidRPr="00012164" w:rsidRDefault="001D47AF" w:rsidP="00C846F0">
            <w:pPr>
              <w:pStyle w:val="Caption"/>
              <w:keepNext/>
              <w:rPr>
                <w:sz w:val="22"/>
                <w:szCs w:val="22"/>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2.10 </w:t>
            </w:r>
            <w:r w:rsidRPr="00012164">
              <w:rPr>
                <w:b w:val="0"/>
                <w:bCs w:val="0"/>
                <w:sz w:val="22"/>
                <w:szCs w:val="22"/>
              </w:rPr>
              <w:t>α</w:t>
            </w:r>
            <w:r w:rsidRPr="00012164">
              <w:rPr>
                <w:b w:val="0"/>
                <w:bCs w:val="0"/>
                <w:sz w:val="22"/>
                <w:szCs w:val="22"/>
                <w:lang w:val="en-US"/>
              </w:rPr>
              <w:t>=</w:t>
            </w:r>
            <w:r w:rsidR="000D2153" w:rsidRPr="00DD3DE2">
              <w:rPr>
                <w:b w:val="0"/>
                <w:bCs w:val="0"/>
                <w:noProof/>
                <w:sz w:val="22"/>
                <w:szCs w:val="22"/>
                <w:lang w:val="sr-Latn-RS"/>
              </w:rPr>
              <w:t>3.598e-06</w:t>
            </w:r>
            <w:r w:rsidRPr="00012164">
              <w:rPr>
                <w:b w:val="0"/>
                <w:bCs w:val="0"/>
                <w:noProof/>
                <w:sz w:val="22"/>
                <w:szCs w:val="22"/>
                <w:lang w:val="sr-Latn-RS"/>
              </w:rPr>
              <w:t xml:space="preserve">, </w:t>
            </w:r>
            <w:r w:rsidRPr="00012164">
              <w:rPr>
                <w:b w:val="0"/>
                <w:bCs w:val="0"/>
                <w:sz w:val="22"/>
                <w:szCs w:val="22"/>
              </w:rPr>
              <w:t>β=</w:t>
            </w:r>
            <w:r w:rsidRPr="00012164">
              <w:rPr>
                <w:b w:val="0"/>
                <w:bCs w:val="0"/>
                <w:noProof/>
                <w:sz w:val="22"/>
                <w:szCs w:val="22"/>
                <w:lang w:val="sr-Latn-RS"/>
              </w:rPr>
              <w:t>1</w:t>
            </w:r>
            <w:r w:rsidRPr="00012164">
              <w:rPr>
                <w:b w:val="0"/>
                <w:bCs w:val="0"/>
                <w:noProof/>
                <w:sz w:val="22"/>
                <w:szCs w:val="22"/>
                <w:lang w:val="sr-Cyrl-ME"/>
              </w:rPr>
              <w:t>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26" w:type="dxa"/>
              <w:tblLook w:val="04A0" w:firstRow="1" w:lastRow="0" w:firstColumn="1" w:lastColumn="0" w:noHBand="0" w:noVBand="1"/>
            </w:tblPr>
            <w:tblGrid>
              <w:gridCol w:w="1123"/>
              <w:gridCol w:w="1250"/>
              <w:gridCol w:w="1185"/>
            </w:tblGrid>
            <w:tr w:rsidR="001D47AF" w:rsidRPr="00012164" w14:paraId="315A88EB" w14:textId="77777777" w:rsidTr="00012A22">
              <w:trPr>
                <w:trHeight w:val="158"/>
              </w:trPr>
              <w:tc>
                <w:tcPr>
                  <w:tcW w:w="1123" w:type="dxa"/>
                </w:tcPr>
                <w:p w14:paraId="5E7ED96E"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43683C8F"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10E80D7F"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6E7CAADE" w14:textId="77777777" w:rsidTr="00012A22">
              <w:trPr>
                <w:trHeight w:val="158"/>
              </w:trPr>
              <w:tc>
                <w:tcPr>
                  <w:tcW w:w="1123" w:type="dxa"/>
                </w:tcPr>
                <w:p w14:paraId="794379A8"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2C9F1D84"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reddit.com</w:t>
                  </w:r>
                </w:p>
              </w:tc>
              <w:tc>
                <w:tcPr>
                  <w:tcW w:w="1185" w:type="dxa"/>
                </w:tcPr>
                <w:p w14:paraId="6F3C119D" w14:textId="1715B502" w:rsidR="001D47AF" w:rsidRPr="001B3648" w:rsidRDefault="00FB7433" w:rsidP="00C846F0">
                  <w:pPr>
                    <w:pStyle w:val="Caption"/>
                    <w:keepNext/>
                    <w:rPr>
                      <w:b w:val="0"/>
                      <w:bCs w:val="0"/>
                      <w:noProof/>
                      <w:sz w:val="22"/>
                      <w:szCs w:val="22"/>
                      <w:lang w:val="sr-Cyrl-ME"/>
                    </w:rPr>
                  </w:pPr>
                  <w:r w:rsidRPr="001B3648">
                    <w:rPr>
                      <w:b w:val="0"/>
                      <w:bCs w:val="0"/>
                      <w:noProof/>
                      <w:sz w:val="22"/>
                      <w:szCs w:val="22"/>
                      <w:lang w:val="sr-Latn-RS"/>
                    </w:rPr>
                    <w:t>0.761279</w:t>
                  </w:r>
                </w:p>
              </w:tc>
            </w:tr>
            <w:tr w:rsidR="001D47AF" w:rsidRPr="00012164" w14:paraId="171DE0D3" w14:textId="77777777" w:rsidTr="00012A22">
              <w:trPr>
                <w:trHeight w:val="158"/>
              </w:trPr>
              <w:tc>
                <w:tcPr>
                  <w:tcW w:w="1123" w:type="dxa"/>
                </w:tcPr>
                <w:p w14:paraId="3FB40A26"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78F62540"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 xml:space="preserve">politics  </w:t>
                  </w:r>
                </w:p>
              </w:tc>
              <w:tc>
                <w:tcPr>
                  <w:tcW w:w="1185" w:type="dxa"/>
                </w:tcPr>
                <w:p w14:paraId="15FFF31A" w14:textId="6BA0C5C9" w:rsidR="001D47AF" w:rsidRPr="001B3648" w:rsidRDefault="00FB7433" w:rsidP="00C846F0">
                  <w:pPr>
                    <w:pStyle w:val="Caption"/>
                    <w:keepNext/>
                    <w:rPr>
                      <w:b w:val="0"/>
                      <w:bCs w:val="0"/>
                      <w:noProof/>
                      <w:sz w:val="22"/>
                      <w:szCs w:val="22"/>
                      <w:lang w:val="sr-Cyrl-ME"/>
                    </w:rPr>
                  </w:pPr>
                  <w:r w:rsidRPr="001B3648">
                    <w:rPr>
                      <w:b w:val="0"/>
                      <w:bCs w:val="0"/>
                      <w:noProof/>
                      <w:sz w:val="22"/>
                      <w:szCs w:val="22"/>
                      <w:lang w:val="sr-Latn-RS"/>
                    </w:rPr>
                    <w:t>0.183565</w:t>
                  </w:r>
                </w:p>
              </w:tc>
            </w:tr>
            <w:tr w:rsidR="001D47AF" w:rsidRPr="00012164" w14:paraId="67DD0AAB" w14:textId="77777777" w:rsidTr="00012A22">
              <w:trPr>
                <w:trHeight w:val="158"/>
              </w:trPr>
              <w:tc>
                <w:tcPr>
                  <w:tcW w:w="1123" w:type="dxa"/>
                </w:tcPr>
                <w:p w14:paraId="7046B0DA"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62FB8FDB"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pics</w:t>
                  </w:r>
                </w:p>
              </w:tc>
              <w:tc>
                <w:tcPr>
                  <w:tcW w:w="1185" w:type="dxa"/>
                </w:tcPr>
                <w:p w14:paraId="67CABDB7" w14:textId="2D1C038F" w:rsidR="001D47AF" w:rsidRPr="001B3648" w:rsidRDefault="00FB7433" w:rsidP="00C846F0">
                  <w:pPr>
                    <w:pStyle w:val="Caption"/>
                    <w:keepNext/>
                    <w:rPr>
                      <w:b w:val="0"/>
                      <w:bCs w:val="0"/>
                      <w:noProof/>
                      <w:sz w:val="22"/>
                      <w:szCs w:val="22"/>
                      <w:lang w:val="sr-Cyrl-ME"/>
                    </w:rPr>
                  </w:pPr>
                  <w:r w:rsidRPr="001B3648">
                    <w:rPr>
                      <w:b w:val="0"/>
                      <w:bCs w:val="0"/>
                      <w:noProof/>
                      <w:sz w:val="22"/>
                      <w:szCs w:val="22"/>
                      <w:lang w:val="sr-Latn-RS"/>
                    </w:rPr>
                    <w:t>0.164957</w:t>
                  </w:r>
                </w:p>
              </w:tc>
            </w:tr>
            <w:tr w:rsidR="001D47AF" w:rsidRPr="00012164" w14:paraId="0690C055" w14:textId="77777777" w:rsidTr="00012A22">
              <w:trPr>
                <w:trHeight w:val="165"/>
              </w:trPr>
              <w:tc>
                <w:tcPr>
                  <w:tcW w:w="1123" w:type="dxa"/>
                </w:tcPr>
                <w:p w14:paraId="25EF1F42"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618EF859"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funny</w:t>
                  </w:r>
                </w:p>
              </w:tc>
              <w:tc>
                <w:tcPr>
                  <w:tcW w:w="1185" w:type="dxa"/>
                </w:tcPr>
                <w:p w14:paraId="44DA5236" w14:textId="367450DA" w:rsidR="001D47AF" w:rsidRPr="001B3648" w:rsidRDefault="00FB7433" w:rsidP="00C846F0">
                  <w:pPr>
                    <w:pStyle w:val="Caption"/>
                    <w:keepNext/>
                    <w:rPr>
                      <w:b w:val="0"/>
                      <w:bCs w:val="0"/>
                      <w:noProof/>
                      <w:sz w:val="22"/>
                      <w:szCs w:val="22"/>
                      <w:lang w:val="sr-Cyrl-ME"/>
                    </w:rPr>
                  </w:pPr>
                  <w:r w:rsidRPr="001B3648">
                    <w:rPr>
                      <w:b w:val="0"/>
                      <w:bCs w:val="0"/>
                      <w:noProof/>
                      <w:sz w:val="22"/>
                      <w:szCs w:val="22"/>
                      <w:lang w:val="sr-Latn-RS"/>
                    </w:rPr>
                    <w:t>0.157368</w:t>
                  </w:r>
                </w:p>
              </w:tc>
            </w:tr>
            <w:tr w:rsidR="001D47AF" w:rsidRPr="00012164" w14:paraId="07E5DB06" w14:textId="77777777" w:rsidTr="00012A22">
              <w:trPr>
                <w:trHeight w:val="158"/>
              </w:trPr>
              <w:tc>
                <w:tcPr>
                  <w:tcW w:w="1123" w:type="dxa"/>
                </w:tcPr>
                <w:p w14:paraId="7A2F20C4"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7D08FFA0" w14:textId="77777777" w:rsidR="001D47AF" w:rsidRPr="00A7202C" w:rsidRDefault="001D47AF" w:rsidP="00C846F0">
                  <w:pPr>
                    <w:pStyle w:val="Caption"/>
                    <w:keepNext/>
                    <w:rPr>
                      <w:b w:val="0"/>
                      <w:bCs w:val="0"/>
                      <w:noProof/>
                      <w:sz w:val="22"/>
                      <w:szCs w:val="22"/>
                      <w:lang w:val="sr-Cyrl-ME"/>
                    </w:rPr>
                  </w:pPr>
                  <w:r w:rsidRPr="00A7202C">
                    <w:rPr>
                      <w:b w:val="0"/>
                      <w:bCs w:val="0"/>
                      <w:noProof/>
                      <w:sz w:val="22"/>
                      <w:szCs w:val="22"/>
                      <w:lang w:val="sr-Latn-RS"/>
                    </w:rPr>
                    <w:t>science</w:t>
                  </w:r>
                </w:p>
              </w:tc>
              <w:tc>
                <w:tcPr>
                  <w:tcW w:w="1185" w:type="dxa"/>
                </w:tcPr>
                <w:p w14:paraId="5D43AA37" w14:textId="74A79A4A" w:rsidR="001D47AF" w:rsidRPr="001B3648" w:rsidRDefault="00FB7433" w:rsidP="00C846F0">
                  <w:pPr>
                    <w:pStyle w:val="Caption"/>
                    <w:keepNext/>
                    <w:rPr>
                      <w:b w:val="0"/>
                      <w:bCs w:val="0"/>
                      <w:noProof/>
                      <w:sz w:val="22"/>
                      <w:szCs w:val="22"/>
                      <w:lang w:val="sr-Cyrl-ME"/>
                    </w:rPr>
                  </w:pPr>
                  <w:r w:rsidRPr="001B3648">
                    <w:rPr>
                      <w:b w:val="0"/>
                      <w:bCs w:val="0"/>
                      <w:noProof/>
                      <w:sz w:val="22"/>
                      <w:szCs w:val="22"/>
                      <w:lang w:val="sr-Latn-RS"/>
                    </w:rPr>
                    <w:t>0.153307</w:t>
                  </w:r>
                </w:p>
              </w:tc>
            </w:tr>
          </w:tbl>
          <w:p w14:paraId="18101CE5" w14:textId="77777777" w:rsidR="001D47AF" w:rsidRPr="00012164" w:rsidRDefault="001D47AF" w:rsidP="00C846F0">
            <w:pPr>
              <w:pStyle w:val="Caption"/>
              <w:keepNext/>
              <w:rPr>
                <w:noProof/>
                <w:sz w:val="22"/>
                <w:szCs w:val="22"/>
                <w:lang w:val="sr-Cyrl-ME"/>
              </w:rPr>
            </w:pPr>
          </w:p>
        </w:tc>
        <w:tc>
          <w:tcPr>
            <w:tcW w:w="222" w:type="dxa"/>
          </w:tcPr>
          <w:p w14:paraId="3D313B02" w14:textId="77777777" w:rsidR="001D47AF" w:rsidRPr="00012164" w:rsidRDefault="001D47AF" w:rsidP="00C846F0">
            <w:pPr>
              <w:pStyle w:val="Caption"/>
              <w:keepNext/>
              <w:rPr>
                <w:noProof/>
                <w:sz w:val="22"/>
                <w:szCs w:val="22"/>
                <w:lang w:val="sr-Cyrl-ME"/>
              </w:rPr>
            </w:pPr>
          </w:p>
        </w:tc>
      </w:tr>
      <w:tr w:rsidR="001D47AF" w:rsidRPr="00012164" w14:paraId="03324E44" w14:textId="77777777" w:rsidTr="001D47AF">
        <w:trPr>
          <w:trHeight w:val="220"/>
        </w:trPr>
        <w:tc>
          <w:tcPr>
            <w:tcW w:w="4451" w:type="dxa"/>
          </w:tcPr>
          <w:p w14:paraId="4AEC170C" w14:textId="77777777" w:rsidR="001D47AF" w:rsidRPr="00012164" w:rsidRDefault="001D47AF" w:rsidP="00C846F0">
            <w:pPr>
              <w:pStyle w:val="Caption"/>
              <w:keepNext/>
              <w:rPr>
                <w:noProof/>
                <w:sz w:val="22"/>
                <w:szCs w:val="22"/>
                <w:lang w:val="sr-Cyrl-ME"/>
              </w:rPr>
            </w:pPr>
          </w:p>
        </w:tc>
        <w:tc>
          <w:tcPr>
            <w:tcW w:w="222" w:type="dxa"/>
          </w:tcPr>
          <w:p w14:paraId="5E3D02EC" w14:textId="77777777" w:rsidR="001D47AF" w:rsidRPr="00012164" w:rsidRDefault="001D47AF" w:rsidP="00C846F0">
            <w:pPr>
              <w:pStyle w:val="Caption"/>
              <w:keepNext/>
              <w:rPr>
                <w:noProof/>
                <w:sz w:val="22"/>
                <w:szCs w:val="22"/>
                <w:lang w:val="sr-Cyrl-ME"/>
              </w:rPr>
            </w:pPr>
          </w:p>
        </w:tc>
        <w:tc>
          <w:tcPr>
            <w:tcW w:w="3883" w:type="dxa"/>
          </w:tcPr>
          <w:p w14:paraId="65A5F039" w14:textId="77777777" w:rsidR="001D47AF" w:rsidRPr="00012164" w:rsidRDefault="001D47AF" w:rsidP="00C846F0">
            <w:pPr>
              <w:pStyle w:val="Caption"/>
              <w:keepNext/>
              <w:rPr>
                <w:noProof/>
                <w:sz w:val="22"/>
                <w:szCs w:val="22"/>
                <w:lang w:val="sr-Cyrl-ME"/>
              </w:rPr>
            </w:pPr>
          </w:p>
        </w:tc>
        <w:tc>
          <w:tcPr>
            <w:tcW w:w="222" w:type="dxa"/>
          </w:tcPr>
          <w:p w14:paraId="29FDA867" w14:textId="77777777" w:rsidR="001D47AF" w:rsidRPr="00012164" w:rsidRDefault="001D47AF" w:rsidP="00C846F0">
            <w:pPr>
              <w:pStyle w:val="Caption"/>
              <w:keepNext/>
              <w:rPr>
                <w:noProof/>
                <w:sz w:val="22"/>
                <w:szCs w:val="22"/>
                <w:lang w:val="sr-Cyrl-ME"/>
              </w:rPr>
            </w:pPr>
          </w:p>
        </w:tc>
      </w:tr>
      <w:tr w:rsidR="001D47AF" w:rsidRPr="00012164" w14:paraId="6DC98224" w14:textId="77777777" w:rsidTr="001D47AF">
        <w:trPr>
          <w:trHeight w:val="220"/>
        </w:trPr>
        <w:tc>
          <w:tcPr>
            <w:tcW w:w="4451" w:type="dxa"/>
          </w:tcPr>
          <w:p w14:paraId="3BF127D2" w14:textId="77777777" w:rsidR="001D47AF" w:rsidRPr="00012164" w:rsidRDefault="001D47AF" w:rsidP="00C846F0">
            <w:pPr>
              <w:pStyle w:val="Caption"/>
              <w:keepNext/>
              <w:rPr>
                <w:sz w:val="22"/>
                <w:szCs w:val="22"/>
              </w:rPr>
            </w:pPr>
          </w:p>
          <w:p w14:paraId="50F6E961" w14:textId="25F02E0B" w:rsidR="00627B8C" w:rsidRPr="00832080" w:rsidRDefault="001D47AF" w:rsidP="00C846F0">
            <w:pPr>
              <w:pStyle w:val="Caption"/>
              <w:keepNext/>
              <w:jc w:val="center"/>
              <w:rPr>
                <w:b w:val="0"/>
                <w:bCs w:val="0"/>
                <w:noProof/>
                <w:sz w:val="22"/>
                <w:szCs w:val="22"/>
                <w:lang w:val="sr-Cyrl-ME"/>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2.7 </w:t>
            </w: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 xml:space="preserve">1.837e-06, </w:t>
            </w:r>
            <w:r w:rsidRPr="00012164">
              <w:rPr>
                <w:b w:val="0"/>
                <w:bCs w:val="0"/>
                <w:sz w:val="22"/>
                <w:szCs w:val="22"/>
              </w:rPr>
              <w:t>β=</w:t>
            </w:r>
            <w:r w:rsidRPr="00012164">
              <w:rPr>
                <w:b w:val="0"/>
                <w:bCs w:val="0"/>
                <w:sz w:val="22"/>
                <w:szCs w:val="22"/>
                <w:lang w:val="sr-Cyrl-ME"/>
              </w:rPr>
              <w:t>100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r w:rsidR="00627B8C" w:rsidRPr="00E16358">
              <w:rPr>
                <w:rFonts w:ascii="Consolas" w:hAnsi="Consolas"/>
                <w:noProof/>
                <w:sz w:val="16"/>
                <w:szCs w:val="16"/>
                <w:lang w:val="sr-Latn-RS"/>
              </w:rPr>
              <w:t xml:space="preserve"> </w:t>
            </w:r>
          </w:p>
          <w:tbl>
            <w:tblPr>
              <w:tblStyle w:val="TableGrid"/>
              <w:tblW w:w="3558" w:type="dxa"/>
              <w:tblInd w:w="667" w:type="dxa"/>
              <w:tblLook w:val="04A0" w:firstRow="1" w:lastRow="0" w:firstColumn="1" w:lastColumn="0" w:noHBand="0" w:noVBand="1"/>
            </w:tblPr>
            <w:tblGrid>
              <w:gridCol w:w="1123"/>
              <w:gridCol w:w="1250"/>
              <w:gridCol w:w="1185"/>
            </w:tblGrid>
            <w:tr w:rsidR="001D47AF" w:rsidRPr="00012164" w14:paraId="6652BFD6" w14:textId="77777777" w:rsidTr="00012A22">
              <w:trPr>
                <w:trHeight w:val="133"/>
              </w:trPr>
              <w:tc>
                <w:tcPr>
                  <w:tcW w:w="1123" w:type="dxa"/>
                </w:tcPr>
                <w:p w14:paraId="431DF0C8"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6EAB051E"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31F02F49"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46FF936C" w14:textId="77777777" w:rsidTr="00012A22">
              <w:trPr>
                <w:trHeight w:val="133"/>
              </w:trPr>
              <w:tc>
                <w:tcPr>
                  <w:tcW w:w="1123" w:type="dxa"/>
                </w:tcPr>
                <w:p w14:paraId="0F96570D"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15964D31" w14:textId="77777777" w:rsidR="001D47AF" w:rsidRPr="00832080" w:rsidRDefault="001D47AF" w:rsidP="00C846F0">
                  <w:pPr>
                    <w:pStyle w:val="Caption"/>
                    <w:keepNext/>
                    <w:rPr>
                      <w:b w:val="0"/>
                      <w:bCs w:val="0"/>
                      <w:noProof/>
                      <w:sz w:val="22"/>
                      <w:szCs w:val="22"/>
                      <w:lang w:val="sr-Cyrl-ME"/>
                    </w:rPr>
                  </w:pPr>
                  <w:r w:rsidRPr="00832080">
                    <w:rPr>
                      <w:b w:val="0"/>
                      <w:bCs w:val="0"/>
                      <w:noProof/>
                      <w:sz w:val="22"/>
                      <w:szCs w:val="22"/>
                      <w:lang w:val="sr-Latn-RS"/>
                    </w:rPr>
                    <w:t>reddit.com</w:t>
                  </w:r>
                </w:p>
              </w:tc>
              <w:tc>
                <w:tcPr>
                  <w:tcW w:w="1185" w:type="dxa"/>
                </w:tcPr>
                <w:p w14:paraId="421BFE82" w14:textId="1E2A67B4" w:rsidR="001D47AF" w:rsidRPr="00832080" w:rsidRDefault="00627B8C" w:rsidP="00C846F0">
                  <w:pPr>
                    <w:pStyle w:val="Caption"/>
                    <w:keepNext/>
                    <w:rPr>
                      <w:b w:val="0"/>
                      <w:bCs w:val="0"/>
                      <w:noProof/>
                      <w:sz w:val="22"/>
                      <w:szCs w:val="22"/>
                      <w:lang w:val="sr-Cyrl-ME"/>
                    </w:rPr>
                  </w:pPr>
                  <w:r w:rsidRPr="00832080">
                    <w:rPr>
                      <w:b w:val="0"/>
                      <w:bCs w:val="0"/>
                      <w:noProof/>
                      <w:sz w:val="22"/>
                      <w:szCs w:val="22"/>
                      <w:lang w:val="sr-Latn-RS"/>
                    </w:rPr>
                    <w:t>0.847028</w:t>
                  </w:r>
                </w:p>
              </w:tc>
            </w:tr>
            <w:tr w:rsidR="001D47AF" w:rsidRPr="00012164" w14:paraId="4CEFEEF0" w14:textId="77777777" w:rsidTr="00012A22">
              <w:trPr>
                <w:trHeight w:val="133"/>
              </w:trPr>
              <w:tc>
                <w:tcPr>
                  <w:tcW w:w="1123" w:type="dxa"/>
                </w:tcPr>
                <w:p w14:paraId="55C77A0A"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60A1A95F" w14:textId="77777777" w:rsidR="001D47AF" w:rsidRPr="00832080" w:rsidRDefault="001D47AF" w:rsidP="00C846F0">
                  <w:pPr>
                    <w:pStyle w:val="Caption"/>
                    <w:keepNext/>
                    <w:rPr>
                      <w:b w:val="0"/>
                      <w:bCs w:val="0"/>
                      <w:noProof/>
                      <w:sz w:val="22"/>
                      <w:szCs w:val="22"/>
                      <w:lang w:val="sr-Cyrl-ME"/>
                    </w:rPr>
                  </w:pPr>
                  <w:r w:rsidRPr="00832080">
                    <w:rPr>
                      <w:b w:val="0"/>
                      <w:bCs w:val="0"/>
                      <w:noProof/>
                      <w:sz w:val="22"/>
                      <w:szCs w:val="22"/>
                      <w:lang w:val="sr-Latn-RS"/>
                    </w:rPr>
                    <w:t xml:space="preserve">politics  </w:t>
                  </w:r>
                </w:p>
              </w:tc>
              <w:tc>
                <w:tcPr>
                  <w:tcW w:w="1185" w:type="dxa"/>
                </w:tcPr>
                <w:p w14:paraId="34EB9640" w14:textId="5844E993" w:rsidR="001D47AF" w:rsidRPr="00832080" w:rsidRDefault="00627B8C" w:rsidP="00C846F0">
                  <w:pPr>
                    <w:pStyle w:val="Caption"/>
                    <w:keepNext/>
                    <w:rPr>
                      <w:b w:val="0"/>
                      <w:bCs w:val="0"/>
                      <w:noProof/>
                      <w:sz w:val="22"/>
                      <w:szCs w:val="22"/>
                      <w:lang w:val="sr-Cyrl-ME"/>
                    </w:rPr>
                  </w:pPr>
                  <w:r w:rsidRPr="00832080">
                    <w:rPr>
                      <w:b w:val="0"/>
                      <w:bCs w:val="0"/>
                      <w:noProof/>
                      <w:sz w:val="22"/>
                      <w:szCs w:val="22"/>
                      <w:lang w:val="sr-Latn-RS"/>
                    </w:rPr>
                    <w:t>0.073535</w:t>
                  </w:r>
                </w:p>
              </w:tc>
            </w:tr>
            <w:tr w:rsidR="001D47AF" w:rsidRPr="00012164" w14:paraId="028712BE" w14:textId="77777777" w:rsidTr="00012A22">
              <w:trPr>
                <w:trHeight w:val="133"/>
              </w:trPr>
              <w:tc>
                <w:tcPr>
                  <w:tcW w:w="1123" w:type="dxa"/>
                </w:tcPr>
                <w:p w14:paraId="2BAE574A"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5A576D26" w14:textId="77777777" w:rsidR="001D47AF" w:rsidRPr="00832080" w:rsidRDefault="001D47AF" w:rsidP="00C846F0">
                  <w:pPr>
                    <w:pStyle w:val="Caption"/>
                    <w:keepNext/>
                    <w:rPr>
                      <w:b w:val="0"/>
                      <w:bCs w:val="0"/>
                      <w:noProof/>
                      <w:sz w:val="22"/>
                      <w:szCs w:val="22"/>
                      <w:lang w:val="sr-Cyrl-ME"/>
                    </w:rPr>
                  </w:pPr>
                  <w:r w:rsidRPr="00832080">
                    <w:rPr>
                      <w:b w:val="0"/>
                      <w:bCs w:val="0"/>
                      <w:noProof/>
                      <w:sz w:val="22"/>
                      <w:szCs w:val="22"/>
                      <w:lang w:val="sr-Latn-RS"/>
                    </w:rPr>
                    <w:t>pics</w:t>
                  </w:r>
                </w:p>
              </w:tc>
              <w:tc>
                <w:tcPr>
                  <w:tcW w:w="1185" w:type="dxa"/>
                </w:tcPr>
                <w:p w14:paraId="67033EA4" w14:textId="0162809C" w:rsidR="001D47AF" w:rsidRPr="00832080" w:rsidRDefault="00627B8C" w:rsidP="00C846F0">
                  <w:pPr>
                    <w:pStyle w:val="Caption"/>
                    <w:keepNext/>
                    <w:rPr>
                      <w:b w:val="0"/>
                      <w:bCs w:val="0"/>
                      <w:noProof/>
                      <w:sz w:val="22"/>
                      <w:szCs w:val="22"/>
                      <w:lang w:val="sr-Cyrl-ME"/>
                    </w:rPr>
                  </w:pPr>
                  <w:r w:rsidRPr="00832080">
                    <w:rPr>
                      <w:b w:val="0"/>
                      <w:bCs w:val="0"/>
                      <w:noProof/>
                      <w:sz w:val="22"/>
                      <w:szCs w:val="22"/>
                      <w:lang w:val="sr-Latn-RS"/>
                    </w:rPr>
                    <w:t>0.064308</w:t>
                  </w:r>
                </w:p>
              </w:tc>
            </w:tr>
            <w:tr w:rsidR="001D47AF" w:rsidRPr="00012164" w14:paraId="7D633696" w14:textId="77777777" w:rsidTr="00012A22">
              <w:trPr>
                <w:trHeight w:val="139"/>
              </w:trPr>
              <w:tc>
                <w:tcPr>
                  <w:tcW w:w="1123" w:type="dxa"/>
                </w:tcPr>
                <w:p w14:paraId="12E6AB7D"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364D9130" w14:textId="77777777" w:rsidR="001D47AF" w:rsidRPr="00832080" w:rsidRDefault="001D47AF" w:rsidP="00C846F0">
                  <w:pPr>
                    <w:pStyle w:val="Caption"/>
                    <w:keepNext/>
                    <w:rPr>
                      <w:b w:val="0"/>
                      <w:bCs w:val="0"/>
                      <w:noProof/>
                      <w:sz w:val="22"/>
                      <w:szCs w:val="22"/>
                      <w:lang w:val="sr-Cyrl-ME"/>
                    </w:rPr>
                  </w:pPr>
                  <w:r w:rsidRPr="00832080">
                    <w:rPr>
                      <w:b w:val="0"/>
                      <w:bCs w:val="0"/>
                      <w:noProof/>
                      <w:sz w:val="22"/>
                      <w:szCs w:val="22"/>
                      <w:lang w:val="sr-Latn-RS"/>
                    </w:rPr>
                    <w:t>funny</w:t>
                  </w:r>
                </w:p>
              </w:tc>
              <w:tc>
                <w:tcPr>
                  <w:tcW w:w="1185" w:type="dxa"/>
                </w:tcPr>
                <w:p w14:paraId="58C7A073" w14:textId="4DFD1936" w:rsidR="001D47AF" w:rsidRPr="00832080" w:rsidRDefault="00627B8C" w:rsidP="00C846F0">
                  <w:pPr>
                    <w:pStyle w:val="Caption"/>
                    <w:keepNext/>
                    <w:rPr>
                      <w:b w:val="0"/>
                      <w:bCs w:val="0"/>
                      <w:noProof/>
                      <w:sz w:val="22"/>
                      <w:szCs w:val="22"/>
                      <w:lang w:val="sr-Cyrl-ME"/>
                    </w:rPr>
                  </w:pPr>
                  <w:r w:rsidRPr="00832080">
                    <w:rPr>
                      <w:b w:val="0"/>
                      <w:bCs w:val="0"/>
                      <w:noProof/>
                      <w:sz w:val="22"/>
                      <w:szCs w:val="22"/>
                      <w:lang w:val="sr-Latn-RS"/>
                    </w:rPr>
                    <w:t>0.061301</w:t>
                  </w:r>
                </w:p>
              </w:tc>
            </w:tr>
            <w:tr w:rsidR="001D47AF" w:rsidRPr="00012164" w14:paraId="00170062" w14:textId="77777777" w:rsidTr="00012A22">
              <w:trPr>
                <w:trHeight w:val="133"/>
              </w:trPr>
              <w:tc>
                <w:tcPr>
                  <w:tcW w:w="1123" w:type="dxa"/>
                </w:tcPr>
                <w:p w14:paraId="62321E63"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37C4AC95" w14:textId="77777777" w:rsidR="001D47AF" w:rsidRPr="00832080" w:rsidRDefault="001D47AF" w:rsidP="00C846F0">
                  <w:pPr>
                    <w:pStyle w:val="Caption"/>
                    <w:keepNext/>
                    <w:rPr>
                      <w:b w:val="0"/>
                      <w:bCs w:val="0"/>
                      <w:noProof/>
                      <w:sz w:val="22"/>
                      <w:szCs w:val="22"/>
                      <w:lang w:val="sr-Cyrl-ME"/>
                    </w:rPr>
                  </w:pPr>
                  <w:r w:rsidRPr="00832080">
                    <w:rPr>
                      <w:b w:val="0"/>
                      <w:bCs w:val="0"/>
                      <w:noProof/>
                      <w:sz w:val="22"/>
                      <w:szCs w:val="22"/>
                      <w:lang w:val="sr-Latn-RS"/>
                    </w:rPr>
                    <w:t>science</w:t>
                  </w:r>
                </w:p>
              </w:tc>
              <w:tc>
                <w:tcPr>
                  <w:tcW w:w="1185" w:type="dxa"/>
                </w:tcPr>
                <w:p w14:paraId="0F1DAA32" w14:textId="1B5ACAAD" w:rsidR="001D47AF" w:rsidRPr="00832080" w:rsidRDefault="009E25D2" w:rsidP="00C846F0">
                  <w:pPr>
                    <w:pStyle w:val="Caption"/>
                    <w:keepNext/>
                    <w:rPr>
                      <w:b w:val="0"/>
                      <w:bCs w:val="0"/>
                      <w:noProof/>
                      <w:sz w:val="22"/>
                      <w:szCs w:val="22"/>
                      <w:lang w:val="sr-Cyrl-ME"/>
                    </w:rPr>
                  </w:pPr>
                  <w:r w:rsidRPr="00832080">
                    <w:rPr>
                      <w:b w:val="0"/>
                      <w:bCs w:val="0"/>
                      <w:noProof/>
                      <w:sz w:val="22"/>
                      <w:szCs w:val="22"/>
                      <w:lang w:val="sr-Latn-RS"/>
                    </w:rPr>
                    <w:t>0.059672</w:t>
                  </w:r>
                </w:p>
              </w:tc>
            </w:tr>
          </w:tbl>
          <w:p w14:paraId="0D765645" w14:textId="77777777" w:rsidR="001D47AF" w:rsidRPr="00012164" w:rsidRDefault="001D47AF" w:rsidP="00C846F0">
            <w:pPr>
              <w:pStyle w:val="Caption"/>
              <w:keepNext/>
              <w:rPr>
                <w:noProof/>
                <w:sz w:val="22"/>
                <w:szCs w:val="22"/>
                <w:lang w:val="sr-Cyrl-ME"/>
              </w:rPr>
            </w:pPr>
          </w:p>
        </w:tc>
        <w:tc>
          <w:tcPr>
            <w:tcW w:w="222" w:type="dxa"/>
          </w:tcPr>
          <w:p w14:paraId="0FD83E0F" w14:textId="77777777" w:rsidR="001D47AF" w:rsidRPr="00012164" w:rsidRDefault="001D47AF" w:rsidP="00C846F0">
            <w:pPr>
              <w:pStyle w:val="Caption"/>
              <w:keepNext/>
              <w:rPr>
                <w:noProof/>
                <w:sz w:val="22"/>
                <w:szCs w:val="22"/>
                <w:lang w:val="sr-Cyrl-ME"/>
              </w:rPr>
            </w:pPr>
          </w:p>
        </w:tc>
        <w:tc>
          <w:tcPr>
            <w:tcW w:w="3883" w:type="dxa"/>
          </w:tcPr>
          <w:p w14:paraId="75D16DED" w14:textId="77777777" w:rsidR="001D47AF" w:rsidRPr="00012164" w:rsidRDefault="001D47AF" w:rsidP="00C846F0">
            <w:pPr>
              <w:pStyle w:val="Caption"/>
              <w:keepNext/>
              <w:rPr>
                <w:sz w:val="22"/>
                <w:szCs w:val="22"/>
              </w:rPr>
            </w:pPr>
          </w:p>
          <w:p w14:paraId="7E7318BF" w14:textId="3FB2ED5B" w:rsidR="001D47AF" w:rsidRPr="00012164" w:rsidRDefault="001D47AF" w:rsidP="00C846F0">
            <w:pPr>
              <w:pStyle w:val="Caption"/>
              <w:keepNext/>
              <w:rPr>
                <w:sz w:val="22"/>
                <w:szCs w:val="22"/>
              </w:rPr>
            </w:pPr>
            <w:r w:rsidRPr="00012164">
              <w:rPr>
                <w:sz w:val="22"/>
                <w:szCs w:val="22"/>
              </w:rPr>
              <w:t>Табела</w:t>
            </w:r>
            <w:r w:rsidRPr="00012164">
              <w:rPr>
                <w:sz w:val="22"/>
                <w:szCs w:val="22"/>
                <w:lang w:val="sr-Cyrl-ME"/>
              </w:rPr>
              <w:t xml:space="preserve"> 5</w:t>
            </w:r>
            <w:r w:rsidRPr="00012164">
              <w:rPr>
                <w:sz w:val="22"/>
                <w:szCs w:val="22"/>
              </w:rPr>
              <w:t>.</w:t>
            </w:r>
            <w:r w:rsidRPr="00012164">
              <w:rPr>
                <w:sz w:val="22"/>
                <w:szCs w:val="22"/>
                <w:lang w:val="sr-Cyrl-ME"/>
              </w:rPr>
              <w:t xml:space="preserve">2.11 </w:t>
            </w:r>
            <w:r w:rsidRPr="00012164">
              <w:rPr>
                <w:b w:val="0"/>
                <w:bCs w:val="0"/>
                <w:sz w:val="22"/>
                <w:szCs w:val="22"/>
              </w:rPr>
              <w:t>α</w:t>
            </w:r>
            <w:r w:rsidRPr="00012164">
              <w:rPr>
                <w:b w:val="0"/>
                <w:bCs w:val="0"/>
                <w:sz w:val="22"/>
                <w:szCs w:val="22"/>
                <w:lang w:val="en-US"/>
              </w:rPr>
              <w:t>=</w:t>
            </w:r>
            <w:r w:rsidR="000D2153" w:rsidRPr="00DD3DE2">
              <w:rPr>
                <w:b w:val="0"/>
                <w:bCs w:val="0"/>
                <w:noProof/>
                <w:sz w:val="22"/>
                <w:szCs w:val="22"/>
                <w:lang w:val="sr-Latn-RS"/>
              </w:rPr>
              <w:t>3.598e-06</w:t>
            </w:r>
            <w:r w:rsidRPr="00012164">
              <w:rPr>
                <w:b w:val="0"/>
                <w:bCs w:val="0"/>
                <w:noProof/>
                <w:sz w:val="22"/>
                <w:szCs w:val="22"/>
                <w:lang w:val="sr-Latn-RS"/>
              </w:rPr>
              <w:t xml:space="preserve">, </w:t>
            </w:r>
            <w:r w:rsidRPr="00012164">
              <w:rPr>
                <w:b w:val="0"/>
                <w:bCs w:val="0"/>
                <w:sz w:val="22"/>
                <w:szCs w:val="22"/>
              </w:rPr>
              <w:t>β=</w:t>
            </w:r>
            <w:r w:rsidRPr="00012164">
              <w:rPr>
                <w:b w:val="0"/>
                <w:bCs w:val="0"/>
                <w:noProof/>
                <w:sz w:val="22"/>
                <w:szCs w:val="22"/>
                <w:lang w:val="sr-Latn-RS"/>
              </w:rPr>
              <w:t>1</w:t>
            </w:r>
            <w:r w:rsidRPr="00012164">
              <w:rPr>
                <w:b w:val="0"/>
                <w:bCs w:val="0"/>
                <w:noProof/>
                <w:sz w:val="22"/>
                <w:szCs w:val="22"/>
                <w:lang w:val="sr-Cyrl-ME"/>
              </w:rPr>
              <w:t>00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631" w:type="dxa"/>
              <w:tblInd w:w="26" w:type="dxa"/>
              <w:tblLook w:val="04A0" w:firstRow="1" w:lastRow="0" w:firstColumn="1" w:lastColumn="0" w:noHBand="0" w:noVBand="1"/>
            </w:tblPr>
            <w:tblGrid>
              <w:gridCol w:w="1146"/>
              <w:gridCol w:w="1276"/>
              <w:gridCol w:w="1209"/>
            </w:tblGrid>
            <w:tr w:rsidR="001D47AF" w:rsidRPr="00012164" w14:paraId="334DBFF0" w14:textId="77777777" w:rsidTr="00012A22">
              <w:trPr>
                <w:trHeight w:val="170"/>
              </w:trPr>
              <w:tc>
                <w:tcPr>
                  <w:tcW w:w="1146" w:type="dxa"/>
                </w:tcPr>
                <w:p w14:paraId="2089448F"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Чвор</w:t>
                  </w:r>
                </w:p>
              </w:tc>
              <w:tc>
                <w:tcPr>
                  <w:tcW w:w="1276" w:type="dxa"/>
                </w:tcPr>
                <w:p w14:paraId="4D17EE73"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209" w:type="dxa"/>
                </w:tcPr>
                <w:p w14:paraId="2A239D14" w14:textId="77777777" w:rsidR="001D47AF" w:rsidRPr="00012164" w:rsidRDefault="001D47AF" w:rsidP="00C846F0">
                  <w:pPr>
                    <w:pStyle w:val="Caption"/>
                    <w:keepNext/>
                    <w:rPr>
                      <w:b w:val="0"/>
                      <w:bCs w:val="0"/>
                      <w:noProof/>
                      <w:sz w:val="22"/>
                      <w:szCs w:val="22"/>
                      <w:lang w:val="sr-Cyrl-ME"/>
                    </w:rPr>
                  </w:pPr>
                  <w:r w:rsidRPr="00012164">
                    <w:rPr>
                      <w:b w:val="0"/>
                      <w:bCs w:val="0"/>
                      <w:sz w:val="22"/>
                      <w:szCs w:val="22"/>
                      <w:lang w:val="sr-Cyrl-ME"/>
                    </w:rPr>
                    <w:t>Вредност</w:t>
                  </w:r>
                </w:p>
              </w:tc>
            </w:tr>
            <w:tr w:rsidR="001D47AF" w:rsidRPr="00012164" w14:paraId="6343237A" w14:textId="77777777" w:rsidTr="00012A22">
              <w:trPr>
                <w:trHeight w:val="170"/>
              </w:trPr>
              <w:tc>
                <w:tcPr>
                  <w:tcW w:w="1146" w:type="dxa"/>
                </w:tcPr>
                <w:p w14:paraId="48C93274"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76" w:type="dxa"/>
                </w:tcPr>
                <w:p w14:paraId="69A164EE"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reddit.com</w:t>
                  </w:r>
                </w:p>
              </w:tc>
              <w:tc>
                <w:tcPr>
                  <w:tcW w:w="1209" w:type="dxa"/>
                </w:tcPr>
                <w:p w14:paraId="6FA9E1AA"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0.825465</w:t>
                  </w:r>
                </w:p>
              </w:tc>
            </w:tr>
            <w:tr w:rsidR="001D47AF" w:rsidRPr="00012164" w14:paraId="6702BBCC" w14:textId="77777777" w:rsidTr="00012A22">
              <w:trPr>
                <w:trHeight w:val="170"/>
              </w:trPr>
              <w:tc>
                <w:tcPr>
                  <w:tcW w:w="1146" w:type="dxa"/>
                </w:tcPr>
                <w:p w14:paraId="21B4EEBE"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76" w:type="dxa"/>
                </w:tcPr>
                <w:p w14:paraId="3537A652"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 xml:space="preserve">politics  </w:t>
                  </w:r>
                </w:p>
              </w:tc>
              <w:tc>
                <w:tcPr>
                  <w:tcW w:w="1209" w:type="dxa"/>
                </w:tcPr>
                <w:p w14:paraId="32F47394"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0.198943</w:t>
                  </w:r>
                </w:p>
              </w:tc>
            </w:tr>
            <w:tr w:rsidR="001D47AF" w:rsidRPr="00012164" w14:paraId="03F1EE5E" w14:textId="77777777" w:rsidTr="00012A22">
              <w:trPr>
                <w:trHeight w:val="170"/>
              </w:trPr>
              <w:tc>
                <w:tcPr>
                  <w:tcW w:w="1146" w:type="dxa"/>
                </w:tcPr>
                <w:p w14:paraId="6EEB6270"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76" w:type="dxa"/>
                </w:tcPr>
                <w:p w14:paraId="572C6104"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pics</w:t>
                  </w:r>
                </w:p>
              </w:tc>
              <w:tc>
                <w:tcPr>
                  <w:tcW w:w="1209" w:type="dxa"/>
                </w:tcPr>
                <w:p w14:paraId="5C92B9E2"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0.178438</w:t>
                  </w:r>
                </w:p>
              </w:tc>
            </w:tr>
            <w:tr w:rsidR="001D47AF" w:rsidRPr="00012164" w14:paraId="5BBBB276" w14:textId="77777777" w:rsidTr="00012A22">
              <w:trPr>
                <w:trHeight w:val="177"/>
              </w:trPr>
              <w:tc>
                <w:tcPr>
                  <w:tcW w:w="1146" w:type="dxa"/>
                </w:tcPr>
                <w:p w14:paraId="735248C3"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76" w:type="dxa"/>
                </w:tcPr>
                <w:p w14:paraId="36BE5F05"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funny</w:t>
                  </w:r>
                </w:p>
              </w:tc>
              <w:tc>
                <w:tcPr>
                  <w:tcW w:w="1209" w:type="dxa"/>
                </w:tcPr>
                <w:p w14:paraId="40501829"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0.170167</w:t>
                  </w:r>
                </w:p>
              </w:tc>
            </w:tr>
            <w:tr w:rsidR="001D47AF" w:rsidRPr="00012164" w14:paraId="66CA2E26" w14:textId="77777777" w:rsidTr="00012A22">
              <w:trPr>
                <w:trHeight w:val="170"/>
              </w:trPr>
              <w:tc>
                <w:tcPr>
                  <w:tcW w:w="1146" w:type="dxa"/>
                </w:tcPr>
                <w:p w14:paraId="4ABA4357" w14:textId="77777777" w:rsidR="001D47AF" w:rsidRPr="00012164" w:rsidRDefault="001D47A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76" w:type="dxa"/>
                </w:tcPr>
                <w:p w14:paraId="66B63EB7"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science</w:t>
                  </w:r>
                </w:p>
              </w:tc>
              <w:tc>
                <w:tcPr>
                  <w:tcW w:w="1209" w:type="dxa"/>
                </w:tcPr>
                <w:p w14:paraId="7890D1B6" w14:textId="77777777" w:rsidR="001D47AF" w:rsidRPr="00925EF2" w:rsidRDefault="001D47AF" w:rsidP="00C846F0">
                  <w:pPr>
                    <w:pStyle w:val="Caption"/>
                    <w:keepNext/>
                    <w:rPr>
                      <w:b w:val="0"/>
                      <w:bCs w:val="0"/>
                      <w:noProof/>
                      <w:sz w:val="22"/>
                      <w:szCs w:val="22"/>
                      <w:lang w:val="sr-Cyrl-ME"/>
                    </w:rPr>
                  </w:pPr>
                  <w:r w:rsidRPr="00925EF2">
                    <w:rPr>
                      <w:b w:val="0"/>
                      <w:bCs w:val="0"/>
                      <w:noProof/>
                      <w:sz w:val="22"/>
                      <w:szCs w:val="22"/>
                      <w:lang w:val="sr-Latn-RS"/>
                    </w:rPr>
                    <w:t>0.165754</w:t>
                  </w:r>
                </w:p>
              </w:tc>
            </w:tr>
          </w:tbl>
          <w:p w14:paraId="75594B88" w14:textId="77777777" w:rsidR="001D47AF" w:rsidRPr="00012164" w:rsidRDefault="001D47AF" w:rsidP="00C846F0">
            <w:pPr>
              <w:pStyle w:val="Caption"/>
              <w:keepNext/>
              <w:rPr>
                <w:noProof/>
                <w:sz w:val="22"/>
                <w:szCs w:val="22"/>
                <w:lang w:val="sr-Cyrl-ME"/>
              </w:rPr>
            </w:pPr>
          </w:p>
        </w:tc>
        <w:tc>
          <w:tcPr>
            <w:tcW w:w="222" w:type="dxa"/>
          </w:tcPr>
          <w:p w14:paraId="7DB3978A" w14:textId="77777777" w:rsidR="001D47AF" w:rsidRPr="00012164" w:rsidRDefault="001D47AF" w:rsidP="00C846F0">
            <w:pPr>
              <w:pStyle w:val="Caption"/>
              <w:keepNext/>
              <w:rPr>
                <w:noProof/>
                <w:sz w:val="22"/>
                <w:szCs w:val="22"/>
                <w:lang w:val="sr-Cyrl-ME"/>
              </w:rPr>
            </w:pPr>
          </w:p>
        </w:tc>
      </w:tr>
    </w:tbl>
    <w:p w14:paraId="423140A6" w14:textId="214F0F3B" w:rsidR="001D47AF" w:rsidRDefault="001D47AF" w:rsidP="00C846F0">
      <w:pPr>
        <w:pStyle w:val="Osnovnitekst"/>
        <w:spacing w:line="240" w:lineRule="auto"/>
        <w:ind w:left="644" w:firstLine="0"/>
        <w:rPr>
          <w:lang w:val="sr-Cyrl-ME"/>
        </w:rPr>
      </w:pPr>
    </w:p>
    <w:p w14:paraId="773AC12F" w14:textId="08C0C8EE" w:rsidR="0016784E" w:rsidRPr="0016784E" w:rsidRDefault="004743D6" w:rsidP="007C0C12">
      <w:pPr>
        <w:pStyle w:val="Osnovnitekst"/>
        <w:numPr>
          <w:ilvl w:val="0"/>
          <w:numId w:val="6"/>
        </w:numPr>
        <w:spacing w:line="240" w:lineRule="auto"/>
        <w:rPr>
          <w:lang w:val="sr-Cyrl-ME"/>
        </w:rPr>
      </w:pPr>
      <w:r w:rsidRPr="004743D6">
        <w:rPr>
          <w:lang w:val="sr-Cyrl-ME"/>
        </w:rPr>
        <w:t xml:space="preserve">10 чворова гигантске компоненте </w:t>
      </w:r>
      <w:r w:rsidR="00FF2AAC" w:rsidRPr="008B0E81">
        <w:t>SNet</w:t>
      </w:r>
      <w:r w:rsidRPr="004743D6">
        <w:rPr>
          <w:lang w:val="sr-Cyrl-ME"/>
        </w:rPr>
        <w:t xml:space="preserve"> мреже са највећом вредношћу композитног ранга</w:t>
      </w:r>
      <w:r>
        <w:rPr>
          <w:lang w:val="sr-Cyrl-ME"/>
        </w:rPr>
        <w:t xml:space="preserve"> </w:t>
      </w:r>
      <w:r w:rsidR="0016784E">
        <w:t xml:space="preserve"> </w:t>
      </w:r>
    </w:p>
    <w:tbl>
      <w:tblPr>
        <w:tblStyle w:val="TableGrid"/>
        <w:tblW w:w="0" w:type="auto"/>
        <w:tblInd w:w="643" w:type="dxa"/>
        <w:tblLook w:val="04A0" w:firstRow="1" w:lastRow="0" w:firstColumn="1" w:lastColumn="0" w:noHBand="0" w:noVBand="1"/>
      </w:tblPr>
      <w:tblGrid>
        <w:gridCol w:w="1235"/>
        <w:gridCol w:w="1426"/>
        <w:gridCol w:w="1210"/>
        <w:gridCol w:w="1210"/>
        <w:gridCol w:w="1210"/>
        <w:gridCol w:w="1216"/>
        <w:gridCol w:w="1478"/>
      </w:tblGrid>
      <w:tr w:rsidR="004743D6" w:rsidRPr="00F530AE" w14:paraId="19C60561" w14:textId="77777777" w:rsidTr="004743D6">
        <w:tc>
          <w:tcPr>
            <w:tcW w:w="1235" w:type="dxa"/>
          </w:tcPr>
          <w:p w14:paraId="42305F01" w14:textId="77777777" w:rsidR="004743D6" w:rsidRPr="00F530AE" w:rsidRDefault="004743D6" w:rsidP="00C846F0">
            <w:pPr>
              <w:pStyle w:val="ListParagraph"/>
              <w:ind w:left="0" w:firstLine="0"/>
              <w:rPr>
                <w:lang w:val="sr-Cyrl-ME"/>
              </w:rPr>
            </w:pPr>
            <w:r w:rsidRPr="00F530AE">
              <w:rPr>
                <w:lang w:val="sr-Cyrl-ME"/>
              </w:rPr>
              <w:t>Чвор</w:t>
            </w:r>
          </w:p>
        </w:tc>
        <w:tc>
          <w:tcPr>
            <w:tcW w:w="1426" w:type="dxa"/>
          </w:tcPr>
          <w:p w14:paraId="54B97A23" w14:textId="77777777" w:rsidR="004743D6" w:rsidRPr="00F530AE" w:rsidRDefault="004743D6" w:rsidP="00C846F0">
            <w:pPr>
              <w:pStyle w:val="ListParagraph"/>
              <w:ind w:left="0" w:firstLine="0"/>
              <w:rPr>
                <w:lang w:val="sr-Cyrl-ME"/>
              </w:rPr>
            </w:pPr>
            <w:r w:rsidRPr="00F530AE">
              <w:rPr>
                <w:lang w:val="sr-Cyrl-ME"/>
              </w:rPr>
              <w:t>Сабредит</w:t>
            </w:r>
          </w:p>
        </w:tc>
        <w:tc>
          <w:tcPr>
            <w:tcW w:w="1210" w:type="dxa"/>
          </w:tcPr>
          <w:p w14:paraId="6A8F6335" w14:textId="77777777" w:rsidR="004743D6" w:rsidRPr="00F530AE" w:rsidRDefault="004743D6" w:rsidP="00C846F0">
            <w:pPr>
              <w:pStyle w:val="ListParagraph"/>
              <w:ind w:left="0" w:firstLine="0"/>
              <w:rPr>
                <w:lang w:val="sr-Cyrl-ME"/>
              </w:rPr>
            </w:pPr>
            <w:r w:rsidRPr="00F530AE">
              <w:t xml:space="preserve">DC </w:t>
            </w:r>
            <w:r w:rsidRPr="00F530AE">
              <w:rPr>
                <w:lang w:val="sr-Cyrl-ME"/>
              </w:rPr>
              <w:t>ранг</w:t>
            </w:r>
          </w:p>
        </w:tc>
        <w:tc>
          <w:tcPr>
            <w:tcW w:w="1210" w:type="dxa"/>
          </w:tcPr>
          <w:p w14:paraId="19DDE7EF" w14:textId="77777777" w:rsidR="004743D6" w:rsidRPr="00F530AE" w:rsidRDefault="004743D6" w:rsidP="00C846F0">
            <w:pPr>
              <w:pStyle w:val="ListParagraph"/>
              <w:ind w:left="0" w:firstLine="0"/>
              <w:rPr>
                <w:lang w:val="sr-Cyrl-ME"/>
              </w:rPr>
            </w:pPr>
            <w:r w:rsidRPr="00F530AE">
              <w:t xml:space="preserve">CC </w:t>
            </w:r>
            <w:r w:rsidRPr="00F530AE">
              <w:rPr>
                <w:lang w:val="sr-Cyrl-ME"/>
              </w:rPr>
              <w:t>ранг</w:t>
            </w:r>
          </w:p>
        </w:tc>
        <w:tc>
          <w:tcPr>
            <w:tcW w:w="1210" w:type="dxa"/>
          </w:tcPr>
          <w:p w14:paraId="71178314" w14:textId="77777777" w:rsidR="004743D6" w:rsidRPr="00F530AE" w:rsidRDefault="004743D6" w:rsidP="00C846F0">
            <w:pPr>
              <w:pStyle w:val="ListParagraph"/>
              <w:ind w:left="0" w:firstLine="0"/>
              <w:rPr>
                <w:lang w:val="sr-Cyrl-ME"/>
              </w:rPr>
            </w:pPr>
            <w:r w:rsidRPr="00F530AE">
              <w:t xml:space="preserve">BC </w:t>
            </w:r>
            <w:r w:rsidRPr="00F530AE">
              <w:rPr>
                <w:lang w:val="sr-Cyrl-ME"/>
              </w:rPr>
              <w:t>ранг</w:t>
            </w:r>
          </w:p>
        </w:tc>
        <w:tc>
          <w:tcPr>
            <w:tcW w:w="1216" w:type="dxa"/>
          </w:tcPr>
          <w:p w14:paraId="2E0C8C81" w14:textId="77777777" w:rsidR="004743D6" w:rsidRPr="00F530AE" w:rsidRDefault="004743D6" w:rsidP="00C846F0">
            <w:pPr>
              <w:pStyle w:val="ListParagraph"/>
              <w:ind w:left="0" w:firstLine="0"/>
              <w:rPr>
                <w:lang w:val="sr-Cyrl-ME"/>
              </w:rPr>
            </w:pPr>
            <w:r w:rsidRPr="00F530AE">
              <w:t xml:space="preserve">EVC </w:t>
            </w:r>
            <w:r w:rsidRPr="00F530AE">
              <w:rPr>
                <w:lang w:val="sr-Cyrl-ME"/>
              </w:rPr>
              <w:t>ранг</w:t>
            </w:r>
          </w:p>
        </w:tc>
        <w:tc>
          <w:tcPr>
            <w:tcW w:w="1478" w:type="dxa"/>
          </w:tcPr>
          <w:p w14:paraId="3276FC9E" w14:textId="77777777" w:rsidR="004743D6" w:rsidRPr="00F530AE" w:rsidRDefault="004743D6" w:rsidP="00C846F0">
            <w:pPr>
              <w:pStyle w:val="ListParagraph"/>
              <w:ind w:left="0" w:firstLine="0"/>
            </w:pPr>
            <w:r w:rsidRPr="00F530AE">
              <w:rPr>
                <w:lang w:val="sr-Cyrl-ME"/>
              </w:rPr>
              <w:t>Композитни ранг</w:t>
            </w:r>
          </w:p>
        </w:tc>
      </w:tr>
      <w:tr w:rsidR="00E54601" w:rsidRPr="00F530AE" w14:paraId="4289A556" w14:textId="77777777" w:rsidTr="004743D6">
        <w:tc>
          <w:tcPr>
            <w:tcW w:w="1235" w:type="dxa"/>
          </w:tcPr>
          <w:p w14:paraId="5CC914C1" w14:textId="77777777" w:rsidR="00E54601" w:rsidRPr="00F530AE" w:rsidRDefault="00E54601" w:rsidP="00C846F0">
            <w:pPr>
              <w:pStyle w:val="ListParagraph"/>
              <w:ind w:left="0" w:firstLine="0"/>
              <w:rPr>
                <w:lang w:val="sr-Cyrl-ME"/>
              </w:rPr>
            </w:pPr>
            <w:r w:rsidRPr="00F530AE">
              <w:rPr>
                <w:noProof/>
              </w:rPr>
              <w:t>t5_6</w:t>
            </w:r>
          </w:p>
        </w:tc>
        <w:tc>
          <w:tcPr>
            <w:tcW w:w="1426" w:type="dxa"/>
          </w:tcPr>
          <w:p w14:paraId="292E2AFF" w14:textId="77777777" w:rsidR="00E54601" w:rsidRPr="00F530AE" w:rsidRDefault="00E54601" w:rsidP="00C846F0">
            <w:pPr>
              <w:pStyle w:val="ListParagraph"/>
              <w:ind w:left="0" w:firstLine="0"/>
              <w:rPr>
                <w:lang w:val="sr-Cyrl-ME"/>
              </w:rPr>
            </w:pPr>
            <w:r w:rsidRPr="00F530AE">
              <w:rPr>
                <w:noProof/>
              </w:rPr>
              <w:t xml:space="preserve">reddit.com  </w:t>
            </w:r>
          </w:p>
        </w:tc>
        <w:tc>
          <w:tcPr>
            <w:tcW w:w="1210" w:type="dxa"/>
          </w:tcPr>
          <w:p w14:paraId="6B344E47" w14:textId="334CAF3C" w:rsidR="00E54601" w:rsidRPr="00F530AE" w:rsidRDefault="00E54601" w:rsidP="00C846F0">
            <w:pPr>
              <w:pStyle w:val="ListParagraph"/>
              <w:ind w:left="0" w:firstLine="0"/>
              <w:rPr>
                <w:lang w:val="sr-Cyrl-ME"/>
              </w:rPr>
            </w:pPr>
            <w:r w:rsidRPr="00F530AE">
              <w:rPr>
                <w:noProof/>
                <w:lang w:val="sr-Cyrl-ME"/>
              </w:rPr>
              <w:t>1.0</w:t>
            </w:r>
          </w:p>
        </w:tc>
        <w:tc>
          <w:tcPr>
            <w:tcW w:w="1210" w:type="dxa"/>
          </w:tcPr>
          <w:p w14:paraId="50ABEB3C" w14:textId="558DA681" w:rsidR="00E54601" w:rsidRPr="00F530AE" w:rsidRDefault="00E54601" w:rsidP="00C846F0">
            <w:pPr>
              <w:pStyle w:val="ListParagraph"/>
              <w:ind w:left="0" w:firstLine="0"/>
              <w:rPr>
                <w:lang w:val="sr-Cyrl-ME"/>
              </w:rPr>
            </w:pPr>
            <w:r w:rsidRPr="00F530AE">
              <w:rPr>
                <w:noProof/>
                <w:lang w:val="sr-Cyrl-ME"/>
              </w:rPr>
              <w:t>1.0</w:t>
            </w:r>
          </w:p>
        </w:tc>
        <w:tc>
          <w:tcPr>
            <w:tcW w:w="1210" w:type="dxa"/>
          </w:tcPr>
          <w:p w14:paraId="6E6C36EF" w14:textId="4A919A23" w:rsidR="00E54601" w:rsidRPr="00F530AE" w:rsidRDefault="00A25C3F" w:rsidP="00C846F0">
            <w:pPr>
              <w:pStyle w:val="ListParagraph"/>
              <w:ind w:left="0" w:firstLine="0"/>
              <w:rPr>
                <w:lang w:val="sr-Cyrl-ME"/>
              </w:rPr>
            </w:pPr>
            <w:r>
              <w:rPr>
                <w:lang w:val="sr-Cyrl-ME"/>
              </w:rPr>
              <w:t>1.0</w:t>
            </w:r>
          </w:p>
        </w:tc>
        <w:tc>
          <w:tcPr>
            <w:tcW w:w="1216" w:type="dxa"/>
          </w:tcPr>
          <w:p w14:paraId="48845C5F" w14:textId="77777777" w:rsidR="00E54601" w:rsidRPr="00A40323" w:rsidRDefault="00E54601" w:rsidP="00C846F0">
            <w:pPr>
              <w:pStyle w:val="ListParagraph"/>
              <w:ind w:left="0" w:firstLine="0"/>
              <w:rPr>
                <w:lang w:val="sr-Cyrl-ME"/>
              </w:rPr>
            </w:pPr>
            <w:r w:rsidRPr="00A40323">
              <w:rPr>
                <w:noProof/>
                <w:lang w:val="sr-Cyrl-ME"/>
              </w:rPr>
              <w:t>1.0</w:t>
            </w:r>
          </w:p>
        </w:tc>
        <w:tc>
          <w:tcPr>
            <w:tcW w:w="1478" w:type="dxa"/>
          </w:tcPr>
          <w:p w14:paraId="18D87192" w14:textId="74ADCED9" w:rsidR="00E54601" w:rsidRPr="008D54FA" w:rsidRDefault="008D54FA" w:rsidP="00C846F0">
            <w:pPr>
              <w:pStyle w:val="ListParagraph"/>
              <w:ind w:left="0" w:firstLine="0"/>
              <w:rPr>
                <w:lang w:val="sr-Cyrl-ME"/>
              </w:rPr>
            </w:pPr>
            <w:r w:rsidRPr="008D54FA">
              <w:rPr>
                <w:noProof/>
                <w:lang w:val="sr-Latn-RS"/>
              </w:rPr>
              <w:t xml:space="preserve">1.0       </w:t>
            </w:r>
          </w:p>
        </w:tc>
      </w:tr>
      <w:tr w:rsidR="00E54601" w:rsidRPr="00F530AE" w14:paraId="528CEA05" w14:textId="77777777" w:rsidTr="004743D6">
        <w:tc>
          <w:tcPr>
            <w:tcW w:w="1235" w:type="dxa"/>
          </w:tcPr>
          <w:p w14:paraId="3598B008" w14:textId="5D76133D" w:rsidR="00E54601" w:rsidRPr="00F530AE" w:rsidRDefault="00E54601" w:rsidP="00C846F0">
            <w:pPr>
              <w:pStyle w:val="ListParagraph"/>
              <w:ind w:left="0" w:firstLine="0"/>
              <w:rPr>
                <w:lang w:val="sr-Cyrl-ME"/>
              </w:rPr>
            </w:pPr>
            <w:r w:rsidRPr="00F530AE">
              <w:rPr>
                <w:noProof/>
              </w:rPr>
              <w:t>t5_2qh16</w:t>
            </w:r>
          </w:p>
        </w:tc>
        <w:tc>
          <w:tcPr>
            <w:tcW w:w="1426" w:type="dxa"/>
          </w:tcPr>
          <w:p w14:paraId="3DA5E9F0" w14:textId="719975BD" w:rsidR="00E54601" w:rsidRPr="00F530AE" w:rsidRDefault="00E54601" w:rsidP="00C846F0">
            <w:pPr>
              <w:pStyle w:val="ListParagraph"/>
              <w:ind w:left="0" w:firstLine="0"/>
              <w:rPr>
                <w:lang w:val="sr-Cyrl-ME"/>
              </w:rPr>
            </w:pPr>
            <w:r w:rsidRPr="00F530AE">
              <w:rPr>
                <w:noProof/>
              </w:rPr>
              <w:t>technology</w:t>
            </w:r>
          </w:p>
        </w:tc>
        <w:tc>
          <w:tcPr>
            <w:tcW w:w="1210" w:type="dxa"/>
          </w:tcPr>
          <w:p w14:paraId="210C7D86" w14:textId="2535E316" w:rsidR="00E54601" w:rsidRPr="00F530AE" w:rsidRDefault="00E54601" w:rsidP="00C846F0">
            <w:pPr>
              <w:pStyle w:val="ListParagraph"/>
              <w:ind w:left="0" w:firstLine="0"/>
              <w:rPr>
                <w:lang w:val="sr-Cyrl-ME"/>
              </w:rPr>
            </w:pPr>
            <w:r w:rsidRPr="00F530AE">
              <w:rPr>
                <w:noProof/>
              </w:rPr>
              <w:t>2.0</w:t>
            </w:r>
          </w:p>
        </w:tc>
        <w:tc>
          <w:tcPr>
            <w:tcW w:w="1210" w:type="dxa"/>
          </w:tcPr>
          <w:p w14:paraId="77382F47" w14:textId="59FE2E32" w:rsidR="00E54601" w:rsidRPr="00F530AE" w:rsidRDefault="00E54601" w:rsidP="00C846F0">
            <w:pPr>
              <w:pStyle w:val="ListParagraph"/>
              <w:ind w:left="0" w:firstLine="0"/>
              <w:rPr>
                <w:lang w:val="sr-Cyrl-ME"/>
              </w:rPr>
            </w:pPr>
            <w:r w:rsidRPr="00F530AE">
              <w:rPr>
                <w:noProof/>
              </w:rPr>
              <w:t>2.0</w:t>
            </w:r>
          </w:p>
        </w:tc>
        <w:tc>
          <w:tcPr>
            <w:tcW w:w="1210" w:type="dxa"/>
          </w:tcPr>
          <w:p w14:paraId="417AC070" w14:textId="067244CE" w:rsidR="00E54601" w:rsidRPr="00F530AE" w:rsidRDefault="00A25C3F" w:rsidP="00C846F0">
            <w:pPr>
              <w:pStyle w:val="ListParagraph"/>
              <w:ind w:left="0" w:firstLine="0"/>
              <w:rPr>
                <w:lang w:val="sr-Cyrl-ME"/>
              </w:rPr>
            </w:pPr>
            <w:r>
              <w:rPr>
                <w:lang w:val="sr-Cyrl-ME"/>
              </w:rPr>
              <w:t>2.0</w:t>
            </w:r>
          </w:p>
        </w:tc>
        <w:tc>
          <w:tcPr>
            <w:tcW w:w="1216" w:type="dxa"/>
          </w:tcPr>
          <w:p w14:paraId="1D355617" w14:textId="12F6E82C" w:rsidR="00E54601" w:rsidRPr="00A40323" w:rsidRDefault="004478C9" w:rsidP="00C846F0">
            <w:pPr>
              <w:pStyle w:val="ListParagraph"/>
              <w:ind w:left="0" w:firstLine="0"/>
              <w:rPr>
                <w:lang w:val="sr-Cyrl-ME"/>
              </w:rPr>
            </w:pPr>
            <w:r w:rsidRPr="00A40323">
              <w:rPr>
                <w:noProof/>
                <w:lang w:val="sr-Latn-RS"/>
              </w:rPr>
              <w:t xml:space="preserve">6.0    </w:t>
            </w:r>
          </w:p>
        </w:tc>
        <w:tc>
          <w:tcPr>
            <w:tcW w:w="1478" w:type="dxa"/>
          </w:tcPr>
          <w:p w14:paraId="22347C2F" w14:textId="0F9D7921" w:rsidR="00E54601" w:rsidRPr="008D54FA" w:rsidRDefault="008D54FA" w:rsidP="00C846F0">
            <w:pPr>
              <w:pStyle w:val="ListParagraph"/>
              <w:ind w:left="0" w:firstLine="0"/>
              <w:rPr>
                <w:lang w:val="sr-Cyrl-ME"/>
              </w:rPr>
            </w:pPr>
            <w:r w:rsidRPr="008D54FA">
              <w:rPr>
                <w:noProof/>
                <w:lang w:val="sr-Latn-RS"/>
              </w:rPr>
              <w:t xml:space="preserve">48.0      </w:t>
            </w:r>
          </w:p>
        </w:tc>
      </w:tr>
      <w:tr w:rsidR="00E54601" w:rsidRPr="00F530AE" w14:paraId="0CCD6879" w14:textId="77777777" w:rsidTr="004743D6">
        <w:tc>
          <w:tcPr>
            <w:tcW w:w="1235" w:type="dxa"/>
          </w:tcPr>
          <w:p w14:paraId="02FA9E95" w14:textId="428092C9" w:rsidR="00E54601" w:rsidRPr="001925FD" w:rsidRDefault="00E54601" w:rsidP="00C846F0">
            <w:pPr>
              <w:pStyle w:val="ListParagraph"/>
              <w:ind w:left="0" w:firstLine="0"/>
              <w:rPr>
                <w:lang w:val="sr-Cyrl-ME"/>
              </w:rPr>
            </w:pPr>
            <w:r w:rsidRPr="001925FD">
              <w:rPr>
                <w:noProof/>
                <w:lang w:val="sr-Latn-RS"/>
              </w:rPr>
              <w:t>t5_2cneq</w:t>
            </w:r>
          </w:p>
        </w:tc>
        <w:tc>
          <w:tcPr>
            <w:tcW w:w="1426" w:type="dxa"/>
          </w:tcPr>
          <w:p w14:paraId="63A268A8" w14:textId="598BF55F" w:rsidR="00E54601" w:rsidRPr="001925FD" w:rsidRDefault="00E54601" w:rsidP="00C846F0">
            <w:pPr>
              <w:pStyle w:val="ListParagraph"/>
              <w:ind w:left="0" w:firstLine="0"/>
              <w:rPr>
                <w:lang w:val="sr-Cyrl-ME"/>
              </w:rPr>
            </w:pPr>
            <w:r w:rsidRPr="001925FD">
              <w:rPr>
                <w:noProof/>
                <w:lang w:val="sr-Latn-RS"/>
              </w:rPr>
              <w:t xml:space="preserve">politics   </w:t>
            </w:r>
          </w:p>
        </w:tc>
        <w:tc>
          <w:tcPr>
            <w:tcW w:w="1210" w:type="dxa"/>
          </w:tcPr>
          <w:p w14:paraId="6895ED84" w14:textId="315D5557" w:rsidR="00E54601" w:rsidRPr="00F530AE" w:rsidRDefault="00E54601" w:rsidP="00C846F0">
            <w:pPr>
              <w:pStyle w:val="ListParagraph"/>
              <w:ind w:left="0" w:firstLine="0"/>
              <w:rPr>
                <w:lang w:val="sr-Cyrl-ME"/>
              </w:rPr>
            </w:pPr>
            <w:r w:rsidRPr="00F530AE">
              <w:rPr>
                <w:lang w:val="sr-Cyrl-ME"/>
              </w:rPr>
              <w:t>3.0</w:t>
            </w:r>
          </w:p>
        </w:tc>
        <w:tc>
          <w:tcPr>
            <w:tcW w:w="1210" w:type="dxa"/>
          </w:tcPr>
          <w:p w14:paraId="5AC5D4CA" w14:textId="19484B31" w:rsidR="00E54601" w:rsidRPr="00F530AE" w:rsidRDefault="00E54601" w:rsidP="00C846F0">
            <w:pPr>
              <w:pStyle w:val="ListParagraph"/>
              <w:ind w:left="0" w:firstLine="0"/>
              <w:rPr>
                <w:lang w:val="sr-Cyrl-ME"/>
              </w:rPr>
            </w:pPr>
            <w:r w:rsidRPr="00F530AE">
              <w:rPr>
                <w:lang w:val="sr-Cyrl-ME"/>
              </w:rPr>
              <w:t>3.0</w:t>
            </w:r>
          </w:p>
        </w:tc>
        <w:tc>
          <w:tcPr>
            <w:tcW w:w="1210" w:type="dxa"/>
          </w:tcPr>
          <w:p w14:paraId="7281428A" w14:textId="7A0908A7" w:rsidR="00E54601" w:rsidRPr="00F530AE" w:rsidRDefault="00A25C3F" w:rsidP="00C846F0">
            <w:pPr>
              <w:pStyle w:val="ListParagraph"/>
              <w:ind w:left="0" w:firstLine="0"/>
              <w:rPr>
                <w:lang w:val="sr-Cyrl-ME"/>
              </w:rPr>
            </w:pPr>
            <w:r>
              <w:rPr>
                <w:lang w:val="sr-Cyrl-ME"/>
              </w:rPr>
              <w:t>4.0</w:t>
            </w:r>
          </w:p>
        </w:tc>
        <w:tc>
          <w:tcPr>
            <w:tcW w:w="1216" w:type="dxa"/>
          </w:tcPr>
          <w:p w14:paraId="63E29D52" w14:textId="3C2E0818" w:rsidR="00E54601" w:rsidRPr="00A40323" w:rsidRDefault="004478C9" w:rsidP="00C846F0">
            <w:pPr>
              <w:pStyle w:val="ListParagraph"/>
              <w:ind w:left="0" w:firstLine="0"/>
              <w:rPr>
                <w:lang w:val="sr-Cyrl-ME"/>
              </w:rPr>
            </w:pPr>
            <w:r w:rsidRPr="00A40323">
              <w:rPr>
                <w:noProof/>
                <w:lang w:val="sr-Latn-RS"/>
              </w:rPr>
              <w:t xml:space="preserve">2.0    </w:t>
            </w:r>
          </w:p>
        </w:tc>
        <w:tc>
          <w:tcPr>
            <w:tcW w:w="1478" w:type="dxa"/>
          </w:tcPr>
          <w:p w14:paraId="07BA2FEE" w14:textId="7C5E435D" w:rsidR="00E54601" w:rsidRPr="008D54FA" w:rsidRDefault="008D54FA" w:rsidP="00C846F0">
            <w:pPr>
              <w:pStyle w:val="ListParagraph"/>
              <w:ind w:left="0" w:firstLine="0"/>
              <w:rPr>
                <w:lang w:val="sr-Cyrl-ME"/>
              </w:rPr>
            </w:pPr>
            <w:r w:rsidRPr="008D54FA">
              <w:rPr>
                <w:noProof/>
                <w:lang w:val="sr-Latn-RS"/>
              </w:rPr>
              <w:t xml:space="preserve">72.0      </w:t>
            </w:r>
          </w:p>
        </w:tc>
      </w:tr>
      <w:tr w:rsidR="00E54601" w:rsidRPr="00F530AE" w14:paraId="6B907CAF" w14:textId="77777777" w:rsidTr="004743D6">
        <w:tc>
          <w:tcPr>
            <w:tcW w:w="1235" w:type="dxa"/>
          </w:tcPr>
          <w:p w14:paraId="3F2DA779" w14:textId="11CEE03A" w:rsidR="00E54601" w:rsidRPr="003370DB" w:rsidRDefault="00E54601" w:rsidP="00C846F0">
            <w:pPr>
              <w:pStyle w:val="ListParagraph"/>
              <w:ind w:left="0" w:firstLine="0"/>
              <w:rPr>
                <w:lang w:val="sr-Cyrl-ME"/>
              </w:rPr>
            </w:pPr>
            <w:r w:rsidRPr="003370DB">
              <w:rPr>
                <w:noProof/>
                <w:lang w:val="sr-Latn-RS"/>
              </w:rPr>
              <w:t>t5_2qh0u</w:t>
            </w:r>
          </w:p>
        </w:tc>
        <w:tc>
          <w:tcPr>
            <w:tcW w:w="1426" w:type="dxa"/>
          </w:tcPr>
          <w:p w14:paraId="557EABAA" w14:textId="487CD0D6" w:rsidR="00E54601" w:rsidRPr="003370DB" w:rsidRDefault="00E54601" w:rsidP="00C846F0">
            <w:pPr>
              <w:pStyle w:val="ListParagraph"/>
              <w:ind w:left="0" w:firstLine="0"/>
              <w:rPr>
                <w:lang w:val="sr-Cyrl-ME"/>
              </w:rPr>
            </w:pPr>
            <w:r w:rsidRPr="003370DB">
              <w:rPr>
                <w:noProof/>
                <w:lang w:val="sr-Latn-RS"/>
              </w:rPr>
              <w:t xml:space="preserve">pics     </w:t>
            </w:r>
          </w:p>
        </w:tc>
        <w:tc>
          <w:tcPr>
            <w:tcW w:w="1210" w:type="dxa"/>
          </w:tcPr>
          <w:p w14:paraId="778C895F" w14:textId="5B9CF07F" w:rsidR="00E54601" w:rsidRPr="00F530AE" w:rsidRDefault="00E54601" w:rsidP="00C846F0">
            <w:pPr>
              <w:pStyle w:val="ListParagraph"/>
              <w:ind w:left="0" w:firstLine="0"/>
              <w:rPr>
                <w:lang w:val="sr-Cyrl-ME"/>
              </w:rPr>
            </w:pPr>
            <w:r w:rsidRPr="00F530AE">
              <w:rPr>
                <w:lang w:val="sr-Cyrl-ME"/>
              </w:rPr>
              <w:t>4.0</w:t>
            </w:r>
          </w:p>
        </w:tc>
        <w:tc>
          <w:tcPr>
            <w:tcW w:w="1210" w:type="dxa"/>
          </w:tcPr>
          <w:p w14:paraId="657F01F0" w14:textId="1CBB2E15" w:rsidR="00E54601" w:rsidRPr="00F530AE" w:rsidRDefault="00E54601" w:rsidP="00C846F0">
            <w:pPr>
              <w:pStyle w:val="ListParagraph"/>
              <w:ind w:left="0" w:firstLine="0"/>
              <w:rPr>
                <w:lang w:val="sr-Cyrl-ME"/>
              </w:rPr>
            </w:pPr>
            <w:r w:rsidRPr="00F530AE">
              <w:rPr>
                <w:lang w:val="sr-Cyrl-ME"/>
              </w:rPr>
              <w:t>4.0</w:t>
            </w:r>
          </w:p>
        </w:tc>
        <w:tc>
          <w:tcPr>
            <w:tcW w:w="1210" w:type="dxa"/>
          </w:tcPr>
          <w:p w14:paraId="547A3AEA" w14:textId="00F7BCD7" w:rsidR="00E54601" w:rsidRPr="00F530AE" w:rsidRDefault="00A25C3F" w:rsidP="00C846F0">
            <w:pPr>
              <w:pStyle w:val="ListParagraph"/>
              <w:ind w:left="0" w:firstLine="0"/>
              <w:rPr>
                <w:lang w:val="sr-Cyrl-ME"/>
              </w:rPr>
            </w:pPr>
            <w:r>
              <w:rPr>
                <w:lang w:val="sr-Cyrl-ME"/>
              </w:rPr>
              <w:t>7.0</w:t>
            </w:r>
          </w:p>
        </w:tc>
        <w:tc>
          <w:tcPr>
            <w:tcW w:w="1216" w:type="dxa"/>
          </w:tcPr>
          <w:p w14:paraId="7032FDF8" w14:textId="04E190B6" w:rsidR="00E54601" w:rsidRPr="00A40323" w:rsidRDefault="004478C9" w:rsidP="00C846F0">
            <w:pPr>
              <w:pStyle w:val="ListParagraph"/>
              <w:ind w:left="0" w:firstLine="0"/>
              <w:rPr>
                <w:lang w:val="sr-Cyrl-ME"/>
              </w:rPr>
            </w:pPr>
            <w:r w:rsidRPr="00A40323">
              <w:rPr>
                <w:noProof/>
                <w:lang w:val="sr-Latn-RS"/>
              </w:rPr>
              <w:t xml:space="preserve">3.0    </w:t>
            </w:r>
          </w:p>
        </w:tc>
        <w:tc>
          <w:tcPr>
            <w:tcW w:w="1478" w:type="dxa"/>
          </w:tcPr>
          <w:p w14:paraId="6F460090" w14:textId="50858E52" w:rsidR="00E54601" w:rsidRPr="008D54FA" w:rsidRDefault="008D54FA" w:rsidP="00C846F0">
            <w:pPr>
              <w:pStyle w:val="ListParagraph"/>
              <w:ind w:left="0" w:firstLine="0"/>
              <w:rPr>
                <w:lang w:val="sr-Cyrl-ME"/>
              </w:rPr>
            </w:pPr>
            <w:r w:rsidRPr="008D54FA">
              <w:rPr>
                <w:noProof/>
                <w:lang w:val="sr-Latn-RS"/>
              </w:rPr>
              <w:t xml:space="preserve">336.0      </w:t>
            </w:r>
          </w:p>
        </w:tc>
      </w:tr>
      <w:tr w:rsidR="00E54601" w:rsidRPr="00F530AE" w14:paraId="31EA84CF" w14:textId="77777777" w:rsidTr="004743D6">
        <w:tc>
          <w:tcPr>
            <w:tcW w:w="1235" w:type="dxa"/>
          </w:tcPr>
          <w:p w14:paraId="210C46D4" w14:textId="1E44DA92" w:rsidR="00E54601" w:rsidRPr="00DC78A0" w:rsidRDefault="00E54601" w:rsidP="00C846F0">
            <w:pPr>
              <w:pStyle w:val="ListParagraph"/>
              <w:ind w:left="0" w:firstLine="0"/>
              <w:rPr>
                <w:lang w:val="sr-Cyrl-ME"/>
              </w:rPr>
            </w:pPr>
            <w:r w:rsidRPr="00DC78A0">
              <w:rPr>
                <w:noProof/>
                <w:lang w:val="sr-Latn-RS"/>
              </w:rPr>
              <w:t xml:space="preserve">t5_2qh33 </w:t>
            </w:r>
          </w:p>
        </w:tc>
        <w:tc>
          <w:tcPr>
            <w:tcW w:w="1426" w:type="dxa"/>
          </w:tcPr>
          <w:p w14:paraId="6F05F33A" w14:textId="5CB9ED4C" w:rsidR="00E54601" w:rsidRPr="00DC78A0" w:rsidRDefault="00E54601" w:rsidP="00C846F0">
            <w:pPr>
              <w:pStyle w:val="ListParagraph"/>
              <w:ind w:left="0" w:firstLine="0"/>
              <w:rPr>
                <w:lang w:val="sr-Cyrl-ME"/>
              </w:rPr>
            </w:pPr>
            <w:r w:rsidRPr="00DC78A0">
              <w:rPr>
                <w:noProof/>
                <w:lang w:val="sr-Latn-RS"/>
              </w:rPr>
              <w:t xml:space="preserve">funny     </w:t>
            </w:r>
          </w:p>
        </w:tc>
        <w:tc>
          <w:tcPr>
            <w:tcW w:w="1210" w:type="dxa"/>
          </w:tcPr>
          <w:p w14:paraId="5250EB76" w14:textId="0E9DBE16" w:rsidR="00E54601" w:rsidRPr="00F530AE" w:rsidRDefault="00E54601" w:rsidP="00C846F0">
            <w:pPr>
              <w:pStyle w:val="ListParagraph"/>
              <w:ind w:left="0" w:firstLine="0"/>
              <w:rPr>
                <w:lang w:val="sr-Cyrl-ME"/>
              </w:rPr>
            </w:pPr>
            <w:r w:rsidRPr="00F530AE">
              <w:rPr>
                <w:lang w:val="sr-Cyrl-ME"/>
              </w:rPr>
              <w:t>5.0</w:t>
            </w:r>
          </w:p>
        </w:tc>
        <w:tc>
          <w:tcPr>
            <w:tcW w:w="1210" w:type="dxa"/>
          </w:tcPr>
          <w:p w14:paraId="0565DD38" w14:textId="5F7C67DF" w:rsidR="00E54601" w:rsidRPr="00F530AE" w:rsidRDefault="00E54601" w:rsidP="00C846F0">
            <w:pPr>
              <w:pStyle w:val="ListParagraph"/>
              <w:ind w:left="0" w:firstLine="0"/>
              <w:rPr>
                <w:lang w:val="sr-Cyrl-ME"/>
              </w:rPr>
            </w:pPr>
            <w:r w:rsidRPr="00F530AE">
              <w:rPr>
                <w:lang w:val="sr-Cyrl-ME"/>
              </w:rPr>
              <w:t>5.0</w:t>
            </w:r>
          </w:p>
        </w:tc>
        <w:tc>
          <w:tcPr>
            <w:tcW w:w="1210" w:type="dxa"/>
          </w:tcPr>
          <w:p w14:paraId="2FE46E88" w14:textId="5D5F6B2E" w:rsidR="00E54601" w:rsidRPr="00F530AE" w:rsidRDefault="00A25C3F" w:rsidP="00C846F0">
            <w:pPr>
              <w:pStyle w:val="ListParagraph"/>
              <w:ind w:left="0" w:firstLine="0"/>
              <w:rPr>
                <w:lang w:val="sr-Cyrl-ME"/>
              </w:rPr>
            </w:pPr>
            <w:r>
              <w:rPr>
                <w:lang w:val="sr-Cyrl-ME"/>
              </w:rPr>
              <w:t>9.0</w:t>
            </w:r>
          </w:p>
        </w:tc>
        <w:tc>
          <w:tcPr>
            <w:tcW w:w="1216" w:type="dxa"/>
          </w:tcPr>
          <w:p w14:paraId="6971324B" w14:textId="51596DFC" w:rsidR="00E54601" w:rsidRPr="00A40323" w:rsidRDefault="004478C9" w:rsidP="00C846F0">
            <w:pPr>
              <w:pStyle w:val="ListParagraph"/>
              <w:ind w:left="0" w:firstLine="0"/>
              <w:rPr>
                <w:lang w:val="sr-Cyrl-ME"/>
              </w:rPr>
            </w:pPr>
            <w:r w:rsidRPr="00A40323">
              <w:rPr>
                <w:noProof/>
                <w:lang w:val="sr-Latn-RS"/>
              </w:rPr>
              <w:t xml:space="preserve">4.0    </w:t>
            </w:r>
          </w:p>
        </w:tc>
        <w:tc>
          <w:tcPr>
            <w:tcW w:w="1478" w:type="dxa"/>
          </w:tcPr>
          <w:p w14:paraId="36A34DC0" w14:textId="7842DF7C" w:rsidR="00E54601" w:rsidRPr="008D54FA" w:rsidRDefault="008D54FA" w:rsidP="00C846F0">
            <w:pPr>
              <w:pStyle w:val="ListParagraph"/>
              <w:ind w:left="0" w:firstLine="0"/>
              <w:rPr>
                <w:lang w:val="sr-Cyrl-ME"/>
              </w:rPr>
            </w:pPr>
            <w:r w:rsidRPr="008D54FA">
              <w:rPr>
                <w:noProof/>
                <w:lang w:val="sr-Latn-RS"/>
              </w:rPr>
              <w:t xml:space="preserve">900.0      </w:t>
            </w:r>
          </w:p>
        </w:tc>
      </w:tr>
      <w:tr w:rsidR="00E54601" w:rsidRPr="00F530AE" w14:paraId="5592FC8B" w14:textId="77777777" w:rsidTr="004743D6">
        <w:tc>
          <w:tcPr>
            <w:tcW w:w="1235" w:type="dxa"/>
          </w:tcPr>
          <w:p w14:paraId="0CF5CCAC" w14:textId="2A02AA56" w:rsidR="00E54601" w:rsidRPr="00DC78A0" w:rsidRDefault="00E54601" w:rsidP="00C846F0">
            <w:pPr>
              <w:pStyle w:val="ListParagraph"/>
              <w:ind w:left="0" w:firstLine="0"/>
              <w:rPr>
                <w:lang w:val="sr-Cyrl-ME"/>
              </w:rPr>
            </w:pPr>
            <w:r w:rsidRPr="00DC78A0">
              <w:rPr>
                <w:noProof/>
                <w:lang w:val="sr-Latn-RS"/>
              </w:rPr>
              <w:t xml:space="preserve">t5_mouw  </w:t>
            </w:r>
          </w:p>
        </w:tc>
        <w:tc>
          <w:tcPr>
            <w:tcW w:w="1426" w:type="dxa"/>
          </w:tcPr>
          <w:p w14:paraId="4CB9A34C" w14:textId="0C85918E" w:rsidR="00E54601" w:rsidRPr="00DC78A0" w:rsidRDefault="00E54601" w:rsidP="00C846F0">
            <w:pPr>
              <w:pStyle w:val="ListParagraph"/>
              <w:ind w:left="0" w:firstLine="0"/>
              <w:rPr>
                <w:lang w:val="sr-Cyrl-ME"/>
              </w:rPr>
            </w:pPr>
            <w:r w:rsidRPr="00DC78A0">
              <w:rPr>
                <w:noProof/>
                <w:lang w:val="sr-Latn-RS"/>
              </w:rPr>
              <w:t xml:space="preserve">science    </w:t>
            </w:r>
          </w:p>
        </w:tc>
        <w:tc>
          <w:tcPr>
            <w:tcW w:w="1210" w:type="dxa"/>
          </w:tcPr>
          <w:p w14:paraId="08BA7906" w14:textId="040A9A30" w:rsidR="00E54601" w:rsidRPr="00F530AE" w:rsidRDefault="00E54601" w:rsidP="00C846F0">
            <w:pPr>
              <w:pStyle w:val="ListParagraph"/>
              <w:ind w:left="0" w:firstLine="0"/>
              <w:rPr>
                <w:lang w:val="sr-Cyrl-ME"/>
              </w:rPr>
            </w:pPr>
            <w:r w:rsidRPr="00F530AE">
              <w:rPr>
                <w:lang w:val="sr-Cyrl-ME"/>
              </w:rPr>
              <w:t>6.0</w:t>
            </w:r>
          </w:p>
        </w:tc>
        <w:tc>
          <w:tcPr>
            <w:tcW w:w="1210" w:type="dxa"/>
          </w:tcPr>
          <w:p w14:paraId="74C1898F" w14:textId="04477ECD" w:rsidR="00E54601" w:rsidRPr="00F530AE" w:rsidRDefault="00E54601" w:rsidP="00C846F0">
            <w:pPr>
              <w:pStyle w:val="ListParagraph"/>
              <w:ind w:left="0" w:firstLine="0"/>
              <w:rPr>
                <w:lang w:val="sr-Cyrl-ME"/>
              </w:rPr>
            </w:pPr>
            <w:r w:rsidRPr="00F530AE">
              <w:rPr>
                <w:lang w:val="sr-Cyrl-ME"/>
              </w:rPr>
              <w:t>6.0</w:t>
            </w:r>
          </w:p>
        </w:tc>
        <w:tc>
          <w:tcPr>
            <w:tcW w:w="1210" w:type="dxa"/>
          </w:tcPr>
          <w:p w14:paraId="3FC71D7F" w14:textId="7965B99F" w:rsidR="00E54601" w:rsidRPr="00F530AE" w:rsidRDefault="00A25C3F" w:rsidP="00C846F0">
            <w:pPr>
              <w:pStyle w:val="ListParagraph"/>
              <w:ind w:left="0" w:firstLine="0"/>
              <w:rPr>
                <w:lang w:val="sr-Cyrl-ME"/>
              </w:rPr>
            </w:pPr>
            <w:r>
              <w:rPr>
                <w:noProof/>
                <w:lang w:val="sr-Cyrl-ME"/>
              </w:rPr>
              <w:t>1</w:t>
            </w:r>
            <w:r w:rsidR="00E54601" w:rsidRPr="00F530AE">
              <w:rPr>
                <w:noProof/>
              </w:rPr>
              <w:t>0.0</w:t>
            </w:r>
          </w:p>
        </w:tc>
        <w:tc>
          <w:tcPr>
            <w:tcW w:w="1216" w:type="dxa"/>
          </w:tcPr>
          <w:p w14:paraId="54C3765D" w14:textId="4E8896A0" w:rsidR="00E54601" w:rsidRPr="00A40323" w:rsidRDefault="004478C9" w:rsidP="00C846F0">
            <w:pPr>
              <w:pStyle w:val="ListParagraph"/>
              <w:ind w:left="0" w:firstLine="0"/>
              <w:rPr>
                <w:lang w:val="sr-Cyrl-ME"/>
              </w:rPr>
            </w:pPr>
            <w:r w:rsidRPr="00A40323">
              <w:rPr>
                <w:noProof/>
                <w:lang w:val="sr-Latn-RS"/>
              </w:rPr>
              <w:t xml:space="preserve">5.0    </w:t>
            </w:r>
          </w:p>
        </w:tc>
        <w:tc>
          <w:tcPr>
            <w:tcW w:w="1478" w:type="dxa"/>
          </w:tcPr>
          <w:p w14:paraId="69A0B6D5" w14:textId="1A98D28D" w:rsidR="00E54601" w:rsidRPr="008D54FA" w:rsidRDefault="008D54FA" w:rsidP="00C846F0">
            <w:pPr>
              <w:pStyle w:val="ListParagraph"/>
              <w:ind w:left="0" w:firstLine="0"/>
              <w:rPr>
                <w:lang w:val="sr-Cyrl-ME"/>
              </w:rPr>
            </w:pPr>
            <w:r w:rsidRPr="008D54FA">
              <w:rPr>
                <w:noProof/>
                <w:lang w:val="sr-Latn-RS"/>
              </w:rPr>
              <w:t xml:space="preserve">1800.0     </w:t>
            </w:r>
          </w:p>
        </w:tc>
      </w:tr>
      <w:tr w:rsidR="00E54601" w:rsidRPr="00F530AE" w14:paraId="13249898" w14:textId="77777777" w:rsidTr="004743D6">
        <w:tc>
          <w:tcPr>
            <w:tcW w:w="1235" w:type="dxa"/>
          </w:tcPr>
          <w:p w14:paraId="02EF414F" w14:textId="77777777" w:rsidR="00E54601" w:rsidRPr="00F530AE" w:rsidRDefault="00E54601" w:rsidP="00C846F0">
            <w:pPr>
              <w:pStyle w:val="ListParagraph"/>
              <w:ind w:left="0" w:firstLine="0"/>
              <w:rPr>
                <w:lang w:val="sr-Cyrl-ME"/>
              </w:rPr>
            </w:pPr>
            <w:r w:rsidRPr="00F530AE">
              <w:rPr>
                <w:noProof/>
              </w:rPr>
              <w:t>t5_2qh13</w:t>
            </w:r>
          </w:p>
        </w:tc>
        <w:tc>
          <w:tcPr>
            <w:tcW w:w="1426" w:type="dxa"/>
          </w:tcPr>
          <w:p w14:paraId="2FA91AE3" w14:textId="77777777" w:rsidR="00E54601" w:rsidRPr="00F530AE" w:rsidRDefault="00E54601" w:rsidP="00C846F0">
            <w:pPr>
              <w:pStyle w:val="ListParagraph"/>
              <w:ind w:left="0" w:firstLine="0"/>
              <w:rPr>
                <w:lang w:val="sr-Cyrl-ME"/>
              </w:rPr>
            </w:pPr>
            <w:r w:rsidRPr="00F530AE">
              <w:rPr>
                <w:noProof/>
              </w:rPr>
              <w:t>worldnews</w:t>
            </w:r>
          </w:p>
        </w:tc>
        <w:tc>
          <w:tcPr>
            <w:tcW w:w="1210" w:type="dxa"/>
          </w:tcPr>
          <w:p w14:paraId="0579503C" w14:textId="4B607F84" w:rsidR="00E54601" w:rsidRPr="00F530AE" w:rsidRDefault="00E54601" w:rsidP="00C846F0">
            <w:pPr>
              <w:pStyle w:val="ListParagraph"/>
              <w:ind w:left="0" w:firstLine="0"/>
              <w:rPr>
                <w:lang w:val="sr-Cyrl-ME"/>
              </w:rPr>
            </w:pPr>
            <w:r w:rsidRPr="00F530AE">
              <w:rPr>
                <w:lang w:val="sr-Cyrl-ME"/>
              </w:rPr>
              <w:t>7.0</w:t>
            </w:r>
          </w:p>
        </w:tc>
        <w:tc>
          <w:tcPr>
            <w:tcW w:w="1210" w:type="dxa"/>
          </w:tcPr>
          <w:p w14:paraId="1A07C925" w14:textId="10E755A0" w:rsidR="00E54601" w:rsidRPr="00F530AE" w:rsidRDefault="00E54601" w:rsidP="00C846F0">
            <w:pPr>
              <w:pStyle w:val="ListParagraph"/>
              <w:ind w:left="0" w:firstLine="0"/>
              <w:rPr>
                <w:lang w:val="sr-Cyrl-ME"/>
              </w:rPr>
            </w:pPr>
            <w:r w:rsidRPr="00F530AE">
              <w:rPr>
                <w:lang w:val="sr-Cyrl-ME"/>
              </w:rPr>
              <w:t>7.0</w:t>
            </w:r>
          </w:p>
        </w:tc>
        <w:tc>
          <w:tcPr>
            <w:tcW w:w="1210" w:type="dxa"/>
          </w:tcPr>
          <w:p w14:paraId="37BC3E86" w14:textId="51573856" w:rsidR="00E54601" w:rsidRPr="00F530AE" w:rsidRDefault="00A25C3F" w:rsidP="00C846F0">
            <w:pPr>
              <w:pStyle w:val="ListParagraph"/>
              <w:ind w:left="0" w:firstLine="0"/>
              <w:rPr>
                <w:lang w:val="sr-Cyrl-ME"/>
              </w:rPr>
            </w:pPr>
            <w:r>
              <w:rPr>
                <w:lang w:val="sr-Cyrl-ME"/>
              </w:rPr>
              <w:t>8.0</w:t>
            </w:r>
          </w:p>
        </w:tc>
        <w:tc>
          <w:tcPr>
            <w:tcW w:w="1216" w:type="dxa"/>
          </w:tcPr>
          <w:p w14:paraId="4BB7695B" w14:textId="77777777" w:rsidR="00E54601" w:rsidRPr="00A40323" w:rsidRDefault="00E54601" w:rsidP="00C846F0">
            <w:pPr>
              <w:pStyle w:val="ListParagraph"/>
              <w:ind w:left="0" w:firstLine="0"/>
              <w:rPr>
                <w:lang w:val="sr-Cyrl-ME"/>
              </w:rPr>
            </w:pPr>
            <w:r w:rsidRPr="00A40323">
              <w:rPr>
                <w:lang w:val="sr-Cyrl-ME"/>
              </w:rPr>
              <w:t>7.0</w:t>
            </w:r>
          </w:p>
        </w:tc>
        <w:tc>
          <w:tcPr>
            <w:tcW w:w="1478" w:type="dxa"/>
          </w:tcPr>
          <w:p w14:paraId="56519742" w14:textId="2D9BFF47" w:rsidR="00E54601" w:rsidRPr="008D54FA" w:rsidRDefault="008D54FA" w:rsidP="00C846F0">
            <w:pPr>
              <w:pStyle w:val="ListParagraph"/>
              <w:ind w:left="0" w:firstLine="0"/>
              <w:rPr>
                <w:lang w:val="sr-Cyrl-ME"/>
              </w:rPr>
            </w:pPr>
            <w:r w:rsidRPr="008D54FA">
              <w:rPr>
                <w:noProof/>
                <w:lang w:val="sr-Latn-RS"/>
              </w:rPr>
              <w:t xml:space="preserve">2744.0     </w:t>
            </w:r>
          </w:p>
        </w:tc>
      </w:tr>
      <w:tr w:rsidR="00E54601" w:rsidRPr="00F530AE" w14:paraId="1215D880" w14:textId="77777777" w:rsidTr="004743D6">
        <w:tc>
          <w:tcPr>
            <w:tcW w:w="1235" w:type="dxa"/>
          </w:tcPr>
          <w:p w14:paraId="7DFEBBFB" w14:textId="1BBDEADC" w:rsidR="00E54601" w:rsidRPr="00F530AE" w:rsidRDefault="00E54601" w:rsidP="00C846F0">
            <w:pPr>
              <w:pStyle w:val="ListParagraph"/>
              <w:ind w:left="0" w:firstLine="0"/>
              <w:rPr>
                <w:lang w:val="sr-Cyrl-ME"/>
              </w:rPr>
            </w:pPr>
            <w:r w:rsidRPr="00F530AE">
              <w:rPr>
                <w:noProof/>
              </w:rPr>
              <w:lastRenderedPageBreak/>
              <w:t xml:space="preserve">t5_2fwo  </w:t>
            </w:r>
          </w:p>
        </w:tc>
        <w:tc>
          <w:tcPr>
            <w:tcW w:w="1426" w:type="dxa"/>
          </w:tcPr>
          <w:p w14:paraId="307E984D" w14:textId="5FE7BCE8" w:rsidR="00E54601" w:rsidRPr="00F530AE" w:rsidRDefault="00E54601" w:rsidP="00C846F0">
            <w:pPr>
              <w:pStyle w:val="ListParagraph"/>
              <w:ind w:left="0" w:firstLine="0"/>
              <w:rPr>
                <w:lang w:val="sr-Cyrl-ME"/>
              </w:rPr>
            </w:pPr>
            <w:r w:rsidRPr="00F530AE">
              <w:rPr>
                <w:noProof/>
              </w:rPr>
              <w:t>programming</w:t>
            </w:r>
          </w:p>
        </w:tc>
        <w:tc>
          <w:tcPr>
            <w:tcW w:w="1210" w:type="dxa"/>
          </w:tcPr>
          <w:p w14:paraId="03A58F3A" w14:textId="25290F93" w:rsidR="00E54601" w:rsidRPr="00F530AE" w:rsidRDefault="00E54601" w:rsidP="00C846F0">
            <w:pPr>
              <w:pStyle w:val="ListParagraph"/>
              <w:ind w:left="0" w:firstLine="0"/>
              <w:rPr>
                <w:lang w:val="sr-Cyrl-ME"/>
              </w:rPr>
            </w:pPr>
            <w:r>
              <w:rPr>
                <w:lang w:val="sr-Cyrl-ME"/>
              </w:rPr>
              <w:t>10.0</w:t>
            </w:r>
          </w:p>
        </w:tc>
        <w:tc>
          <w:tcPr>
            <w:tcW w:w="1210" w:type="dxa"/>
          </w:tcPr>
          <w:p w14:paraId="017461F7" w14:textId="667E5979" w:rsidR="00E54601" w:rsidRPr="00F530AE" w:rsidRDefault="00E54601" w:rsidP="00C846F0">
            <w:pPr>
              <w:pStyle w:val="ListParagraph"/>
              <w:ind w:left="0" w:firstLine="0"/>
              <w:rPr>
                <w:lang w:val="sr-Cyrl-ME"/>
              </w:rPr>
            </w:pPr>
            <w:r>
              <w:rPr>
                <w:lang w:val="sr-Cyrl-ME"/>
              </w:rPr>
              <w:t>10.0</w:t>
            </w:r>
          </w:p>
        </w:tc>
        <w:tc>
          <w:tcPr>
            <w:tcW w:w="1210" w:type="dxa"/>
          </w:tcPr>
          <w:p w14:paraId="68DEF58E" w14:textId="71847866" w:rsidR="00E54601" w:rsidRPr="00F530AE" w:rsidRDefault="00A25C3F" w:rsidP="00C846F0">
            <w:pPr>
              <w:pStyle w:val="ListParagraph"/>
              <w:ind w:left="0" w:firstLine="0"/>
              <w:rPr>
                <w:lang w:val="sr-Cyrl-ME"/>
              </w:rPr>
            </w:pPr>
            <w:r>
              <w:rPr>
                <w:noProof/>
                <w:lang w:val="sr-Cyrl-ME"/>
              </w:rPr>
              <w:t>3</w:t>
            </w:r>
            <w:r w:rsidR="00E54601" w:rsidRPr="00F530AE">
              <w:rPr>
                <w:noProof/>
              </w:rPr>
              <w:t>.0</w:t>
            </w:r>
          </w:p>
        </w:tc>
        <w:tc>
          <w:tcPr>
            <w:tcW w:w="1216" w:type="dxa"/>
          </w:tcPr>
          <w:p w14:paraId="4C7F2499" w14:textId="47842435" w:rsidR="00E54601" w:rsidRPr="00A40323" w:rsidRDefault="004478C9" w:rsidP="00C846F0">
            <w:pPr>
              <w:pStyle w:val="ListParagraph"/>
              <w:ind w:left="0" w:firstLine="0"/>
              <w:rPr>
                <w:lang w:val="sr-Cyrl-ME"/>
              </w:rPr>
            </w:pPr>
            <w:r w:rsidRPr="00A40323">
              <w:rPr>
                <w:noProof/>
                <w:lang w:val="sr-Latn-RS"/>
              </w:rPr>
              <w:t xml:space="preserve">10.0   </w:t>
            </w:r>
          </w:p>
        </w:tc>
        <w:tc>
          <w:tcPr>
            <w:tcW w:w="1478" w:type="dxa"/>
          </w:tcPr>
          <w:p w14:paraId="44ABE8FC" w14:textId="6335C67B" w:rsidR="00E54601" w:rsidRPr="008D54FA" w:rsidRDefault="008D54FA" w:rsidP="00C846F0">
            <w:pPr>
              <w:pStyle w:val="ListParagraph"/>
              <w:ind w:left="0" w:firstLine="0"/>
              <w:rPr>
                <w:lang w:val="sr-Cyrl-ME"/>
              </w:rPr>
            </w:pPr>
            <w:r w:rsidRPr="008D54FA">
              <w:rPr>
                <w:noProof/>
                <w:lang w:val="sr-Latn-RS"/>
              </w:rPr>
              <w:t xml:space="preserve">3000.0     </w:t>
            </w:r>
          </w:p>
        </w:tc>
      </w:tr>
      <w:tr w:rsidR="00E54601" w:rsidRPr="00F530AE" w14:paraId="6DC26D5D" w14:textId="77777777" w:rsidTr="004743D6">
        <w:tc>
          <w:tcPr>
            <w:tcW w:w="1235" w:type="dxa"/>
          </w:tcPr>
          <w:p w14:paraId="6B1F6EE1" w14:textId="77777777" w:rsidR="00E54601" w:rsidRPr="00506C8F" w:rsidRDefault="00E54601" w:rsidP="00C846F0">
            <w:pPr>
              <w:pStyle w:val="ListParagraph"/>
              <w:ind w:left="0" w:firstLine="0"/>
              <w:rPr>
                <w:lang w:val="sr-Cyrl-ME"/>
              </w:rPr>
            </w:pPr>
            <w:r w:rsidRPr="00506C8F">
              <w:rPr>
                <w:noProof/>
              </w:rPr>
              <w:t>t5_2qh0f</w:t>
            </w:r>
          </w:p>
        </w:tc>
        <w:tc>
          <w:tcPr>
            <w:tcW w:w="1426" w:type="dxa"/>
          </w:tcPr>
          <w:p w14:paraId="2FED9969" w14:textId="77777777" w:rsidR="00E54601" w:rsidRPr="00506C8F" w:rsidRDefault="00E54601" w:rsidP="00C846F0">
            <w:pPr>
              <w:pStyle w:val="ListParagraph"/>
              <w:ind w:left="0" w:firstLine="0"/>
              <w:rPr>
                <w:lang w:val="sr-Cyrl-ME"/>
              </w:rPr>
            </w:pPr>
            <w:r w:rsidRPr="00506C8F">
              <w:rPr>
                <w:noProof/>
              </w:rPr>
              <w:t>entertainment</w:t>
            </w:r>
          </w:p>
        </w:tc>
        <w:tc>
          <w:tcPr>
            <w:tcW w:w="1210" w:type="dxa"/>
          </w:tcPr>
          <w:p w14:paraId="49232BBC" w14:textId="63EC3B5E" w:rsidR="00E54601" w:rsidRPr="00F530AE" w:rsidRDefault="00E54601" w:rsidP="00C846F0">
            <w:pPr>
              <w:pStyle w:val="ListParagraph"/>
              <w:ind w:left="0" w:firstLine="0"/>
              <w:rPr>
                <w:lang w:val="sr-Cyrl-ME"/>
              </w:rPr>
            </w:pPr>
            <w:r>
              <w:rPr>
                <w:lang w:val="sr-Cyrl-ME"/>
              </w:rPr>
              <w:t>8.0</w:t>
            </w:r>
          </w:p>
        </w:tc>
        <w:tc>
          <w:tcPr>
            <w:tcW w:w="1210" w:type="dxa"/>
          </w:tcPr>
          <w:p w14:paraId="655195EC" w14:textId="3A350A24" w:rsidR="00E54601" w:rsidRPr="00F530AE" w:rsidRDefault="00E54601" w:rsidP="00C846F0">
            <w:pPr>
              <w:pStyle w:val="ListParagraph"/>
              <w:ind w:left="0" w:firstLine="0"/>
              <w:rPr>
                <w:lang w:val="sr-Cyrl-ME"/>
              </w:rPr>
            </w:pPr>
            <w:r>
              <w:rPr>
                <w:lang w:val="sr-Cyrl-ME"/>
              </w:rPr>
              <w:t>8.0</w:t>
            </w:r>
          </w:p>
        </w:tc>
        <w:tc>
          <w:tcPr>
            <w:tcW w:w="1210" w:type="dxa"/>
          </w:tcPr>
          <w:p w14:paraId="05F17BA5" w14:textId="7F3E878A" w:rsidR="00E54601" w:rsidRPr="00F530AE" w:rsidRDefault="00A25C3F" w:rsidP="00C846F0">
            <w:pPr>
              <w:pStyle w:val="ListParagraph"/>
              <w:ind w:left="0" w:firstLine="0"/>
              <w:rPr>
                <w:lang w:val="sr-Cyrl-ME"/>
              </w:rPr>
            </w:pPr>
            <w:r>
              <w:rPr>
                <w:noProof/>
                <w:lang w:val="sr-Cyrl-ME"/>
              </w:rPr>
              <w:t>6</w:t>
            </w:r>
            <w:r w:rsidR="00E54601" w:rsidRPr="00F530AE">
              <w:rPr>
                <w:noProof/>
              </w:rPr>
              <w:t>.0</w:t>
            </w:r>
          </w:p>
        </w:tc>
        <w:tc>
          <w:tcPr>
            <w:tcW w:w="1216" w:type="dxa"/>
          </w:tcPr>
          <w:p w14:paraId="1C21148D" w14:textId="77777777" w:rsidR="00E54601" w:rsidRPr="00A40323" w:rsidRDefault="00E54601" w:rsidP="00C846F0">
            <w:pPr>
              <w:pStyle w:val="ListParagraph"/>
              <w:ind w:left="0" w:firstLine="0"/>
              <w:rPr>
                <w:lang w:val="sr-Cyrl-ME"/>
              </w:rPr>
            </w:pPr>
            <w:r w:rsidRPr="00A40323">
              <w:rPr>
                <w:lang w:val="sr-Cyrl-ME"/>
              </w:rPr>
              <w:t>9.0</w:t>
            </w:r>
          </w:p>
        </w:tc>
        <w:tc>
          <w:tcPr>
            <w:tcW w:w="1478" w:type="dxa"/>
          </w:tcPr>
          <w:p w14:paraId="3C1E341F" w14:textId="3793ACE9" w:rsidR="00E54601" w:rsidRPr="008D54FA" w:rsidRDefault="008D54FA" w:rsidP="00C846F0">
            <w:pPr>
              <w:pStyle w:val="ListParagraph"/>
              <w:ind w:left="0" w:firstLine="0"/>
              <w:rPr>
                <w:lang w:val="sr-Cyrl-ME"/>
              </w:rPr>
            </w:pPr>
            <w:r w:rsidRPr="008D54FA">
              <w:rPr>
                <w:noProof/>
                <w:lang w:val="sr-Latn-RS"/>
              </w:rPr>
              <w:t xml:space="preserve">3456.0     </w:t>
            </w:r>
          </w:p>
        </w:tc>
      </w:tr>
      <w:tr w:rsidR="00E54601" w:rsidRPr="00F530AE" w14:paraId="63716D67" w14:textId="77777777" w:rsidTr="004743D6">
        <w:tc>
          <w:tcPr>
            <w:tcW w:w="1235" w:type="dxa"/>
          </w:tcPr>
          <w:p w14:paraId="56EA7C66" w14:textId="16327E12" w:rsidR="00E54601" w:rsidRPr="00506C8F" w:rsidRDefault="00E54601" w:rsidP="00C846F0">
            <w:pPr>
              <w:pStyle w:val="ListParagraph"/>
              <w:ind w:left="0" w:firstLine="0"/>
              <w:rPr>
                <w:lang w:val="sr-Cyrl-ME"/>
              </w:rPr>
            </w:pPr>
            <w:r w:rsidRPr="00506C8F">
              <w:rPr>
                <w:noProof/>
                <w:lang w:val="sr-Latn-RS"/>
              </w:rPr>
              <w:t xml:space="preserve">t5_2qgzg |    </w:t>
            </w:r>
          </w:p>
        </w:tc>
        <w:tc>
          <w:tcPr>
            <w:tcW w:w="1426" w:type="dxa"/>
          </w:tcPr>
          <w:p w14:paraId="7CB33961" w14:textId="17E23A34" w:rsidR="00E54601" w:rsidRPr="00506C8F" w:rsidRDefault="00E54601" w:rsidP="00C846F0">
            <w:pPr>
              <w:pStyle w:val="ListParagraph"/>
              <w:ind w:left="0" w:firstLine="0"/>
              <w:rPr>
                <w:lang w:val="sr-Cyrl-ME"/>
              </w:rPr>
            </w:pPr>
            <w:r w:rsidRPr="00506C8F">
              <w:rPr>
                <w:noProof/>
                <w:lang w:val="sr-Latn-RS"/>
              </w:rPr>
              <w:t>business</w:t>
            </w:r>
          </w:p>
        </w:tc>
        <w:tc>
          <w:tcPr>
            <w:tcW w:w="1210" w:type="dxa"/>
          </w:tcPr>
          <w:p w14:paraId="02AD46C3" w14:textId="77419FD1" w:rsidR="00E54601" w:rsidRPr="00F530AE" w:rsidRDefault="00E54601" w:rsidP="00C846F0">
            <w:pPr>
              <w:pStyle w:val="ListParagraph"/>
              <w:ind w:left="0" w:firstLine="0"/>
              <w:rPr>
                <w:lang w:val="sr-Cyrl-ME"/>
              </w:rPr>
            </w:pPr>
            <w:r>
              <w:rPr>
                <w:lang w:val="sr-Cyrl-ME"/>
              </w:rPr>
              <w:t>11.0</w:t>
            </w:r>
          </w:p>
        </w:tc>
        <w:tc>
          <w:tcPr>
            <w:tcW w:w="1210" w:type="dxa"/>
          </w:tcPr>
          <w:p w14:paraId="4C805884" w14:textId="749610DF" w:rsidR="00E54601" w:rsidRPr="00F530AE" w:rsidRDefault="00E54601" w:rsidP="00C846F0">
            <w:pPr>
              <w:pStyle w:val="ListParagraph"/>
              <w:ind w:left="0" w:firstLine="0"/>
              <w:rPr>
                <w:lang w:val="sr-Cyrl-ME"/>
              </w:rPr>
            </w:pPr>
            <w:r>
              <w:rPr>
                <w:lang w:val="sr-Cyrl-ME"/>
              </w:rPr>
              <w:t>11.0</w:t>
            </w:r>
          </w:p>
        </w:tc>
        <w:tc>
          <w:tcPr>
            <w:tcW w:w="1210" w:type="dxa"/>
          </w:tcPr>
          <w:p w14:paraId="72D0AA33" w14:textId="7892A954" w:rsidR="00E54601" w:rsidRPr="00F530AE" w:rsidRDefault="00A25C3F" w:rsidP="00C846F0">
            <w:pPr>
              <w:pStyle w:val="ListParagraph"/>
              <w:ind w:left="0" w:firstLine="0"/>
              <w:rPr>
                <w:lang w:val="sr-Cyrl-ME"/>
              </w:rPr>
            </w:pPr>
            <w:r>
              <w:rPr>
                <w:noProof/>
                <w:lang w:val="sr-Cyrl-ME"/>
              </w:rPr>
              <w:t>5</w:t>
            </w:r>
            <w:r w:rsidR="00E54601" w:rsidRPr="00F530AE">
              <w:rPr>
                <w:noProof/>
              </w:rPr>
              <w:t>.0</w:t>
            </w:r>
          </w:p>
        </w:tc>
        <w:tc>
          <w:tcPr>
            <w:tcW w:w="1216" w:type="dxa"/>
          </w:tcPr>
          <w:p w14:paraId="4A1E6D19" w14:textId="6E4FBABC" w:rsidR="00E54601" w:rsidRPr="00A40323" w:rsidRDefault="004478C9" w:rsidP="00C846F0">
            <w:pPr>
              <w:pStyle w:val="ListParagraph"/>
              <w:ind w:left="0" w:firstLine="0"/>
              <w:rPr>
                <w:lang w:val="sr-Cyrl-ME"/>
              </w:rPr>
            </w:pPr>
            <w:r w:rsidRPr="00A40323">
              <w:rPr>
                <w:noProof/>
                <w:lang w:val="sr-Latn-RS"/>
              </w:rPr>
              <w:t xml:space="preserve">5.0   </w:t>
            </w:r>
          </w:p>
        </w:tc>
        <w:tc>
          <w:tcPr>
            <w:tcW w:w="1478" w:type="dxa"/>
          </w:tcPr>
          <w:p w14:paraId="0C4C3A9E" w14:textId="7B67105F" w:rsidR="00E54601" w:rsidRPr="008D54FA" w:rsidRDefault="008D54FA" w:rsidP="00C846F0">
            <w:pPr>
              <w:pStyle w:val="ListParagraph"/>
              <w:ind w:left="0" w:firstLine="0"/>
              <w:rPr>
                <w:lang w:val="sr-Cyrl-ME"/>
              </w:rPr>
            </w:pPr>
            <w:r w:rsidRPr="008D54FA">
              <w:rPr>
                <w:noProof/>
                <w:lang w:val="sr-Latn-RS"/>
              </w:rPr>
              <w:t xml:space="preserve">6655.0     </w:t>
            </w:r>
          </w:p>
        </w:tc>
      </w:tr>
    </w:tbl>
    <w:p w14:paraId="26405F28" w14:textId="548C5206" w:rsidR="00BB1C44" w:rsidRPr="00BB1C44" w:rsidRDefault="00BB1C44" w:rsidP="00BB1C44">
      <w:pPr>
        <w:pStyle w:val="IInivonaslova-Potpoglavlje"/>
        <w:rPr>
          <w:i/>
          <w:iCs w:val="0"/>
          <w:lang w:val="sr-Cyrl-ME"/>
        </w:rPr>
      </w:pPr>
      <w:bookmarkStart w:id="12" w:name="_Toc96294732"/>
      <w:r>
        <w:rPr>
          <w:lang w:val="sr-Cyrl-ME"/>
        </w:rPr>
        <w:t xml:space="preserve">Детекција комуна мреже </w:t>
      </w:r>
      <w:r w:rsidRPr="00D55B71">
        <w:rPr>
          <w:i/>
          <w:iCs w:val="0"/>
          <w:lang w:val="sr-Cyrl-ME"/>
        </w:rPr>
        <w:t>Snet</w:t>
      </w:r>
      <w:bookmarkEnd w:id="12"/>
    </w:p>
    <w:p w14:paraId="138ECAA6" w14:textId="0C6F55EF" w:rsidR="004617A2" w:rsidRDefault="00452754" w:rsidP="007C0C12">
      <w:pPr>
        <w:pStyle w:val="Osnovnitekst"/>
        <w:numPr>
          <w:ilvl w:val="0"/>
          <w:numId w:val="6"/>
        </w:numPr>
        <w:spacing w:line="240" w:lineRule="auto"/>
        <w:jc w:val="left"/>
        <w:rPr>
          <w:lang w:val="sr-Cyrl-ME"/>
        </w:rPr>
      </w:pPr>
      <w:r w:rsidRPr="00452754">
        <w:rPr>
          <w:lang w:val="sr-Cyrl-ME"/>
        </w:rPr>
        <w:t>Цео спектар граф лапласијана и првих 40 сопствених вредости  дати су на наредним сликама. Са графика првих 40 сопствених вредности граф лапласијана вид</w:t>
      </w:r>
      <w:r>
        <w:rPr>
          <w:lang w:val="sr-Cyrl-ME"/>
        </w:rPr>
        <w:t>и</w:t>
      </w:r>
      <w:r w:rsidRPr="00452754">
        <w:rPr>
          <w:lang w:val="sr-Cyrl-ME"/>
        </w:rPr>
        <w:t>мо да скокови постоје за вредност к из скупа {2,3,4,5,8,12}. Међутим за вредности {4,8,12} ће се добити нешто слабија подела, јер је скок на тим вредностима нешто мањи од других.</w:t>
      </w:r>
    </w:p>
    <w:p w14:paraId="01EE11C0" w14:textId="0B616048" w:rsidR="00C77B40" w:rsidRPr="00C77B40" w:rsidRDefault="00C77B40" w:rsidP="00C846F0">
      <w:pPr>
        <w:pStyle w:val="Osnovnitekst"/>
        <w:spacing w:line="240" w:lineRule="auto"/>
        <w:ind w:left="644" w:firstLine="0"/>
        <w:jc w:val="left"/>
        <w:rPr>
          <w:b/>
          <w:bCs/>
          <w:lang w:val="sr-Cyrl-ME"/>
        </w:rPr>
      </w:pPr>
      <w:r>
        <w:rPr>
          <w:noProof/>
          <w:lang w:val="en-US"/>
        </w:rPr>
        <w:drawing>
          <wp:inline distT="0" distB="0" distL="0" distR="0" wp14:anchorId="14C60592" wp14:editId="6C77F20E">
            <wp:extent cx="2663954" cy="194945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t="5957" r="1599"/>
                    <a:stretch/>
                  </pic:blipFill>
                  <pic:spPr bwMode="auto">
                    <a:xfrm>
                      <a:off x="0" y="0"/>
                      <a:ext cx="2667560" cy="1952089"/>
                    </a:xfrm>
                    <a:prstGeom prst="rect">
                      <a:avLst/>
                    </a:prstGeom>
                    <a:ln>
                      <a:noFill/>
                    </a:ln>
                    <a:extLst>
                      <a:ext uri="{53640926-AAD7-44D8-BBD7-CCE9431645EC}">
                        <a14:shadowObscured xmlns:a14="http://schemas.microsoft.com/office/drawing/2010/main"/>
                      </a:ext>
                    </a:extLst>
                  </pic:spPr>
                </pic:pic>
              </a:graphicData>
            </a:graphic>
          </wp:inline>
        </w:drawing>
      </w:r>
      <w:r w:rsidR="00012369">
        <w:rPr>
          <w:noProof/>
          <w:lang w:val="en-US"/>
        </w:rPr>
        <w:drawing>
          <wp:inline distT="0" distB="0" distL="0" distR="0" wp14:anchorId="31B77370" wp14:editId="1AD9C3B0">
            <wp:extent cx="2489489" cy="1926902"/>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5932" b="406"/>
                    <a:stretch/>
                  </pic:blipFill>
                  <pic:spPr bwMode="auto">
                    <a:xfrm>
                      <a:off x="0" y="0"/>
                      <a:ext cx="2509189" cy="1942150"/>
                    </a:xfrm>
                    <a:prstGeom prst="rect">
                      <a:avLst/>
                    </a:prstGeom>
                    <a:ln>
                      <a:noFill/>
                    </a:ln>
                    <a:extLst>
                      <a:ext uri="{53640926-AAD7-44D8-BBD7-CCE9431645EC}">
                        <a14:shadowObscured xmlns:a14="http://schemas.microsoft.com/office/drawing/2010/main"/>
                      </a:ext>
                    </a:extLst>
                  </pic:spPr>
                </pic:pic>
              </a:graphicData>
            </a:graphic>
          </wp:inline>
        </w:drawing>
      </w:r>
    </w:p>
    <w:p w14:paraId="2AC15F1B" w14:textId="77777777" w:rsidR="006E1239" w:rsidRDefault="006E1239" w:rsidP="00C846F0">
      <w:pPr>
        <w:pStyle w:val="Osnovnitekst"/>
        <w:spacing w:line="240" w:lineRule="auto"/>
        <w:ind w:left="644" w:firstLine="31"/>
        <w:rPr>
          <w:lang w:val="sr-Cyrl-ME"/>
        </w:rPr>
      </w:pPr>
      <w:r w:rsidRPr="006E1239">
        <w:rPr>
          <w:lang w:val="sr-Cyrl-ME"/>
        </w:rPr>
        <w:t>Надаље су приказане колике би биле величине компоненти када би поделе биле на</w:t>
      </w:r>
      <w:r>
        <w:rPr>
          <w:lang w:val="sr-Cyrl-ME"/>
        </w:rPr>
        <w:t xml:space="preserve"> </w:t>
      </w:r>
      <w:r w:rsidRPr="006E1239">
        <w:rPr>
          <w:lang w:val="sr-Cyrl-ME"/>
        </w:rPr>
        <w:t xml:space="preserve">поменути број компоненти. </w:t>
      </w:r>
    </w:p>
    <w:p w14:paraId="7C75B760" w14:textId="041E0F6F" w:rsidR="006E1239" w:rsidRDefault="006E1239" w:rsidP="00C846F0">
      <w:pPr>
        <w:pStyle w:val="Osnovnitekst"/>
        <w:spacing w:line="240" w:lineRule="auto"/>
        <w:ind w:left="644" w:firstLine="31"/>
        <w:rPr>
          <w:lang w:val="sr-Cyrl-ME"/>
        </w:rPr>
      </w:pPr>
      <w:r w:rsidRPr="006E1239">
        <w:rPr>
          <w:lang w:val="sr-Cyrl-ME"/>
        </w:rPr>
        <w:t>Подела на 2: величине компонената су [3522, 3]</w:t>
      </w:r>
    </w:p>
    <w:p w14:paraId="36FF60E3" w14:textId="18F7FB70" w:rsidR="006E1239" w:rsidRPr="006E1239" w:rsidRDefault="006E1239" w:rsidP="00C846F0">
      <w:pPr>
        <w:pStyle w:val="Osnovnitekst"/>
        <w:spacing w:line="240" w:lineRule="auto"/>
        <w:rPr>
          <w:lang w:val="sr-Cyrl-ME"/>
        </w:rPr>
      </w:pPr>
      <w:r w:rsidRPr="006E1239">
        <w:rPr>
          <w:lang w:val="sr-Cyrl-ME"/>
        </w:rPr>
        <w:t>Подела на 3: величине компонената су [3517, 3, 5]</w:t>
      </w:r>
    </w:p>
    <w:p w14:paraId="7E34B23D" w14:textId="77777777" w:rsidR="006E1239" w:rsidRPr="006E1239" w:rsidRDefault="006E1239" w:rsidP="00C846F0">
      <w:pPr>
        <w:pStyle w:val="Osnovnitekst"/>
        <w:spacing w:line="240" w:lineRule="auto"/>
        <w:rPr>
          <w:lang w:val="sr-Cyrl-ME"/>
        </w:rPr>
      </w:pPr>
      <w:r w:rsidRPr="006E1239">
        <w:rPr>
          <w:lang w:val="sr-Cyrl-ME"/>
        </w:rPr>
        <w:t>Подела на 4: величине компонената су [3463, 3, 5, 54]</w:t>
      </w:r>
    </w:p>
    <w:p w14:paraId="46A6BCD4" w14:textId="77777777" w:rsidR="006E1239" w:rsidRPr="006E1239" w:rsidRDefault="006E1239" w:rsidP="00C846F0">
      <w:pPr>
        <w:pStyle w:val="Osnovnitekst"/>
        <w:spacing w:line="240" w:lineRule="auto"/>
        <w:rPr>
          <w:lang w:val="sr-Cyrl-ME"/>
        </w:rPr>
      </w:pPr>
      <w:r w:rsidRPr="006E1239">
        <w:rPr>
          <w:lang w:val="sr-Cyrl-ME"/>
        </w:rPr>
        <w:t>Подела на 5: величине компонената су [3456, 3, 7, 5, 54]</w:t>
      </w:r>
    </w:p>
    <w:p w14:paraId="05A6F5CC" w14:textId="77777777" w:rsidR="006E1239" w:rsidRPr="006E1239" w:rsidRDefault="006E1239" w:rsidP="00C846F0">
      <w:pPr>
        <w:pStyle w:val="Osnovnitekst"/>
        <w:spacing w:line="240" w:lineRule="auto"/>
        <w:rPr>
          <w:lang w:val="sr-Cyrl-ME"/>
        </w:rPr>
      </w:pPr>
      <w:r w:rsidRPr="006E1239">
        <w:rPr>
          <w:lang w:val="sr-Cyrl-ME"/>
        </w:rPr>
        <w:t>Подела на 8: величине компонената су [3439, 4, 3, 7, 7, 5, 6, 54]</w:t>
      </w:r>
    </w:p>
    <w:p w14:paraId="5DE97D2B" w14:textId="71305259" w:rsidR="004617A2" w:rsidRDefault="006E1239" w:rsidP="00C846F0">
      <w:pPr>
        <w:pStyle w:val="Osnovnitekst"/>
        <w:spacing w:line="240" w:lineRule="auto"/>
        <w:rPr>
          <w:lang w:val="sr-Cyrl-ME"/>
        </w:rPr>
      </w:pPr>
      <w:r w:rsidRPr="006E1239">
        <w:rPr>
          <w:lang w:val="sr-Cyrl-ME"/>
        </w:rPr>
        <w:t>Подела на 12: величине компонената су [3413, 4, 3, 3, 7, 7, 5, 6, 4, 16, 54, 3]</w:t>
      </w:r>
    </w:p>
    <w:p w14:paraId="0D45B0C2" w14:textId="427FA256" w:rsidR="004617A2" w:rsidRDefault="00D25D52" w:rsidP="007C0C12">
      <w:pPr>
        <w:pStyle w:val="Osnovnitekst"/>
        <w:numPr>
          <w:ilvl w:val="0"/>
          <w:numId w:val="6"/>
        </w:numPr>
        <w:spacing w:line="240" w:lineRule="auto"/>
        <w:rPr>
          <w:lang w:val="en-US"/>
        </w:rPr>
      </w:pPr>
      <w:r w:rsidRPr="00D25D52">
        <w:rPr>
          <w:lang w:val="en-US"/>
        </w:rPr>
        <w:t>За параметар резолуције вредности 5 добија се једна комуна, што је тривијалан случај. Ако се за пареметар резолуције узме вредност 2, добија се 12 комуна величина [52, 5, 4, 12, 7, 3, 4, 3, 3, 4, 3425, 3]. Визуелизација је дата наредном сликом. Спектрална анализа са 12 комуна дала је нешто другачију поделу. У оба случаја добила се модуларност око 0.0003, са разликом на петој децимали.</w:t>
      </w:r>
    </w:p>
    <w:p w14:paraId="358393C9" w14:textId="53260394" w:rsidR="002C6FA7" w:rsidRDefault="002C6FA7" w:rsidP="002C6FA7">
      <w:pPr>
        <w:pStyle w:val="Osnovnitekst"/>
        <w:spacing w:line="240" w:lineRule="auto"/>
        <w:ind w:left="644" w:firstLine="0"/>
        <w:rPr>
          <w:lang w:val="en-US"/>
        </w:rPr>
      </w:pPr>
      <w:r>
        <w:rPr>
          <w:noProof/>
          <w:lang w:val="en-US"/>
        </w:rPr>
        <w:lastRenderedPageBreak/>
        <w:drawing>
          <wp:inline distT="0" distB="0" distL="0" distR="0" wp14:anchorId="2E417A2D" wp14:editId="3FDA7251">
            <wp:extent cx="2308860" cy="2085374"/>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319947" cy="2095388"/>
                    </a:xfrm>
                    <a:prstGeom prst="rect">
                      <a:avLst/>
                    </a:prstGeom>
                  </pic:spPr>
                </pic:pic>
              </a:graphicData>
            </a:graphic>
          </wp:inline>
        </w:drawing>
      </w:r>
      <w:r w:rsidR="00BC48DA">
        <w:rPr>
          <w:noProof/>
          <w:lang w:val="en-US"/>
        </w:rPr>
        <w:drawing>
          <wp:inline distT="0" distB="0" distL="0" distR="0" wp14:anchorId="6FE821E0" wp14:editId="376871F5">
            <wp:extent cx="2060914" cy="20193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62263" cy="2020622"/>
                    </a:xfrm>
                    <a:prstGeom prst="rect">
                      <a:avLst/>
                    </a:prstGeom>
                  </pic:spPr>
                </pic:pic>
              </a:graphicData>
            </a:graphic>
          </wp:inline>
        </w:drawing>
      </w:r>
    </w:p>
    <w:p w14:paraId="74641E01" w14:textId="6053F56C" w:rsidR="00DC542E" w:rsidRPr="00F60A03" w:rsidRDefault="00DC542E" w:rsidP="002C6FA7">
      <w:pPr>
        <w:pStyle w:val="Osnovnitekst"/>
        <w:spacing w:line="240" w:lineRule="auto"/>
        <w:ind w:left="644" w:firstLine="0"/>
        <w:rPr>
          <w:lang w:val="sr-Cyrl-ME"/>
        </w:rPr>
      </w:pPr>
      <w:r w:rsidRPr="00DC542E">
        <w:rPr>
          <w:lang w:val="en-US"/>
        </w:rPr>
        <w:t>За параметар резолуције вредности 3, добијају се 3 комуна величина [5, 3, 3517]  и визуелизациј</w:t>
      </w:r>
      <w:r w:rsidR="000962E6">
        <w:rPr>
          <w:lang w:val="sr-Cyrl-ME"/>
        </w:rPr>
        <w:t xml:space="preserve">а је дата </w:t>
      </w:r>
      <w:r w:rsidRPr="00DC542E">
        <w:rPr>
          <w:lang w:val="en-US"/>
        </w:rPr>
        <w:t>на наредној слици</w:t>
      </w:r>
      <w:r w:rsidR="00F60A03">
        <w:rPr>
          <w:lang w:val="sr-Cyrl-ME"/>
        </w:rPr>
        <w:t xml:space="preserve"> лево</w:t>
      </w:r>
      <w:r w:rsidRPr="00DC542E">
        <w:rPr>
          <w:lang w:val="en-US"/>
        </w:rPr>
        <w:t>.</w:t>
      </w:r>
      <w:r w:rsidR="00F60A03">
        <w:rPr>
          <w:lang w:val="sr-Cyrl-ME"/>
        </w:rPr>
        <w:t xml:space="preserve"> А на десној слици је приказана визуелизација мреже уколико се као параметар резолуције узме вреднос</w:t>
      </w:r>
      <w:r w:rsidR="00704EA1">
        <w:rPr>
          <w:lang w:val="sr-Cyrl-ME"/>
        </w:rPr>
        <w:t>т</w:t>
      </w:r>
      <w:r w:rsidR="00F60A03">
        <w:rPr>
          <w:lang w:val="sr-Cyrl-ME"/>
        </w:rPr>
        <w:t xml:space="preserve"> 0.4. Тада се </w:t>
      </w:r>
      <w:r w:rsidR="00F60A03" w:rsidRPr="00086B73">
        <w:rPr>
          <w:lang w:val="en-US"/>
        </w:rPr>
        <w:t>добија 32 комуне величина [119, 5, 64, 54, 9, 63, 68, 7, 106, 32, 728, 142, 89, 31, 54, 57, 30, 3, 84, 27, 170, 66, 29, 73, 241, 291, 42, 50, 30, 688, 7, 66].</w:t>
      </w:r>
    </w:p>
    <w:p w14:paraId="733F8282" w14:textId="13F47C5B" w:rsidR="005F07D8" w:rsidRDefault="00DC542E" w:rsidP="00F60A03">
      <w:pPr>
        <w:pStyle w:val="Osnovnitekst"/>
        <w:spacing w:line="240" w:lineRule="auto"/>
        <w:ind w:left="644" w:firstLine="0"/>
        <w:rPr>
          <w:lang w:val="en-US"/>
        </w:rPr>
      </w:pPr>
      <w:r>
        <w:rPr>
          <w:noProof/>
          <w:lang w:val="en-US"/>
        </w:rPr>
        <w:drawing>
          <wp:inline distT="0" distB="0" distL="0" distR="0" wp14:anchorId="14A13912" wp14:editId="46756354">
            <wp:extent cx="1874675" cy="183642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885352" cy="1846879"/>
                    </a:xfrm>
                    <a:prstGeom prst="rect">
                      <a:avLst/>
                    </a:prstGeom>
                  </pic:spPr>
                </pic:pic>
              </a:graphicData>
            </a:graphic>
          </wp:inline>
        </w:drawing>
      </w:r>
      <w:r w:rsidR="00F60A03">
        <w:rPr>
          <w:noProof/>
          <w:lang w:val="en-US"/>
        </w:rPr>
        <w:drawing>
          <wp:inline distT="0" distB="0" distL="0" distR="0" wp14:anchorId="10787492" wp14:editId="781CB60A">
            <wp:extent cx="1990725" cy="1896428"/>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990725" cy="1896428"/>
                    </a:xfrm>
                    <a:prstGeom prst="rect">
                      <a:avLst/>
                    </a:prstGeom>
                  </pic:spPr>
                </pic:pic>
              </a:graphicData>
            </a:graphic>
          </wp:inline>
        </w:drawing>
      </w:r>
    </w:p>
    <w:p w14:paraId="45E957C7" w14:textId="77777777" w:rsidR="000962E6" w:rsidRDefault="000962E6" w:rsidP="002C6FA7">
      <w:pPr>
        <w:pStyle w:val="Osnovnitekst"/>
        <w:spacing w:line="240" w:lineRule="auto"/>
        <w:ind w:left="644" w:firstLine="0"/>
        <w:rPr>
          <w:lang w:val="en-US"/>
        </w:rPr>
      </w:pPr>
    </w:p>
    <w:p w14:paraId="62FFF232" w14:textId="4FF3FF0A" w:rsidR="004D40A4" w:rsidRPr="004D40A4" w:rsidRDefault="001C2171" w:rsidP="004D40A4">
      <w:pPr>
        <w:pStyle w:val="Osnovnitekst"/>
        <w:numPr>
          <w:ilvl w:val="0"/>
          <w:numId w:val="6"/>
        </w:numPr>
        <w:spacing w:line="240" w:lineRule="auto"/>
        <w:rPr>
          <w:lang w:val="en-US"/>
        </w:rPr>
      </w:pPr>
      <w:r w:rsidRPr="001C2171">
        <w:rPr>
          <w:lang w:val="en-US"/>
        </w:rPr>
        <w:t xml:space="preserve">У наредној табели су приказана поређења коришћених метода за поделу мреже на комуне. Добија се да је модуларност за сваку мала, али да је ипак највећа за спектралну анализу која је поделила мрежу на 12 комуна, </w:t>
      </w:r>
      <w:r w:rsidR="009B566A">
        <w:rPr>
          <w:lang w:val="sr-Cyrl-ME"/>
        </w:rPr>
        <w:t>па је тај</w:t>
      </w:r>
      <w:r w:rsidRPr="001C2171">
        <w:rPr>
          <w:lang w:val="en-US"/>
        </w:rPr>
        <w:t xml:space="preserve"> случај и разматран.</w:t>
      </w:r>
    </w:p>
    <w:tbl>
      <w:tblPr>
        <w:tblStyle w:val="TableGrid"/>
        <w:tblW w:w="9976" w:type="dxa"/>
        <w:tblInd w:w="-5" w:type="dxa"/>
        <w:tblLook w:val="04A0" w:firstRow="1" w:lastRow="0" w:firstColumn="1" w:lastColumn="0" w:noHBand="0" w:noVBand="1"/>
      </w:tblPr>
      <w:tblGrid>
        <w:gridCol w:w="3201"/>
        <w:gridCol w:w="1403"/>
        <w:gridCol w:w="3463"/>
        <w:gridCol w:w="1909"/>
      </w:tblGrid>
      <w:tr w:rsidR="004D40A4" w14:paraId="03D46B0E" w14:textId="77777777" w:rsidTr="007F0718">
        <w:trPr>
          <w:trHeight w:val="276"/>
        </w:trPr>
        <w:tc>
          <w:tcPr>
            <w:tcW w:w="3201" w:type="dxa"/>
          </w:tcPr>
          <w:p w14:paraId="09C29A5B" w14:textId="16BAAEDE" w:rsidR="004D40A4" w:rsidRPr="004D40A4" w:rsidRDefault="004D40A4" w:rsidP="004D40A4">
            <w:pPr>
              <w:rPr>
                <w:noProof/>
                <w:sz w:val="22"/>
                <w:szCs w:val="22"/>
                <w:lang w:val="sr-Latn-RS"/>
              </w:rPr>
            </w:pPr>
            <w:r w:rsidRPr="00E81C69">
              <w:t>Метода</w:t>
            </w:r>
          </w:p>
        </w:tc>
        <w:tc>
          <w:tcPr>
            <w:tcW w:w="1403" w:type="dxa"/>
          </w:tcPr>
          <w:p w14:paraId="09A84D42" w14:textId="49640165" w:rsidR="004D40A4" w:rsidRPr="004D40A4" w:rsidRDefault="004D40A4" w:rsidP="004D40A4">
            <w:pPr>
              <w:rPr>
                <w:noProof/>
                <w:sz w:val="22"/>
                <w:szCs w:val="22"/>
                <w:lang w:val="sr-Latn-RS"/>
              </w:rPr>
            </w:pPr>
            <w:r w:rsidRPr="00E81C69">
              <w:t>Бр. комуна</w:t>
            </w:r>
          </w:p>
        </w:tc>
        <w:tc>
          <w:tcPr>
            <w:tcW w:w="3463" w:type="dxa"/>
          </w:tcPr>
          <w:p w14:paraId="18A8994C" w14:textId="4D37FC20" w:rsidR="004D40A4" w:rsidRPr="004D40A4" w:rsidRDefault="004D40A4" w:rsidP="004D40A4">
            <w:pPr>
              <w:rPr>
                <w:noProof/>
                <w:sz w:val="22"/>
                <w:szCs w:val="22"/>
                <w:lang w:val="sr-Latn-RS"/>
              </w:rPr>
            </w:pPr>
            <w:r w:rsidRPr="00E81C69">
              <w:t>Величина комуна</w:t>
            </w:r>
          </w:p>
        </w:tc>
        <w:tc>
          <w:tcPr>
            <w:tcW w:w="1909" w:type="dxa"/>
          </w:tcPr>
          <w:p w14:paraId="170DB48E" w14:textId="06F2ABD5" w:rsidR="004D40A4" w:rsidRPr="004D40A4" w:rsidRDefault="004D40A4" w:rsidP="004D40A4">
            <w:pPr>
              <w:rPr>
                <w:noProof/>
                <w:sz w:val="22"/>
                <w:szCs w:val="22"/>
                <w:lang w:val="sr-Latn-RS"/>
              </w:rPr>
            </w:pPr>
            <w:r w:rsidRPr="00E81C69">
              <w:t>Модуларност</w:t>
            </w:r>
          </w:p>
        </w:tc>
      </w:tr>
      <w:tr w:rsidR="00D76453" w14:paraId="4B9187EC" w14:textId="77777777" w:rsidTr="007F0718">
        <w:trPr>
          <w:trHeight w:val="552"/>
        </w:trPr>
        <w:tc>
          <w:tcPr>
            <w:tcW w:w="3201" w:type="dxa"/>
          </w:tcPr>
          <w:p w14:paraId="071BA5CC" w14:textId="0132444F" w:rsidR="00D76453" w:rsidRPr="004D40A4" w:rsidRDefault="00D76453" w:rsidP="00D76453">
            <w:pPr>
              <w:rPr>
                <w:noProof/>
                <w:sz w:val="22"/>
                <w:szCs w:val="22"/>
                <w:lang w:val="sr-Latn-RS"/>
              </w:rPr>
            </w:pPr>
            <w:r w:rsidRPr="003161B5">
              <w:t>Асинхрона пропагација лабела</w:t>
            </w:r>
          </w:p>
        </w:tc>
        <w:tc>
          <w:tcPr>
            <w:tcW w:w="1403" w:type="dxa"/>
          </w:tcPr>
          <w:p w14:paraId="4AB42EF1" w14:textId="77777777" w:rsidR="00D76453" w:rsidRPr="004D40A4" w:rsidRDefault="00D76453" w:rsidP="00D76453">
            <w:pPr>
              <w:rPr>
                <w:noProof/>
                <w:sz w:val="22"/>
                <w:szCs w:val="22"/>
                <w:lang w:val="sr-Latn-RS"/>
              </w:rPr>
            </w:pPr>
            <w:r w:rsidRPr="004D40A4">
              <w:rPr>
                <w:noProof/>
                <w:sz w:val="22"/>
                <w:szCs w:val="22"/>
                <w:lang w:val="sr-Latn-RS"/>
              </w:rPr>
              <w:t>14</w:t>
            </w:r>
          </w:p>
        </w:tc>
        <w:tc>
          <w:tcPr>
            <w:tcW w:w="3463" w:type="dxa"/>
          </w:tcPr>
          <w:p w14:paraId="7D79B75A" w14:textId="77777777" w:rsidR="00D76453" w:rsidRPr="004D40A4" w:rsidRDefault="00D76453" w:rsidP="00D76453">
            <w:pPr>
              <w:rPr>
                <w:noProof/>
                <w:sz w:val="22"/>
                <w:szCs w:val="22"/>
                <w:lang w:val="sr-Latn-RS"/>
              </w:rPr>
            </w:pPr>
            <w:r w:rsidRPr="004D40A4">
              <w:rPr>
                <w:noProof/>
                <w:sz w:val="22"/>
                <w:szCs w:val="22"/>
                <w:lang w:val="sr-Latn-RS"/>
              </w:rPr>
              <w:t>[3454, 30, 7, 6x2, 3x4, 2x5]</w:t>
            </w:r>
          </w:p>
        </w:tc>
        <w:tc>
          <w:tcPr>
            <w:tcW w:w="1909" w:type="dxa"/>
          </w:tcPr>
          <w:p w14:paraId="417BF5CD" w14:textId="77777777" w:rsidR="00D76453" w:rsidRPr="004D40A4" w:rsidRDefault="00D76453" w:rsidP="00D76453">
            <w:pPr>
              <w:rPr>
                <w:noProof/>
                <w:sz w:val="22"/>
                <w:szCs w:val="22"/>
                <w:lang w:val="sr-Latn-RS"/>
              </w:rPr>
            </w:pPr>
            <w:r w:rsidRPr="004D40A4">
              <w:rPr>
                <w:noProof/>
                <w:sz w:val="22"/>
                <w:szCs w:val="22"/>
                <w:lang w:val="sr-Latn-RS"/>
              </w:rPr>
              <w:t>0.000160138773</w:t>
            </w:r>
          </w:p>
        </w:tc>
      </w:tr>
      <w:tr w:rsidR="00D76453" w14:paraId="2EF85C4A" w14:textId="77777777" w:rsidTr="007F0718">
        <w:trPr>
          <w:trHeight w:val="540"/>
        </w:trPr>
        <w:tc>
          <w:tcPr>
            <w:tcW w:w="3201" w:type="dxa"/>
          </w:tcPr>
          <w:p w14:paraId="29184965" w14:textId="5FF71817" w:rsidR="00D76453" w:rsidRPr="004D40A4" w:rsidRDefault="00D76453" w:rsidP="00D76453">
            <w:pPr>
              <w:rPr>
                <w:noProof/>
                <w:sz w:val="22"/>
                <w:szCs w:val="22"/>
                <w:lang w:val="sr-Latn-RS"/>
              </w:rPr>
            </w:pPr>
            <w:r w:rsidRPr="003161B5">
              <w:t>Синхрона пропагација лабела</w:t>
            </w:r>
          </w:p>
        </w:tc>
        <w:tc>
          <w:tcPr>
            <w:tcW w:w="1403" w:type="dxa"/>
          </w:tcPr>
          <w:p w14:paraId="23C4674F" w14:textId="77777777" w:rsidR="00D76453" w:rsidRPr="004D40A4" w:rsidRDefault="00D76453" w:rsidP="00D76453">
            <w:pPr>
              <w:rPr>
                <w:noProof/>
                <w:sz w:val="22"/>
                <w:szCs w:val="22"/>
                <w:lang w:val="sr-Latn-RS"/>
              </w:rPr>
            </w:pPr>
            <w:r w:rsidRPr="004D40A4">
              <w:rPr>
                <w:noProof/>
                <w:sz w:val="22"/>
                <w:szCs w:val="22"/>
                <w:lang w:val="sr-Latn-RS"/>
              </w:rPr>
              <w:t>20</w:t>
            </w:r>
          </w:p>
        </w:tc>
        <w:tc>
          <w:tcPr>
            <w:tcW w:w="3463" w:type="dxa"/>
          </w:tcPr>
          <w:p w14:paraId="40BBFD58" w14:textId="77777777" w:rsidR="00D76453" w:rsidRPr="004D40A4" w:rsidRDefault="00D76453" w:rsidP="00D76453">
            <w:pPr>
              <w:rPr>
                <w:noProof/>
                <w:sz w:val="22"/>
                <w:szCs w:val="22"/>
                <w:lang w:val="sr-Latn-RS"/>
              </w:rPr>
            </w:pPr>
            <w:r w:rsidRPr="004D40A4">
              <w:rPr>
                <w:noProof/>
                <w:sz w:val="22"/>
                <w:szCs w:val="22"/>
                <w:lang w:val="sr-Latn-RS"/>
              </w:rPr>
              <w:t>[3476, 6, 5, 3x4, 2x13]</w:t>
            </w:r>
          </w:p>
        </w:tc>
        <w:tc>
          <w:tcPr>
            <w:tcW w:w="1909" w:type="dxa"/>
          </w:tcPr>
          <w:p w14:paraId="06F2E2ED" w14:textId="77777777" w:rsidR="00D76453" w:rsidRPr="004D40A4" w:rsidRDefault="00D76453" w:rsidP="00D76453">
            <w:pPr>
              <w:rPr>
                <w:noProof/>
                <w:sz w:val="22"/>
                <w:szCs w:val="22"/>
                <w:lang w:val="sr-Latn-RS"/>
              </w:rPr>
            </w:pPr>
            <w:r w:rsidRPr="004D40A4">
              <w:rPr>
                <w:noProof/>
                <w:sz w:val="22"/>
                <w:szCs w:val="22"/>
                <w:lang w:val="sr-Latn-RS"/>
              </w:rPr>
              <w:t>2.98609270e-05</w:t>
            </w:r>
          </w:p>
        </w:tc>
      </w:tr>
      <w:tr w:rsidR="00D76453" w14:paraId="6B30CDB7" w14:textId="77777777" w:rsidTr="007F0718">
        <w:trPr>
          <w:trHeight w:val="276"/>
        </w:trPr>
        <w:tc>
          <w:tcPr>
            <w:tcW w:w="3201" w:type="dxa"/>
          </w:tcPr>
          <w:p w14:paraId="08F95396" w14:textId="090BBC6C" w:rsidR="00D76453" w:rsidRPr="004D40A4" w:rsidRDefault="00D76453" w:rsidP="00D76453">
            <w:pPr>
              <w:rPr>
                <w:noProof/>
                <w:sz w:val="22"/>
                <w:szCs w:val="22"/>
                <w:lang w:val="sr-Latn-RS"/>
              </w:rPr>
            </w:pPr>
            <w:r w:rsidRPr="003161B5">
              <w:t>Спектрална анализа</w:t>
            </w:r>
          </w:p>
        </w:tc>
        <w:tc>
          <w:tcPr>
            <w:tcW w:w="1403" w:type="dxa"/>
          </w:tcPr>
          <w:p w14:paraId="600846A8" w14:textId="77777777" w:rsidR="00D76453" w:rsidRPr="004D40A4" w:rsidRDefault="00D76453" w:rsidP="00D76453">
            <w:pPr>
              <w:rPr>
                <w:noProof/>
                <w:sz w:val="22"/>
                <w:szCs w:val="22"/>
                <w:lang w:val="sr-Latn-RS"/>
              </w:rPr>
            </w:pPr>
            <w:r w:rsidRPr="004D40A4">
              <w:rPr>
                <w:noProof/>
                <w:sz w:val="22"/>
                <w:szCs w:val="22"/>
                <w:lang w:val="sr-Latn-RS"/>
              </w:rPr>
              <w:t>2</w:t>
            </w:r>
          </w:p>
        </w:tc>
        <w:tc>
          <w:tcPr>
            <w:tcW w:w="3463" w:type="dxa"/>
          </w:tcPr>
          <w:p w14:paraId="388B7878" w14:textId="77777777" w:rsidR="00D76453" w:rsidRPr="004D40A4" w:rsidRDefault="00D76453" w:rsidP="00D76453">
            <w:pPr>
              <w:rPr>
                <w:noProof/>
                <w:sz w:val="22"/>
                <w:szCs w:val="22"/>
                <w:lang w:val="sr-Latn-RS"/>
              </w:rPr>
            </w:pPr>
            <w:r w:rsidRPr="004D40A4">
              <w:rPr>
                <w:noProof/>
                <w:sz w:val="22"/>
                <w:szCs w:val="22"/>
                <w:lang w:val="sr-Latn-RS"/>
              </w:rPr>
              <w:t>[3522, 3]</w:t>
            </w:r>
          </w:p>
        </w:tc>
        <w:tc>
          <w:tcPr>
            <w:tcW w:w="1909" w:type="dxa"/>
          </w:tcPr>
          <w:p w14:paraId="59995A7A" w14:textId="77777777" w:rsidR="00D76453" w:rsidRPr="004D40A4" w:rsidRDefault="00D76453" w:rsidP="00D76453">
            <w:pPr>
              <w:rPr>
                <w:noProof/>
                <w:sz w:val="22"/>
                <w:szCs w:val="22"/>
                <w:lang w:val="sr-Latn-RS"/>
              </w:rPr>
            </w:pPr>
            <w:r w:rsidRPr="004D40A4">
              <w:rPr>
                <w:noProof/>
                <w:sz w:val="22"/>
                <w:szCs w:val="22"/>
                <w:lang w:val="sr-Latn-RS"/>
              </w:rPr>
              <w:t>1.08587386e-06</w:t>
            </w:r>
          </w:p>
        </w:tc>
      </w:tr>
      <w:tr w:rsidR="00D76453" w14:paraId="3FE20102" w14:textId="77777777" w:rsidTr="007F0718">
        <w:trPr>
          <w:trHeight w:val="276"/>
        </w:trPr>
        <w:tc>
          <w:tcPr>
            <w:tcW w:w="3201" w:type="dxa"/>
          </w:tcPr>
          <w:p w14:paraId="4A50C5B0" w14:textId="45DBB1CC" w:rsidR="00D76453" w:rsidRPr="004D40A4" w:rsidRDefault="00D76453" w:rsidP="00D76453">
            <w:pPr>
              <w:rPr>
                <w:noProof/>
                <w:sz w:val="22"/>
                <w:szCs w:val="22"/>
                <w:lang w:val="sr-Latn-RS"/>
              </w:rPr>
            </w:pPr>
            <w:r w:rsidRPr="003161B5">
              <w:t>Спектрална анализа</w:t>
            </w:r>
          </w:p>
        </w:tc>
        <w:tc>
          <w:tcPr>
            <w:tcW w:w="1403" w:type="dxa"/>
          </w:tcPr>
          <w:p w14:paraId="17BCD379" w14:textId="77777777" w:rsidR="00D76453" w:rsidRPr="004D40A4" w:rsidRDefault="00D76453" w:rsidP="00D76453">
            <w:pPr>
              <w:rPr>
                <w:noProof/>
                <w:sz w:val="22"/>
                <w:szCs w:val="22"/>
                <w:lang w:val="sr-Latn-RS"/>
              </w:rPr>
            </w:pPr>
            <w:r w:rsidRPr="004D40A4">
              <w:rPr>
                <w:noProof/>
                <w:sz w:val="22"/>
                <w:szCs w:val="22"/>
                <w:lang w:val="sr-Latn-RS"/>
              </w:rPr>
              <w:t>3</w:t>
            </w:r>
          </w:p>
        </w:tc>
        <w:tc>
          <w:tcPr>
            <w:tcW w:w="3463" w:type="dxa"/>
          </w:tcPr>
          <w:p w14:paraId="420976F7" w14:textId="77777777" w:rsidR="00D76453" w:rsidRPr="004D40A4" w:rsidRDefault="00D76453" w:rsidP="00D76453">
            <w:pPr>
              <w:rPr>
                <w:noProof/>
                <w:sz w:val="22"/>
                <w:szCs w:val="22"/>
                <w:lang w:val="sr-Latn-RS"/>
              </w:rPr>
            </w:pPr>
            <w:r w:rsidRPr="004D40A4">
              <w:rPr>
                <w:noProof/>
                <w:sz w:val="22"/>
                <w:szCs w:val="22"/>
                <w:lang w:val="sr-Latn-RS"/>
              </w:rPr>
              <w:t>[3517, 3, 5]</w:t>
            </w:r>
          </w:p>
        </w:tc>
        <w:tc>
          <w:tcPr>
            <w:tcW w:w="1909" w:type="dxa"/>
          </w:tcPr>
          <w:p w14:paraId="0025A971" w14:textId="77777777" w:rsidR="00D76453" w:rsidRPr="004D40A4" w:rsidRDefault="00D76453" w:rsidP="00D76453">
            <w:pPr>
              <w:rPr>
                <w:noProof/>
                <w:sz w:val="22"/>
                <w:szCs w:val="22"/>
                <w:lang w:val="sr-Latn-RS"/>
              </w:rPr>
            </w:pPr>
            <w:r w:rsidRPr="004D40A4">
              <w:rPr>
                <w:noProof/>
                <w:sz w:val="22"/>
                <w:szCs w:val="22"/>
                <w:lang w:val="sr-Latn-RS"/>
              </w:rPr>
              <w:t>6.51522011e-06</w:t>
            </w:r>
          </w:p>
        </w:tc>
      </w:tr>
      <w:tr w:rsidR="00D76453" w14:paraId="42617B0E" w14:textId="77777777" w:rsidTr="007F0718">
        <w:trPr>
          <w:trHeight w:val="276"/>
        </w:trPr>
        <w:tc>
          <w:tcPr>
            <w:tcW w:w="3201" w:type="dxa"/>
          </w:tcPr>
          <w:p w14:paraId="5C4D82F7" w14:textId="07D89EDF" w:rsidR="00D76453" w:rsidRPr="004D40A4" w:rsidRDefault="00D76453" w:rsidP="00D76453">
            <w:pPr>
              <w:rPr>
                <w:noProof/>
                <w:sz w:val="22"/>
                <w:szCs w:val="22"/>
                <w:lang w:val="sr-Latn-RS"/>
              </w:rPr>
            </w:pPr>
            <w:r w:rsidRPr="003161B5">
              <w:t>Спектрална анализа</w:t>
            </w:r>
          </w:p>
        </w:tc>
        <w:tc>
          <w:tcPr>
            <w:tcW w:w="1403" w:type="dxa"/>
          </w:tcPr>
          <w:p w14:paraId="24A632C5" w14:textId="77777777" w:rsidR="00D76453" w:rsidRPr="004D40A4" w:rsidRDefault="00D76453" w:rsidP="00D76453">
            <w:pPr>
              <w:rPr>
                <w:noProof/>
                <w:sz w:val="22"/>
                <w:szCs w:val="22"/>
                <w:lang w:val="sr-Latn-RS"/>
              </w:rPr>
            </w:pPr>
            <w:r w:rsidRPr="004D40A4">
              <w:rPr>
                <w:noProof/>
                <w:sz w:val="22"/>
                <w:szCs w:val="22"/>
                <w:lang w:val="sr-Latn-RS"/>
              </w:rPr>
              <w:t>4</w:t>
            </w:r>
          </w:p>
        </w:tc>
        <w:tc>
          <w:tcPr>
            <w:tcW w:w="3463" w:type="dxa"/>
          </w:tcPr>
          <w:p w14:paraId="16F67EC5" w14:textId="77777777" w:rsidR="00D76453" w:rsidRPr="004D40A4" w:rsidRDefault="00D76453" w:rsidP="00D76453">
            <w:pPr>
              <w:rPr>
                <w:noProof/>
                <w:sz w:val="22"/>
                <w:szCs w:val="22"/>
                <w:lang w:val="sr-Latn-RS"/>
              </w:rPr>
            </w:pPr>
            <w:r w:rsidRPr="004D40A4">
              <w:rPr>
                <w:noProof/>
                <w:sz w:val="22"/>
                <w:szCs w:val="22"/>
                <w:lang w:val="sr-Latn-RS"/>
              </w:rPr>
              <w:t>[3463, 3, 5, 54]</w:t>
            </w:r>
          </w:p>
        </w:tc>
        <w:tc>
          <w:tcPr>
            <w:tcW w:w="1909" w:type="dxa"/>
          </w:tcPr>
          <w:p w14:paraId="0969FED2" w14:textId="77777777" w:rsidR="00D76453" w:rsidRPr="004D40A4" w:rsidRDefault="00D76453" w:rsidP="00D76453">
            <w:pPr>
              <w:rPr>
                <w:noProof/>
                <w:sz w:val="22"/>
                <w:szCs w:val="22"/>
                <w:lang w:val="sr-Latn-RS"/>
              </w:rPr>
            </w:pPr>
            <w:r w:rsidRPr="004D40A4">
              <w:rPr>
                <w:noProof/>
                <w:sz w:val="22"/>
                <w:szCs w:val="22"/>
                <w:lang w:val="sr-Latn-RS"/>
              </w:rPr>
              <w:t>0.000258916716</w:t>
            </w:r>
          </w:p>
        </w:tc>
      </w:tr>
      <w:tr w:rsidR="00D76453" w14:paraId="09DE9FDC" w14:textId="77777777" w:rsidTr="007F0718">
        <w:trPr>
          <w:trHeight w:val="276"/>
        </w:trPr>
        <w:tc>
          <w:tcPr>
            <w:tcW w:w="3201" w:type="dxa"/>
          </w:tcPr>
          <w:p w14:paraId="30BAADD7" w14:textId="4DCEC166" w:rsidR="00D76453" w:rsidRPr="004D40A4" w:rsidRDefault="00D76453" w:rsidP="00D76453">
            <w:pPr>
              <w:rPr>
                <w:noProof/>
                <w:sz w:val="22"/>
                <w:szCs w:val="22"/>
                <w:lang w:val="sr-Latn-RS"/>
              </w:rPr>
            </w:pPr>
            <w:r w:rsidRPr="003161B5">
              <w:t>Спектрална анализа</w:t>
            </w:r>
          </w:p>
        </w:tc>
        <w:tc>
          <w:tcPr>
            <w:tcW w:w="1403" w:type="dxa"/>
          </w:tcPr>
          <w:p w14:paraId="04ABDE36" w14:textId="77777777" w:rsidR="00D76453" w:rsidRPr="004D40A4" w:rsidRDefault="00D76453" w:rsidP="00D76453">
            <w:pPr>
              <w:rPr>
                <w:noProof/>
                <w:sz w:val="22"/>
                <w:szCs w:val="22"/>
                <w:lang w:val="sr-Latn-RS"/>
              </w:rPr>
            </w:pPr>
            <w:r w:rsidRPr="004D40A4">
              <w:rPr>
                <w:noProof/>
                <w:sz w:val="22"/>
                <w:szCs w:val="22"/>
                <w:lang w:val="sr-Latn-RS"/>
              </w:rPr>
              <w:t>5</w:t>
            </w:r>
          </w:p>
        </w:tc>
        <w:tc>
          <w:tcPr>
            <w:tcW w:w="3463" w:type="dxa"/>
          </w:tcPr>
          <w:p w14:paraId="50786D92" w14:textId="77777777" w:rsidR="00D76453" w:rsidRPr="004D40A4" w:rsidRDefault="00D76453" w:rsidP="00D76453">
            <w:pPr>
              <w:rPr>
                <w:noProof/>
                <w:sz w:val="22"/>
                <w:szCs w:val="22"/>
                <w:lang w:val="sr-Latn-RS"/>
              </w:rPr>
            </w:pPr>
            <w:r w:rsidRPr="004D40A4">
              <w:rPr>
                <w:noProof/>
                <w:sz w:val="22"/>
                <w:szCs w:val="22"/>
                <w:lang w:val="sr-Latn-RS"/>
              </w:rPr>
              <w:t>[3456, 3, 7, 5, 54]</w:t>
            </w:r>
          </w:p>
        </w:tc>
        <w:tc>
          <w:tcPr>
            <w:tcW w:w="1909" w:type="dxa"/>
          </w:tcPr>
          <w:p w14:paraId="37105D78" w14:textId="77777777" w:rsidR="00D76453" w:rsidRPr="004D40A4" w:rsidRDefault="00D76453" w:rsidP="00D76453">
            <w:pPr>
              <w:rPr>
                <w:noProof/>
                <w:sz w:val="22"/>
                <w:szCs w:val="22"/>
                <w:lang w:val="sr-Latn-RS"/>
              </w:rPr>
            </w:pPr>
            <w:r w:rsidRPr="004D40A4">
              <w:rPr>
                <w:noProof/>
                <w:sz w:val="22"/>
                <w:szCs w:val="22"/>
                <w:lang w:val="sr-Latn-RS"/>
              </w:rPr>
              <w:t>0.000290398320</w:t>
            </w:r>
          </w:p>
        </w:tc>
      </w:tr>
      <w:tr w:rsidR="00D76453" w14:paraId="3AD9FCEF" w14:textId="77777777" w:rsidTr="007F0718">
        <w:trPr>
          <w:trHeight w:val="276"/>
        </w:trPr>
        <w:tc>
          <w:tcPr>
            <w:tcW w:w="3201" w:type="dxa"/>
          </w:tcPr>
          <w:p w14:paraId="3CA7778A" w14:textId="5A603BB8" w:rsidR="00D76453" w:rsidRPr="004D40A4" w:rsidRDefault="00D76453" w:rsidP="00D76453">
            <w:pPr>
              <w:rPr>
                <w:noProof/>
                <w:sz w:val="22"/>
                <w:szCs w:val="22"/>
                <w:lang w:val="sr-Latn-RS"/>
              </w:rPr>
            </w:pPr>
            <w:r w:rsidRPr="003161B5">
              <w:t>Спектрална анализа</w:t>
            </w:r>
          </w:p>
        </w:tc>
        <w:tc>
          <w:tcPr>
            <w:tcW w:w="1403" w:type="dxa"/>
          </w:tcPr>
          <w:p w14:paraId="7FA1C0F2" w14:textId="77777777" w:rsidR="00D76453" w:rsidRPr="004D40A4" w:rsidRDefault="00D76453" w:rsidP="00D76453">
            <w:pPr>
              <w:rPr>
                <w:noProof/>
                <w:sz w:val="22"/>
                <w:szCs w:val="22"/>
                <w:lang w:val="sr-Latn-RS"/>
              </w:rPr>
            </w:pPr>
            <w:r w:rsidRPr="004D40A4">
              <w:rPr>
                <w:noProof/>
                <w:sz w:val="22"/>
                <w:szCs w:val="22"/>
                <w:lang w:val="sr-Latn-RS"/>
              </w:rPr>
              <w:t>8</w:t>
            </w:r>
          </w:p>
        </w:tc>
        <w:tc>
          <w:tcPr>
            <w:tcW w:w="3463" w:type="dxa"/>
          </w:tcPr>
          <w:p w14:paraId="7B73FF9E" w14:textId="77777777" w:rsidR="00D76453" w:rsidRPr="004D40A4" w:rsidRDefault="00D76453" w:rsidP="00D76453">
            <w:pPr>
              <w:rPr>
                <w:noProof/>
                <w:sz w:val="22"/>
                <w:szCs w:val="22"/>
                <w:lang w:val="sr-Latn-RS"/>
              </w:rPr>
            </w:pPr>
            <w:r w:rsidRPr="004D40A4">
              <w:rPr>
                <w:noProof/>
                <w:sz w:val="22"/>
                <w:szCs w:val="22"/>
                <w:lang w:val="sr-Latn-RS"/>
              </w:rPr>
              <w:t>[3439, 4, 3, 7, 7, 5, 6, 54]</w:t>
            </w:r>
          </w:p>
        </w:tc>
        <w:tc>
          <w:tcPr>
            <w:tcW w:w="1909" w:type="dxa"/>
          </w:tcPr>
          <w:p w14:paraId="2C224C68" w14:textId="77777777" w:rsidR="00D76453" w:rsidRPr="004D40A4" w:rsidRDefault="00D76453" w:rsidP="00D76453">
            <w:pPr>
              <w:rPr>
                <w:noProof/>
                <w:sz w:val="22"/>
                <w:szCs w:val="22"/>
                <w:lang w:val="sr-Latn-RS"/>
              </w:rPr>
            </w:pPr>
            <w:r w:rsidRPr="004D40A4">
              <w:rPr>
                <w:noProof/>
                <w:sz w:val="22"/>
                <w:szCs w:val="22"/>
                <w:lang w:val="sr-Latn-RS"/>
              </w:rPr>
              <w:t>0.000305052338</w:t>
            </w:r>
          </w:p>
        </w:tc>
      </w:tr>
      <w:tr w:rsidR="00D76453" w14:paraId="5088418A" w14:textId="77777777" w:rsidTr="007F0718">
        <w:trPr>
          <w:trHeight w:val="264"/>
        </w:trPr>
        <w:tc>
          <w:tcPr>
            <w:tcW w:w="3201" w:type="dxa"/>
          </w:tcPr>
          <w:p w14:paraId="57C93DC8" w14:textId="7FCD70CD" w:rsidR="00D76453" w:rsidRPr="004D40A4" w:rsidRDefault="00D76453" w:rsidP="00D76453">
            <w:pPr>
              <w:rPr>
                <w:noProof/>
                <w:sz w:val="22"/>
                <w:szCs w:val="22"/>
                <w:lang w:val="sr-Latn-RS"/>
              </w:rPr>
            </w:pPr>
            <w:r w:rsidRPr="003161B5">
              <w:t>Спектрална анализа</w:t>
            </w:r>
          </w:p>
        </w:tc>
        <w:tc>
          <w:tcPr>
            <w:tcW w:w="1403" w:type="dxa"/>
          </w:tcPr>
          <w:p w14:paraId="5E53FD24" w14:textId="77777777" w:rsidR="00D76453" w:rsidRPr="004D40A4" w:rsidRDefault="00D76453" w:rsidP="00D76453">
            <w:pPr>
              <w:rPr>
                <w:noProof/>
                <w:sz w:val="22"/>
                <w:szCs w:val="22"/>
                <w:lang w:val="sr-Latn-RS"/>
              </w:rPr>
            </w:pPr>
            <w:r w:rsidRPr="004D40A4">
              <w:rPr>
                <w:noProof/>
                <w:sz w:val="22"/>
                <w:szCs w:val="22"/>
                <w:lang w:val="sr-Latn-RS"/>
              </w:rPr>
              <w:t>12</w:t>
            </w:r>
          </w:p>
        </w:tc>
        <w:tc>
          <w:tcPr>
            <w:tcW w:w="3463" w:type="dxa"/>
          </w:tcPr>
          <w:p w14:paraId="572345F6" w14:textId="77777777" w:rsidR="00D76453" w:rsidRPr="004D40A4" w:rsidRDefault="00D76453" w:rsidP="00D76453">
            <w:pPr>
              <w:rPr>
                <w:noProof/>
                <w:sz w:val="22"/>
                <w:szCs w:val="22"/>
                <w:lang w:val="sr-Latn-RS"/>
              </w:rPr>
            </w:pPr>
            <w:r w:rsidRPr="004D40A4">
              <w:rPr>
                <w:noProof/>
                <w:sz w:val="22"/>
                <w:szCs w:val="22"/>
                <w:lang w:val="sr-Latn-RS"/>
              </w:rPr>
              <w:t>[3413, 4x2, 3x3, 7x2, 5, 6, 16, 54]</w:t>
            </w:r>
          </w:p>
        </w:tc>
        <w:tc>
          <w:tcPr>
            <w:tcW w:w="1909" w:type="dxa"/>
          </w:tcPr>
          <w:p w14:paraId="7F3FE02E" w14:textId="77777777" w:rsidR="00D76453" w:rsidRPr="004D40A4" w:rsidRDefault="00D76453" w:rsidP="00D76453">
            <w:pPr>
              <w:rPr>
                <w:noProof/>
                <w:sz w:val="22"/>
                <w:szCs w:val="22"/>
                <w:lang w:val="sr-Latn-RS"/>
              </w:rPr>
            </w:pPr>
            <w:r w:rsidRPr="004D40A4">
              <w:rPr>
                <w:noProof/>
                <w:sz w:val="22"/>
                <w:szCs w:val="22"/>
                <w:lang w:val="sr-Latn-RS"/>
              </w:rPr>
              <w:t>0.000340327985</w:t>
            </w:r>
          </w:p>
        </w:tc>
      </w:tr>
      <w:tr w:rsidR="00D76453" w14:paraId="12738597" w14:textId="77777777" w:rsidTr="007F0718">
        <w:trPr>
          <w:trHeight w:val="276"/>
        </w:trPr>
        <w:tc>
          <w:tcPr>
            <w:tcW w:w="3201" w:type="dxa"/>
          </w:tcPr>
          <w:p w14:paraId="16473CA7" w14:textId="0C2D1CF9" w:rsidR="00D76453" w:rsidRPr="004D40A4" w:rsidRDefault="00D76453" w:rsidP="00D76453">
            <w:pPr>
              <w:rPr>
                <w:noProof/>
                <w:sz w:val="22"/>
                <w:szCs w:val="22"/>
                <w:lang w:val="sr-Latn-RS"/>
              </w:rPr>
            </w:pPr>
            <w:r w:rsidRPr="003161B5">
              <w:t>Лувенска метода</w:t>
            </w:r>
          </w:p>
        </w:tc>
        <w:tc>
          <w:tcPr>
            <w:tcW w:w="1403" w:type="dxa"/>
          </w:tcPr>
          <w:p w14:paraId="45EE8D43" w14:textId="77777777" w:rsidR="00D76453" w:rsidRPr="004D40A4" w:rsidRDefault="00D76453" w:rsidP="00D76453">
            <w:pPr>
              <w:rPr>
                <w:noProof/>
                <w:sz w:val="22"/>
                <w:szCs w:val="22"/>
                <w:lang w:val="sr-Cyrl-RS"/>
              </w:rPr>
            </w:pPr>
            <w:r w:rsidRPr="004D40A4">
              <w:rPr>
                <w:noProof/>
                <w:sz w:val="22"/>
                <w:szCs w:val="22"/>
                <w:lang w:val="sr-Cyrl-RS"/>
              </w:rPr>
              <w:t>3</w:t>
            </w:r>
          </w:p>
        </w:tc>
        <w:tc>
          <w:tcPr>
            <w:tcW w:w="3463" w:type="dxa"/>
          </w:tcPr>
          <w:p w14:paraId="6BAE1ED3" w14:textId="77777777" w:rsidR="00D76453" w:rsidRPr="004D40A4" w:rsidRDefault="00D76453" w:rsidP="00D76453">
            <w:pPr>
              <w:rPr>
                <w:noProof/>
                <w:sz w:val="22"/>
                <w:szCs w:val="22"/>
                <w:lang w:val="sr-Latn-RS"/>
              </w:rPr>
            </w:pPr>
            <w:r w:rsidRPr="004D40A4">
              <w:rPr>
                <w:noProof/>
                <w:sz w:val="22"/>
                <w:szCs w:val="22"/>
                <w:lang w:val="sr-Latn-RS"/>
              </w:rPr>
              <w:t>[5, 3, 3517]</w:t>
            </w:r>
          </w:p>
        </w:tc>
        <w:tc>
          <w:tcPr>
            <w:tcW w:w="1909" w:type="dxa"/>
          </w:tcPr>
          <w:p w14:paraId="11E17C8A" w14:textId="77777777" w:rsidR="00D76453" w:rsidRPr="004D40A4" w:rsidRDefault="00D76453" w:rsidP="00D76453">
            <w:pPr>
              <w:rPr>
                <w:noProof/>
                <w:sz w:val="22"/>
                <w:szCs w:val="22"/>
                <w:lang w:val="sr-Latn-RS"/>
              </w:rPr>
            </w:pPr>
            <w:r w:rsidRPr="004D40A4">
              <w:rPr>
                <w:noProof/>
                <w:sz w:val="22"/>
                <w:szCs w:val="22"/>
                <w:lang w:val="sr-Latn-RS"/>
              </w:rPr>
              <w:t>6.51522011e-06</w:t>
            </w:r>
          </w:p>
        </w:tc>
      </w:tr>
      <w:tr w:rsidR="00D76453" w14:paraId="40D90A61" w14:textId="77777777" w:rsidTr="007F0718">
        <w:trPr>
          <w:trHeight w:val="276"/>
        </w:trPr>
        <w:tc>
          <w:tcPr>
            <w:tcW w:w="3201" w:type="dxa"/>
          </w:tcPr>
          <w:p w14:paraId="74D8A1F5" w14:textId="2B96C1F8" w:rsidR="00D76453" w:rsidRPr="004D40A4" w:rsidRDefault="00D76453" w:rsidP="00D76453">
            <w:pPr>
              <w:rPr>
                <w:noProof/>
                <w:sz w:val="22"/>
                <w:szCs w:val="22"/>
                <w:lang w:val="sr-Latn-RS"/>
              </w:rPr>
            </w:pPr>
            <w:r w:rsidRPr="003161B5">
              <w:t>Лувенска метода</w:t>
            </w:r>
          </w:p>
        </w:tc>
        <w:tc>
          <w:tcPr>
            <w:tcW w:w="1403" w:type="dxa"/>
          </w:tcPr>
          <w:p w14:paraId="35CA255F" w14:textId="77777777" w:rsidR="00D76453" w:rsidRPr="004D40A4" w:rsidRDefault="00D76453" w:rsidP="00D76453">
            <w:pPr>
              <w:rPr>
                <w:noProof/>
                <w:sz w:val="22"/>
                <w:szCs w:val="22"/>
                <w:lang w:val="sr-Cyrl-RS"/>
              </w:rPr>
            </w:pPr>
            <w:r w:rsidRPr="004D40A4">
              <w:rPr>
                <w:noProof/>
                <w:sz w:val="22"/>
                <w:szCs w:val="22"/>
                <w:lang w:val="sr-Cyrl-RS"/>
              </w:rPr>
              <w:t>12</w:t>
            </w:r>
          </w:p>
        </w:tc>
        <w:tc>
          <w:tcPr>
            <w:tcW w:w="3463" w:type="dxa"/>
          </w:tcPr>
          <w:p w14:paraId="2708809C" w14:textId="77777777" w:rsidR="00D76453" w:rsidRPr="004D40A4" w:rsidRDefault="00D76453" w:rsidP="00D76453">
            <w:pPr>
              <w:rPr>
                <w:noProof/>
                <w:sz w:val="22"/>
                <w:szCs w:val="22"/>
                <w:lang w:val="sr-Cyrl-RS"/>
              </w:rPr>
            </w:pPr>
            <w:r w:rsidRPr="004D40A4">
              <w:rPr>
                <w:noProof/>
                <w:sz w:val="22"/>
                <w:szCs w:val="22"/>
                <w:lang w:val="sr-Latn-RS"/>
              </w:rPr>
              <w:t>[3425, 52, 12, 7, 5, 4x3, 3</w:t>
            </w:r>
            <w:r w:rsidRPr="004D40A4">
              <w:rPr>
                <w:noProof/>
                <w:sz w:val="22"/>
                <w:szCs w:val="22"/>
              </w:rPr>
              <w:t>x4</w:t>
            </w:r>
            <w:r w:rsidRPr="004D40A4">
              <w:rPr>
                <w:noProof/>
                <w:sz w:val="22"/>
                <w:szCs w:val="22"/>
                <w:lang w:val="sr-Latn-RS"/>
              </w:rPr>
              <w:t>]</w:t>
            </w:r>
          </w:p>
        </w:tc>
        <w:tc>
          <w:tcPr>
            <w:tcW w:w="1909" w:type="dxa"/>
          </w:tcPr>
          <w:p w14:paraId="0C3AA503" w14:textId="77777777" w:rsidR="00D76453" w:rsidRPr="004D40A4" w:rsidRDefault="00D76453" w:rsidP="00D76453">
            <w:pPr>
              <w:rPr>
                <w:noProof/>
                <w:sz w:val="22"/>
                <w:szCs w:val="22"/>
                <w:lang w:val="sr-Cyrl-RS"/>
              </w:rPr>
            </w:pPr>
            <w:r w:rsidRPr="004D40A4">
              <w:rPr>
                <w:noProof/>
                <w:sz w:val="22"/>
                <w:szCs w:val="22"/>
                <w:lang w:val="sr-Latn-RS"/>
              </w:rPr>
              <w:t>0.000322968793</w:t>
            </w:r>
          </w:p>
        </w:tc>
      </w:tr>
      <w:tr w:rsidR="00D76453" w14:paraId="62E542B5" w14:textId="77777777" w:rsidTr="007F0718">
        <w:trPr>
          <w:trHeight w:val="276"/>
        </w:trPr>
        <w:tc>
          <w:tcPr>
            <w:tcW w:w="3201" w:type="dxa"/>
          </w:tcPr>
          <w:p w14:paraId="616FFE1B" w14:textId="6C5231E2" w:rsidR="00D76453" w:rsidRPr="004D40A4" w:rsidRDefault="00D76453" w:rsidP="00D76453">
            <w:pPr>
              <w:rPr>
                <w:noProof/>
                <w:sz w:val="22"/>
                <w:szCs w:val="22"/>
                <w:lang w:val="sr-Latn-RS"/>
              </w:rPr>
            </w:pPr>
            <w:r w:rsidRPr="003161B5">
              <w:t>Лувенска метода</w:t>
            </w:r>
          </w:p>
        </w:tc>
        <w:tc>
          <w:tcPr>
            <w:tcW w:w="1403" w:type="dxa"/>
          </w:tcPr>
          <w:p w14:paraId="20744DF8" w14:textId="77777777" w:rsidR="00D76453" w:rsidRPr="004D40A4" w:rsidRDefault="00D76453" w:rsidP="00D76453">
            <w:pPr>
              <w:rPr>
                <w:noProof/>
                <w:sz w:val="22"/>
                <w:szCs w:val="22"/>
                <w:lang w:val="sr-Cyrl-RS"/>
              </w:rPr>
            </w:pPr>
            <w:r w:rsidRPr="004D40A4">
              <w:rPr>
                <w:noProof/>
                <w:sz w:val="22"/>
                <w:szCs w:val="22"/>
                <w:lang w:val="sr-Cyrl-RS"/>
              </w:rPr>
              <w:t>32</w:t>
            </w:r>
          </w:p>
        </w:tc>
        <w:tc>
          <w:tcPr>
            <w:tcW w:w="3463" w:type="dxa"/>
          </w:tcPr>
          <w:p w14:paraId="28DFD5BF" w14:textId="77777777" w:rsidR="00D76453" w:rsidRPr="004D40A4" w:rsidRDefault="00D76453" w:rsidP="00D76453">
            <w:pPr>
              <w:rPr>
                <w:noProof/>
                <w:sz w:val="22"/>
                <w:szCs w:val="22"/>
              </w:rPr>
            </w:pPr>
            <w:r w:rsidRPr="004D40A4">
              <w:rPr>
                <w:noProof/>
                <w:sz w:val="22"/>
                <w:szCs w:val="22"/>
              </w:rPr>
              <w:t>[</w:t>
            </w:r>
            <w:r w:rsidRPr="004D40A4">
              <w:rPr>
                <w:noProof/>
                <w:sz w:val="22"/>
                <w:szCs w:val="22"/>
                <w:lang w:val="sr-Latn-RS"/>
              </w:rPr>
              <w:t>728</w:t>
            </w:r>
            <w:r w:rsidRPr="004D40A4">
              <w:rPr>
                <w:noProof/>
                <w:sz w:val="22"/>
                <w:szCs w:val="22"/>
              </w:rPr>
              <w:t>.. 3]</w:t>
            </w:r>
          </w:p>
        </w:tc>
        <w:tc>
          <w:tcPr>
            <w:tcW w:w="1909" w:type="dxa"/>
          </w:tcPr>
          <w:p w14:paraId="2E17D223" w14:textId="77777777" w:rsidR="00D76453" w:rsidRPr="004D40A4" w:rsidRDefault="00D76453" w:rsidP="00D76453">
            <w:pPr>
              <w:rPr>
                <w:noProof/>
                <w:sz w:val="22"/>
                <w:szCs w:val="22"/>
                <w:lang w:val="sr-Cyrl-RS"/>
              </w:rPr>
            </w:pPr>
            <w:r w:rsidRPr="004D40A4">
              <w:rPr>
                <w:noProof/>
                <w:sz w:val="22"/>
                <w:szCs w:val="22"/>
                <w:lang w:val="sr-Latn-RS"/>
              </w:rPr>
              <w:t>-0.00202238635</w:t>
            </w:r>
          </w:p>
        </w:tc>
      </w:tr>
    </w:tbl>
    <w:p w14:paraId="277334F0" w14:textId="70FC5829" w:rsidR="004D40A4" w:rsidRDefault="00342527" w:rsidP="00AC3915">
      <w:pPr>
        <w:pStyle w:val="Osnovnitekst"/>
        <w:spacing w:line="240" w:lineRule="auto"/>
        <w:ind w:left="675" w:firstLine="0"/>
        <w:rPr>
          <w:lang w:val="en-US"/>
        </w:rPr>
      </w:pPr>
      <w:r w:rsidRPr="00342527">
        <w:rPr>
          <w:lang w:val="en-US"/>
        </w:rPr>
        <w:lastRenderedPageBreak/>
        <w:t>Највећа комуна од 3425 чворова није приказана због обимности. Она представ</w:t>
      </w:r>
      <w:r>
        <w:rPr>
          <w:lang w:val="sr-Cyrl-ME"/>
        </w:rPr>
        <w:t>љ</w:t>
      </w:r>
      <w:r w:rsidRPr="00342527">
        <w:rPr>
          <w:lang w:val="en-US"/>
        </w:rPr>
        <w:t>а централни део мреже, и у њој се налази сви чворови</w:t>
      </w:r>
      <w:r>
        <w:rPr>
          <w:lang w:val="sr-Cyrl-ME"/>
        </w:rPr>
        <w:t xml:space="preserve"> </w:t>
      </w:r>
      <w:r w:rsidRPr="00342527">
        <w:rPr>
          <w:lang w:val="en-US"/>
        </w:rPr>
        <w:t xml:space="preserve">мреже. </w:t>
      </w:r>
      <w:r>
        <w:rPr>
          <w:lang w:val="sr-Cyrl-ME"/>
        </w:rPr>
        <w:t>У наставку</w:t>
      </w:r>
      <w:r w:rsidRPr="00342527">
        <w:rPr>
          <w:lang w:val="en-US"/>
        </w:rPr>
        <w:t xml:space="preserve"> су приказани сабредити који припадају комунама, и претпос</w:t>
      </w:r>
      <w:r w:rsidR="00AE7024">
        <w:rPr>
          <w:lang w:val="sr-Cyrl-ME"/>
        </w:rPr>
        <w:t>т</w:t>
      </w:r>
      <w:r w:rsidRPr="00342527">
        <w:rPr>
          <w:lang w:val="en-US"/>
        </w:rPr>
        <w:t>авке зашто су тако гурписани.</w:t>
      </w:r>
    </w:p>
    <w:p w14:paraId="59DE4C3E" w14:textId="1EE4CF88" w:rsidR="001D4E2C" w:rsidRPr="00A61416" w:rsidRDefault="001D4E2C" w:rsidP="001D4E2C">
      <w:pPr>
        <w:pStyle w:val="Osnovnitekst"/>
        <w:rPr>
          <w:noProof/>
          <w:sz w:val="22"/>
          <w:szCs w:val="22"/>
          <w:lang w:val="sr-Cyrl-RS"/>
        </w:rPr>
      </w:pPr>
      <w:r w:rsidRPr="00A61416">
        <w:rPr>
          <w:noProof/>
          <w:sz w:val="22"/>
          <w:szCs w:val="22"/>
          <w:lang w:val="sr-Cyrl-RS"/>
        </w:rPr>
        <w:t>•</w:t>
      </w:r>
      <w:r w:rsidR="00815CF8" w:rsidRPr="00A61416">
        <w:rPr>
          <w:noProof/>
          <w:sz w:val="22"/>
          <w:szCs w:val="22"/>
          <w:lang w:val="sr-Cyrl-RS"/>
        </w:rPr>
        <w:t xml:space="preserve"> </w:t>
      </w:r>
      <w:r w:rsidR="00156B15" w:rsidRPr="00A61416">
        <w:rPr>
          <w:noProof/>
          <w:sz w:val="22"/>
          <w:szCs w:val="22"/>
          <w:lang w:val="sr-Cyrl-RS"/>
        </w:rPr>
        <w:t xml:space="preserve">[hotel, supermarkets, travelers] </w:t>
      </w:r>
      <w:r w:rsidRPr="00A61416">
        <w:rPr>
          <w:noProof/>
          <w:sz w:val="22"/>
          <w:szCs w:val="22"/>
          <w:lang w:val="sr-Cyrl-RS"/>
        </w:rPr>
        <w:t>– Путници се често распитују за хотеле и маркете</w:t>
      </w:r>
      <w:r w:rsidR="00214129" w:rsidRPr="00A61416">
        <w:rPr>
          <w:noProof/>
          <w:sz w:val="22"/>
          <w:szCs w:val="22"/>
          <w:lang w:val="sr-Cyrl-RS"/>
        </w:rPr>
        <w:t>.</w:t>
      </w:r>
    </w:p>
    <w:p w14:paraId="401FCE26" w14:textId="027B8E8C"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815CF8" w:rsidRPr="00A61416">
        <w:rPr>
          <w:noProof/>
          <w:sz w:val="22"/>
          <w:szCs w:val="22"/>
          <w:lang w:val="sr-Cyrl-RS"/>
        </w:rPr>
        <w:t xml:space="preserve"> </w:t>
      </w:r>
      <w:r w:rsidR="00394054" w:rsidRPr="00A61416">
        <w:rPr>
          <w:noProof/>
          <w:sz w:val="22"/>
          <w:szCs w:val="22"/>
          <w:lang w:val="sr-Cyrl-RS"/>
        </w:rPr>
        <w:t>[Concerts, Event_Launch, Las_Vegas, Launch_Strategies, SportsEvent, Theaters]</w:t>
      </w:r>
      <w:r w:rsidRPr="00A61416">
        <w:rPr>
          <w:noProof/>
          <w:sz w:val="22"/>
          <w:szCs w:val="22"/>
          <w:lang w:val="sr-Cyrl-RS"/>
        </w:rPr>
        <w:t>– корисници заинтересовани за друштвена дешавања посећују ове сабредите да би били у току или ишли на њих</w:t>
      </w:r>
    </w:p>
    <w:p w14:paraId="1F3469AA" w14:textId="3939636E"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815CF8" w:rsidRPr="00A61416">
        <w:rPr>
          <w:noProof/>
          <w:sz w:val="22"/>
          <w:szCs w:val="22"/>
          <w:lang w:val="sr-Cyrl-RS"/>
        </w:rPr>
        <w:t xml:space="preserve"> [Peiman, bestactorofiran, PersianDigg, Sobhaneh] - </w:t>
      </w:r>
      <w:r w:rsidR="0045456D" w:rsidRPr="00A61416">
        <w:rPr>
          <w:i/>
          <w:iCs/>
          <w:noProof/>
          <w:sz w:val="22"/>
          <w:szCs w:val="22"/>
          <w:lang w:val="sr-Cyrl-RS"/>
        </w:rPr>
        <w:t>Payman Maadi</w:t>
      </w:r>
      <w:r w:rsidR="0045456D" w:rsidRPr="00A61416">
        <w:rPr>
          <w:noProof/>
          <w:sz w:val="22"/>
          <w:szCs w:val="22"/>
          <w:lang w:val="sr-Cyrl-RS"/>
        </w:rPr>
        <w:t xml:space="preserve"> </w:t>
      </w:r>
      <w:r w:rsidRPr="00A61416">
        <w:rPr>
          <w:noProof/>
          <w:sz w:val="22"/>
          <w:szCs w:val="22"/>
          <w:lang w:val="sr-Cyrl-RS"/>
        </w:rPr>
        <w:t>је иранско-амерички глумац, те су прва два сабредита вероватно посвећена њему. Друга два сабредита представљају иранску храну.  Ови сабредити заједно окупљају кориснике које привлачи оно што је карактеристично за Иран.</w:t>
      </w:r>
    </w:p>
    <w:p w14:paraId="38C65AC7" w14:textId="15D3EC9C"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6911D1" w:rsidRPr="00A61416">
        <w:rPr>
          <w:noProof/>
          <w:sz w:val="22"/>
          <w:szCs w:val="22"/>
          <w:lang w:val="sr-Cyrl-RS"/>
        </w:rPr>
        <w:t xml:space="preserve"> </w:t>
      </w:r>
      <w:r w:rsidRPr="00A61416">
        <w:rPr>
          <w:noProof/>
          <w:sz w:val="22"/>
          <w:szCs w:val="22"/>
          <w:lang w:val="sr-Cyrl-RS"/>
        </w:rPr>
        <w:t>[</w:t>
      </w:r>
      <w:r w:rsidR="006911D1" w:rsidRPr="00A61416">
        <w:rPr>
          <w:noProof/>
          <w:sz w:val="22"/>
          <w:szCs w:val="22"/>
          <w:lang w:val="sr-Cyrl-RS"/>
        </w:rPr>
        <w:t>Cetatenie, dezvoltarepersonala, positivethinker</w:t>
      </w:r>
      <w:r w:rsidRPr="00A61416">
        <w:rPr>
          <w:noProof/>
          <w:sz w:val="22"/>
          <w:szCs w:val="22"/>
          <w:lang w:val="sr-Cyrl-RS"/>
        </w:rPr>
        <w:t xml:space="preserve">] – Назив првог сабредита на румунском значи држављанство, а други назив значи лични развој. Дакле ови сабредити окуплају румунске кориснике које интересује позитивно размишљање, лични развој, напредак и вероватно начин да добију држављанство.  </w:t>
      </w:r>
    </w:p>
    <w:p w14:paraId="2C954ABA" w14:textId="4A83029D"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3471F0" w:rsidRPr="00A61416">
        <w:rPr>
          <w:noProof/>
          <w:sz w:val="22"/>
          <w:szCs w:val="22"/>
          <w:lang w:val="sr-Cyrl-RS"/>
        </w:rPr>
        <w:t xml:space="preserve"> </w:t>
      </w:r>
      <w:r w:rsidR="00EE147F" w:rsidRPr="00A61416">
        <w:rPr>
          <w:noProof/>
          <w:sz w:val="22"/>
          <w:szCs w:val="22"/>
          <w:lang w:val="sr-Cyrl-RS"/>
        </w:rPr>
        <w:t>[bestoutdoortowns, bestbarsboulder, bestentrepbooks]</w:t>
      </w:r>
      <w:r w:rsidRPr="00A61416">
        <w:rPr>
          <w:noProof/>
          <w:sz w:val="22"/>
          <w:szCs w:val="22"/>
          <w:lang w:val="sr-Cyrl-RS"/>
        </w:rPr>
        <w:t xml:space="preserve">– </w:t>
      </w:r>
      <w:r w:rsidR="00DD67E3" w:rsidRPr="00A61416">
        <w:rPr>
          <w:i/>
          <w:iCs/>
          <w:noProof/>
          <w:sz w:val="22"/>
          <w:szCs w:val="22"/>
          <w:lang w:val="sr-Cyrl-RS"/>
        </w:rPr>
        <w:t>Boulder</w:t>
      </w:r>
      <w:r w:rsidRPr="00A61416">
        <w:rPr>
          <w:noProof/>
          <w:sz w:val="22"/>
          <w:szCs w:val="22"/>
          <w:lang w:val="sr-Cyrl-RS"/>
        </w:rPr>
        <w:t xml:space="preserve"> је место у Колораду које је на планини. Назив првог сабредита представља тему најбољих градова који су на надморској висини, међу њима је и поменуто место. Други сабредит представља најбоље барове у том месту, а трећи најбоље књиге за предузетништво. Дакле, корисници који су заинтересовани за боравак у природи, планинама су вероватно заинтересовани за предузетништво, или има корисника који би желили да буду предузетници и отворе свој локал на неком месту тог типа.   </w:t>
      </w:r>
    </w:p>
    <w:p w14:paraId="76609184" w14:textId="790051C4"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81498D" w:rsidRPr="00A61416">
        <w:rPr>
          <w:noProof/>
          <w:sz w:val="22"/>
          <w:szCs w:val="22"/>
          <w:lang w:val="sr-Cyrl-RS"/>
        </w:rPr>
        <w:t xml:space="preserve"> </w:t>
      </w:r>
      <w:r w:rsidR="009665F7" w:rsidRPr="00A61416">
        <w:rPr>
          <w:noProof/>
          <w:sz w:val="22"/>
          <w:szCs w:val="22"/>
          <w:lang w:val="sr-Cyrl-RS"/>
        </w:rPr>
        <w:t xml:space="preserve">[Hepsi, Marketallica, bloggerdal, fx15, kultur_sanat, lida, tala] </w:t>
      </w:r>
      <w:r w:rsidRPr="00A61416">
        <w:rPr>
          <w:noProof/>
          <w:sz w:val="22"/>
          <w:szCs w:val="22"/>
          <w:lang w:val="sr-Cyrl-RS"/>
        </w:rPr>
        <w:t xml:space="preserve">– сабредити који представљају ентитете везане за Турску. </w:t>
      </w:r>
      <w:r w:rsidR="00126072" w:rsidRPr="00A61416">
        <w:rPr>
          <w:i/>
          <w:iCs/>
          <w:noProof/>
          <w:sz w:val="22"/>
          <w:szCs w:val="22"/>
          <w:lang w:val="sr-Cyrl-RS"/>
        </w:rPr>
        <w:t>Hepsi</w:t>
      </w:r>
      <w:r w:rsidRPr="00A61416">
        <w:rPr>
          <w:noProof/>
          <w:sz w:val="22"/>
          <w:szCs w:val="22"/>
          <w:lang w:val="sr-Cyrl-RS"/>
        </w:rPr>
        <w:t xml:space="preserve"> је био турски женски бенд, </w:t>
      </w:r>
      <w:r w:rsidR="00E17C2C" w:rsidRPr="00A61416">
        <w:rPr>
          <w:i/>
          <w:iCs/>
          <w:noProof/>
          <w:sz w:val="22"/>
          <w:szCs w:val="22"/>
          <w:lang w:val="sr-Cyrl-RS"/>
        </w:rPr>
        <w:t>Marketallica</w:t>
      </w:r>
      <w:r w:rsidRPr="00A61416">
        <w:rPr>
          <w:noProof/>
          <w:sz w:val="22"/>
          <w:szCs w:val="22"/>
          <w:lang w:val="sr-Cyrl-RS"/>
        </w:rPr>
        <w:t xml:space="preserve"> је консултантска фирма за трендове настала у Истанбулу, </w:t>
      </w:r>
      <w:r w:rsidR="00E17C2C" w:rsidRPr="00A61416">
        <w:rPr>
          <w:i/>
          <w:iCs/>
          <w:noProof/>
          <w:sz w:val="22"/>
          <w:szCs w:val="22"/>
          <w:lang w:val="sr-Cyrl-RS"/>
        </w:rPr>
        <w:t>bloggerdal</w:t>
      </w:r>
      <w:r w:rsidRPr="00A61416">
        <w:rPr>
          <w:noProof/>
          <w:sz w:val="22"/>
          <w:szCs w:val="22"/>
          <w:lang w:val="sr-Cyrl-RS"/>
        </w:rPr>
        <w:t xml:space="preserve"> је турски блог за музику</w:t>
      </w:r>
      <w:r w:rsidR="00E17C2C" w:rsidRPr="00A61416">
        <w:rPr>
          <w:noProof/>
          <w:sz w:val="22"/>
          <w:szCs w:val="22"/>
          <w:lang w:val="sr-Cyrl-RS"/>
        </w:rPr>
        <w:t>.</w:t>
      </w:r>
      <w:r w:rsidRPr="00A61416">
        <w:rPr>
          <w:noProof/>
          <w:sz w:val="22"/>
          <w:szCs w:val="22"/>
          <w:lang w:val="sr-Cyrl-RS"/>
        </w:rPr>
        <w:t xml:space="preserve"> </w:t>
      </w:r>
      <w:r w:rsidR="00E17C2C" w:rsidRPr="00A61416">
        <w:rPr>
          <w:i/>
          <w:iCs/>
          <w:noProof/>
          <w:sz w:val="22"/>
          <w:szCs w:val="22"/>
          <w:lang w:val="sr-Cyrl-RS"/>
        </w:rPr>
        <w:t>Кultur</w:t>
      </w:r>
      <w:r w:rsidR="002D1F9F" w:rsidRPr="00A61416">
        <w:rPr>
          <w:i/>
          <w:iCs/>
          <w:noProof/>
          <w:sz w:val="22"/>
          <w:szCs w:val="22"/>
          <w:lang w:val="en-US"/>
        </w:rPr>
        <w:t xml:space="preserve"> </w:t>
      </w:r>
      <w:r w:rsidR="00E17C2C" w:rsidRPr="00A61416">
        <w:rPr>
          <w:i/>
          <w:iCs/>
          <w:noProof/>
          <w:sz w:val="22"/>
          <w:szCs w:val="22"/>
          <w:lang w:val="sr-Cyrl-RS"/>
        </w:rPr>
        <w:t>sanat</w:t>
      </w:r>
      <w:r w:rsidR="00E17C2C" w:rsidRPr="00A61416">
        <w:rPr>
          <w:noProof/>
          <w:sz w:val="22"/>
          <w:szCs w:val="22"/>
          <w:lang w:val="sr-Cyrl-RS"/>
        </w:rPr>
        <w:t xml:space="preserve"> </w:t>
      </w:r>
      <w:r w:rsidRPr="00A61416">
        <w:rPr>
          <w:noProof/>
          <w:sz w:val="22"/>
          <w:szCs w:val="22"/>
          <w:lang w:val="sr-Cyrl-RS"/>
        </w:rPr>
        <w:t xml:space="preserve">је компанија која организује музичке и комерцијалне догађаје широм Турске, </w:t>
      </w:r>
      <w:r w:rsidR="00EF565E" w:rsidRPr="00A61416">
        <w:rPr>
          <w:i/>
          <w:iCs/>
          <w:noProof/>
          <w:sz w:val="22"/>
          <w:szCs w:val="22"/>
          <w:lang w:val="en-US"/>
        </w:rPr>
        <w:t>Lida</w:t>
      </w:r>
      <w:r w:rsidRPr="00A61416">
        <w:rPr>
          <w:noProof/>
          <w:sz w:val="22"/>
          <w:szCs w:val="22"/>
          <w:lang w:val="sr-Cyrl-RS"/>
        </w:rPr>
        <w:t xml:space="preserve"> је компанија за трговину драгим камењем, а</w:t>
      </w:r>
      <w:r w:rsidRPr="00A61416">
        <w:rPr>
          <w:i/>
          <w:iCs/>
          <w:noProof/>
          <w:sz w:val="22"/>
          <w:szCs w:val="22"/>
          <w:lang w:val="sr-Cyrl-RS"/>
        </w:rPr>
        <w:t xml:space="preserve"> </w:t>
      </w:r>
      <w:r w:rsidR="00EF565E" w:rsidRPr="00A61416">
        <w:rPr>
          <w:i/>
          <w:iCs/>
          <w:noProof/>
          <w:sz w:val="22"/>
          <w:szCs w:val="22"/>
          <w:lang w:val="en-US"/>
        </w:rPr>
        <w:t>Tala</w:t>
      </w:r>
      <w:r w:rsidR="00EF565E" w:rsidRPr="00A61416">
        <w:rPr>
          <w:noProof/>
          <w:sz w:val="22"/>
          <w:szCs w:val="22"/>
          <w:lang w:val="en-US"/>
        </w:rPr>
        <w:t xml:space="preserve"> </w:t>
      </w:r>
      <w:r w:rsidRPr="00A61416">
        <w:rPr>
          <w:noProof/>
          <w:sz w:val="22"/>
          <w:szCs w:val="22"/>
          <w:lang w:val="sr-Cyrl-RS"/>
        </w:rPr>
        <w:t>компанија за некретнине у Турској.</w:t>
      </w:r>
    </w:p>
    <w:p w14:paraId="71BB6DE2" w14:textId="2B51B409"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C62576" w:rsidRPr="00A61416">
        <w:t xml:space="preserve"> </w:t>
      </w:r>
      <w:r w:rsidR="00C62576" w:rsidRPr="00A61416">
        <w:rPr>
          <w:noProof/>
          <w:sz w:val="22"/>
          <w:szCs w:val="22"/>
          <w:lang w:val="sr-Cyrl-RS"/>
        </w:rPr>
        <w:t xml:space="preserve">[algeria, 7mooode, arabic, arabicblogs, d1g, testa, wazayf] </w:t>
      </w:r>
      <w:r w:rsidRPr="00A61416">
        <w:rPr>
          <w:noProof/>
          <w:sz w:val="22"/>
          <w:szCs w:val="22"/>
          <w:lang w:val="sr-Cyrl-RS"/>
        </w:rPr>
        <w:t xml:space="preserve">– </w:t>
      </w:r>
      <w:r w:rsidRPr="00A61416">
        <w:rPr>
          <w:i/>
          <w:iCs/>
          <w:noProof/>
          <w:sz w:val="22"/>
          <w:szCs w:val="22"/>
          <w:lang w:val="sr-Cyrl-RS"/>
        </w:rPr>
        <w:t>А</w:t>
      </w:r>
      <w:r w:rsidR="00C62576" w:rsidRPr="00A61416">
        <w:rPr>
          <w:i/>
          <w:iCs/>
          <w:noProof/>
          <w:sz w:val="22"/>
          <w:szCs w:val="22"/>
          <w:lang w:val="sr-Cyrl-RS"/>
        </w:rPr>
        <w:t>lgeria</w:t>
      </w:r>
      <w:r w:rsidR="00C62576" w:rsidRPr="00A61416">
        <w:rPr>
          <w:noProof/>
          <w:sz w:val="22"/>
          <w:szCs w:val="22"/>
          <w:lang w:val="sr-Cyrl-RS"/>
        </w:rPr>
        <w:t xml:space="preserve"> </w:t>
      </w:r>
      <w:r w:rsidRPr="00A61416">
        <w:rPr>
          <w:noProof/>
          <w:sz w:val="22"/>
          <w:szCs w:val="22"/>
          <w:lang w:val="sr-Cyrl-RS"/>
        </w:rPr>
        <w:t xml:space="preserve">је Алжир, где је службени језик арапски. На сабредиту </w:t>
      </w:r>
      <w:r w:rsidR="00C62576" w:rsidRPr="00A61416">
        <w:rPr>
          <w:noProof/>
          <w:sz w:val="22"/>
          <w:szCs w:val="22"/>
          <w:lang w:val="sr-Cyrl-RS"/>
        </w:rPr>
        <w:t>7mooode</w:t>
      </w:r>
      <w:r w:rsidRPr="00A61416">
        <w:rPr>
          <w:noProof/>
          <w:sz w:val="22"/>
          <w:szCs w:val="22"/>
          <w:lang w:val="sr-Cyrl-RS"/>
        </w:rPr>
        <w:t xml:space="preserve"> има доста објава и коментара на арапском. </w:t>
      </w:r>
      <w:r w:rsidR="00A5346D" w:rsidRPr="00A61416">
        <w:rPr>
          <w:i/>
          <w:iCs/>
          <w:noProof/>
          <w:sz w:val="22"/>
          <w:szCs w:val="22"/>
          <w:lang w:val="en-US"/>
        </w:rPr>
        <w:t>D</w:t>
      </w:r>
      <w:r w:rsidR="00A5346D" w:rsidRPr="00A61416">
        <w:rPr>
          <w:i/>
          <w:iCs/>
          <w:noProof/>
          <w:sz w:val="22"/>
          <w:szCs w:val="22"/>
          <w:lang w:val="sr-Cyrl-RS"/>
        </w:rPr>
        <w:t>1g</w:t>
      </w:r>
      <w:r w:rsidRPr="00A61416">
        <w:rPr>
          <w:i/>
          <w:iCs/>
          <w:noProof/>
          <w:sz w:val="22"/>
          <w:szCs w:val="22"/>
          <w:lang w:val="sr-Cyrl-RS"/>
        </w:rPr>
        <w:t xml:space="preserve"> </w:t>
      </w:r>
      <w:r w:rsidRPr="00A61416">
        <w:rPr>
          <w:noProof/>
          <w:sz w:val="22"/>
          <w:szCs w:val="22"/>
          <w:lang w:val="sr-Cyrl-RS"/>
        </w:rPr>
        <w:t xml:space="preserve">је wеб портал који омогућава Арапима да граде заједнице и мреже. </w:t>
      </w:r>
      <w:r w:rsidR="009F1EFF" w:rsidRPr="00A61416">
        <w:rPr>
          <w:i/>
          <w:iCs/>
          <w:noProof/>
          <w:sz w:val="22"/>
          <w:szCs w:val="22"/>
          <w:lang w:val="en-US"/>
        </w:rPr>
        <w:t>W</w:t>
      </w:r>
      <w:r w:rsidR="009F1EFF" w:rsidRPr="00A61416">
        <w:rPr>
          <w:i/>
          <w:iCs/>
          <w:noProof/>
          <w:sz w:val="22"/>
          <w:szCs w:val="22"/>
          <w:lang w:val="sr-Cyrl-RS"/>
        </w:rPr>
        <w:t>azayf</w:t>
      </w:r>
      <w:r w:rsidRPr="00A61416">
        <w:rPr>
          <w:noProof/>
          <w:sz w:val="22"/>
          <w:szCs w:val="22"/>
          <w:lang w:val="sr-Cyrl-RS"/>
        </w:rPr>
        <w:t xml:space="preserve"> на арапском значи послови. </w:t>
      </w:r>
    </w:p>
    <w:p w14:paraId="3E737DE6" w14:textId="606785F8" w:rsidR="001D4E2C" w:rsidRPr="00A61416" w:rsidRDefault="001D4E2C" w:rsidP="00CB6862">
      <w:pPr>
        <w:pStyle w:val="Osnovnitekst"/>
        <w:ind w:left="675" w:firstLine="0"/>
        <w:rPr>
          <w:noProof/>
          <w:sz w:val="22"/>
          <w:szCs w:val="22"/>
          <w:lang w:val="sr-Cyrl-RS"/>
        </w:rPr>
      </w:pPr>
      <w:r w:rsidRPr="00A61416">
        <w:rPr>
          <w:noProof/>
          <w:sz w:val="22"/>
          <w:szCs w:val="22"/>
          <w:lang w:val="sr-Cyrl-RS"/>
        </w:rPr>
        <w:t>•</w:t>
      </w:r>
      <w:r w:rsidR="00726F55" w:rsidRPr="00A61416">
        <w:t xml:space="preserve"> </w:t>
      </w:r>
      <w:r w:rsidR="00726F55" w:rsidRPr="00A61416">
        <w:rPr>
          <w:noProof/>
          <w:sz w:val="22"/>
          <w:szCs w:val="22"/>
          <w:lang w:val="sr-Cyrl-RS"/>
        </w:rPr>
        <w:t xml:space="preserve">[1111111, 3ren, 5edwin, AlertsCar, AlvinHe, BilaBila, Chinese, DHgate, FunnyOlympic, JACKgg, JaneDing, Josie, Kaede_Rukawa, Liang, OurChinese, PGD, Rachel61, SinoBeta, XYON, Zharster, adown, bestshoes, chentao807, cimigo, cnbeta, cncrk, colorreddit, dior_lei, elain, femto, inflatable, lamengao, libattery, llin, lullaby, mygame, ourex, reddit7752, sdfsd, shoe, simon, slashdotxx, solar, startfs, terryly, testpassport, testtest, tiantiankankan, totosoft, try, wagi, wenyude, yuen999, zeuux] </w:t>
      </w:r>
      <w:r w:rsidR="00726F55" w:rsidRPr="00A61416">
        <w:rPr>
          <w:noProof/>
          <w:sz w:val="22"/>
          <w:szCs w:val="22"/>
          <w:lang w:val="en-US"/>
        </w:rPr>
        <w:t xml:space="preserve">  </w:t>
      </w:r>
      <w:r w:rsidRPr="00A61416">
        <w:rPr>
          <w:noProof/>
          <w:sz w:val="22"/>
          <w:szCs w:val="22"/>
          <w:lang w:val="sr-Cyrl-RS"/>
        </w:rPr>
        <w:t xml:space="preserve">– </w:t>
      </w:r>
      <w:r w:rsidRPr="00A61416">
        <w:rPr>
          <w:noProof/>
          <w:sz w:val="22"/>
          <w:szCs w:val="22"/>
          <w:lang w:val="sr-Cyrl-RS"/>
        </w:rPr>
        <w:lastRenderedPageBreak/>
        <w:t xml:space="preserve">доста појмова везаних за Кину: </w:t>
      </w:r>
      <w:r w:rsidR="00726F55" w:rsidRPr="00A61416">
        <w:rPr>
          <w:noProof/>
          <w:sz w:val="22"/>
          <w:szCs w:val="22"/>
          <w:lang w:val="sr-Cyrl-RS"/>
        </w:rPr>
        <w:t>Chinese</w:t>
      </w:r>
      <w:r w:rsidRPr="00A61416">
        <w:rPr>
          <w:noProof/>
          <w:sz w:val="22"/>
          <w:szCs w:val="22"/>
          <w:lang w:val="sr-Cyrl-RS"/>
        </w:rPr>
        <w:t xml:space="preserve">, </w:t>
      </w:r>
      <w:r w:rsidR="00726F55" w:rsidRPr="00A61416">
        <w:rPr>
          <w:noProof/>
          <w:sz w:val="22"/>
          <w:szCs w:val="22"/>
          <w:lang w:val="sr-Cyrl-RS"/>
        </w:rPr>
        <w:t>OurChinese</w:t>
      </w:r>
      <w:r w:rsidRPr="00A61416">
        <w:rPr>
          <w:noProof/>
          <w:sz w:val="22"/>
          <w:szCs w:val="22"/>
          <w:lang w:val="sr-Cyrl-RS"/>
        </w:rPr>
        <w:t xml:space="preserve">, </w:t>
      </w:r>
      <w:r w:rsidR="00726F55" w:rsidRPr="00A61416">
        <w:rPr>
          <w:noProof/>
          <w:sz w:val="22"/>
          <w:szCs w:val="22"/>
          <w:lang w:val="sr-Cyrl-RS"/>
        </w:rPr>
        <w:t>Liang</w:t>
      </w:r>
      <w:r w:rsidRPr="00A61416">
        <w:rPr>
          <w:noProof/>
          <w:sz w:val="22"/>
          <w:szCs w:val="22"/>
          <w:lang w:val="sr-Cyrl-RS"/>
        </w:rPr>
        <w:t xml:space="preserve"> – кинеска династија, </w:t>
      </w:r>
      <w:r w:rsidR="00726F55" w:rsidRPr="00A61416">
        <w:rPr>
          <w:noProof/>
          <w:sz w:val="22"/>
          <w:szCs w:val="22"/>
          <w:lang w:val="sr-Cyrl-RS"/>
        </w:rPr>
        <w:t>FunnyOlympic</w:t>
      </w:r>
      <w:r w:rsidRPr="00A61416">
        <w:rPr>
          <w:noProof/>
          <w:sz w:val="22"/>
          <w:szCs w:val="22"/>
          <w:lang w:val="sr-Cyrl-RS"/>
        </w:rPr>
        <w:t xml:space="preserve"> – Олимпијада која се 2008 одржала у Кини, </w:t>
      </w:r>
      <w:r w:rsidR="00230243" w:rsidRPr="00A61416">
        <w:rPr>
          <w:noProof/>
          <w:sz w:val="22"/>
          <w:szCs w:val="22"/>
          <w:lang w:val="sr-Cyrl-RS"/>
        </w:rPr>
        <w:t>SinoBeta</w:t>
      </w:r>
      <w:r w:rsidRPr="00A61416">
        <w:rPr>
          <w:noProof/>
          <w:sz w:val="22"/>
          <w:szCs w:val="22"/>
          <w:lang w:val="sr-Cyrl-RS"/>
        </w:rPr>
        <w:t xml:space="preserve">, </w:t>
      </w:r>
      <w:r w:rsidR="00230243" w:rsidRPr="00A61416">
        <w:rPr>
          <w:noProof/>
          <w:sz w:val="22"/>
          <w:szCs w:val="22"/>
          <w:lang w:val="sr-Cyrl-RS"/>
        </w:rPr>
        <w:t>cnbeta</w:t>
      </w:r>
      <w:r w:rsidRPr="00A61416">
        <w:rPr>
          <w:noProof/>
          <w:sz w:val="22"/>
          <w:szCs w:val="22"/>
          <w:lang w:val="sr-Cyrl-RS"/>
        </w:rPr>
        <w:t xml:space="preserve"> – кинеске компаније, </w:t>
      </w:r>
      <w:r w:rsidR="00876541" w:rsidRPr="00A61416">
        <w:rPr>
          <w:noProof/>
          <w:sz w:val="22"/>
          <w:szCs w:val="22"/>
          <w:lang w:val="sr-Cyrl-RS"/>
        </w:rPr>
        <w:t>JaneDing</w:t>
      </w:r>
      <w:r w:rsidRPr="00A61416">
        <w:rPr>
          <w:noProof/>
          <w:sz w:val="22"/>
          <w:szCs w:val="22"/>
          <w:lang w:val="sr-Cyrl-RS"/>
        </w:rPr>
        <w:t xml:space="preserve"> – доста Кинескиња тог имена на </w:t>
      </w:r>
      <w:r w:rsidR="001C271A" w:rsidRPr="00A61416">
        <w:rPr>
          <w:noProof/>
          <w:sz w:val="22"/>
          <w:szCs w:val="22"/>
          <w:lang w:val="en-US"/>
        </w:rPr>
        <w:t>Linkedin-</w:t>
      </w:r>
      <w:r w:rsidR="001C271A" w:rsidRPr="00A61416">
        <w:rPr>
          <w:noProof/>
          <w:sz w:val="22"/>
          <w:szCs w:val="22"/>
          <w:lang w:val="sr-Cyrl-ME"/>
        </w:rPr>
        <w:t>у</w:t>
      </w:r>
      <w:r w:rsidRPr="00A61416">
        <w:rPr>
          <w:noProof/>
          <w:sz w:val="22"/>
          <w:szCs w:val="22"/>
          <w:lang w:val="sr-Cyrl-RS"/>
        </w:rPr>
        <w:t xml:space="preserve">, </w:t>
      </w:r>
      <w:r w:rsidR="00B50B7A" w:rsidRPr="00A61416">
        <w:rPr>
          <w:noProof/>
          <w:sz w:val="22"/>
          <w:szCs w:val="22"/>
          <w:lang w:val="sr-Cyrl-RS"/>
        </w:rPr>
        <w:t xml:space="preserve">Kaede_Rukawa </w:t>
      </w:r>
      <w:r w:rsidRPr="00A61416">
        <w:rPr>
          <w:noProof/>
          <w:sz w:val="22"/>
          <w:szCs w:val="22"/>
          <w:lang w:val="sr-Cyrl-RS"/>
        </w:rPr>
        <w:t>–</w:t>
      </w:r>
      <w:r w:rsidR="00655C85">
        <w:rPr>
          <w:noProof/>
          <w:sz w:val="22"/>
          <w:szCs w:val="22"/>
          <w:lang w:val="en-US"/>
        </w:rPr>
        <w:t xml:space="preserve"> </w:t>
      </w:r>
      <w:r w:rsidR="00B50B7A" w:rsidRPr="00A61416">
        <w:rPr>
          <w:noProof/>
          <w:sz w:val="22"/>
          <w:szCs w:val="22"/>
          <w:lang w:val="sr-Cyrl-RS"/>
        </w:rPr>
        <w:t>аниме</w:t>
      </w:r>
      <w:r w:rsidRPr="00A61416">
        <w:rPr>
          <w:noProof/>
          <w:sz w:val="22"/>
          <w:szCs w:val="22"/>
          <w:lang w:val="sr-Cyrl-RS"/>
        </w:rPr>
        <w:t>.</w:t>
      </w:r>
    </w:p>
    <w:p w14:paraId="1BCF2352" w14:textId="4366D5FE" w:rsidR="008919F5" w:rsidRPr="000117F2" w:rsidRDefault="001D4E2C" w:rsidP="000117F2">
      <w:pPr>
        <w:pStyle w:val="Osnovnitekst"/>
        <w:ind w:left="675" w:firstLine="0"/>
        <w:rPr>
          <w:noProof/>
          <w:sz w:val="22"/>
          <w:szCs w:val="22"/>
          <w:lang w:val="sr-Cyrl-RS"/>
        </w:rPr>
      </w:pPr>
      <w:r w:rsidRPr="00A61416">
        <w:rPr>
          <w:noProof/>
          <w:sz w:val="22"/>
          <w:szCs w:val="22"/>
          <w:lang w:val="sr-Cyrl-RS"/>
        </w:rPr>
        <w:t>•</w:t>
      </w:r>
      <w:r w:rsidR="00823E9E" w:rsidRPr="00A61416">
        <w:t xml:space="preserve"> </w:t>
      </w:r>
      <w:r w:rsidR="00823E9E" w:rsidRPr="00A61416">
        <w:rPr>
          <w:noProof/>
          <w:sz w:val="22"/>
          <w:szCs w:val="22"/>
          <w:lang w:val="sr-Cyrl-RS"/>
        </w:rPr>
        <w:t xml:space="preserve">[AnnikRubens, BBMeals, ClothesBracelets, Danielsbestsites, Fotobookmarks, Jeffrey, Mister, Neoogilvy, Preisvergleich, Programminginterests, SensitiveHeadlines, Woerterbuecher, basis, bestsitesever, sevenload, yoomeo] </w:t>
      </w:r>
      <w:r w:rsidRPr="00A61416">
        <w:rPr>
          <w:noProof/>
          <w:sz w:val="22"/>
          <w:szCs w:val="22"/>
          <w:lang w:val="sr-Cyrl-RS"/>
        </w:rPr>
        <w:t xml:space="preserve">– сабредити имају везе са Немачком, рецимо </w:t>
      </w:r>
      <w:r w:rsidR="00823E9E" w:rsidRPr="00A61416">
        <w:rPr>
          <w:i/>
          <w:iCs/>
          <w:noProof/>
          <w:sz w:val="22"/>
          <w:szCs w:val="22"/>
          <w:lang w:val="sr-Cyrl-RS"/>
        </w:rPr>
        <w:t>Larisu Vasilian</w:t>
      </w:r>
      <w:r w:rsidR="00823E9E" w:rsidRPr="00A61416">
        <w:rPr>
          <w:noProof/>
          <w:sz w:val="22"/>
          <w:szCs w:val="22"/>
          <w:lang w:val="sr-Cyrl-RS"/>
        </w:rPr>
        <w:t xml:space="preserve"> </w:t>
      </w:r>
      <w:r w:rsidRPr="00A61416">
        <w:rPr>
          <w:noProof/>
          <w:sz w:val="22"/>
          <w:szCs w:val="22"/>
          <w:lang w:val="sr-Cyrl-RS"/>
        </w:rPr>
        <w:t xml:space="preserve">је полу-Немица која има подкаст где наступа под именом </w:t>
      </w:r>
      <w:r w:rsidR="00823E9E" w:rsidRPr="00A61416">
        <w:rPr>
          <w:i/>
          <w:iCs/>
          <w:noProof/>
          <w:sz w:val="22"/>
          <w:szCs w:val="22"/>
          <w:lang w:val="sr-Cyrl-RS"/>
        </w:rPr>
        <w:t>AnnikRubens</w:t>
      </w:r>
      <w:r w:rsidRPr="00A61416">
        <w:rPr>
          <w:noProof/>
          <w:sz w:val="22"/>
          <w:szCs w:val="22"/>
          <w:lang w:val="sr-Cyrl-RS"/>
        </w:rPr>
        <w:t>,</w:t>
      </w:r>
      <w:r w:rsidRPr="00A61416">
        <w:rPr>
          <w:i/>
          <w:iCs/>
          <w:noProof/>
          <w:sz w:val="22"/>
          <w:szCs w:val="22"/>
          <w:lang w:val="sr-Cyrl-RS"/>
        </w:rPr>
        <w:t xml:space="preserve"> </w:t>
      </w:r>
      <w:r w:rsidR="00823E9E" w:rsidRPr="00A61416">
        <w:rPr>
          <w:i/>
          <w:iCs/>
          <w:noProof/>
          <w:sz w:val="22"/>
          <w:szCs w:val="22"/>
          <w:lang w:val="sr-Cyrl-RS"/>
        </w:rPr>
        <w:t>Sevenload</w:t>
      </w:r>
      <w:r w:rsidRPr="00A61416">
        <w:rPr>
          <w:noProof/>
          <w:sz w:val="22"/>
          <w:szCs w:val="22"/>
          <w:lang w:val="sr-Cyrl-RS"/>
        </w:rPr>
        <w:t xml:space="preserve"> је био сајт у Немчкој за дељење видео записа, </w:t>
      </w:r>
      <w:r w:rsidR="00823E9E" w:rsidRPr="00A61416">
        <w:rPr>
          <w:noProof/>
          <w:sz w:val="22"/>
          <w:szCs w:val="22"/>
          <w:lang w:val="sr-Cyrl-RS"/>
        </w:rPr>
        <w:t>Preisvergleich</w:t>
      </w:r>
      <w:r w:rsidRPr="00A61416">
        <w:rPr>
          <w:noProof/>
          <w:sz w:val="22"/>
          <w:szCs w:val="22"/>
          <w:lang w:val="sr-Cyrl-RS"/>
        </w:rPr>
        <w:t xml:space="preserve">, </w:t>
      </w:r>
      <w:r w:rsidR="00823E9E" w:rsidRPr="00A61416">
        <w:rPr>
          <w:noProof/>
          <w:sz w:val="22"/>
          <w:szCs w:val="22"/>
          <w:lang w:val="sr-Cyrl-RS"/>
        </w:rPr>
        <w:t>Woerterbuecher</w:t>
      </w:r>
      <w:r w:rsidRPr="00A61416">
        <w:rPr>
          <w:noProof/>
          <w:sz w:val="22"/>
          <w:szCs w:val="22"/>
          <w:lang w:val="sr-Cyrl-RS"/>
        </w:rPr>
        <w:t xml:space="preserve"> – речи на немачком.</w:t>
      </w:r>
    </w:p>
    <w:p w14:paraId="5413B25D" w14:textId="50450607" w:rsidR="00C50DA8" w:rsidRPr="00AC3915" w:rsidRDefault="00647914" w:rsidP="00AC3915">
      <w:pPr>
        <w:pStyle w:val="Osnovnitekst"/>
        <w:numPr>
          <w:ilvl w:val="0"/>
          <w:numId w:val="6"/>
        </w:numPr>
        <w:spacing w:line="240" w:lineRule="auto"/>
        <w:rPr>
          <w:lang w:val="en-US"/>
        </w:rPr>
      </w:pPr>
      <w:r w:rsidRPr="00647914">
        <w:rPr>
          <w:lang w:val="en-US"/>
        </w:rPr>
        <w:t xml:space="preserve">Брокери су они чворови у мрежи који имају релативно ниска мрежа ограничења, а високу релациону централност. За проналажење брокера коришћења је функција bridges из библиотеке networkx.algorithms.bridge, која проналази ламбда скуп тј. оне гране чијим би се уклањањем мрежа поделила на више неповезаних компоненти. Резулат је дат као низ парова чворова који представљају поменути ламбда скуп грана </w:t>
      </w:r>
      <w:r w:rsidR="005F4F88">
        <w:rPr>
          <w:lang w:val="sr-Cyrl-ME"/>
        </w:rPr>
        <w:t xml:space="preserve">и има их </w:t>
      </w:r>
      <w:r w:rsidRPr="00647914">
        <w:rPr>
          <w:lang w:val="en-US"/>
        </w:rPr>
        <w:t>531</w:t>
      </w:r>
      <w:r w:rsidR="005F4F88">
        <w:rPr>
          <w:lang w:val="sr-Cyrl-ME"/>
        </w:rPr>
        <w:t>.</w:t>
      </w:r>
      <w:r w:rsidR="00C50DA8" w:rsidRPr="00AC3915">
        <w:rPr>
          <w:lang w:val="en-US"/>
        </w:rPr>
        <w:t xml:space="preserve">Види се да се сабредит </w:t>
      </w:r>
      <w:r w:rsidR="00C50DA8" w:rsidRPr="00AC3915">
        <w:rPr>
          <w:i/>
          <w:iCs/>
          <w:lang w:val="en-US"/>
        </w:rPr>
        <w:t>reddit.com</w:t>
      </w:r>
      <w:r w:rsidR="00C50DA8" w:rsidRPr="00AC3915">
        <w:rPr>
          <w:lang w:val="en-US"/>
        </w:rPr>
        <w:t xml:space="preserve"> појављује у највећем броју грана (357), и он има највећу релациону централност, тако да он дефинитивино представља мост у мрежи.</w:t>
      </w:r>
      <w:r w:rsidR="006A18D2" w:rsidRPr="00AC3915">
        <w:rPr>
          <w:lang w:val="sr-Cyrl-ME"/>
        </w:rPr>
        <w:t xml:space="preserve"> </w:t>
      </w:r>
      <w:r w:rsidR="00C50DA8" w:rsidRPr="00AC3915">
        <w:rPr>
          <w:lang w:val="en-US"/>
        </w:rPr>
        <w:t xml:space="preserve">Сабредит </w:t>
      </w:r>
      <w:r w:rsidR="00C50DA8" w:rsidRPr="00AC3915">
        <w:rPr>
          <w:i/>
          <w:iCs/>
          <w:lang w:val="en-US"/>
        </w:rPr>
        <w:t>Chinese</w:t>
      </w:r>
      <w:r w:rsidR="00C50DA8" w:rsidRPr="00AC3915">
        <w:rPr>
          <w:lang w:val="en-US"/>
        </w:rPr>
        <w:t xml:space="preserve"> се налази у 14 грана, и виз</w:t>
      </w:r>
      <w:r w:rsidR="00DC533C" w:rsidRPr="00AC3915">
        <w:rPr>
          <w:lang w:val="sr-Cyrl-ME"/>
        </w:rPr>
        <w:t>у</w:t>
      </w:r>
      <w:r w:rsidR="00C50DA8" w:rsidRPr="00AC3915">
        <w:rPr>
          <w:lang w:val="en-US"/>
        </w:rPr>
        <w:t xml:space="preserve">елно се види да доста чворова зависе само од њега, </w:t>
      </w:r>
      <w:r w:rsidR="001A7EC2" w:rsidRPr="00AC3915">
        <w:rPr>
          <w:lang w:val="sr-Cyrl-ME"/>
        </w:rPr>
        <w:t>тако да</w:t>
      </w:r>
      <w:r w:rsidR="00C50DA8" w:rsidRPr="00AC3915">
        <w:rPr>
          <w:lang w:val="en-US"/>
        </w:rPr>
        <w:t xml:space="preserve"> и он </w:t>
      </w:r>
      <w:r w:rsidR="001A7EC2" w:rsidRPr="00AC3915">
        <w:rPr>
          <w:lang w:val="sr-Cyrl-ME"/>
        </w:rPr>
        <w:t xml:space="preserve">представља </w:t>
      </w:r>
      <w:r w:rsidR="00C50DA8" w:rsidRPr="00AC3915">
        <w:rPr>
          <w:lang w:val="en-US"/>
        </w:rPr>
        <w:t>мост мреже.</w:t>
      </w:r>
    </w:p>
    <w:p w14:paraId="5E87E6FD" w14:textId="5C3C9249" w:rsidR="004617A2" w:rsidRDefault="00105B28" w:rsidP="00C846F0">
      <w:pPr>
        <w:pStyle w:val="Osnovnitekst"/>
        <w:spacing w:line="240" w:lineRule="auto"/>
        <w:rPr>
          <w:lang w:val="en-US"/>
        </w:rPr>
      </w:pPr>
      <w:r>
        <w:rPr>
          <w:rFonts w:cstheme="minorHAnsi"/>
          <w:noProof/>
          <w:szCs w:val="14"/>
          <w:lang w:val="en-US"/>
        </w:rPr>
        <w:drawing>
          <wp:inline distT="0" distB="0" distL="0" distR="0" wp14:anchorId="759914AD" wp14:editId="7D748D0C">
            <wp:extent cx="2313214" cy="162458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3214" cy="1624584"/>
                    </a:xfrm>
                    <a:prstGeom prst="rect">
                      <a:avLst/>
                    </a:prstGeom>
                    <a:noFill/>
                    <a:ln>
                      <a:noFill/>
                    </a:ln>
                  </pic:spPr>
                </pic:pic>
              </a:graphicData>
            </a:graphic>
          </wp:inline>
        </w:drawing>
      </w:r>
    </w:p>
    <w:p w14:paraId="1AC4E2D3" w14:textId="5D6BFA5A" w:rsidR="00586A7B" w:rsidRDefault="00586A7B" w:rsidP="00C25A80">
      <w:pPr>
        <w:pStyle w:val="Osnovnitekst"/>
        <w:spacing w:line="240" w:lineRule="auto"/>
        <w:ind w:firstLine="0"/>
        <w:rPr>
          <w:lang w:val="en-US"/>
        </w:rPr>
      </w:pPr>
      <w:r w:rsidRPr="00586A7B">
        <w:rPr>
          <w:lang w:val="en-US"/>
        </w:rPr>
        <w:t xml:space="preserve">У наредној табели су дати сабредити који се налазе у највећем броју грана за уклањање. </w:t>
      </w:r>
      <w:r w:rsidR="00733A49">
        <w:rPr>
          <w:lang w:val="sr-Cyrl-ME"/>
        </w:rPr>
        <w:t>Може се уочити да</w:t>
      </w:r>
      <w:r w:rsidRPr="00586A7B">
        <w:rPr>
          <w:lang w:val="en-US"/>
        </w:rPr>
        <w:t xml:space="preserve"> чворови </w:t>
      </w:r>
      <w:r w:rsidR="00733A49">
        <w:rPr>
          <w:lang w:val="sr-Cyrl-ME"/>
        </w:rPr>
        <w:t>постоје</w:t>
      </w:r>
      <w:r w:rsidRPr="00586A7B">
        <w:rPr>
          <w:lang w:val="en-US"/>
        </w:rPr>
        <w:t xml:space="preserve"> и међу највишим релационим централностима. У мостове ће се сврстати и чворови Buisiness, Programming, Technology </w:t>
      </w:r>
      <w:r w:rsidR="006D2C55" w:rsidRPr="00586A7B">
        <w:rPr>
          <w:lang w:val="en-US"/>
        </w:rPr>
        <w:t>и</w:t>
      </w:r>
      <w:r w:rsidRPr="00586A7B">
        <w:rPr>
          <w:lang w:val="en-US"/>
        </w:rPr>
        <w:t xml:space="preserve"> Politics, јер бар 8 чворова зависе директно од њих, а и они имају највишу релациону централност после чвора </w:t>
      </w:r>
      <w:r w:rsidR="007F395D">
        <w:rPr>
          <w:lang w:val="en-US"/>
        </w:rPr>
        <w:t>reddit.com</w:t>
      </w:r>
      <w:r w:rsidRPr="00586A7B">
        <w:rPr>
          <w:lang w:val="en-US"/>
        </w:rPr>
        <w:t>.</w:t>
      </w:r>
    </w:p>
    <w:p w14:paraId="5D1D881D" w14:textId="7116ECF7" w:rsidR="006E582D" w:rsidRDefault="006E582D" w:rsidP="006E582D">
      <w:pPr>
        <w:pStyle w:val="Caption"/>
        <w:keepNext/>
      </w:pPr>
    </w:p>
    <w:tbl>
      <w:tblPr>
        <w:tblStyle w:val="TableGrid"/>
        <w:tblW w:w="0" w:type="auto"/>
        <w:tblLook w:val="04A0" w:firstRow="1" w:lastRow="0" w:firstColumn="1" w:lastColumn="0" w:noHBand="0" w:noVBand="1"/>
      </w:tblPr>
      <w:tblGrid>
        <w:gridCol w:w="2040"/>
        <w:gridCol w:w="1398"/>
      </w:tblGrid>
      <w:tr w:rsidR="006E582D" w:rsidRPr="00AC3915" w14:paraId="43A32221" w14:textId="77777777" w:rsidTr="00C25A80">
        <w:tc>
          <w:tcPr>
            <w:tcW w:w="2040" w:type="dxa"/>
          </w:tcPr>
          <w:p w14:paraId="762B91BE" w14:textId="68F4B0A4" w:rsidR="006E582D" w:rsidRPr="00AC3915" w:rsidRDefault="006E582D" w:rsidP="006E582D">
            <w:pPr>
              <w:rPr>
                <w:sz w:val="20"/>
                <w:szCs w:val="20"/>
                <w:lang w:val="sr-Cyrl-ME"/>
              </w:rPr>
            </w:pPr>
            <w:r w:rsidRPr="00AC3915">
              <w:rPr>
                <w:sz w:val="20"/>
                <w:szCs w:val="20"/>
                <w:lang w:val="sr-Cyrl-ME"/>
              </w:rPr>
              <w:t>Сабредит</w:t>
            </w:r>
          </w:p>
        </w:tc>
        <w:tc>
          <w:tcPr>
            <w:tcW w:w="1398" w:type="dxa"/>
          </w:tcPr>
          <w:p w14:paraId="00832EB2" w14:textId="6D2BD243" w:rsidR="006E582D" w:rsidRPr="00AC3915" w:rsidRDefault="006E582D" w:rsidP="006E582D">
            <w:pPr>
              <w:rPr>
                <w:noProof/>
                <w:sz w:val="20"/>
                <w:szCs w:val="20"/>
                <w:lang w:val="sr-Cyrl-ME"/>
              </w:rPr>
            </w:pPr>
            <w:r w:rsidRPr="00AC3915">
              <w:rPr>
                <w:noProof/>
                <w:sz w:val="20"/>
                <w:szCs w:val="20"/>
                <w:lang w:val="sr-Cyrl-ME"/>
              </w:rPr>
              <w:t>Број грана</w:t>
            </w:r>
          </w:p>
        </w:tc>
      </w:tr>
      <w:tr w:rsidR="006E582D" w:rsidRPr="00AC3915" w14:paraId="12BEB6F6" w14:textId="77777777" w:rsidTr="00C25A80">
        <w:tc>
          <w:tcPr>
            <w:tcW w:w="2040" w:type="dxa"/>
          </w:tcPr>
          <w:p w14:paraId="6461200F" w14:textId="77777777" w:rsidR="006E582D" w:rsidRPr="00AC3915" w:rsidRDefault="006E582D" w:rsidP="006E582D">
            <w:pPr>
              <w:rPr>
                <w:noProof/>
                <w:sz w:val="20"/>
                <w:szCs w:val="20"/>
                <w:lang w:val="sr-Latn-RS"/>
              </w:rPr>
            </w:pPr>
            <w:r w:rsidRPr="00AC3915">
              <w:rPr>
                <w:sz w:val="20"/>
                <w:szCs w:val="20"/>
              </w:rPr>
              <w:t>Business</w:t>
            </w:r>
          </w:p>
        </w:tc>
        <w:tc>
          <w:tcPr>
            <w:tcW w:w="1398" w:type="dxa"/>
          </w:tcPr>
          <w:p w14:paraId="7D17BD1B" w14:textId="77777777" w:rsidR="006E582D" w:rsidRPr="00AC3915" w:rsidRDefault="006E582D" w:rsidP="006E582D">
            <w:pPr>
              <w:rPr>
                <w:noProof/>
                <w:sz w:val="20"/>
                <w:szCs w:val="20"/>
                <w:lang w:val="sr-Latn-RS"/>
              </w:rPr>
            </w:pPr>
            <w:r w:rsidRPr="00AC3915">
              <w:rPr>
                <w:noProof/>
                <w:sz w:val="20"/>
                <w:szCs w:val="20"/>
                <w:lang w:val="sr-Latn-RS"/>
              </w:rPr>
              <w:t>21</w:t>
            </w:r>
          </w:p>
        </w:tc>
      </w:tr>
      <w:tr w:rsidR="006E582D" w:rsidRPr="00AC3915" w14:paraId="4AD0ABD2" w14:textId="77777777" w:rsidTr="00C25A80">
        <w:tc>
          <w:tcPr>
            <w:tcW w:w="2040" w:type="dxa"/>
          </w:tcPr>
          <w:p w14:paraId="397DC27A" w14:textId="77777777" w:rsidR="006E582D" w:rsidRPr="00AC3915" w:rsidRDefault="006E582D" w:rsidP="00012A22">
            <w:pPr>
              <w:rPr>
                <w:noProof/>
                <w:sz w:val="20"/>
                <w:szCs w:val="20"/>
                <w:lang w:val="sr-Latn-RS"/>
              </w:rPr>
            </w:pPr>
            <w:r w:rsidRPr="00AC3915">
              <w:rPr>
                <w:noProof/>
                <w:sz w:val="20"/>
                <w:szCs w:val="20"/>
                <w:lang w:val="sr-Latn-RS"/>
              </w:rPr>
              <w:t>Programming</w:t>
            </w:r>
          </w:p>
        </w:tc>
        <w:tc>
          <w:tcPr>
            <w:tcW w:w="1398" w:type="dxa"/>
          </w:tcPr>
          <w:p w14:paraId="289A8442" w14:textId="77777777" w:rsidR="006E582D" w:rsidRPr="00AC3915" w:rsidRDefault="006E582D" w:rsidP="00012A22">
            <w:pPr>
              <w:rPr>
                <w:noProof/>
                <w:sz w:val="20"/>
                <w:szCs w:val="20"/>
                <w:lang w:val="sr-Latn-RS"/>
              </w:rPr>
            </w:pPr>
            <w:r w:rsidRPr="00AC3915">
              <w:rPr>
                <w:noProof/>
                <w:sz w:val="20"/>
                <w:szCs w:val="20"/>
                <w:lang w:val="sr-Latn-RS"/>
              </w:rPr>
              <w:t>15</w:t>
            </w:r>
          </w:p>
        </w:tc>
      </w:tr>
      <w:tr w:rsidR="006E582D" w:rsidRPr="00AC3915" w14:paraId="2A95EC76" w14:textId="77777777" w:rsidTr="00C25A80">
        <w:tc>
          <w:tcPr>
            <w:tcW w:w="2040" w:type="dxa"/>
          </w:tcPr>
          <w:p w14:paraId="425C7AF2" w14:textId="77777777" w:rsidR="006E582D" w:rsidRPr="00AC3915" w:rsidRDefault="006E582D" w:rsidP="00012A22">
            <w:pPr>
              <w:rPr>
                <w:sz w:val="20"/>
                <w:szCs w:val="20"/>
              </w:rPr>
            </w:pPr>
            <w:r w:rsidRPr="00AC3915">
              <w:rPr>
                <w:sz w:val="20"/>
                <w:szCs w:val="20"/>
              </w:rPr>
              <w:t>Technology</w:t>
            </w:r>
          </w:p>
        </w:tc>
        <w:tc>
          <w:tcPr>
            <w:tcW w:w="1398" w:type="dxa"/>
          </w:tcPr>
          <w:p w14:paraId="70E55FB7" w14:textId="77777777" w:rsidR="006E582D" w:rsidRPr="00AC3915" w:rsidRDefault="006E582D" w:rsidP="00012A22">
            <w:pPr>
              <w:rPr>
                <w:noProof/>
                <w:sz w:val="20"/>
                <w:szCs w:val="20"/>
                <w:lang w:val="sr-Latn-RS"/>
              </w:rPr>
            </w:pPr>
            <w:r w:rsidRPr="00AC3915">
              <w:rPr>
                <w:noProof/>
                <w:sz w:val="20"/>
                <w:szCs w:val="20"/>
                <w:lang w:val="sr-Latn-RS"/>
              </w:rPr>
              <w:t>9</w:t>
            </w:r>
          </w:p>
        </w:tc>
      </w:tr>
      <w:tr w:rsidR="006E582D" w:rsidRPr="00AC3915" w14:paraId="01C7294E" w14:textId="77777777" w:rsidTr="00C25A80">
        <w:tc>
          <w:tcPr>
            <w:tcW w:w="2040" w:type="dxa"/>
          </w:tcPr>
          <w:p w14:paraId="549D43CE" w14:textId="77777777" w:rsidR="006E582D" w:rsidRPr="00AC3915" w:rsidRDefault="006E582D" w:rsidP="00012A22">
            <w:pPr>
              <w:rPr>
                <w:noProof/>
                <w:sz w:val="20"/>
                <w:szCs w:val="20"/>
                <w:lang w:val="sr-Latn-RS"/>
              </w:rPr>
            </w:pPr>
            <w:r w:rsidRPr="00AC3915">
              <w:rPr>
                <w:noProof/>
                <w:sz w:val="20"/>
                <w:szCs w:val="20"/>
                <w:lang w:val="sr-Latn-RS"/>
              </w:rPr>
              <w:t>Politics</w:t>
            </w:r>
          </w:p>
        </w:tc>
        <w:tc>
          <w:tcPr>
            <w:tcW w:w="1398" w:type="dxa"/>
          </w:tcPr>
          <w:p w14:paraId="303F26FB" w14:textId="77777777" w:rsidR="006E582D" w:rsidRPr="00AC3915" w:rsidRDefault="006E582D" w:rsidP="00012A22">
            <w:pPr>
              <w:rPr>
                <w:noProof/>
                <w:sz w:val="20"/>
                <w:szCs w:val="20"/>
                <w:lang w:val="sr-Latn-RS"/>
              </w:rPr>
            </w:pPr>
            <w:r w:rsidRPr="00AC3915">
              <w:rPr>
                <w:noProof/>
                <w:sz w:val="20"/>
                <w:szCs w:val="20"/>
                <w:lang w:val="sr-Latn-RS"/>
              </w:rPr>
              <w:t>9</w:t>
            </w:r>
          </w:p>
        </w:tc>
      </w:tr>
      <w:tr w:rsidR="006E582D" w:rsidRPr="00AC3915" w14:paraId="74A470B2" w14:textId="77777777" w:rsidTr="00C25A80">
        <w:tc>
          <w:tcPr>
            <w:tcW w:w="2040" w:type="dxa"/>
          </w:tcPr>
          <w:p w14:paraId="508838B4" w14:textId="77777777" w:rsidR="006E582D" w:rsidRPr="00AC3915" w:rsidRDefault="006E582D" w:rsidP="00012A22">
            <w:pPr>
              <w:rPr>
                <w:noProof/>
                <w:sz w:val="20"/>
                <w:szCs w:val="20"/>
                <w:lang w:val="sr-Latn-RS"/>
              </w:rPr>
            </w:pPr>
            <w:r w:rsidRPr="00AC3915">
              <w:rPr>
                <w:sz w:val="20"/>
                <w:szCs w:val="20"/>
              </w:rPr>
              <w:t>Entertainment</w:t>
            </w:r>
          </w:p>
        </w:tc>
        <w:tc>
          <w:tcPr>
            <w:tcW w:w="1398" w:type="dxa"/>
          </w:tcPr>
          <w:p w14:paraId="14F4210B" w14:textId="77777777" w:rsidR="006E582D" w:rsidRPr="00AC3915" w:rsidRDefault="006E582D" w:rsidP="00012A22">
            <w:pPr>
              <w:rPr>
                <w:noProof/>
                <w:sz w:val="20"/>
                <w:szCs w:val="20"/>
                <w:lang w:val="sr-Latn-RS"/>
              </w:rPr>
            </w:pPr>
            <w:r w:rsidRPr="00AC3915">
              <w:rPr>
                <w:noProof/>
                <w:sz w:val="20"/>
                <w:szCs w:val="20"/>
                <w:lang w:val="sr-Latn-RS"/>
              </w:rPr>
              <w:t>8</w:t>
            </w:r>
          </w:p>
        </w:tc>
      </w:tr>
      <w:tr w:rsidR="006E582D" w:rsidRPr="00AC3915" w14:paraId="75021AEE" w14:textId="77777777" w:rsidTr="00C25A80">
        <w:tc>
          <w:tcPr>
            <w:tcW w:w="2040" w:type="dxa"/>
          </w:tcPr>
          <w:p w14:paraId="6384445D" w14:textId="77777777" w:rsidR="006E582D" w:rsidRPr="00AC3915" w:rsidRDefault="006E582D" w:rsidP="00012A22">
            <w:pPr>
              <w:rPr>
                <w:noProof/>
                <w:sz w:val="20"/>
                <w:szCs w:val="20"/>
                <w:lang w:val="sr-Latn-RS"/>
              </w:rPr>
            </w:pPr>
            <w:r w:rsidRPr="00AC3915">
              <w:rPr>
                <w:noProof/>
                <w:sz w:val="20"/>
                <w:szCs w:val="20"/>
                <w:lang w:val="sr-Latn-RS"/>
              </w:rPr>
              <w:t>Pics</w:t>
            </w:r>
          </w:p>
        </w:tc>
        <w:tc>
          <w:tcPr>
            <w:tcW w:w="1398" w:type="dxa"/>
          </w:tcPr>
          <w:p w14:paraId="643F8C9C" w14:textId="77777777" w:rsidR="006E582D" w:rsidRPr="00AC3915" w:rsidRDefault="006E582D" w:rsidP="00012A22">
            <w:pPr>
              <w:rPr>
                <w:noProof/>
                <w:sz w:val="20"/>
                <w:szCs w:val="20"/>
                <w:lang w:val="sr-Latn-RS"/>
              </w:rPr>
            </w:pPr>
            <w:r w:rsidRPr="00AC3915">
              <w:rPr>
                <w:noProof/>
                <w:sz w:val="20"/>
                <w:szCs w:val="20"/>
                <w:lang w:val="sr-Latn-RS"/>
              </w:rPr>
              <w:t>7</w:t>
            </w:r>
          </w:p>
        </w:tc>
      </w:tr>
      <w:tr w:rsidR="006E582D" w:rsidRPr="00AC3915" w14:paraId="35606012" w14:textId="77777777" w:rsidTr="00C25A80">
        <w:tc>
          <w:tcPr>
            <w:tcW w:w="2040" w:type="dxa"/>
          </w:tcPr>
          <w:p w14:paraId="6CD009A1" w14:textId="77777777" w:rsidR="006E582D" w:rsidRPr="00AC3915" w:rsidRDefault="006E582D" w:rsidP="00012A22">
            <w:pPr>
              <w:rPr>
                <w:noProof/>
                <w:sz w:val="20"/>
                <w:szCs w:val="20"/>
                <w:lang w:val="sr-Latn-RS"/>
              </w:rPr>
            </w:pPr>
            <w:r w:rsidRPr="00AC3915">
              <w:rPr>
                <w:noProof/>
                <w:sz w:val="20"/>
                <w:szCs w:val="20"/>
                <w:lang w:val="sr-Latn-RS"/>
              </w:rPr>
              <w:t>WorldsNews</w:t>
            </w:r>
          </w:p>
        </w:tc>
        <w:tc>
          <w:tcPr>
            <w:tcW w:w="1398" w:type="dxa"/>
          </w:tcPr>
          <w:p w14:paraId="040E585B" w14:textId="77777777" w:rsidR="006E582D" w:rsidRPr="00AC3915" w:rsidRDefault="006E582D" w:rsidP="00012A22">
            <w:pPr>
              <w:rPr>
                <w:noProof/>
                <w:sz w:val="20"/>
                <w:szCs w:val="20"/>
                <w:lang w:val="sr-Latn-RS"/>
              </w:rPr>
            </w:pPr>
            <w:r w:rsidRPr="00AC3915">
              <w:rPr>
                <w:noProof/>
                <w:sz w:val="20"/>
                <w:szCs w:val="20"/>
                <w:lang w:val="sr-Latn-RS"/>
              </w:rPr>
              <w:t>7</w:t>
            </w:r>
          </w:p>
        </w:tc>
      </w:tr>
      <w:tr w:rsidR="006E582D" w:rsidRPr="00AC3915" w14:paraId="49161BB9" w14:textId="77777777" w:rsidTr="00C25A80">
        <w:tc>
          <w:tcPr>
            <w:tcW w:w="2040" w:type="dxa"/>
          </w:tcPr>
          <w:p w14:paraId="4D52512E" w14:textId="77777777" w:rsidR="006E582D" w:rsidRPr="00AC3915" w:rsidRDefault="006E582D" w:rsidP="00012A22">
            <w:pPr>
              <w:rPr>
                <w:noProof/>
                <w:sz w:val="20"/>
                <w:szCs w:val="20"/>
                <w:lang w:val="sr-Latn-RS"/>
              </w:rPr>
            </w:pPr>
            <w:r w:rsidRPr="00AC3915">
              <w:rPr>
                <w:noProof/>
                <w:sz w:val="20"/>
                <w:szCs w:val="20"/>
                <w:lang w:val="sr-Latn-RS"/>
              </w:rPr>
              <w:t>Science</w:t>
            </w:r>
          </w:p>
        </w:tc>
        <w:tc>
          <w:tcPr>
            <w:tcW w:w="1398" w:type="dxa"/>
          </w:tcPr>
          <w:p w14:paraId="6A0125DA" w14:textId="77777777" w:rsidR="006E582D" w:rsidRPr="00AC3915" w:rsidRDefault="006E582D" w:rsidP="00012A22">
            <w:pPr>
              <w:rPr>
                <w:noProof/>
                <w:sz w:val="20"/>
                <w:szCs w:val="20"/>
                <w:lang w:val="sr-Latn-RS"/>
              </w:rPr>
            </w:pPr>
            <w:r w:rsidRPr="00AC3915">
              <w:rPr>
                <w:noProof/>
                <w:sz w:val="20"/>
                <w:szCs w:val="20"/>
                <w:lang w:val="sr-Latn-RS"/>
              </w:rPr>
              <w:t>6</w:t>
            </w:r>
          </w:p>
        </w:tc>
      </w:tr>
      <w:tr w:rsidR="006E582D" w:rsidRPr="00AC3915" w14:paraId="1C2EA7C5" w14:textId="77777777" w:rsidTr="00C25A80">
        <w:tc>
          <w:tcPr>
            <w:tcW w:w="2040" w:type="dxa"/>
          </w:tcPr>
          <w:p w14:paraId="703267E3" w14:textId="77777777" w:rsidR="006E582D" w:rsidRPr="00AC3915" w:rsidRDefault="006E582D" w:rsidP="00012A22">
            <w:pPr>
              <w:rPr>
                <w:noProof/>
                <w:sz w:val="20"/>
                <w:szCs w:val="20"/>
                <w:lang w:val="sr-Latn-RS"/>
              </w:rPr>
            </w:pPr>
            <w:r w:rsidRPr="00AC3915">
              <w:rPr>
                <w:noProof/>
                <w:sz w:val="20"/>
                <w:szCs w:val="20"/>
                <w:lang w:val="sr-Latn-RS"/>
              </w:rPr>
              <w:t>WTF</w:t>
            </w:r>
          </w:p>
        </w:tc>
        <w:tc>
          <w:tcPr>
            <w:tcW w:w="1398" w:type="dxa"/>
          </w:tcPr>
          <w:p w14:paraId="58C86DF1" w14:textId="77777777" w:rsidR="006E582D" w:rsidRPr="00AC3915" w:rsidRDefault="006E582D" w:rsidP="00012A22">
            <w:pPr>
              <w:rPr>
                <w:noProof/>
                <w:sz w:val="20"/>
                <w:szCs w:val="20"/>
                <w:lang w:val="sr-Latn-RS"/>
              </w:rPr>
            </w:pPr>
            <w:r w:rsidRPr="00AC3915">
              <w:rPr>
                <w:noProof/>
                <w:sz w:val="20"/>
                <w:szCs w:val="20"/>
                <w:lang w:val="sr-Latn-RS"/>
              </w:rPr>
              <w:t>5</w:t>
            </w:r>
          </w:p>
        </w:tc>
      </w:tr>
      <w:tr w:rsidR="006E582D" w:rsidRPr="00AC3915" w14:paraId="7B51ECD0" w14:textId="77777777" w:rsidTr="00C25A80">
        <w:tc>
          <w:tcPr>
            <w:tcW w:w="2040" w:type="dxa"/>
          </w:tcPr>
          <w:p w14:paraId="44E6F5A6" w14:textId="77777777" w:rsidR="006E582D" w:rsidRPr="00AC3915" w:rsidRDefault="006E582D" w:rsidP="00012A22">
            <w:pPr>
              <w:rPr>
                <w:noProof/>
                <w:sz w:val="20"/>
                <w:szCs w:val="20"/>
                <w:lang w:val="sr-Latn-RS"/>
              </w:rPr>
            </w:pPr>
            <w:r w:rsidRPr="00AC3915">
              <w:rPr>
                <w:noProof/>
                <w:sz w:val="20"/>
                <w:szCs w:val="20"/>
                <w:lang w:val="sr-Latn-RS"/>
              </w:rPr>
              <w:t>Nsfw</w:t>
            </w:r>
          </w:p>
        </w:tc>
        <w:tc>
          <w:tcPr>
            <w:tcW w:w="1398" w:type="dxa"/>
          </w:tcPr>
          <w:p w14:paraId="6B6ACD46" w14:textId="77777777" w:rsidR="006E582D" w:rsidRPr="00AC3915" w:rsidRDefault="006E582D" w:rsidP="00012A22">
            <w:pPr>
              <w:rPr>
                <w:noProof/>
                <w:sz w:val="20"/>
                <w:szCs w:val="20"/>
                <w:lang w:val="sr-Latn-RS"/>
              </w:rPr>
            </w:pPr>
            <w:r w:rsidRPr="00AC3915">
              <w:rPr>
                <w:noProof/>
                <w:sz w:val="20"/>
                <w:szCs w:val="20"/>
                <w:lang w:val="sr-Latn-RS"/>
              </w:rPr>
              <w:t>4</w:t>
            </w:r>
          </w:p>
        </w:tc>
      </w:tr>
      <w:tr w:rsidR="006E582D" w:rsidRPr="00AC3915" w14:paraId="76F17212" w14:textId="77777777" w:rsidTr="00C25A80">
        <w:tc>
          <w:tcPr>
            <w:tcW w:w="2040" w:type="dxa"/>
          </w:tcPr>
          <w:p w14:paraId="10F6E778" w14:textId="77777777" w:rsidR="006E582D" w:rsidRPr="00AC3915" w:rsidRDefault="006E582D" w:rsidP="00012A22">
            <w:pPr>
              <w:rPr>
                <w:noProof/>
                <w:sz w:val="20"/>
                <w:szCs w:val="20"/>
                <w:lang w:val="sr-Latn-RS"/>
              </w:rPr>
            </w:pPr>
            <w:r w:rsidRPr="00AC3915">
              <w:rPr>
                <w:noProof/>
                <w:sz w:val="20"/>
                <w:szCs w:val="20"/>
                <w:lang w:val="sr-Latn-RS"/>
              </w:rPr>
              <w:t>Funny</w:t>
            </w:r>
          </w:p>
        </w:tc>
        <w:tc>
          <w:tcPr>
            <w:tcW w:w="1398" w:type="dxa"/>
          </w:tcPr>
          <w:p w14:paraId="6B1A9C77" w14:textId="77777777" w:rsidR="006E582D" w:rsidRPr="00AC3915" w:rsidRDefault="006E582D" w:rsidP="00012A22">
            <w:pPr>
              <w:rPr>
                <w:noProof/>
                <w:sz w:val="20"/>
                <w:szCs w:val="20"/>
                <w:lang w:val="sr-Latn-RS"/>
              </w:rPr>
            </w:pPr>
            <w:r w:rsidRPr="00AC3915">
              <w:rPr>
                <w:noProof/>
                <w:sz w:val="20"/>
                <w:szCs w:val="20"/>
                <w:lang w:val="sr-Latn-RS"/>
              </w:rPr>
              <w:t>4</w:t>
            </w:r>
          </w:p>
        </w:tc>
      </w:tr>
      <w:tr w:rsidR="006E582D" w:rsidRPr="00AC3915" w14:paraId="70F3F4DA" w14:textId="77777777" w:rsidTr="00C25A80">
        <w:tc>
          <w:tcPr>
            <w:tcW w:w="2040" w:type="dxa"/>
          </w:tcPr>
          <w:p w14:paraId="27B20BA9" w14:textId="77777777" w:rsidR="006E582D" w:rsidRPr="00AC3915" w:rsidRDefault="006E582D" w:rsidP="00012A22">
            <w:pPr>
              <w:rPr>
                <w:noProof/>
                <w:sz w:val="20"/>
                <w:szCs w:val="20"/>
                <w:lang w:val="sr-Latn-RS"/>
              </w:rPr>
            </w:pPr>
            <w:r w:rsidRPr="00AC3915">
              <w:rPr>
                <w:noProof/>
                <w:sz w:val="20"/>
                <w:szCs w:val="20"/>
                <w:lang w:val="sr-Latn-RS"/>
              </w:rPr>
              <w:t>Economics</w:t>
            </w:r>
          </w:p>
        </w:tc>
        <w:tc>
          <w:tcPr>
            <w:tcW w:w="1398" w:type="dxa"/>
          </w:tcPr>
          <w:p w14:paraId="74761441" w14:textId="77777777" w:rsidR="006E582D" w:rsidRPr="00AC3915" w:rsidRDefault="006E582D" w:rsidP="00012A22">
            <w:pPr>
              <w:rPr>
                <w:noProof/>
                <w:sz w:val="20"/>
                <w:szCs w:val="20"/>
                <w:lang w:val="sr-Latn-RS"/>
              </w:rPr>
            </w:pPr>
            <w:r w:rsidRPr="00AC3915">
              <w:rPr>
                <w:noProof/>
                <w:sz w:val="20"/>
                <w:szCs w:val="20"/>
                <w:lang w:val="sr-Latn-RS"/>
              </w:rPr>
              <w:t>3</w:t>
            </w:r>
          </w:p>
        </w:tc>
      </w:tr>
      <w:tr w:rsidR="006E582D" w:rsidRPr="00AC3915" w14:paraId="199D0D42" w14:textId="77777777" w:rsidTr="00C25A80">
        <w:tc>
          <w:tcPr>
            <w:tcW w:w="2040" w:type="dxa"/>
          </w:tcPr>
          <w:p w14:paraId="5A05371F" w14:textId="77777777" w:rsidR="006E582D" w:rsidRPr="00AC3915" w:rsidRDefault="006E582D" w:rsidP="00012A22">
            <w:pPr>
              <w:rPr>
                <w:noProof/>
                <w:sz w:val="20"/>
                <w:szCs w:val="20"/>
                <w:lang w:val="sr-Latn-RS"/>
              </w:rPr>
            </w:pPr>
            <w:r w:rsidRPr="00AC3915">
              <w:rPr>
                <w:noProof/>
                <w:sz w:val="20"/>
                <w:szCs w:val="20"/>
                <w:lang w:val="sr-Latn-RS"/>
              </w:rPr>
              <w:t>Gossip</w:t>
            </w:r>
          </w:p>
        </w:tc>
        <w:tc>
          <w:tcPr>
            <w:tcW w:w="1398" w:type="dxa"/>
          </w:tcPr>
          <w:p w14:paraId="152077B5" w14:textId="77777777" w:rsidR="006E582D" w:rsidRPr="00AC3915" w:rsidRDefault="006E582D" w:rsidP="00012A22">
            <w:pPr>
              <w:rPr>
                <w:noProof/>
                <w:sz w:val="20"/>
                <w:szCs w:val="20"/>
                <w:lang w:val="sr-Latn-RS"/>
              </w:rPr>
            </w:pPr>
            <w:r w:rsidRPr="00AC3915">
              <w:rPr>
                <w:noProof/>
                <w:sz w:val="20"/>
                <w:szCs w:val="20"/>
                <w:lang w:val="sr-Latn-RS"/>
              </w:rPr>
              <w:t>3</w:t>
            </w:r>
          </w:p>
        </w:tc>
      </w:tr>
    </w:tbl>
    <w:p w14:paraId="12E89AB5" w14:textId="25463299" w:rsidR="004617A2" w:rsidRDefault="004617A2" w:rsidP="00C846F0">
      <w:pPr>
        <w:pStyle w:val="Inivonaslova-Poglavlje"/>
        <w:rPr>
          <w:lang w:val="sr-Cyrl-ME"/>
        </w:rPr>
      </w:pPr>
      <w:bookmarkStart w:id="13" w:name="_Toc96294733"/>
      <w:r>
        <w:rPr>
          <w:lang w:val="sr-Cyrl-ME"/>
        </w:rPr>
        <w:lastRenderedPageBreak/>
        <w:t xml:space="preserve">Моделовање </w:t>
      </w:r>
      <w:r>
        <w:t>SnetF</w:t>
      </w:r>
      <w:r>
        <w:rPr>
          <w:lang w:val="sr-Cyrl-ME"/>
        </w:rPr>
        <w:t xml:space="preserve"> мреже</w:t>
      </w:r>
      <w:bookmarkEnd w:id="13"/>
    </w:p>
    <w:p w14:paraId="110FED14" w14:textId="1A3080BF" w:rsidR="00A60969" w:rsidRDefault="00C535D9" w:rsidP="00C846F0">
      <w:pPr>
        <w:pStyle w:val="Osnovnitekst"/>
        <w:spacing w:line="240" w:lineRule="auto"/>
        <w:jc w:val="left"/>
        <w:rPr>
          <w:lang w:val="sr-Cyrl-ME"/>
        </w:rPr>
      </w:pPr>
      <w:r w:rsidRPr="00E55B97">
        <w:rPr>
          <w:lang w:val="sr-Cyrl-ME"/>
        </w:rPr>
        <w:t xml:space="preserve">Мрежа </w:t>
      </w:r>
      <w:r w:rsidRPr="00E55B97">
        <w:rPr>
          <w:lang w:val="en-US"/>
        </w:rPr>
        <w:t>Snet</w:t>
      </w:r>
      <w:r>
        <w:t>F</w:t>
      </w:r>
      <w:r w:rsidR="00C53385">
        <w:t xml:space="preserve"> </w:t>
      </w:r>
      <w:r w:rsidRPr="00E55B97">
        <w:rPr>
          <w:lang w:val="sr-Cyrl-ME"/>
        </w:rPr>
        <w:t xml:space="preserve">је генерисана као подграф мреже </w:t>
      </w:r>
      <w:r w:rsidRPr="00E55B97">
        <w:rPr>
          <w:lang w:val="en-US"/>
        </w:rPr>
        <w:t>Snet</w:t>
      </w:r>
      <w:r w:rsidRPr="00E55B97">
        <w:rPr>
          <w:lang w:val="sr-Cyrl-ME"/>
        </w:rPr>
        <w:t>,</w:t>
      </w:r>
      <w:r w:rsidR="00A82DE9">
        <w:rPr>
          <w:lang w:val="en-US"/>
        </w:rPr>
        <w:t xml:space="preserve"> </w:t>
      </w:r>
      <w:r w:rsidR="00A82DE9" w:rsidRPr="00A82DE9">
        <w:rPr>
          <w:lang w:val="en-US"/>
        </w:rPr>
        <w:t>филтрирање</w:t>
      </w:r>
      <w:r w:rsidR="00A82DE9">
        <w:rPr>
          <w:lang w:val="sr-Cyrl-ME"/>
        </w:rPr>
        <w:t>м</w:t>
      </w:r>
      <w:r w:rsidR="00A82DE9" w:rsidRPr="00A82DE9">
        <w:rPr>
          <w:lang w:val="en-US"/>
        </w:rPr>
        <w:t xml:space="preserve"> грана мале тежине</w:t>
      </w:r>
      <w:r w:rsidR="00A82DE9">
        <w:rPr>
          <w:lang w:val="sr-Cyrl-ME"/>
        </w:rPr>
        <w:t xml:space="preserve">. За </w:t>
      </w:r>
      <w:r w:rsidR="000224A9" w:rsidRPr="000224A9">
        <w:rPr>
          <w:lang w:val="sr-Cyrl-ME"/>
        </w:rPr>
        <w:t>w_threshold</w:t>
      </w:r>
      <w:r w:rsidR="00A82DE9">
        <w:rPr>
          <w:lang w:val="sr-Cyrl-ME"/>
        </w:rPr>
        <w:t xml:space="preserve"> је узета</w:t>
      </w:r>
      <w:r w:rsidR="000224A9" w:rsidRPr="000224A9">
        <w:rPr>
          <w:lang w:val="sr-Cyrl-ME"/>
        </w:rPr>
        <w:t xml:space="preserve"> </w:t>
      </w:r>
      <w:r w:rsidR="00A60969" w:rsidRPr="00A60969">
        <w:rPr>
          <w:lang w:val="sr-Cyrl-ME"/>
        </w:rPr>
        <w:t>вредност 5</w:t>
      </w:r>
      <w:r w:rsidR="00A82DE9">
        <w:rPr>
          <w:lang w:val="sr-Cyrl-ME"/>
        </w:rPr>
        <w:t xml:space="preserve">, </w:t>
      </w:r>
      <w:r w:rsidR="003E3FDE">
        <w:rPr>
          <w:lang w:val="sr-Cyrl-ME"/>
        </w:rPr>
        <w:t xml:space="preserve">и </w:t>
      </w:r>
      <w:r w:rsidR="00A82DE9">
        <w:rPr>
          <w:lang w:val="sr-Cyrl-ME"/>
        </w:rPr>
        <w:t>одбачене</w:t>
      </w:r>
      <w:r w:rsidR="00A60969" w:rsidRPr="00A60969">
        <w:rPr>
          <w:lang w:val="sr-Cyrl-ME"/>
        </w:rPr>
        <w:t xml:space="preserve"> </w:t>
      </w:r>
      <w:r w:rsidR="003E3FDE">
        <w:rPr>
          <w:lang w:val="sr-Cyrl-ME"/>
        </w:rPr>
        <w:t xml:space="preserve">су </w:t>
      </w:r>
      <w:r w:rsidR="00A60969" w:rsidRPr="00A60969">
        <w:rPr>
          <w:lang w:val="sr-Cyrl-ME"/>
        </w:rPr>
        <w:t>све гране чија је тежина испод</w:t>
      </w:r>
      <w:r w:rsidR="00A82DE9">
        <w:rPr>
          <w:lang w:val="sr-Cyrl-ME"/>
        </w:rPr>
        <w:t xml:space="preserve"> те</w:t>
      </w:r>
      <w:r w:rsidR="00A60969" w:rsidRPr="00A60969">
        <w:rPr>
          <w:lang w:val="sr-Cyrl-ME"/>
        </w:rPr>
        <w:t xml:space="preserve"> вредност</w:t>
      </w:r>
      <w:r w:rsidR="00A82DE9">
        <w:rPr>
          <w:lang w:val="sr-Cyrl-ME"/>
        </w:rPr>
        <w:t>и</w:t>
      </w:r>
      <w:r w:rsidR="006766D5">
        <w:rPr>
          <w:lang w:val="en-US"/>
        </w:rPr>
        <w:t xml:space="preserve">. </w:t>
      </w:r>
      <w:r w:rsidR="00452AD8">
        <w:rPr>
          <w:lang w:val="sr-Cyrl-ME"/>
        </w:rPr>
        <w:t xml:space="preserve">Вредност </w:t>
      </w:r>
      <w:r w:rsidR="006766D5" w:rsidRPr="000224A9">
        <w:rPr>
          <w:lang w:val="sr-Cyrl-ME"/>
        </w:rPr>
        <w:t xml:space="preserve">w_threshold </w:t>
      </w:r>
      <w:r w:rsidR="00A60969" w:rsidRPr="00A60969">
        <w:rPr>
          <w:lang w:val="sr-Cyrl-ME"/>
        </w:rPr>
        <w:t>је одабран</w:t>
      </w:r>
      <w:r w:rsidR="00AA1A85">
        <w:rPr>
          <w:lang w:val="sr-Cyrl-ME"/>
        </w:rPr>
        <w:t>а</w:t>
      </w:r>
      <w:r w:rsidR="00A60969" w:rsidRPr="00A60969">
        <w:rPr>
          <w:lang w:val="sr-Cyrl-ME"/>
        </w:rPr>
        <w:t xml:space="preserve"> тако да гране које преостану чине до 19.26% укупног броја грана </w:t>
      </w:r>
      <w:r w:rsidR="004846AA">
        <w:t>Snet</w:t>
      </w:r>
      <w:r w:rsidR="00A60969" w:rsidRPr="00A60969">
        <w:rPr>
          <w:lang w:val="sr-Cyrl-ME"/>
        </w:rPr>
        <w:t xml:space="preserve"> мреже. </w:t>
      </w:r>
      <w:r w:rsidR="0068797A">
        <w:rPr>
          <w:lang w:val="sr-Cyrl-ME"/>
        </w:rPr>
        <w:t>Кад се</w:t>
      </w:r>
      <w:r w:rsidR="00A60969" w:rsidRPr="00A60969">
        <w:rPr>
          <w:lang w:val="sr-Cyrl-ME"/>
        </w:rPr>
        <w:t xml:space="preserve"> од </w:t>
      </w:r>
      <w:r w:rsidR="00CA1B7D">
        <w:t>Snet</w:t>
      </w:r>
      <w:r w:rsidR="00CA1B7D" w:rsidRPr="00A60969">
        <w:rPr>
          <w:lang w:val="sr-Cyrl-ME"/>
        </w:rPr>
        <w:t xml:space="preserve"> </w:t>
      </w:r>
      <w:r w:rsidR="00A60969" w:rsidRPr="00A60969">
        <w:rPr>
          <w:lang w:val="sr-Cyrl-ME"/>
        </w:rPr>
        <w:t xml:space="preserve">мреже која има 156941 грана одбаце гране тежина 4 којих има 5590, </w:t>
      </w:r>
      <w:r w:rsidR="00490869">
        <w:rPr>
          <w:lang w:val="sr-Cyrl-ME"/>
        </w:rPr>
        <w:t xml:space="preserve">гране </w:t>
      </w:r>
      <w:r w:rsidR="00A60969" w:rsidRPr="00A60969">
        <w:rPr>
          <w:lang w:val="sr-Cyrl-ME"/>
        </w:rPr>
        <w:t xml:space="preserve">тежина 3 којих има 9292, </w:t>
      </w:r>
      <w:r w:rsidR="00490869">
        <w:rPr>
          <w:lang w:val="sr-Cyrl-ME"/>
        </w:rPr>
        <w:t xml:space="preserve">гране </w:t>
      </w:r>
      <w:r w:rsidR="00A60969" w:rsidRPr="00A60969">
        <w:rPr>
          <w:lang w:val="sr-Cyrl-ME"/>
        </w:rPr>
        <w:t>тежина 2 којих има 20000, и тежина 1 којих има 91856, добијамо мрежу од 768 чвор</w:t>
      </w:r>
      <w:r w:rsidR="00194FD1">
        <w:rPr>
          <w:lang w:val="en-US"/>
        </w:rPr>
        <w:t>o</w:t>
      </w:r>
      <w:r w:rsidR="00A60969" w:rsidRPr="00A60969">
        <w:rPr>
          <w:lang w:val="sr-Cyrl-ME"/>
        </w:rPr>
        <w:t>ва и 30288 грана (30288/156941=0.1926).</w:t>
      </w:r>
      <w:r w:rsidR="003370C7">
        <w:rPr>
          <w:lang w:val="sr-Cyrl-ME"/>
        </w:rPr>
        <w:t xml:space="preserve"> Тежине грана су приказане на следећем графику.</w:t>
      </w:r>
    </w:p>
    <w:p w14:paraId="3CE9AEC9" w14:textId="3445E312" w:rsidR="003370C7" w:rsidRDefault="003370C7" w:rsidP="00C846F0">
      <w:pPr>
        <w:pStyle w:val="Osnovnitekst"/>
        <w:spacing w:line="240" w:lineRule="auto"/>
        <w:jc w:val="left"/>
        <w:rPr>
          <w:lang w:val="sr-Cyrl-ME"/>
        </w:rPr>
      </w:pPr>
      <w:r>
        <w:rPr>
          <w:noProof/>
          <w:lang w:val="en-US"/>
        </w:rPr>
        <w:drawing>
          <wp:inline distT="0" distB="0" distL="0" distR="0" wp14:anchorId="7824E75A" wp14:editId="7DE919C7">
            <wp:extent cx="2863215" cy="2259714"/>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1"/>
                    <a:stretch>
                      <a:fillRect/>
                    </a:stretch>
                  </pic:blipFill>
                  <pic:spPr>
                    <a:xfrm>
                      <a:off x="0" y="0"/>
                      <a:ext cx="2865425" cy="2261458"/>
                    </a:xfrm>
                    <a:prstGeom prst="rect">
                      <a:avLst/>
                    </a:prstGeom>
                  </pic:spPr>
                </pic:pic>
              </a:graphicData>
            </a:graphic>
          </wp:inline>
        </w:drawing>
      </w:r>
    </w:p>
    <w:p w14:paraId="0D4EF640" w14:textId="676FAA85" w:rsidR="00055901" w:rsidRDefault="00055901" w:rsidP="00C846F0">
      <w:pPr>
        <w:pStyle w:val="Osnovnitekst"/>
        <w:spacing w:line="240" w:lineRule="auto"/>
        <w:rPr>
          <w:lang w:val="sr-Cyrl-ME"/>
        </w:rPr>
      </w:pPr>
      <w:r>
        <w:rPr>
          <w:lang w:val="sr-Cyrl-ME"/>
        </w:rPr>
        <w:t>У првом потпоглављу је извршена основна карактеризација мреже, док је у дугом делу дата ан</w:t>
      </w:r>
      <w:r w:rsidR="003B24F4">
        <w:rPr>
          <w:lang w:val="sr-Cyrl-ME"/>
        </w:rPr>
        <w:t>а</w:t>
      </w:r>
      <w:r>
        <w:rPr>
          <w:lang w:val="sr-Cyrl-ME"/>
        </w:rPr>
        <w:t>лиза мера централности. Треће потпоглавље обрађује тему детекција комуна.</w:t>
      </w:r>
    </w:p>
    <w:p w14:paraId="0AA3F031" w14:textId="7A120B2E" w:rsidR="00055901" w:rsidRDefault="00055901" w:rsidP="00C846F0">
      <w:pPr>
        <w:pStyle w:val="IInivonaslova-Potpoglavlje"/>
      </w:pPr>
      <w:bookmarkStart w:id="14" w:name="_Toc96294734"/>
      <w:r>
        <w:t>Основна карактеризација SnetF мреже</w:t>
      </w:r>
      <w:bookmarkEnd w:id="14"/>
    </w:p>
    <w:p w14:paraId="4FCB2949" w14:textId="77777777" w:rsidR="00A2440F" w:rsidRDefault="0023159E" w:rsidP="007C0C12">
      <w:pPr>
        <w:pStyle w:val="Osnovnitekst"/>
        <w:numPr>
          <w:ilvl w:val="0"/>
          <w:numId w:val="10"/>
        </w:numPr>
        <w:spacing w:line="240" w:lineRule="auto"/>
        <w:rPr>
          <w:lang w:val="sr-Cyrl-ME"/>
        </w:rPr>
      </w:pPr>
      <w:r>
        <w:rPr>
          <w:lang w:val="sr-Cyrl-ME"/>
        </w:rPr>
        <w:t xml:space="preserve">Густина </w:t>
      </w:r>
      <w:r>
        <w:t>SNetF</w:t>
      </w:r>
      <w:r>
        <w:rPr>
          <w:lang w:val="sr-Cyrl-ME"/>
        </w:rPr>
        <w:t xml:space="preserve"> мреже је </w:t>
      </w:r>
      <w:r>
        <w:t>0.102632</w:t>
      </w:r>
      <w:r>
        <w:rPr>
          <w:lang w:val="sr-Cyrl-ME"/>
        </w:rPr>
        <w:t>.</w:t>
      </w:r>
    </w:p>
    <w:p w14:paraId="31866EA1" w14:textId="5A57A61C" w:rsidR="00055901" w:rsidRPr="009D4026" w:rsidRDefault="00A2440F" w:rsidP="007C0C12">
      <w:pPr>
        <w:pStyle w:val="Osnovnitekst"/>
        <w:numPr>
          <w:ilvl w:val="0"/>
          <w:numId w:val="10"/>
        </w:numPr>
        <w:spacing w:line="240" w:lineRule="auto"/>
        <w:jc w:val="left"/>
        <w:rPr>
          <w:lang w:val="sr-Cyrl-ME"/>
        </w:rPr>
      </w:pPr>
      <w:r w:rsidRPr="00A2440F">
        <w:rPr>
          <w:lang w:val="sr-Cyrl-ME"/>
        </w:rPr>
        <w:t>Мрежа није повезана, стога су просечна дужина и дијаметар мреже бесконачни.</w:t>
      </w:r>
      <w:r>
        <w:rPr>
          <w:lang w:val="en-US"/>
        </w:rPr>
        <w:t xml:space="preserve"> </w:t>
      </w:r>
      <w:r w:rsidRPr="00A2440F">
        <w:rPr>
          <w:lang w:val="sr-Cyrl-ME"/>
        </w:rPr>
        <w:t>Густина гигантске компоненте мреже је 0.103166.</w:t>
      </w:r>
      <w:r>
        <w:rPr>
          <w:lang w:val="en-US"/>
        </w:rPr>
        <w:t xml:space="preserve"> </w:t>
      </w:r>
      <w:r w:rsidRPr="00A2440F">
        <w:rPr>
          <w:lang w:val="sr-Cyrl-ME"/>
        </w:rPr>
        <w:t>Просечна дистанца у гигантској компоненти мреже је 1.973, док је дијаметар 5.</w:t>
      </w:r>
      <w:r w:rsidR="009F3CF7">
        <w:rPr>
          <w:lang w:val="en-US"/>
        </w:rPr>
        <w:t xml:space="preserve"> </w:t>
      </w:r>
      <w:r w:rsidR="009F3CF7" w:rsidRPr="009F3CF7">
        <w:rPr>
          <w:lang w:val="en-US"/>
        </w:rPr>
        <w:t>Просечна дистанца у Erdos-Reny</w:t>
      </w:r>
      <w:r w:rsidR="009F3CF7">
        <w:rPr>
          <w:lang w:val="en-US"/>
        </w:rPr>
        <w:t xml:space="preserve"> </w:t>
      </w:r>
      <w:r w:rsidR="009F3CF7" w:rsidRPr="009F3CF7">
        <w:rPr>
          <w:lang w:val="en-US"/>
        </w:rPr>
        <w:t xml:space="preserve">мрежи истих димензија је 1.897285, а дијаметар је 3. Можемо рећи да је дијаметар гигантске компоненте </w:t>
      </w:r>
      <w:r w:rsidR="00A60112">
        <w:t>SNetF</w:t>
      </w:r>
      <w:r w:rsidR="009F3CF7" w:rsidRPr="009F3CF7">
        <w:rPr>
          <w:lang w:val="en-US"/>
        </w:rPr>
        <w:t xml:space="preserve"> мреже просечан у односу на дијаметар Erdos-Renyмреже.</w:t>
      </w:r>
    </w:p>
    <w:p w14:paraId="6F8C67A5" w14:textId="5D741386" w:rsidR="009D4026" w:rsidRDefault="00544E95" w:rsidP="007C0C12">
      <w:pPr>
        <w:pStyle w:val="Osnovnitekst"/>
        <w:numPr>
          <w:ilvl w:val="0"/>
          <w:numId w:val="10"/>
        </w:numPr>
        <w:spacing w:line="240" w:lineRule="auto"/>
        <w:jc w:val="left"/>
        <w:rPr>
          <w:lang w:val="sr-Cyrl-ME"/>
        </w:rPr>
      </w:pPr>
      <w:r>
        <w:rPr>
          <w:lang w:val="sr-Cyrl-ME"/>
        </w:rPr>
        <w:t xml:space="preserve">Постоје две </w:t>
      </w:r>
      <w:r w:rsidR="009D4026" w:rsidRPr="009D4026">
        <w:rPr>
          <w:lang w:val="sr-Cyrl-ME"/>
        </w:rPr>
        <w:t>повезан</w:t>
      </w:r>
      <w:r>
        <w:rPr>
          <w:lang w:val="sr-Cyrl-ME"/>
        </w:rPr>
        <w:t>е</w:t>
      </w:r>
      <w:r w:rsidR="009D4026" w:rsidRPr="009D4026">
        <w:rPr>
          <w:lang w:val="sr-Cyrl-ME"/>
        </w:rPr>
        <w:t xml:space="preserve"> компонент</w:t>
      </w:r>
      <w:r>
        <w:rPr>
          <w:lang w:val="sr-Cyrl-ME"/>
        </w:rPr>
        <w:t xml:space="preserve">е у </w:t>
      </w:r>
      <w:r w:rsidR="009D4026">
        <w:t>SNetF</w:t>
      </w:r>
      <w:r w:rsidR="009D4026" w:rsidRPr="009D4026">
        <w:rPr>
          <w:lang w:val="sr-Cyrl-ME"/>
        </w:rPr>
        <w:t xml:space="preserve"> мреж</w:t>
      </w:r>
      <w:r>
        <w:rPr>
          <w:lang w:val="sr-Cyrl-ME"/>
        </w:rPr>
        <w:t>и</w:t>
      </w:r>
      <w:r w:rsidR="009D4026" w:rsidRPr="009D4026">
        <w:rPr>
          <w:lang w:val="sr-Cyrl-ME"/>
        </w:rPr>
        <w:t>.</w:t>
      </w:r>
      <w:r w:rsidR="00366217">
        <w:rPr>
          <w:lang w:val="sr-Cyrl-ME"/>
        </w:rPr>
        <w:t xml:space="preserve"> </w:t>
      </w:r>
      <w:r w:rsidR="009D4026" w:rsidRPr="009D4026">
        <w:rPr>
          <w:lang w:val="sr-Cyrl-ME"/>
        </w:rPr>
        <w:t xml:space="preserve">Величина компоненти је дата као низ где први члан представља величину компоненте, а други број компоненти које </w:t>
      </w:r>
      <w:r w:rsidR="00C200B4">
        <w:rPr>
          <w:lang w:val="sr-Cyrl-ME"/>
        </w:rPr>
        <w:t>су</w:t>
      </w:r>
      <w:r w:rsidR="009D4026" w:rsidRPr="009D4026">
        <w:rPr>
          <w:lang w:val="sr-Cyrl-ME"/>
        </w:rPr>
        <w:t xml:space="preserve"> те величине: 766x1, 2x1.</w:t>
      </w:r>
      <w:r w:rsidR="00666B94">
        <w:rPr>
          <w:lang w:val="sr-Cyrl-ME"/>
        </w:rPr>
        <w:t xml:space="preserve"> </w:t>
      </w:r>
      <w:r w:rsidR="009D4026" w:rsidRPr="009D4026">
        <w:rPr>
          <w:lang w:val="sr-Cyrl-ME"/>
        </w:rPr>
        <w:t>Постоји гигантска компонента мреже јер постоји језгро величине 766 чворова и представља највећи део мреже тј. 99.74% мре</w:t>
      </w:r>
      <w:r w:rsidR="00DC7879">
        <w:rPr>
          <w:lang w:val="sr-Cyrl-ME"/>
        </w:rPr>
        <w:t>ж</w:t>
      </w:r>
      <w:r w:rsidR="009D4026" w:rsidRPr="009D4026">
        <w:rPr>
          <w:lang w:val="sr-Cyrl-ME"/>
        </w:rPr>
        <w:t>е.</w:t>
      </w:r>
    </w:p>
    <w:p w14:paraId="6997F06C" w14:textId="262101B2" w:rsidR="004427B2" w:rsidRPr="004427B2" w:rsidRDefault="004427B2" w:rsidP="007C0C12">
      <w:pPr>
        <w:pStyle w:val="Osnovnitekst"/>
        <w:numPr>
          <w:ilvl w:val="0"/>
          <w:numId w:val="10"/>
        </w:numPr>
        <w:spacing w:line="240" w:lineRule="auto"/>
        <w:rPr>
          <w:lang w:val="en-US"/>
        </w:rPr>
      </w:pPr>
      <w:r w:rsidRPr="004427B2">
        <w:rPr>
          <w:lang w:val="en-US"/>
        </w:rPr>
        <w:t xml:space="preserve">Просечни коефицијент кластеризације </w:t>
      </w:r>
      <w:r>
        <w:t>SNetF</w:t>
      </w:r>
      <w:r w:rsidRPr="004427B2">
        <w:rPr>
          <w:lang w:val="en-US"/>
        </w:rPr>
        <w:t xml:space="preserve"> мреже је 0.852, док је просечни коефицијент кластеризације узимајући у обзир тежине грана 0.0018. Глобални коефицијент кластеризације је 0.0149167351.</w:t>
      </w:r>
    </w:p>
    <w:p w14:paraId="57944DD0" w14:textId="35585025" w:rsidR="007A79C9" w:rsidRDefault="004427B2" w:rsidP="00C846F0">
      <w:pPr>
        <w:pStyle w:val="Osnovnitekst"/>
        <w:spacing w:line="240" w:lineRule="auto"/>
        <w:ind w:left="644" w:firstLine="0"/>
        <w:jc w:val="left"/>
        <w:rPr>
          <w:lang w:val="en-US"/>
        </w:rPr>
      </w:pPr>
      <w:r w:rsidRPr="004427B2">
        <w:rPr>
          <w:lang w:val="en-US"/>
        </w:rPr>
        <w:t>На наредној слици лево је приказана дистрибуција чворова по лок</w:t>
      </w:r>
      <w:r w:rsidR="00C96A4B">
        <w:rPr>
          <w:lang w:val="en-US"/>
        </w:rPr>
        <w:t>a</w:t>
      </w:r>
      <w:r w:rsidRPr="004427B2">
        <w:rPr>
          <w:lang w:val="en-US"/>
        </w:rPr>
        <w:t xml:space="preserve">лном коефицијенту кластеризације узимајући у обзир тежине грана. Са графика се уочава да има преко 50 чворова чији је локални коефицијент кластеризације једнак нули, што значи да ти чворови имају степен мањи од 2. Пошто њихов степен није једнак нули јер се проучава </w:t>
      </w:r>
      <w:r w:rsidRPr="004427B2">
        <w:rPr>
          <w:lang w:val="en-US"/>
        </w:rPr>
        <w:lastRenderedPageBreak/>
        <w:t>повезана компонента, закључак је да има преко 50 чворова чији је степен једнак 1.</w:t>
      </w:r>
      <w:r w:rsidR="007A79C9" w:rsidRPr="007A79C9">
        <w:rPr>
          <w:lang w:val="en-US"/>
        </w:rPr>
        <w:t xml:space="preserve"> </w:t>
      </w:r>
      <w:r w:rsidR="007A79C9" w:rsidRPr="004427B2">
        <w:rPr>
          <w:lang w:val="en-US"/>
        </w:rPr>
        <w:t>На следећој слици десно је приказана дистрибуција чворова по локланом коефицијенту кластеризације не</w:t>
      </w:r>
      <w:r w:rsidR="007A79C9">
        <w:rPr>
          <w:lang w:val="en-US"/>
        </w:rPr>
        <w:t xml:space="preserve"> </w:t>
      </w:r>
      <w:r w:rsidR="007A79C9" w:rsidRPr="004427B2">
        <w:rPr>
          <w:lang w:val="en-US"/>
        </w:rPr>
        <w:t xml:space="preserve">узимајући у обзир тежине грана. </w:t>
      </w:r>
    </w:p>
    <w:p w14:paraId="04DD62B3" w14:textId="6F79F927" w:rsidR="00B21E24" w:rsidRDefault="00B21E24" w:rsidP="00C846F0">
      <w:pPr>
        <w:pStyle w:val="Osnovnitekst"/>
        <w:spacing w:line="240" w:lineRule="auto"/>
        <w:ind w:left="644" w:firstLine="0"/>
        <w:rPr>
          <w:lang w:val="en-US"/>
        </w:rPr>
      </w:pPr>
    </w:p>
    <w:p w14:paraId="04EF5DB8" w14:textId="3D697C4E" w:rsidR="004427B2" w:rsidRPr="004427B2" w:rsidRDefault="00B21E24" w:rsidP="00C846F0">
      <w:pPr>
        <w:pStyle w:val="Osnovnitekst"/>
        <w:spacing w:line="240" w:lineRule="auto"/>
        <w:ind w:left="644" w:firstLine="0"/>
        <w:rPr>
          <w:lang w:val="en-US"/>
        </w:rPr>
      </w:pPr>
      <w:r>
        <w:rPr>
          <w:noProof/>
          <w:lang w:val="en-US"/>
        </w:rPr>
        <w:drawing>
          <wp:inline distT="0" distB="0" distL="0" distR="0" wp14:anchorId="349D884A" wp14:editId="2A7DC8DF">
            <wp:extent cx="2833255" cy="2323830"/>
            <wp:effectExtent l="0" t="0" r="571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r="3125"/>
                    <a:stretch/>
                  </pic:blipFill>
                  <pic:spPr bwMode="auto">
                    <a:xfrm>
                      <a:off x="0" y="0"/>
                      <a:ext cx="2856709" cy="2343067"/>
                    </a:xfrm>
                    <a:prstGeom prst="rect">
                      <a:avLst/>
                    </a:prstGeom>
                    <a:ln>
                      <a:noFill/>
                    </a:ln>
                    <a:extLst>
                      <a:ext uri="{53640926-AAD7-44D8-BBD7-CCE9431645EC}">
                        <a14:shadowObscured xmlns:a14="http://schemas.microsoft.com/office/drawing/2010/main"/>
                      </a:ext>
                    </a:extLst>
                  </pic:spPr>
                </pic:pic>
              </a:graphicData>
            </a:graphic>
          </wp:inline>
        </w:drawing>
      </w:r>
      <w:r w:rsidR="004427B2" w:rsidRPr="004427B2">
        <w:rPr>
          <w:lang w:val="en-US"/>
        </w:rPr>
        <w:t xml:space="preserve"> </w:t>
      </w:r>
      <w:r w:rsidR="005D3332">
        <w:rPr>
          <w:noProof/>
          <w:lang w:val="en-US"/>
        </w:rPr>
        <w:drawing>
          <wp:inline distT="0" distB="0" distL="0" distR="0" wp14:anchorId="12D28612" wp14:editId="5F1B7333">
            <wp:extent cx="2805545" cy="2297793"/>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r="2911"/>
                    <a:stretch/>
                  </pic:blipFill>
                  <pic:spPr bwMode="auto">
                    <a:xfrm>
                      <a:off x="0" y="0"/>
                      <a:ext cx="2817438" cy="2307534"/>
                    </a:xfrm>
                    <a:prstGeom prst="rect">
                      <a:avLst/>
                    </a:prstGeom>
                    <a:ln>
                      <a:noFill/>
                    </a:ln>
                    <a:extLst>
                      <a:ext uri="{53640926-AAD7-44D8-BBD7-CCE9431645EC}">
                        <a14:shadowObscured xmlns:a14="http://schemas.microsoft.com/office/drawing/2010/main"/>
                      </a:ext>
                    </a:extLst>
                  </pic:spPr>
                </pic:pic>
              </a:graphicData>
            </a:graphic>
          </wp:inline>
        </w:drawing>
      </w:r>
    </w:p>
    <w:p w14:paraId="491DE46E" w14:textId="2A90DD84" w:rsidR="000D67DA" w:rsidRPr="000409F8" w:rsidRDefault="004427B2" w:rsidP="00C846F0">
      <w:pPr>
        <w:pStyle w:val="Osnovnitekst"/>
        <w:spacing w:line="240" w:lineRule="auto"/>
        <w:ind w:left="644" w:firstLine="0"/>
        <w:jc w:val="left"/>
        <w:rPr>
          <w:lang w:val="en-US"/>
        </w:rPr>
      </w:pPr>
      <w:r w:rsidRPr="000409F8">
        <w:rPr>
          <w:lang w:val="en-US"/>
        </w:rPr>
        <w:t>Проучавањем десног графика уочавамо да има нешто више од 50 чворова чији је локални коефицијент кластеризације 0. Закључујемо да су  чворови који имају локални коефицијент кластеризације једнак 0 заправо они који не припадају ни једном троуглу. Са графика такође закључујемо да има преко 400 чворова чији је локални коефицијент кластеризације једнак 1. То су чвор</w:t>
      </w:r>
      <w:r w:rsidR="00C96A4B" w:rsidRPr="000409F8">
        <w:rPr>
          <w:lang w:val="en-US"/>
        </w:rPr>
        <w:t>o</w:t>
      </w:r>
      <w:r w:rsidRPr="000409F8">
        <w:rPr>
          <w:lang w:val="en-US"/>
        </w:rPr>
        <w:t>ви који припадају кликама, тј. припадају максималном комплетном подграфу (он и његови суседи представљају максималан комплетан подграф).</w:t>
      </w:r>
    </w:p>
    <w:p w14:paraId="128EDFC8" w14:textId="12505027" w:rsidR="00E973F2" w:rsidRPr="000409F8" w:rsidRDefault="00E973F2" w:rsidP="00C846F0">
      <w:pPr>
        <w:ind w:left="644"/>
        <w:rPr>
          <w:lang w:val="en-US"/>
        </w:rPr>
      </w:pPr>
      <w:r w:rsidRPr="000409F8">
        <w:rPr>
          <w:lang w:val="sr-Cyrl-ME"/>
        </w:rPr>
        <w:t xml:space="preserve">Што се тиче испитивања да ли су чворови са високим локалним коефицијентом кластеризације међусобно повезани, програмским путем је испитиван подграф гигантске компоненте који се састоји само од чворова чији је локални степен кластеризације једнак 1, и њихових грана. Закључује се да тај подграф има 423 чвора и једну грану, што значи да ти чворови нису изразито међусобно повезани. Исти поступак је примењен и за релаксирани критеријум да се испита подграф којег чине чворови чији је локални коефицијент кластеризације већи од 0.5. У том случају добијамо подграф од 662 чворова, 9859 грана, и густине 0.04506. Дакле чворови виског локалног коефицијента кластеризације нису изразито повезани међусобно. Такође, када чворове категорички групишемо по локалном коефицијету кластеризације у скупове </w:t>
      </w:r>
      <w:r w:rsidR="00F211D4" w:rsidRPr="000409F8">
        <w:rPr>
          <w:lang w:val="en-US"/>
        </w:rPr>
        <w:t>c0-c1</w:t>
      </w:r>
      <w:r w:rsidRPr="000409F8">
        <w:rPr>
          <w:lang w:val="sr-Cyrl-ME"/>
        </w:rPr>
        <w:t xml:space="preserve"> једнаких величина и прерачунамо матрицу асортативног мешања која је приказана у наредној табели, добијамо да је вероватноћа да су чворови високог лок</w:t>
      </w:r>
      <w:r w:rsidR="00A12D02">
        <w:rPr>
          <w:lang w:val="sr-Cyrl-ME"/>
        </w:rPr>
        <w:t>а</w:t>
      </w:r>
      <w:r w:rsidRPr="000409F8">
        <w:rPr>
          <w:lang w:val="sr-Cyrl-ME"/>
        </w:rPr>
        <w:t>лног коефицијента кластеризације међусобно повезани 0.</w:t>
      </w:r>
      <w:r w:rsidR="000409F8" w:rsidRPr="000409F8">
        <w:rPr>
          <w:noProof/>
          <w:sz w:val="16"/>
          <w:szCs w:val="16"/>
        </w:rPr>
        <w:t xml:space="preserve"> </w:t>
      </w:r>
    </w:p>
    <w:p w14:paraId="71D7C9E0" w14:textId="70AF0553" w:rsidR="0000559C" w:rsidRDefault="0000559C" w:rsidP="00C846F0">
      <w:pPr>
        <w:pStyle w:val="Caption"/>
        <w:keepNext/>
      </w:pPr>
    </w:p>
    <w:tbl>
      <w:tblPr>
        <w:tblStyle w:val="TableGrid"/>
        <w:tblW w:w="0" w:type="auto"/>
        <w:tblInd w:w="644" w:type="dxa"/>
        <w:tblLook w:val="04A0" w:firstRow="1" w:lastRow="0" w:firstColumn="1" w:lastColumn="0" w:noHBand="0" w:noVBand="1"/>
      </w:tblPr>
      <w:tblGrid>
        <w:gridCol w:w="1421"/>
        <w:gridCol w:w="1440"/>
        <w:gridCol w:w="1440"/>
      </w:tblGrid>
      <w:tr w:rsidR="0000559C" w14:paraId="128A18E5" w14:textId="77777777" w:rsidTr="000409F8">
        <w:trPr>
          <w:trHeight w:val="440"/>
        </w:trPr>
        <w:tc>
          <w:tcPr>
            <w:tcW w:w="1421" w:type="dxa"/>
          </w:tcPr>
          <w:p w14:paraId="716CC12F" w14:textId="77777777" w:rsidR="0000559C" w:rsidRPr="00577295" w:rsidRDefault="0000559C" w:rsidP="00C846F0">
            <w:pPr>
              <w:pStyle w:val="Osnovnitekst"/>
              <w:spacing w:line="240" w:lineRule="auto"/>
              <w:ind w:firstLine="0"/>
              <w:jc w:val="left"/>
              <w:rPr>
                <w:sz w:val="22"/>
                <w:szCs w:val="22"/>
                <w:lang w:val="sr-Cyrl-ME"/>
              </w:rPr>
            </w:pPr>
          </w:p>
        </w:tc>
        <w:tc>
          <w:tcPr>
            <w:tcW w:w="1440" w:type="dxa"/>
          </w:tcPr>
          <w:p w14:paraId="743C1DDC" w14:textId="4EF46D38" w:rsidR="0000559C" w:rsidRPr="00577295" w:rsidRDefault="0000559C" w:rsidP="00C846F0">
            <w:pPr>
              <w:pStyle w:val="Osnovnitekst"/>
              <w:spacing w:line="240" w:lineRule="auto"/>
              <w:ind w:firstLine="0"/>
              <w:jc w:val="left"/>
              <w:rPr>
                <w:sz w:val="22"/>
                <w:szCs w:val="22"/>
                <w:lang w:val="sr-Cyrl-ME"/>
              </w:rPr>
            </w:pPr>
            <w:r w:rsidRPr="00577295">
              <w:rPr>
                <w:noProof/>
                <w:sz w:val="22"/>
                <w:szCs w:val="22"/>
              </w:rPr>
              <w:t>c0 (1.0, 1.0)</w:t>
            </w:r>
          </w:p>
        </w:tc>
        <w:tc>
          <w:tcPr>
            <w:tcW w:w="1440" w:type="dxa"/>
          </w:tcPr>
          <w:p w14:paraId="41526F71" w14:textId="2B042E5B" w:rsidR="0000559C" w:rsidRPr="00577295" w:rsidRDefault="0000559C" w:rsidP="00C846F0">
            <w:pPr>
              <w:pStyle w:val="Osnovnitekst"/>
              <w:spacing w:line="240" w:lineRule="auto"/>
              <w:ind w:firstLine="0"/>
              <w:jc w:val="left"/>
              <w:rPr>
                <w:sz w:val="22"/>
                <w:szCs w:val="22"/>
                <w:lang w:val="sr-Cyrl-ME"/>
              </w:rPr>
            </w:pPr>
            <w:r w:rsidRPr="00577295">
              <w:rPr>
                <w:noProof/>
                <w:sz w:val="22"/>
                <w:szCs w:val="22"/>
              </w:rPr>
              <w:t>c1 (0, 1.0)</w:t>
            </w:r>
          </w:p>
        </w:tc>
      </w:tr>
      <w:tr w:rsidR="0000559C" w14:paraId="19AC2915" w14:textId="77777777" w:rsidTr="000409F8">
        <w:trPr>
          <w:trHeight w:val="332"/>
        </w:trPr>
        <w:tc>
          <w:tcPr>
            <w:tcW w:w="1421" w:type="dxa"/>
          </w:tcPr>
          <w:p w14:paraId="56E9D0AC" w14:textId="2706BD07"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c0</w:t>
            </w:r>
          </w:p>
        </w:tc>
        <w:tc>
          <w:tcPr>
            <w:tcW w:w="1440" w:type="dxa"/>
          </w:tcPr>
          <w:p w14:paraId="62F73B43" w14:textId="34341725"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 xml:space="preserve">0.0      </w:t>
            </w:r>
          </w:p>
        </w:tc>
        <w:tc>
          <w:tcPr>
            <w:tcW w:w="1440" w:type="dxa"/>
          </w:tcPr>
          <w:p w14:paraId="41A95EF1" w14:textId="1BB30830"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 xml:space="preserve">0.14229   </w:t>
            </w:r>
          </w:p>
        </w:tc>
      </w:tr>
      <w:tr w:rsidR="0000559C" w14:paraId="1E31A6C6" w14:textId="77777777" w:rsidTr="000409F8">
        <w:trPr>
          <w:trHeight w:val="340"/>
        </w:trPr>
        <w:tc>
          <w:tcPr>
            <w:tcW w:w="1421" w:type="dxa"/>
          </w:tcPr>
          <w:p w14:paraId="7CB0C2D2" w14:textId="3B2548DB"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c1</w:t>
            </w:r>
          </w:p>
        </w:tc>
        <w:tc>
          <w:tcPr>
            <w:tcW w:w="1440" w:type="dxa"/>
          </w:tcPr>
          <w:p w14:paraId="242EFB56" w14:textId="05124A15"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 xml:space="preserve">0.14229    </w:t>
            </w:r>
          </w:p>
        </w:tc>
        <w:tc>
          <w:tcPr>
            <w:tcW w:w="1440" w:type="dxa"/>
          </w:tcPr>
          <w:p w14:paraId="396CCE43" w14:textId="2F6EF1FD" w:rsidR="0000559C" w:rsidRPr="00577295" w:rsidRDefault="000409F8" w:rsidP="00C846F0">
            <w:pPr>
              <w:pStyle w:val="Osnovnitekst"/>
              <w:spacing w:line="240" w:lineRule="auto"/>
              <w:ind w:firstLine="0"/>
              <w:jc w:val="left"/>
              <w:rPr>
                <w:sz w:val="22"/>
                <w:szCs w:val="22"/>
                <w:lang w:val="sr-Cyrl-ME"/>
              </w:rPr>
            </w:pPr>
            <w:r w:rsidRPr="00577295">
              <w:rPr>
                <w:noProof/>
                <w:sz w:val="22"/>
                <w:szCs w:val="22"/>
              </w:rPr>
              <w:t xml:space="preserve">0.71542   </w:t>
            </w:r>
          </w:p>
        </w:tc>
      </w:tr>
    </w:tbl>
    <w:p w14:paraId="4534920D" w14:textId="373F0C91" w:rsidR="0000559C" w:rsidRDefault="00356094" w:rsidP="00C846F0">
      <w:pPr>
        <w:pStyle w:val="Osnovnitekst"/>
        <w:spacing w:line="240" w:lineRule="auto"/>
        <w:ind w:left="644" w:firstLine="0"/>
        <w:jc w:val="left"/>
        <w:rPr>
          <w:lang w:val="sr-Cyrl-ME"/>
        </w:rPr>
      </w:pPr>
      <w:r w:rsidRPr="00356094">
        <w:rPr>
          <w:lang w:val="sr-Cyrl-ME"/>
        </w:rPr>
        <w:t>Такође, када чворове категорички групишемо по локалном коефиције</w:t>
      </w:r>
      <w:r w:rsidR="00100FC0">
        <w:rPr>
          <w:lang w:val="sr-Cyrl-ME"/>
        </w:rPr>
        <w:t>н</w:t>
      </w:r>
      <w:r w:rsidRPr="00356094">
        <w:rPr>
          <w:lang w:val="sr-Cyrl-ME"/>
        </w:rPr>
        <w:t>ту</w:t>
      </w:r>
      <w:r>
        <w:rPr>
          <w:lang w:val="en-US"/>
        </w:rPr>
        <w:t xml:space="preserve"> </w:t>
      </w:r>
      <w:r w:rsidRPr="00356094">
        <w:rPr>
          <w:lang w:val="sr-Cyrl-ME"/>
        </w:rPr>
        <w:t xml:space="preserve">кластеризације у скупове </w:t>
      </w:r>
      <w:r>
        <w:rPr>
          <w:lang w:val="en-US"/>
        </w:rPr>
        <w:t>c0-c8</w:t>
      </w:r>
      <w:r w:rsidRPr="00356094">
        <w:rPr>
          <w:lang w:val="sr-Cyrl-ME"/>
        </w:rPr>
        <w:t xml:space="preserve"> једнаких величина (пошто чворова са </w:t>
      </w:r>
      <w:r w:rsidR="003722A6">
        <w:rPr>
          <w:lang w:val="sr-Cyrl-ME"/>
        </w:rPr>
        <w:t>локалним коефицијентом</w:t>
      </w:r>
      <w:r w:rsidRPr="00356094">
        <w:rPr>
          <w:lang w:val="sr-Cyrl-ME"/>
        </w:rPr>
        <w:t xml:space="preserve"> од 1 има 423, а укупно чворова 766, ако поделимо на 9 класа свака класа ће бити величине 85 чворова, па ће првих 5 класа одговарати чворовима са </w:t>
      </w:r>
      <w:r w:rsidR="00D207FB">
        <w:rPr>
          <w:lang w:val="sr-Cyrl-ME"/>
        </w:rPr>
        <w:lastRenderedPageBreak/>
        <w:t>локалним коефицијентом</w:t>
      </w:r>
      <w:r w:rsidRPr="00356094">
        <w:rPr>
          <w:lang w:val="sr-Cyrl-ME"/>
        </w:rPr>
        <w:t xml:space="preserve"> од 1) и прерачунамо матрицу асортативног мешања која је приказана у наредној табели, добијамо да је вероватноћа да су чворови високог лок</w:t>
      </w:r>
      <w:r w:rsidR="005B1801">
        <w:rPr>
          <w:lang w:val="en-US"/>
        </w:rPr>
        <w:t>a</w:t>
      </w:r>
      <w:r w:rsidRPr="00356094">
        <w:rPr>
          <w:lang w:val="sr-Cyrl-ME"/>
        </w:rPr>
        <w:t>лног коефицијента кластеризације међусобно повезани 0.</w:t>
      </w:r>
    </w:p>
    <w:p w14:paraId="2EAB6D6A"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w:t>
      </w:r>
    </w:p>
    <w:p w14:paraId="01914EE8"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xml:space="preserve">|    | c0 (1.0, 1.0) | c1 (1.0, 1.0) | c2 (1.0, 1.0) | c3 (1.0, 1.0) | c4 (0.9996297667530544, 1.0) | </w:t>
      </w:r>
    </w:p>
    <w:p w14:paraId="3E8CD420"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w:t>
      </w:r>
    </w:p>
    <w:p w14:paraId="3BB2B228"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xml:space="preserve">| c0 |      0.0      |      0.0      |      0.0      |      0.0      |             0.0              |                   </w:t>
      </w:r>
    </w:p>
    <w:p w14:paraId="5169885D"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xml:space="preserve">| c1 |      0.0      |      0.0      |      0.0      |      0.0      |             0.0              |                     </w:t>
      </w:r>
    </w:p>
    <w:p w14:paraId="58A13DD6"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xml:space="preserve">| c2 |      0.0      |      0.0      |      0.0      |      0.0      |             0.0              |                   </w:t>
      </w:r>
    </w:p>
    <w:p w14:paraId="3CCE23B8"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c3 |      0.0      |      0.0      |      0.0      |      0.0      |             0.0              |</w:t>
      </w:r>
    </w:p>
    <w:p w14:paraId="4B3D0FAD"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 c4 |      0.0      |      0.0      |      0.0      |      0.0      |           3.31e-05           |</w:t>
      </w:r>
    </w:p>
    <w:p w14:paraId="008F44C8" w14:textId="77777777" w:rsidR="00CD583B" w:rsidRPr="00D02C5D" w:rsidRDefault="00CD583B" w:rsidP="00C846F0">
      <w:pPr>
        <w:ind w:left="644"/>
        <w:jc w:val="both"/>
        <w:rPr>
          <w:rFonts w:ascii="Consolas" w:hAnsi="Consolas"/>
          <w:noProof/>
          <w:sz w:val="16"/>
          <w:szCs w:val="16"/>
        </w:rPr>
      </w:pPr>
      <w:r w:rsidRPr="00D02C5D">
        <w:rPr>
          <w:rFonts w:ascii="Consolas" w:hAnsi="Consolas"/>
          <w:noProof/>
          <w:sz w:val="16"/>
          <w:szCs w:val="16"/>
        </w:rPr>
        <w:t>+----+---------------+---------------+---------------+---------------+------------------------------+</w:t>
      </w:r>
    </w:p>
    <w:p w14:paraId="3220C828" w14:textId="73723C6B" w:rsidR="00CD583B" w:rsidRDefault="00D56C09" w:rsidP="00C846F0">
      <w:pPr>
        <w:pStyle w:val="Osnovnitekst"/>
        <w:spacing w:line="240" w:lineRule="auto"/>
        <w:ind w:left="644" w:firstLine="0"/>
        <w:jc w:val="left"/>
        <w:rPr>
          <w:lang w:val="sr-Cyrl-ME"/>
        </w:rPr>
      </w:pPr>
      <w:r w:rsidRPr="00D56C09">
        <w:rPr>
          <w:lang w:val="sr-Cyrl-ME"/>
        </w:rPr>
        <w:t xml:space="preserve">Добија се да је просечни коефицијент кластеризације </w:t>
      </w:r>
      <w:r w:rsidRPr="00F60BB0">
        <w:t xml:space="preserve">Erdos-Reny </w:t>
      </w:r>
      <w:r w:rsidRPr="00D56C09">
        <w:rPr>
          <w:lang w:val="sr-Cyrl-ME"/>
        </w:rPr>
        <w:t xml:space="preserve">мреже 0.102, док је глобални коефицијент кластеризације 0.001073. На наредним сликама је приказана расподела локалног коефицијента кластеризације </w:t>
      </w:r>
      <w:r w:rsidR="00FB49F5" w:rsidRPr="00F60BB0">
        <w:t xml:space="preserve">Erdos-Reny </w:t>
      </w:r>
      <w:r w:rsidRPr="00D56C09">
        <w:rPr>
          <w:lang w:val="sr-Cyrl-ME"/>
        </w:rPr>
        <w:t>мреже. Опсег броја чворова који имају дати ло</w:t>
      </w:r>
      <w:r w:rsidR="00255B2C">
        <w:rPr>
          <w:lang w:val="sr-Cyrl-ME"/>
        </w:rPr>
        <w:t>к</w:t>
      </w:r>
      <w:r w:rsidRPr="00D56C09">
        <w:rPr>
          <w:lang w:val="sr-Cyrl-ME"/>
        </w:rPr>
        <w:t xml:space="preserve">лани коефицијент кластеризације иде од 0 до 4, што је и приказано </w:t>
      </w:r>
      <w:r w:rsidR="001B280D">
        <w:rPr>
          <w:lang w:val="sr-Cyrl-ME"/>
        </w:rPr>
        <w:t>на</w:t>
      </w:r>
      <w:r w:rsidRPr="00D56C09">
        <w:rPr>
          <w:lang w:val="sr-Cyrl-ME"/>
        </w:rPr>
        <w:t xml:space="preserve"> левој слици. На десној слици је приказана иста дистрибуција чворова по локалном коефицијенту кластеризације, с тим што се посматра у односу на </w:t>
      </w:r>
      <w:r w:rsidR="0092524C">
        <w:rPr>
          <w:lang w:val="en-US"/>
        </w:rPr>
        <w:t>y</w:t>
      </w:r>
      <w:r w:rsidRPr="00D56C09">
        <w:rPr>
          <w:lang w:val="sr-Cyrl-ME"/>
        </w:rPr>
        <w:t xml:space="preserve"> осу максималне вредности 400, због лакшег поређења  тог графика и графика расподеле локалног коефицијента кластеризације чворова гигантске компоненте </w:t>
      </w:r>
      <w:r w:rsidR="00EE1BB3">
        <w:rPr>
          <w:lang w:val="sr-Latn-RS"/>
        </w:rPr>
        <w:t>SnetF</w:t>
      </w:r>
      <w:r w:rsidRPr="00D56C09">
        <w:rPr>
          <w:lang w:val="sr-Cyrl-ME"/>
        </w:rPr>
        <w:t xml:space="preserve"> мреже.</w:t>
      </w:r>
    </w:p>
    <w:p w14:paraId="0084C0FF" w14:textId="62A03CD5" w:rsidR="00272114" w:rsidRDefault="00272114" w:rsidP="00C846F0">
      <w:pPr>
        <w:pStyle w:val="Osnovnitekst"/>
        <w:spacing w:line="240" w:lineRule="auto"/>
        <w:ind w:left="644" w:firstLine="0"/>
        <w:jc w:val="left"/>
        <w:rPr>
          <w:lang w:val="sr-Cyrl-ME"/>
        </w:rPr>
      </w:pPr>
      <w:r>
        <w:rPr>
          <w:noProof/>
          <w:lang w:val="en-US"/>
        </w:rPr>
        <w:drawing>
          <wp:inline distT="0" distB="0" distL="0" distR="0" wp14:anchorId="35E7E4F8" wp14:editId="405D79A8">
            <wp:extent cx="2823147" cy="22739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827494" cy="2277436"/>
                    </a:xfrm>
                    <a:prstGeom prst="rect">
                      <a:avLst/>
                    </a:prstGeom>
                  </pic:spPr>
                </pic:pic>
              </a:graphicData>
            </a:graphic>
          </wp:inline>
        </w:drawing>
      </w:r>
      <w:r>
        <w:rPr>
          <w:noProof/>
          <w:lang w:val="en-US"/>
        </w:rPr>
        <w:drawing>
          <wp:inline distT="0" distB="0" distL="0" distR="0" wp14:anchorId="59D6100D" wp14:editId="47891B3D">
            <wp:extent cx="2780871" cy="2221853"/>
            <wp:effectExtent l="0" t="0" r="63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788669" cy="2228084"/>
                    </a:xfrm>
                    <a:prstGeom prst="rect">
                      <a:avLst/>
                    </a:prstGeom>
                  </pic:spPr>
                </pic:pic>
              </a:graphicData>
            </a:graphic>
          </wp:inline>
        </w:drawing>
      </w:r>
    </w:p>
    <w:p w14:paraId="05C56B23" w14:textId="1008A82C" w:rsidR="00272114" w:rsidRDefault="00272114" w:rsidP="00C846F0">
      <w:pPr>
        <w:ind w:left="644"/>
        <w:jc w:val="both"/>
        <w:rPr>
          <w:noProof/>
        </w:rPr>
      </w:pPr>
      <w:r w:rsidRPr="00272114">
        <w:rPr>
          <w:noProof/>
        </w:rPr>
        <w:t>Поређењем графика и коефицијената кластеризације гиган</w:t>
      </w:r>
      <w:r>
        <w:rPr>
          <w:noProof/>
          <w:lang w:val="sr-Cyrl-ME"/>
        </w:rPr>
        <w:t>т</w:t>
      </w:r>
      <w:r w:rsidRPr="00272114">
        <w:rPr>
          <w:noProof/>
        </w:rPr>
        <w:t>с</w:t>
      </w:r>
      <w:r>
        <w:rPr>
          <w:noProof/>
          <w:lang w:val="sr-Cyrl-ME"/>
        </w:rPr>
        <w:t>к</w:t>
      </w:r>
      <w:r w:rsidRPr="00272114">
        <w:rPr>
          <w:noProof/>
        </w:rPr>
        <w:t xml:space="preserve">е компоненте </w:t>
      </w:r>
      <w:r>
        <w:rPr>
          <w:noProof/>
        </w:rPr>
        <w:t>SNetF</w:t>
      </w:r>
      <w:r>
        <w:rPr>
          <w:noProof/>
          <w:lang w:val="sr-Cyrl-ME"/>
        </w:rPr>
        <w:t xml:space="preserve"> </w:t>
      </w:r>
      <w:r w:rsidRPr="00272114">
        <w:rPr>
          <w:noProof/>
        </w:rPr>
        <w:t xml:space="preserve">мреже и </w:t>
      </w:r>
      <w:r w:rsidRPr="00F60BB0">
        <w:t xml:space="preserve">Erdos-Reny </w:t>
      </w:r>
      <w:r w:rsidRPr="00272114">
        <w:rPr>
          <w:noProof/>
        </w:rPr>
        <w:t>мреже, добијамо да је кластерисање више изражено у гигант</w:t>
      </w:r>
      <w:r w:rsidR="00D207FB">
        <w:rPr>
          <w:noProof/>
          <w:lang w:val="sr-Cyrl-ME"/>
        </w:rPr>
        <w:t>ск</w:t>
      </w:r>
      <w:r w:rsidRPr="00272114">
        <w:rPr>
          <w:noProof/>
        </w:rPr>
        <w:t xml:space="preserve">ој компоненти </w:t>
      </w:r>
      <w:r w:rsidR="003F77FB">
        <w:rPr>
          <w:noProof/>
        </w:rPr>
        <w:t>SNetF</w:t>
      </w:r>
      <w:r w:rsidRPr="00272114">
        <w:rPr>
          <w:noProof/>
        </w:rPr>
        <w:t xml:space="preserve"> мреже.</w:t>
      </w:r>
      <w:r>
        <w:rPr>
          <w:noProof/>
        </w:rPr>
        <w:t xml:space="preserve"> </w:t>
      </w:r>
    </w:p>
    <w:p w14:paraId="0ABC1C9F" w14:textId="77777777" w:rsidR="004E2A95" w:rsidRPr="004E2A95" w:rsidRDefault="004E2A95" w:rsidP="007C0C12">
      <w:pPr>
        <w:pStyle w:val="ListParagraph"/>
        <w:numPr>
          <w:ilvl w:val="0"/>
          <w:numId w:val="10"/>
        </w:numPr>
        <w:rPr>
          <w:noProof/>
          <w:lang w:val="sr-Cyrl-ME"/>
        </w:rPr>
      </w:pPr>
      <w:r w:rsidRPr="004E2A95">
        <w:rPr>
          <w:noProof/>
          <w:lang w:val="sr-Cyrl-ME"/>
        </w:rPr>
        <w:t xml:space="preserve">Феномен малог света је карактеристика реалних мрежа за које важи: </w:t>
      </w:r>
    </w:p>
    <w:p w14:paraId="6DA2B868" w14:textId="6EE66567" w:rsidR="004E2A95" w:rsidRPr="004E2A95" w:rsidRDefault="004E2A95" w:rsidP="009E73B4">
      <w:pPr>
        <w:pStyle w:val="ListParagraph"/>
        <w:ind w:left="644" w:firstLine="0"/>
        <w:rPr>
          <w:noProof/>
          <w:lang w:val="sr-Cyrl-ME"/>
        </w:rPr>
      </w:pPr>
      <w:r w:rsidRPr="004E2A95">
        <w:rPr>
          <w:noProof/>
          <w:lang w:val="sr-Cyrl-ME"/>
        </w:rPr>
        <w:t xml:space="preserve">1. Мала просечна удаљеност било која два чвора – важи за гигантску компоненту </w:t>
      </w:r>
      <w:r w:rsidR="009E73B4">
        <w:rPr>
          <w:noProof/>
        </w:rPr>
        <w:t>SNetF</w:t>
      </w:r>
      <w:r w:rsidRPr="004E2A95">
        <w:rPr>
          <w:noProof/>
          <w:lang w:val="sr-Cyrl-ME"/>
        </w:rPr>
        <w:t xml:space="preserve"> мреже јер је просечна дистанца у мрежи је 1.973, а у </w:t>
      </w:r>
      <w:r w:rsidR="009E73B4" w:rsidRPr="00F60BB0">
        <w:t xml:space="preserve">Erdos-Reny </w:t>
      </w:r>
      <w:r w:rsidRPr="004E2A95">
        <w:rPr>
          <w:noProof/>
          <w:lang w:val="sr-Cyrl-ME"/>
        </w:rPr>
        <w:t>мрежи димензија као гигантска компонента је 1.897285.</w:t>
      </w:r>
    </w:p>
    <w:p w14:paraId="168953E9" w14:textId="7DA19FEA" w:rsidR="004E2A95" w:rsidRPr="004E2A95" w:rsidRDefault="004E2A95" w:rsidP="009E73B4">
      <w:pPr>
        <w:pStyle w:val="ListParagraph"/>
        <w:ind w:left="644" w:firstLine="0"/>
        <w:rPr>
          <w:noProof/>
          <w:lang w:val="sr-Cyrl-ME"/>
        </w:rPr>
      </w:pPr>
      <w:r w:rsidRPr="004E2A95">
        <w:rPr>
          <w:noProof/>
          <w:lang w:val="sr-Cyrl-ME"/>
        </w:rPr>
        <w:t xml:space="preserve">2. Ограничен дијаметар у односу на величину мреже –  важи за гигантску компоненту </w:t>
      </w:r>
      <w:r w:rsidR="00286DAF">
        <w:rPr>
          <w:noProof/>
        </w:rPr>
        <w:t>SNetF</w:t>
      </w:r>
      <w:r w:rsidRPr="004E2A95">
        <w:rPr>
          <w:noProof/>
          <w:lang w:val="sr-Cyrl-ME"/>
        </w:rPr>
        <w:t xml:space="preserve"> мреже јер је дијаметар 5, а величина мреже 766, док је у </w:t>
      </w:r>
      <w:r w:rsidR="009E73B4" w:rsidRPr="00F60BB0">
        <w:t xml:space="preserve">Erdos-Reny </w:t>
      </w:r>
      <w:r w:rsidRPr="004E2A95">
        <w:rPr>
          <w:noProof/>
          <w:lang w:val="sr-Cyrl-ME"/>
        </w:rPr>
        <w:t>мрежи истих димензија као гигантска компонента дијаметар 3.</w:t>
      </w:r>
    </w:p>
    <w:p w14:paraId="2D64DB4D" w14:textId="5F7A3935" w:rsidR="004E2A95" w:rsidRPr="004C02E3" w:rsidRDefault="004E2A95" w:rsidP="009E73B4">
      <w:pPr>
        <w:pStyle w:val="ListParagraph"/>
        <w:ind w:left="644" w:firstLine="0"/>
        <w:rPr>
          <w:noProof/>
          <w:lang w:val="sr-Cyrl-ME"/>
        </w:rPr>
      </w:pPr>
      <w:r w:rsidRPr="004E2A95">
        <w:rPr>
          <w:noProof/>
          <w:lang w:val="sr-Cyrl-ME"/>
        </w:rPr>
        <w:t>3</w:t>
      </w:r>
      <w:r w:rsidRPr="004C02E3">
        <w:rPr>
          <w:noProof/>
          <w:lang w:val="sr-Cyrl-ME"/>
        </w:rPr>
        <w:t xml:space="preserve">. Висок степен кластеризације – према резултатима питања 10) закључујемо да важи за гигантску компоненту </w:t>
      </w:r>
      <w:r w:rsidR="0042390C" w:rsidRPr="004C02E3">
        <w:rPr>
          <w:noProof/>
        </w:rPr>
        <w:t>SNetF</w:t>
      </w:r>
      <w:r w:rsidR="0042390C" w:rsidRPr="004C02E3">
        <w:rPr>
          <w:noProof/>
          <w:lang w:val="sr-Cyrl-ME"/>
        </w:rPr>
        <w:t xml:space="preserve"> </w:t>
      </w:r>
      <w:r w:rsidRPr="004C02E3">
        <w:rPr>
          <w:noProof/>
          <w:lang w:val="sr-Cyrl-ME"/>
        </w:rPr>
        <w:t>мреже.</w:t>
      </w:r>
    </w:p>
    <w:p w14:paraId="4EA21EFC" w14:textId="2A1DD7A4" w:rsidR="003F77FB" w:rsidRPr="004C02E3" w:rsidRDefault="004E2A95" w:rsidP="009E73B4">
      <w:pPr>
        <w:pStyle w:val="ListParagraph"/>
        <w:ind w:left="644" w:firstLine="0"/>
        <w:rPr>
          <w:noProof/>
          <w:lang w:val="sr-Cyrl-ME"/>
        </w:rPr>
      </w:pPr>
      <w:r w:rsidRPr="004C02E3">
        <w:rPr>
          <w:noProof/>
          <w:lang w:val="sr-Cyrl-ME"/>
        </w:rPr>
        <w:t xml:space="preserve">Из наведеног важи да гигантска компонента </w:t>
      </w:r>
      <w:r w:rsidR="0042390C" w:rsidRPr="004C02E3">
        <w:rPr>
          <w:noProof/>
        </w:rPr>
        <w:t>SNetF</w:t>
      </w:r>
      <w:r w:rsidR="0042390C" w:rsidRPr="004C02E3">
        <w:rPr>
          <w:noProof/>
          <w:lang w:val="sr-Cyrl-ME"/>
        </w:rPr>
        <w:t xml:space="preserve"> </w:t>
      </w:r>
      <w:r w:rsidRPr="004C02E3">
        <w:rPr>
          <w:noProof/>
          <w:lang w:val="sr-Cyrl-ME"/>
        </w:rPr>
        <w:t>мреже испољава особине малог света.</w:t>
      </w:r>
    </w:p>
    <w:p w14:paraId="2EBD9CB4" w14:textId="6F06CE21" w:rsidR="00B64AC3" w:rsidRPr="004C02E3" w:rsidRDefault="00B64AC3" w:rsidP="007C0C12">
      <w:pPr>
        <w:pStyle w:val="ListParagraph"/>
        <w:numPr>
          <w:ilvl w:val="0"/>
          <w:numId w:val="10"/>
        </w:numPr>
        <w:rPr>
          <w:noProof/>
          <w:lang w:val="sr-Cyrl-ME"/>
        </w:rPr>
      </w:pPr>
      <w:r w:rsidRPr="004C02E3">
        <w:rPr>
          <w:noProof/>
          <w:lang w:val="sr-Cyrl-ME"/>
        </w:rPr>
        <w:t xml:space="preserve">Коефицијент асортативности </w:t>
      </w:r>
      <w:r w:rsidRPr="004C02E3">
        <w:rPr>
          <w:noProof/>
        </w:rPr>
        <w:t>SNetF</w:t>
      </w:r>
      <w:r w:rsidRPr="004C02E3">
        <w:rPr>
          <w:noProof/>
          <w:lang w:val="sr-Cyrl-ME"/>
        </w:rPr>
        <w:t xml:space="preserve"> мреже на основу тежинског степена чвора је -0.0047.</w:t>
      </w:r>
    </w:p>
    <w:p w14:paraId="3B317ABC" w14:textId="2EFA5F56" w:rsidR="00B64AC3" w:rsidRPr="004C02E3" w:rsidRDefault="00B64AC3" w:rsidP="00CF6CE8">
      <w:pPr>
        <w:ind w:left="644"/>
        <w:rPr>
          <w:noProof/>
          <w:sz w:val="22"/>
          <w:szCs w:val="22"/>
          <w:lang w:val="sr-Cyrl-ME"/>
        </w:rPr>
      </w:pPr>
      <w:r w:rsidRPr="004C02E3">
        <w:rPr>
          <w:noProof/>
          <w:sz w:val="22"/>
          <w:szCs w:val="22"/>
          <w:lang w:val="sr-Cyrl-ME"/>
        </w:rPr>
        <w:t xml:space="preserve">Коефицијент асортативности </w:t>
      </w:r>
      <w:r w:rsidRPr="004C02E3">
        <w:rPr>
          <w:noProof/>
          <w:sz w:val="22"/>
          <w:szCs w:val="22"/>
        </w:rPr>
        <w:t>SNetF</w:t>
      </w:r>
      <w:r w:rsidRPr="004C02E3">
        <w:rPr>
          <w:noProof/>
          <w:sz w:val="22"/>
          <w:szCs w:val="22"/>
          <w:lang w:val="sr-Cyrl-ME"/>
        </w:rPr>
        <w:t xml:space="preserve"> мреже на основу степена чвора је</w:t>
      </w:r>
      <w:r w:rsidR="00CF6CE8" w:rsidRPr="004C02E3">
        <w:rPr>
          <w:noProof/>
          <w:sz w:val="22"/>
          <w:szCs w:val="22"/>
          <w:lang w:val="sr-Cyrl-ME"/>
        </w:rPr>
        <w:t xml:space="preserve"> - </w:t>
      </w:r>
      <w:r w:rsidRPr="004C02E3">
        <w:rPr>
          <w:noProof/>
          <w:sz w:val="22"/>
          <w:szCs w:val="22"/>
          <w:lang w:val="sr-Cyrl-ME"/>
        </w:rPr>
        <w:t>0.5945074611306468.</w:t>
      </w:r>
    </w:p>
    <w:p w14:paraId="55E67D07" w14:textId="046DAA01" w:rsidR="00B64AC3" w:rsidRPr="00B64AC3" w:rsidRDefault="00B64AC3" w:rsidP="005129A3">
      <w:pPr>
        <w:pStyle w:val="ListParagraph"/>
        <w:ind w:left="644" w:firstLine="0"/>
        <w:rPr>
          <w:noProof/>
          <w:lang w:val="sr-Cyrl-ME"/>
        </w:rPr>
      </w:pPr>
      <w:r w:rsidRPr="004C02E3">
        <w:rPr>
          <w:noProof/>
          <w:lang w:val="sr-Cyrl-ME"/>
        </w:rPr>
        <w:t xml:space="preserve">Чворови графа су категорички груписани у скупове </w:t>
      </w:r>
      <w:r w:rsidR="005129A3" w:rsidRPr="004C02E3">
        <w:rPr>
          <w:noProof/>
        </w:rPr>
        <w:t>c0-c5</w:t>
      </w:r>
      <w:r w:rsidRPr="004C02E3">
        <w:rPr>
          <w:noProof/>
          <w:lang w:val="sr-Cyrl-ME"/>
        </w:rPr>
        <w:t xml:space="preserve"> једнаких величина. Изабрано је 6 категоричких гурпа, да би чворови тежинског степена 1-5 били сврстани у једну групу, јер њих</w:t>
      </w:r>
      <w:r w:rsidRPr="00B64AC3">
        <w:rPr>
          <w:noProof/>
          <w:lang w:val="sr-Cyrl-ME"/>
        </w:rPr>
        <w:t xml:space="preserve"> има 129 и представљају шестину мреже. Прерачуната је матрица асортативног мешања која је </w:t>
      </w:r>
      <w:r w:rsidRPr="00B64AC3">
        <w:rPr>
          <w:noProof/>
          <w:lang w:val="sr-Cyrl-ME"/>
        </w:rPr>
        <w:lastRenderedPageBreak/>
        <w:t>приказана у наредној табели. У табели су поред имена скупова приказани и опсези степене чворова који припадају тој групи.</w:t>
      </w:r>
    </w:p>
    <w:p w14:paraId="16F91A49" w14:textId="77777777" w:rsidR="00B64AC3" w:rsidRPr="003F77FB" w:rsidRDefault="00B64AC3" w:rsidP="009E73B4">
      <w:pPr>
        <w:pStyle w:val="ListParagraph"/>
        <w:ind w:left="644" w:firstLine="0"/>
        <w:rPr>
          <w:noProof/>
          <w:lang w:val="sr-Cyrl-ME"/>
        </w:rPr>
      </w:pPr>
    </w:p>
    <w:p w14:paraId="7C541A32"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w:t>
      </w:r>
    </w:p>
    <w:p w14:paraId="417DEABF"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 c0 (151, 724) | c1 (67, 150) | c2 (29, 67) | c3 (14, 29) | c4 (5, 14) | c5 (1, 5) |</w:t>
      </w:r>
    </w:p>
    <w:p w14:paraId="16A38186"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w:t>
      </w:r>
    </w:p>
    <w:p w14:paraId="19ACA6E2"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c0 |   0.2705528   |  0.1978033   |  0.0917061  |  0.0407748  |  0.019519  | 0.0039534 |</w:t>
      </w:r>
    </w:p>
    <w:p w14:paraId="0F8ADE3B"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c1 |   0.1978033   |  0.0169716   |  0.0009925  |  0.0003639  |  6.62e-05  |  3.31e-05 |</w:t>
      </w:r>
    </w:p>
    <w:p w14:paraId="5D7C44C4"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c2 |   0.0917061   |  0.0009925   |   9.92e-05  |   4.96e-05  |    0.0     |  8.27e-05 |</w:t>
      </w:r>
    </w:p>
    <w:p w14:paraId="0366EA0D"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c3 |   0.0407748   |  0.0003639   |   4.96e-05  |   9.92e-05  | 0.0001323  | 0.0003143 |</w:t>
      </w:r>
    </w:p>
    <w:p w14:paraId="1E2D95D8"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c4 |    0.019519   |   6.62e-05   |     0.0     |  0.0001323  |  6.62e-05  |  0.000182 |</w:t>
      </w:r>
    </w:p>
    <w:p w14:paraId="55DA3DE2"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 c5 |   0.0039534   |   3.31e-05   |   8.27e-05  |  0.0003143  |  0.000182  | 0.0002647 |</w:t>
      </w:r>
    </w:p>
    <w:p w14:paraId="3084ECB5" w14:textId="77777777" w:rsidR="00344441" w:rsidRPr="003C24B1" w:rsidRDefault="00344441" w:rsidP="00344441">
      <w:pPr>
        <w:ind w:left="644"/>
        <w:jc w:val="both"/>
        <w:rPr>
          <w:rFonts w:ascii="Consolas" w:hAnsi="Consolas"/>
          <w:sz w:val="16"/>
          <w:szCs w:val="16"/>
        </w:rPr>
      </w:pPr>
      <w:r w:rsidRPr="003C24B1">
        <w:rPr>
          <w:rFonts w:ascii="Consolas" w:hAnsi="Consolas"/>
          <w:sz w:val="16"/>
          <w:szCs w:val="16"/>
        </w:rPr>
        <w:t>+----+---------------+--------------+-------------+-------------+------------+-----------+</w:t>
      </w:r>
    </w:p>
    <w:p w14:paraId="2C7F234E" w14:textId="559BF500" w:rsidR="00DE01EE" w:rsidRDefault="00DE01EE" w:rsidP="00DE01EE">
      <w:pPr>
        <w:pStyle w:val="Osnovnitekst"/>
        <w:spacing w:line="240" w:lineRule="auto"/>
        <w:ind w:left="644" w:firstLine="0"/>
        <w:jc w:val="left"/>
        <w:rPr>
          <w:lang w:val="en-US"/>
        </w:rPr>
      </w:pPr>
      <w:r w:rsidRPr="00DE01EE">
        <w:rPr>
          <w:lang w:val="sr-Cyrl-ME"/>
        </w:rPr>
        <w:t>Коефицијент асортативности за категорички подељене чворова према њиховим степенима чвора је -0.2882.Сабирањем елемента главе дијагонале матрице добијамо да је вероватноћа 0.2881 да су чворови истих група међусобно повезани.</w:t>
      </w:r>
      <w:r w:rsidR="00B57E58">
        <w:rPr>
          <w:lang w:val="sr-Cyrl-ME"/>
        </w:rPr>
        <w:t xml:space="preserve"> </w:t>
      </w:r>
      <w:r w:rsidRPr="00DE01EE">
        <w:rPr>
          <w:lang w:val="sr-Cyrl-ME"/>
        </w:rPr>
        <w:t>За Хавел-Хакими мрежу са истом расподелом чворова по степену као код посматране мреже добијамо коефицијент асортативности -0.583.</w:t>
      </w:r>
      <w:r>
        <w:rPr>
          <w:lang w:val="en-US"/>
        </w:rPr>
        <w:t xml:space="preserve"> </w:t>
      </w:r>
    </w:p>
    <w:p w14:paraId="67FAC543" w14:textId="4637D2BF" w:rsidR="00272114" w:rsidRPr="00A2440F" w:rsidRDefault="00DE01EE" w:rsidP="00D35277">
      <w:pPr>
        <w:pStyle w:val="Osnovnitekst"/>
        <w:spacing w:line="240" w:lineRule="auto"/>
        <w:ind w:left="644" w:firstLine="0"/>
        <w:jc w:val="left"/>
        <w:rPr>
          <w:lang w:val="sr-Cyrl-ME"/>
        </w:rPr>
      </w:pPr>
      <w:r w:rsidRPr="00DE01EE">
        <w:rPr>
          <w:lang w:val="sr-Cyrl-ME"/>
        </w:rPr>
        <w:t>На наредним сликама је прво представљена корелација између поменутих група чворова, затим су визуелно занемарене оне комбинације група код којих је вероватноћа мешања мања од 0.001. На трећој слици је приказана корелација када би се вероватноћа мешања мања од 0.001 заменила са 0, па би се добио и нешто другачији П</w:t>
      </w:r>
      <w:r w:rsidR="009A642D">
        <w:rPr>
          <w:lang w:val="sr-Cyrl-ME"/>
        </w:rPr>
        <w:t>ирсоно</w:t>
      </w:r>
      <w:r w:rsidRPr="00DE01EE">
        <w:rPr>
          <w:lang w:val="sr-Cyrl-ME"/>
        </w:rPr>
        <w:t>в коефицијент одн</w:t>
      </w:r>
      <w:r w:rsidR="009A642D">
        <w:rPr>
          <w:lang w:val="sr-Cyrl-ME"/>
        </w:rPr>
        <w:t>осно</w:t>
      </w:r>
      <w:r w:rsidRPr="00DE01EE">
        <w:rPr>
          <w:lang w:val="sr-Cyrl-ME"/>
        </w:rPr>
        <w:t xml:space="preserve"> коефицијент праве.</w:t>
      </w:r>
    </w:p>
    <w:p w14:paraId="576206F8" w14:textId="2E6193A4" w:rsidR="00A82DE9" w:rsidRDefault="00D35277" w:rsidP="00D35277">
      <w:pPr>
        <w:jc w:val="center"/>
        <w:rPr>
          <w:lang w:val="sr-Cyrl-ME"/>
        </w:rPr>
      </w:pPr>
      <w:r>
        <w:rPr>
          <w:noProof/>
          <w:lang w:val="en-US"/>
        </w:rPr>
        <w:drawing>
          <wp:inline distT="0" distB="0" distL="0" distR="0" wp14:anchorId="2ABEA6E7" wp14:editId="4A56DB49">
            <wp:extent cx="1885950" cy="143820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890292" cy="1441518"/>
                    </a:xfrm>
                    <a:prstGeom prst="rect">
                      <a:avLst/>
                    </a:prstGeom>
                  </pic:spPr>
                </pic:pic>
              </a:graphicData>
            </a:graphic>
          </wp:inline>
        </w:drawing>
      </w:r>
      <w:r>
        <w:rPr>
          <w:noProof/>
          <w:lang w:val="en-US"/>
        </w:rPr>
        <w:drawing>
          <wp:inline distT="0" distB="0" distL="0" distR="0" wp14:anchorId="5B381D29" wp14:editId="34DD71C0">
            <wp:extent cx="1812749" cy="14312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831963" cy="1446461"/>
                    </a:xfrm>
                    <a:prstGeom prst="rect">
                      <a:avLst/>
                    </a:prstGeom>
                  </pic:spPr>
                </pic:pic>
              </a:graphicData>
            </a:graphic>
          </wp:inline>
        </w:drawing>
      </w:r>
      <w:r>
        <w:rPr>
          <w:noProof/>
          <w:lang w:val="en-US"/>
        </w:rPr>
        <w:drawing>
          <wp:inline distT="0" distB="0" distL="0" distR="0" wp14:anchorId="523B02C6" wp14:editId="369C6387">
            <wp:extent cx="1888221" cy="1440743"/>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900014" cy="1449742"/>
                    </a:xfrm>
                    <a:prstGeom prst="rect">
                      <a:avLst/>
                    </a:prstGeom>
                  </pic:spPr>
                </pic:pic>
              </a:graphicData>
            </a:graphic>
          </wp:inline>
        </w:drawing>
      </w:r>
    </w:p>
    <w:p w14:paraId="7069B997" w14:textId="3A9CB10D" w:rsidR="00D35277" w:rsidRPr="004C02E3" w:rsidRDefault="00D35277" w:rsidP="007C0C12">
      <w:pPr>
        <w:pStyle w:val="ListParagraph"/>
        <w:numPr>
          <w:ilvl w:val="0"/>
          <w:numId w:val="10"/>
        </w:numPr>
        <w:rPr>
          <w:sz w:val="24"/>
          <w:szCs w:val="24"/>
          <w:lang w:val="sr-Cyrl-ME"/>
        </w:rPr>
      </w:pPr>
      <w:r w:rsidRPr="004C02E3">
        <w:rPr>
          <w:sz w:val="24"/>
          <w:szCs w:val="24"/>
          <w:lang w:val="sr-Cyrl-ME"/>
        </w:rPr>
        <w:t xml:space="preserve">Проучавањем степена чворова закључујемо да сабредит </w:t>
      </w:r>
      <w:r w:rsidRPr="004C02E3">
        <w:rPr>
          <w:sz w:val="24"/>
          <w:szCs w:val="24"/>
        </w:rPr>
        <w:t>reddit.com</w:t>
      </w:r>
      <w:r w:rsidRPr="004C02E3">
        <w:rPr>
          <w:sz w:val="24"/>
          <w:szCs w:val="24"/>
          <w:lang w:val="sr-Cyrl-ME"/>
        </w:rPr>
        <w:t xml:space="preserve"> има виши степен чвора од осталих чворова (724). Наредних 10 највећих сабредита по степену чвора имају степен у опсегу (562, 643) – {</w:t>
      </w:r>
      <w:r w:rsidR="0072583F" w:rsidRPr="004C02E3">
        <w:rPr>
          <w:sz w:val="24"/>
          <w:szCs w:val="24"/>
          <w:lang w:val="sr-Cyrl-ME"/>
        </w:rPr>
        <w:t>politics, pics, science, technology,  worldnews, funny, WTF, entertainment, programming, business</w:t>
      </w:r>
      <w:r w:rsidRPr="004C02E3">
        <w:rPr>
          <w:sz w:val="24"/>
          <w:szCs w:val="24"/>
          <w:lang w:val="sr-Cyrl-ME"/>
        </w:rPr>
        <w:t xml:space="preserve">}, па је наредни највећи степен 513. То што сабредит </w:t>
      </w:r>
      <w:r w:rsidR="00EE555C" w:rsidRPr="004C02E3">
        <w:rPr>
          <w:sz w:val="24"/>
          <w:szCs w:val="24"/>
        </w:rPr>
        <w:t>reddit.com</w:t>
      </w:r>
      <w:r w:rsidR="00EE555C" w:rsidRPr="004C02E3">
        <w:rPr>
          <w:sz w:val="24"/>
          <w:szCs w:val="24"/>
          <w:lang w:val="sr-Cyrl-ME"/>
        </w:rPr>
        <w:t xml:space="preserve"> </w:t>
      </w:r>
      <w:r w:rsidRPr="004C02E3">
        <w:rPr>
          <w:sz w:val="24"/>
          <w:szCs w:val="24"/>
          <w:lang w:val="sr-Cyrl-ME"/>
        </w:rPr>
        <w:t xml:space="preserve">има висок степен у односу на остале доводи до закључка да су корисници који су активни на </w:t>
      </w:r>
      <w:r w:rsidR="00244939" w:rsidRPr="004C02E3">
        <w:rPr>
          <w:sz w:val="24"/>
          <w:szCs w:val="24"/>
        </w:rPr>
        <w:t>reddit.com</w:t>
      </w:r>
      <w:r w:rsidR="00244939" w:rsidRPr="004C02E3">
        <w:rPr>
          <w:sz w:val="24"/>
          <w:szCs w:val="24"/>
          <w:lang w:val="sr-Cyrl-ME"/>
        </w:rPr>
        <w:t xml:space="preserve"> </w:t>
      </w:r>
      <w:r w:rsidRPr="004C02E3">
        <w:rPr>
          <w:sz w:val="24"/>
          <w:szCs w:val="24"/>
          <w:lang w:val="sr-Cyrl-ME"/>
        </w:rPr>
        <w:t xml:space="preserve">били активни и на другим сабредитима у неком тренутку. Значи нови корисници који долазе а немају налог највероватније ће прво коментарисати и објављивати на главном сабредиту </w:t>
      </w:r>
      <w:r w:rsidR="002115D8" w:rsidRPr="004C02E3">
        <w:rPr>
          <w:sz w:val="24"/>
          <w:szCs w:val="24"/>
        </w:rPr>
        <w:t>reddit.com</w:t>
      </w:r>
      <w:r w:rsidRPr="004C02E3">
        <w:rPr>
          <w:sz w:val="24"/>
          <w:szCs w:val="24"/>
          <w:lang w:val="sr-Cyrl-ME"/>
        </w:rPr>
        <w:t xml:space="preserve">, или на неком од популарних </w:t>
      </w:r>
      <w:r w:rsidR="00D7715A" w:rsidRPr="004C02E3">
        <w:rPr>
          <w:sz w:val="24"/>
          <w:szCs w:val="24"/>
          <w:lang w:val="sr-Cyrl-ME"/>
        </w:rPr>
        <w:t>сабредита</w:t>
      </w:r>
      <w:r w:rsidRPr="004C02E3">
        <w:rPr>
          <w:sz w:val="24"/>
          <w:szCs w:val="24"/>
          <w:lang w:val="sr-Cyrl-ME"/>
        </w:rPr>
        <w:t>, а потом и на неким од осталих сабредита. Стога се може закључити да ће степени чворова који већ имају висок степен расти брже од преосталих. Тиме закључујемо да мрежа испољава феномен клуба богатих.</w:t>
      </w:r>
    </w:p>
    <w:p w14:paraId="60124E63" w14:textId="575F872D" w:rsidR="00A82DE9" w:rsidRDefault="004C02E3" w:rsidP="007C0C12">
      <w:pPr>
        <w:pStyle w:val="ListParagraph"/>
        <w:numPr>
          <w:ilvl w:val="0"/>
          <w:numId w:val="10"/>
        </w:numPr>
        <w:rPr>
          <w:sz w:val="24"/>
          <w:szCs w:val="24"/>
          <w:lang w:val="sr-Cyrl-ME"/>
        </w:rPr>
      </w:pPr>
      <w:r w:rsidRPr="00BB1E91">
        <w:rPr>
          <w:sz w:val="24"/>
          <w:szCs w:val="24"/>
          <w:lang w:val="sr-Cyrl-ME"/>
        </w:rPr>
        <w:t xml:space="preserve">На наредним сликама су дате дистрибуције чворова по степену за </w:t>
      </w:r>
      <w:r w:rsidRPr="00BB1E91">
        <w:rPr>
          <w:noProof/>
          <w:sz w:val="24"/>
          <w:szCs w:val="24"/>
        </w:rPr>
        <w:t>SNetF</w:t>
      </w:r>
      <w:r w:rsidRPr="00BB1E91">
        <w:rPr>
          <w:sz w:val="24"/>
          <w:szCs w:val="24"/>
          <w:lang w:val="sr-Cyrl-ME"/>
        </w:rPr>
        <w:t xml:space="preserve"> мрежу, и за </w:t>
      </w:r>
      <w:r w:rsidRPr="00BB1E91">
        <w:rPr>
          <w:sz w:val="24"/>
          <w:szCs w:val="24"/>
        </w:rPr>
        <w:t xml:space="preserve">Erdos-Reny </w:t>
      </w:r>
      <w:r w:rsidRPr="00BB1E91">
        <w:rPr>
          <w:sz w:val="24"/>
          <w:szCs w:val="24"/>
          <w:lang w:val="sr-Cyrl-ME"/>
        </w:rPr>
        <w:t xml:space="preserve">мрежу истих димензија, и комплементарна кумулативна расподела степена чвора, која није налик правој. Стога не делује као да би могла да се апроксимирала </w:t>
      </w:r>
      <w:r w:rsidR="008E007A" w:rsidRPr="00BB1E91">
        <w:rPr>
          <w:sz w:val="24"/>
          <w:szCs w:val="24"/>
        </w:rPr>
        <w:t>power law</w:t>
      </w:r>
      <w:r w:rsidRPr="00BB1E91">
        <w:rPr>
          <w:sz w:val="24"/>
          <w:szCs w:val="24"/>
          <w:lang w:val="sr-Cyrl-ME"/>
        </w:rPr>
        <w:t xml:space="preserve"> расподелом.</w:t>
      </w:r>
    </w:p>
    <w:p w14:paraId="06D1B33A" w14:textId="3C8576BA" w:rsidR="00BB1E91" w:rsidRDefault="00BB1E91" w:rsidP="00BB1E91">
      <w:pPr>
        <w:pStyle w:val="ListParagraph"/>
        <w:ind w:left="644" w:firstLine="0"/>
        <w:jc w:val="left"/>
        <w:rPr>
          <w:sz w:val="24"/>
          <w:szCs w:val="24"/>
          <w:lang w:val="sr-Cyrl-ME"/>
        </w:rPr>
      </w:pPr>
      <w:r>
        <w:rPr>
          <w:noProof/>
        </w:rPr>
        <w:lastRenderedPageBreak/>
        <w:drawing>
          <wp:inline distT="0" distB="0" distL="0" distR="0" wp14:anchorId="5594A22A" wp14:editId="4FDBC0EF">
            <wp:extent cx="1890305" cy="141692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912283" cy="1433403"/>
                    </a:xfrm>
                    <a:prstGeom prst="rect">
                      <a:avLst/>
                    </a:prstGeom>
                  </pic:spPr>
                </pic:pic>
              </a:graphicData>
            </a:graphic>
          </wp:inline>
        </w:drawing>
      </w:r>
      <w:r>
        <w:rPr>
          <w:noProof/>
        </w:rPr>
        <w:drawing>
          <wp:inline distT="0" distB="0" distL="0" distR="0" wp14:anchorId="29488A2E" wp14:editId="30F50D46">
            <wp:extent cx="1852246" cy="143780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868231" cy="1450210"/>
                    </a:xfrm>
                    <a:prstGeom prst="rect">
                      <a:avLst/>
                    </a:prstGeom>
                  </pic:spPr>
                </pic:pic>
              </a:graphicData>
            </a:graphic>
          </wp:inline>
        </w:drawing>
      </w:r>
      <w:r>
        <w:rPr>
          <w:noProof/>
        </w:rPr>
        <w:drawing>
          <wp:inline distT="0" distB="0" distL="0" distR="0" wp14:anchorId="2A10D70B" wp14:editId="7D088AA0">
            <wp:extent cx="1937520" cy="1424647"/>
            <wp:effectExtent l="0" t="0" r="5715"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48947" cy="1433049"/>
                    </a:xfrm>
                    <a:prstGeom prst="rect">
                      <a:avLst/>
                    </a:prstGeom>
                  </pic:spPr>
                </pic:pic>
              </a:graphicData>
            </a:graphic>
          </wp:inline>
        </w:drawing>
      </w:r>
    </w:p>
    <w:p w14:paraId="50FAED7A" w14:textId="237D6BFB" w:rsidR="00BB1E91" w:rsidRPr="00BB1E91" w:rsidRDefault="00BB1E91" w:rsidP="00BB1E91">
      <w:pPr>
        <w:pStyle w:val="ListParagraph"/>
        <w:ind w:left="644" w:firstLine="0"/>
        <w:rPr>
          <w:sz w:val="24"/>
          <w:szCs w:val="24"/>
          <w:lang w:val="sr-Cyrl-ME"/>
        </w:rPr>
      </w:pPr>
      <w:r>
        <w:rPr>
          <w:sz w:val="24"/>
          <w:szCs w:val="24"/>
        </w:rPr>
        <w:t>Power law</w:t>
      </w:r>
      <w:r w:rsidRPr="00BB1E91">
        <w:rPr>
          <w:sz w:val="24"/>
          <w:szCs w:val="24"/>
          <w:lang w:val="sr-Cyrl-ME"/>
        </w:rPr>
        <w:t xml:space="preserve"> пакет је прерачунао да се најбоље фитује са </w:t>
      </w:r>
      <w:r>
        <w:rPr>
          <w:sz w:val="24"/>
          <w:szCs w:val="24"/>
        </w:rPr>
        <w:t>power law</w:t>
      </w:r>
      <w:r w:rsidRPr="00BB1E91">
        <w:rPr>
          <w:sz w:val="24"/>
          <w:szCs w:val="24"/>
          <w:lang w:val="sr-Cyrl-ME"/>
        </w:rPr>
        <w:t xml:space="preserve"> међутим тек од вредности </w:t>
      </w:r>
      <w:r>
        <w:rPr>
          <w:sz w:val="24"/>
          <w:szCs w:val="24"/>
        </w:rPr>
        <w:t>x</w:t>
      </w:r>
      <w:r w:rsidR="0077444A">
        <w:rPr>
          <w:sz w:val="24"/>
          <w:szCs w:val="24"/>
        </w:rPr>
        <w:t>_</w:t>
      </w:r>
      <w:r>
        <w:rPr>
          <w:sz w:val="24"/>
          <w:szCs w:val="24"/>
        </w:rPr>
        <w:t>min</w:t>
      </w:r>
      <w:r w:rsidRPr="00BB1E91">
        <w:rPr>
          <w:sz w:val="24"/>
          <w:szCs w:val="24"/>
          <w:lang w:val="sr-Cyrl-ME"/>
        </w:rPr>
        <w:t>=272,</w:t>
      </w:r>
      <w:r>
        <w:rPr>
          <w:sz w:val="24"/>
          <w:szCs w:val="24"/>
        </w:rPr>
        <w:t xml:space="preserve"> </w:t>
      </w:r>
      <w:r w:rsidRPr="00BB1E91">
        <w:rPr>
          <w:sz w:val="24"/>
          <w:szCs w:val="24"/>
          <w:lang w:val="sr-Cyrl-ME"/>
        </w:rPr>
        <w:t>α=3.869347965, σ=0.36738236.</w:t>
      </w:r>
    </w:p>
    <w:p w14:paraId="45753A43" w14:textId="77777777" w:rsidR="00BB1E91" w:rsidRPr="00BB1E91" w:rsidRDefault="00BB1E91" w:rsidP="00BB1E91">
      <w:pPr>
        <w:pStyle w:val="ListParagraph"/>
        <w:ind w:left="644"/>
        <w:rPr>
          <w:sz w:val="24"/>
          <w:szCs w:val="24"/>
          <w:lang w:val="sr-Cyrl-ME"/>
        </w:rPr>
      </w:pPr>
    </w:p>
    <w:tbl>
      <w:tblPr>
        <w:tblStyle w:val="TableGrid"/>
        <w:tblpPr w:leftFromText="180" w:rightFromText="180" w:vertAnchor="text" w:horzAnchor="page" w:tblpX="1653" w:tblpY="1422"/>
        <w:tblW w:w="0" w:type="auto"/>
        <w:tblLook w:val="04A0" w:firstRow="1" w:lastRow="0" w:firstColumn="1" w:lastColumn="0" w:noHBand="0" w:noVBand="1"/>
      </w:tblPr>
      <w:tblGrid>
        <w:gridCol w:w="2970"/>
        <w:gridCol w:w="2970"/>
        <w:gridCol w:w="2970"/>
      </w:tblGrid>
      <w:tr w:rsidR="008E3C79" w14:paraId="6EE53F29" w14:textId="77777777" w:rsidTr="008E3C79">
        <w:trPr>
          <w:trHeight w:val="941"/>
        </w:trPr>
        <w:tc>
          <w:tcPr>
            <w:tcW w:w="2970" w:type="dxa"/>
          </w:tcPr>
          <w:p w14:paraId="673B87D8" w14:textId="77777777" w:rsidR="008E3C79" w:rsidRPr="008E3C79" w:rsidRDefault="008E3C79" w:rsidP="008E3C79">
            <w:pPr>
              <w:rPr>
                <w:sz w:val="22"/>
                <w:szCs w:val="22"/>
              </w:rPr>
            </w:pPr>
            <w:r w:rsidRPr="008E3C79">
              <w:rPr>
                <w:sz w:val="22"/>
                <w:szCs w:val="22"/>
              </w:rPr>
              <w:t>truncated_power_law exponential:</w:t>
            </w:r>
          </w:p>
          <w:p w14:paraId="71D75570" w14:textId="77777777" w:rsidR="008E3C79" w:rsidRPr="008E3C79" w:rsidRDefault="008E3C79" w:rsidP="008E3C79">
            <w:pPr>
              <w:rPr>
                <w:sz w:val="22"/>
                <w:szCs w:val="22"/>
              </w:rPr>
            </w:pPr>
            <w:r w:rsidRPr="008E3C79">
              <w:rPr>
                <w:sz w:val="22"/>
                <w:szCs w:val="22"/>
              </w:rPr>
              <w:t>R: -0.20261360499475956</w:t>
            </w:r>
          </w:p>
          <w:p w14:paraId="6CF5A012" w14:textId="77777777" w:rsidR="008E3C79" w:rsidRPr="008E3C79" w:rsidRDefault="008E3C79" w:rsidP="008E3C79">
            <w:pPr>
              <w:rPr>
                <w:sz w:val="22"/>
                <w:szCs w:val="22"/>
              </w:rPr>
            </w:pPr>
            <w:r w:rsidRPr="008E3C79">
              <w:rPr>
                <w:sz w:val="22"/>
                <w:szCs w:val="22"/>
              </w:rPr>
              <w:t>p: 0.5294703798029627</w:t>
            </w:r>
          </w:p>
        </w:tc>
        <w:tc>
          <w:tcPr>
            <w:tcW w:w="2970" w:type="dxa"/>
          </w:tcPr>
          <w:p w14:paraId="260AD272" w14:textId="77777777" w:rsidR="008E3C79" w:rsidRPr="008E3C79" w:rsidRDefault="008E3C79" w:rsidP="008E3C79">
            <w:pPr>
              <w:rPr>
                <w:sz w:val="22"/>
                <w:szCs w:val="22"/>
              </w:rPr>
            </w:pPr>
            <w:r w:rsidRPr="008E3C79">
              <w:rPr>
                <w:sz w:val="22"/>
                <w:szCs w:val="22"/>
              </w:rPr>
              <w:t>truncated_power_law lognormal:</w:t>
            </w:r>
          </w:p>
          <w:p w14:paraId="0838154B" w14:textId="77777777" w:rsidR="008E3C79" w:rsidRPr="008E3C79" w:rsidRDefault="008E3C79" w:rsidP="008E3C79">
            <w:pPr>
              <w:rPr>
                <w:sz w:val="22"/>
                <w:szCs w:val="22"/>
              </w:rPr>
            </w:pPr>
            <w:r w:rsidRPr="008E3C79">
              <w:rPr>
                <w:sz w:val="22"/>
                <w:szCs w:val="22"/>
              </w:rPr>
              <w:t>R: 0.11945372408456123</w:t>
            </w:r>
          </w:p>
          <w:p w14:paraId="6A95825C" w14:textId="77777777" w:rsidR="008E3C79" w:rsidRPr="008E3C79" w:rsidRDefault="008E3C79" w:rsidP="008E3C79">
            <w:pPr>
              <w:rPr>
                <w:sz w:val="22"/>
                <w:szCs w:val="22"/>
              </w:rPr>
            </w:pPr>
            <w:r w:rsidRPr="008E3C79">
              <w:rPr>
                <w:sz w:val="22"/>
                <w:szCs w:val="22"/>
              </w:rPr>
              <w:t>p: 0.8014912660959591</w:t>
            </w:r>
          </w:p>
        </w:tc>
        <w:tc>
          <w:tcPr>
            <w:tcW w:w="2970" w:type="dxa"/>
          </w:tcPr>
          <w:p w14:paraId="04B6F265" w14:textId="77777777" w:rsidR="008E3C79" w:rsidRPr="008E3C79" w:rsidRDefault="008E3C79" w:rsidP="008E3C79">
            <w:pPr>
              <w:rPr>
                <w:sz w:val="22"/>
                <w:szCs w:val="22"/>
              </w:rPr>
            </w:pPr>
            <w:r w:rsidRPr="008E3C79">
              <w:rPr>
                <w:sz w:val="22"/>
                <w:szCs w:val="22"/>
              </w:rPr>
              <w:t>truncated_power_law stretched_exponential:</w:t>
            </w:r>
          </w:p>
          <w:p w14:paraId="797DC08A" w14:textId="77777777" w:rsidR="008E3C79" w:rsidRPr="008E3C79" w:rsidRDefault="008E3C79" w:rsidP="008E3C79">
            <w:pPr>
              <w:rPr>
                <w:sz w:val="22"/>
                <w:szCs w:val="22"/>
              </w:rPr>
            </w:pPr>
            <w:r w:rsidRPr="008E3C79">
              <w:rPr>
                <w:sz w:val="22"/>
                <w:szCs w:val="22"/>
              </w:rPr>
              <w:t>R: -0.30049758097268064</w:t>
            </w:r>
          </w:p>
          <w:p w14:paraId="685062A5" w14:textId="77777777" w:rsidR="008E3C79" w:rsidRPr="008E3C79" w:rsidRDefault="008E3C79" w:rsidP="008E3C79">
            <w:pPr>
              <w:rPr>
                <w:sz w:val="22"/>
                <w:szCs w:val="22"/>
              </w:rPr>
            </w:pPr>
            <w:r w:rsidRPr="008E3C79">
              <w:rPr>
                <w:sz w:val="22"/>
                <w:szCs w:val="22"/>
              </w:rPr>
              <w:t>p: 0.6517487420139914</w:t>
            </w:r>
          </w:p>
        </w:tc>
      </w:tr>
    </w:tbl>
    <w:p w14:paraId="6728989B" w14:textId="1394C06D" w:rsidR="00BB1E91" w:rsidRDefault="00BB1E91" w:rsidP="00BB1E91">
      <w:pPr>
        <w:pStyle w:val="ListParagraph"/>
        <w:ind w:left="644" w:firstLine="0"/>
        <w:jc w:val="left"/>
        <w:rPr>
          <w:sz w:val="24"/>
          <w:szCs w:val="24"/>
          <w:lang w:val="sr-Cyrl-ME"/>
        </w:rPr>
      </w:pPr>
      <w:r w:rsidRPr="00BB1E91">
        <w:rPr>
          <w:sz w:val="24"/>
          <w:szCs w:val="24"/>
          <w:lang w:val="sr-Cyrl-ME"/>
        </w:rPr>
        <w:t>Поређењ</w:t>
      </w:r>
      <w:r w:rsidR="00B45CA1">
        <w:rPr>
          <w:sz w:val="24"/>
          <w:szCs w:val="24"/>
        </w:rPr>
        <w:t>e</w:t>
      </w:r>
      <w:r w:rsidRPr="00BB1E91">
        <w:rPr>
          <w:sz w:val="24"/>
          <w:szCs w:val="24"/>
          <w:lang w:val="sr-Cyrl-ME"/>
        </w:rPr>
        <w:t xml:space="preserve">м </w:t>
      </w:r>
      <w:r w:rsidR="00B45CA1">
        <w:rPr>
          <w:sz w:val="24"/>
          <w:szCs w:val="24"/>
        </w:rPr>
        <w:t>power law</w:t>
      </w:r>
      <w:r w:rsidR="00B45CA1" w:rsidRPr="00BB1E91">
        <w:rPr>
          <w:sz w:val="24"/>
          <w:szCs w:val="24"/>
          <w:lang w:val="sr-Cyrl-ME"/>
        </w:rPr>
        <w:t xml:space="preserve"> </w:t>
      </w:r>
      <w:r w:rsidRPr="00BB1E91">
        <w:rPr>
          <w:sz w:val="24"/>
          <w:szCs w:val="24"/>
          <w:lang w:val="sr-Cyrl-ME"/>
        </w:rPr>
        <w:t xml:space="preserve">модела редом са </w:t>
      </w:r>
      <w:r w:rsidR="00080188" w:rsidRPr="0090020B">
        <w:rPr>
          <w:i/>
          <w:iCs/>
          <w:sz w:val="24"/>
          <w:szCs w:val="24"/>
        </w:rPr>
        <w:t>truncated power law</w:t>
      </w:r>
      <w:r w:rsidRPr="00BB1E91">
        <w:rPr>
          <w:sz w:val="24"/>
          <w:szCs w:val="24"/>
          <w:lang w:val="sr-Cyrl-ME"/>
        </w:rPr>
        <w:t xml:space="preserve">, </w:t>
      </w:r>
      <w:r w:rsidR="00387DC0" w:rsidRPr="0090020B">
        <w:rPr>
          <w:i/>
          <w:iCs/>
          <w:sz w:val="24"/>
          <w:szCs w:val="24"/>
          <w:lang w:val="sr-Cyrl-ME"/>
        </w:rPr>
        <w:t>exponential, lognormal, stretched_exponential</w:t>
      </w:r>
      <w:r w:rsidR="00387DC0" w:rsidRPr="00387DC0">
        <w:rPr>
          <w:sz w:val="24"/>
          <w:szCs w:val="24"/>
          <w:lang w:val="sr-Cyrl-ME"/>
        </w:rPr>
        <w:t xml:space="preserve"> </w:t>
      </w:r>
      <w:r w:rsidRPr="00BB1E91">
        <w:rPr>
          <w:sz w:val="24"/>
          <w:szCs w:val="24"/>
          <w:lang w:val="sr-Cyrl-ME"/>
        </w:rPr>
        <w:t xml:space="preserve">добијамо негативне вредности за сличност (око -2), а статистички значај се не добија мање од 0.05. Испитаће се и поређење </w:t>
      </w:r>
      <w:r w:rsidR="0090020B" w:rsidRPr="0090020B">
        <w:rPr>
          <w:i/>
          <w:iCs/>
          <w:sz w:val="24"/>
          <w:szCs w:val="24"/>
        </w:rPr>
        <w:t>truncated power law</w:t>
      </w:r>
      <w:r w:rsidR="0090020B" w:rsidRPr="00BB1E91">
        <w:rPr>
          <w:sz w:val="24"/>
          <w:szCs w:val="24"/>
          <w:lang w:val="sr-Cyrl-ME"/>
        </w:rPr>
        <w:t xml:space="preserve"> </w:t>
      </w:r>
      <w:r w:rsidRPr="00BB1E91">
        <w:rPr>
          <w:sz w:val="24"/>
          <w:szCs w:val="24"/>
          <w:lang w:val="sr-Cyrl-ME"/>
        </w:rPr>
        <w:t>са осталим моделима, што је приказано</w:t>
      </w:r>
      <w:r w:rsidR="0090020B">
        <w:rPr>
          <w:sz w:val="24"/>
          <w:szCs w:val="24"/>
        </w:rPr>
        <w:t xml:space="preserve"> </w:t>
      </w:r>
      <w:r w:rsidR="0090020B">
        <w:rPr>
          <w:sz w:val="24"/>
          <w:szCs w:val="24"/>
          <w:lang w:val="sr-Cyrl-ME"/>
        </w:rPr>
        <w:t>следећом</w:t>
      </w:r>
      <w:r w:rsidRPr="00BB1E91">
        <w:rPr>
          <w:sz w:val="24"/>
          <w:szCs w:val="24"/>
          <w:lang w:val="sr-Cyrl-ME"/>
        </w:rPr>
        <w:t xml:space="preserve"> табелом </w:t>
      </w:r>
      <w:r w:rsidR="0090020B" w:rsidRPr="0090020B">
        <w:rPr>
          <w:sz w:val="24"/>
          <w:szCs w:val="24"/>
          <w:lang w:val="sr-Cyrl-ME"/>
        </w:rPr>
        <w:t>(R - Loglikelihoo ratio, p</w:t>
      </w:r>
      <w:r w:rsidR="00CF7B4E">
        <w:rPr>
          <w:sz w:val="24"/>
          <w:szCs w:val="24"/>
          <w:lang w:val="sr-Cyrl-ME"/>
        </w:rPr>
        <w:t xml:space="preserve"> -</w:t>
      </w:r>
      <w:r w:rsidR="0090020B" w:rsidRPr="0090020B">
        <w:rPr>
          <w:sz w:val="24"/>
          <w:szCs w:val="24"/>
          <w:lang w:val="sr-Cyrl-ME"/>
        </w:rPr>
        <w:t>Statistical significance).</w:t>
      </w:r>
    </w:p>
    <w:p w14:paraId="4CA6CC5F" w14:textId="77777777" w:rsidR="0033073A" w:rsidRDefault="0033073A" w:rsidP="00BB1E91">
      <w:pPr>
        <w:pStyle w:val="ListParagraph"/>
        <w:ind w:left="644" w:firstLine="0"/>
        <w:jc w:val="left"/>
        <w:rPr>
          <w:sz w:val="24"/>
          <w:szCs w:val="24"/>
          <w:lang w:val="sr-Cyrl-ME"/>
        </w:rPr>
      </w:pPr>
    </w:p>
    <w:p w14:paraId="24CB788B" w14:textId="11C87A2D" w:rsidR="008E3C79" w:rsidRPr="009035AF" w:rsidRDefault="0033073A" w:rsidP="009035AF">
      <w:pPr>
        <w:ind w:left="644"/>
        <w:rPr>
          <w:lang w:val="sr-Cyrl-ME"/>
        </w:rPr>
      </w:pPr>
      <w:r w:rsidRPr="0033073A">
        <w:rPr>
          <w:lang w:val="sr-Cyrl-ME"/>
        </w:rPr>
        <w:t xml:space="preserve">R </w:t>
      </w:r>
      <w:r w:rsidR="008E3C79" w:rsidRPr="0033073A">
        <w:rPr>
          <w:lang w:val="sr-Cyrl-ME"/>
        </w:rPr>
        <w:t xml:space="preserve"> је код </w:t>
      </w:r>
      <w:r w:rsidRPr="0090020B">
        <w:rPr>
          <w:i/>
          <w:iCs/>
          <w:lang w:val="sr-Cyrl-ME"/>
        </w:rPr>
        <w:t>exponential, stretched_exponential</w:t>
      </w:r>
      <w:r w:rsidRPr="00387DC0">
        <w:rPr>
          <w:lang w:val="sr-Cyrl-ME"/>
        </w:rPr>
        <w:t xml:space="preserve"> </w:t>
      </w:r>
      <w:r w:rsidR="008E3C79" w:rsidRPr="0033073A">
        <w:rPr>
          <w:lang w:val="sr-Cyrl-ME"/>
        </w:rPr>
        <w:t xml:space="preserve">модела благо негативан, а </w:t>
      </w:r>
      <w:r>
        <w:rPr>
          <w:lang w:val="en-US"/>
        </w:rPr>
        <w:t>p</w:t>
      </w:r>
      <w:r w:rsidR="008E3C79" w:rsidRPr="0033073A">
        <w:rPr>
          <w:lang w:val="sr-Cyrl-ME"/>
        </w:rPr>
        <w:t xml:space="preserve"> није мањи од 0.05, тако да се не може са сигурношћу тврдити да је неки од та два бољи од </w:t>
      </w:r>
      <w:r w:rsidRPr="0090020B">
        <w:rPr>
          <w:i/>
          <w:iCs/>
        </w:rPr>
        <w:t>truncated power law</w:t>
      </w:r>
      <w:r w:rsidR="008E3C79" w:rsidRPr="0033073A">
        <w:rPr>
          <w:lang w:val="sr-Cyrl-ME"/>
        </w:rPr>
        <w:t>.</w:t>
      </w:r>
    </w:p>
    <w:p w14:paraId="2CDC3781" w14:textId="45FF8898" w:rsidR="008E3C79" w:rsidRPr="008E3C79" w:rsidRDefault="008E3C79" w:rsidP="0033073A">
      <w:pPr>
        <w:pStyle w:val="ListParagraph"/>
        <w:ind w:left="644" w:firstLine="0"/>
        <w:rPr>
          <w:sz w:val="24"/>
          <w:szCs w:val="24"/>
          <w:lang w:val="sr-Cyrl-ME"/>
        </w:rPr>
      </w:pPr>
      <w:r w:rsidRPr="008E3C79">
        <w:rPr>
          <w:sz w:val="24"/>
          <w:szCs w:val="24"/>
          <w:lang w:val="sr-Cyrl-ME"/>
        </w:rPr>
        <w:t xml:space="preserve">Поређење </w:t>
      </w:r>
      <w:r w:rsidR="009035AF" w:rsidRPr="0090020B">
        <w:rPr>
          <w:i/>
          <w:iCs/>
          <w:sz w:val="24"/>
          <w:szCs w:val="24"/>
          <w:lang w:val="sr-Cyrl-ME"/>
        </w:rPr>
        <w:t>exponential, stretched_exponential</w:t>
      </w:r>
      <w:r w:rsidRPr="008E3C79">
        <w:rPr>
          <w:sz w:val="24"/>
          <w:szCs w:val="24"/>
          <w:lang w:val="sr-Cyrl-ME"/>
        </w:rPr>
        <w:t xml:space="preserve"> модела:</w:t>
      </w:r>
    </w:p>
    <w:p w14:paraId="5909F419" w14:textId="77777777" w:rsidR="009035AF" w:rsidRPr="009035AF" w:rsidRDefault="009035AF" w:rsidP="009035AF">
      <w:pPr>
        <w:pStyle w:val="ListParagraph"/>
        <w:ind w:left="990"/>
        <w:rPr>
          <w:sz w:val="24"/>
          <w:szCs w:val="24"/>
          <w:lang w:val="sr-Cyrl-ME"/>
        </w:rPr>
      </w:pPr>
      <w:r w:rsidRPr="009035AF">
        <w:rPr>
          <w:sz w:val="24"/>
          <w:szCs w:val="24"/>
          <w:lang w:val="sr-Cyrl-ME"/>
        </w:rPr>
        <w:t>Loglikelihood ratio: 0.09788397597792109</w:t>
      </w:r>
    </w:p>
    <w:p w14:paraId="33ECD847" w14:textId="6D320FE6" w:rsidR="009035AF" w:rsidRPr="009035AF" w:rsidRDefault="009035AF" w:rsidP="009035AF">
      <w:pPr>
        <w:pStyle w:val="ListParagraph"/>
        <w:ind w:left="990"/>
        <w:rPr>
          <w:sz w:val="24"/>
          <w:szCs w:val="24"/>
          <w:lang w:val="sr-Cyrl-ME"/>
        </w:rPr>
      </w:pPr>
      <w:r w:rsidRPr="009035AF">
        <w:rPr>
          <w:sz w:val="24"/>
          <w:szCs w:val="24"/>
          <w:lang w:val="sr-Cyrl-ME"/>
        </w:rPr>
        <w:t>Statistical significance: 0.6581587400780612</w:t>
      </w:r>
    </w:p>
    <w:p w14:paraId="629A5FBD" w14:textId="087C4C07" w:rsidR="008E3C79" w:rsidRDefault="008E3C79" w:rsidP="008E3C79">
      <w:pPr>
        <w:pStyle w:val="ListParagraph"/>
        <w:ind w:left="644" w:firstLine="0"/>
        <w:rPr>
          <w:sz w:val="24"/>
          <w:szCs w:val="24"/>
          <w:lang w:val="sr-Cyrl-ME"/>
        </w:rPr>
      </w:pPr>
      <w:r w:rsidRPr="008E3C79">
        <w:rPr>
          <w:sz w:val="24"/>
          <w:szCs w:val="24"/>
          <w:lang w:val="sr-Cyrl-ME"/>
        </w:rPr>
        <w:t xml:space="preserve">Добија се благо позитивна предност за </w:t>
      </w:r>
      <w:r w:rsidR="009035AF" w:rsidRPr="0090020B">
        <w:rPr>
          <w:i/>
          <w:iCs/>
          <w:sz w:val="24"/>
          <w:szCs w:val="24"/>
          <w:lang w:val="sr-Cyrl-ME"/>
        </w:rPr>
        <w:t>stretched_exponential</w:t>
      </w:r>
      <w:r w:rsidRPr="008E3C79">
        <w:rPr>
          <w:sz w:val="24"/>
          <w:szCs w:val="24"/>
          <w:lang w:val="sr-Cyrl-ME"/>
        </w:rPr>
        <w:t>, мада се не може тврдити због малог статистичког значаја. Прерачунавањем параметра</w:t>
      </w:r>
      <w:r w:rsidR="00C03784">
        <w:rPr>
          <w:sz w:val="24"/>
          <w:szCs w:val="24"/>
          <w:lang w:val="sr-Cyrl-ME"/>
        </w:rPr>
        <w:t xml:space="preserve"> за</w:t>
      </w:r>
      <w:r w:rsidRPr="008E3C79">
        <w:rPr>
          <w:sz w:val="24"/>
          <w:szCs w:val="24"/>
          <w:lang w:val="sr-Cyrl-ME"/>
        </w:rPr>
        <w:t xml:space="preserve"> </w:t>
      </w:r>
      <w:r w:rsidR="00C03784" w:rsidRPr="0090020B">
        <w:rPr>
          <w:i/>
          <w:iCs/>
          <w:sz w:val="24"/>
          <w:szCs w:val="24"/>
          <w:lang w:val="sr-Cyrl-ME"/>
        </w:rPr>
        <w:t>stretched_exponential</w:t>
      </w:r>
      <w:r w:rsidR="00C03784" w:rsidRPr="008E3C79">
        <w:rPr>
          <w:sz w:val="24"/>
          <w:szCs w:val="24"/>
          <w:lang w:val="sr-Cyrl-ME"/>
        </w:rPr>
        <w:t xml:space="preserve"> </w:t>
      </w:r>
      <w:r w:rsidRPr="008E3C79">
        <w:rPr>
          <w:sz w:val="24"/>
          <w:szCs w:val="24"/>
          <w:lang w:val="sr-Cyrl-ME"/>
        </w:rPr>
        <w:t xml:space="preserve">опет се добија да </w:t>
      </w:r>
      <w:r w:rsidR="00BE7A3B">
        <w:rPr>
          <w:sz w:val="24"/>
          <w:szCs w:val="24"/>
        </w:rPr>
        <w:t>x</w:t>
      </w:r>
      <w:r w:rsidR="0077444A">
        <w:rPr>
          <w:sz w:val="24"/>
          <w:szCs w:val="24"/>
        </w:rPr>
        <w:t>_</w:t>
      </w:r>
      <w:r w:rsidR="00BE7A3B">
        <w:rPr>
          <w:sz w:val="24"/>
          <w:szCs w:val="24"/>
        </w:rPr>
        <w:t>min</w:t>
      </w:r>
      <w:r w:rsidR="00BE7A3B" w:rsidRPr="008E3C79">
        <w:rPr>
          <w:sz w:val="24"/>
          <w:szCs w:val="24"/>
          <w:lang w:val="sr-Cyrl-ME"/>
        </w:rPr>
        <w:t xml:space="preserve"> </w:t>
      </w:r>
      <w:r w:rsidRPr="008E3C79">
        <w:rPr>
          <w:sz w:val="24"/>
          <w:szCs w:val="24"/>
          <w:lang w:val="sr-Cyrl-ME"/>
        </w:rPr>
        <w:t>=272,β=1.23499.</w:t>
      </w:r>
    </w:p>
    <w:p w14:paraId="2017C600" w14:textId="4B9D0A21" w:rsidR="00F553DE" w:rsidRPr="0017049F" w:rsidRDefault="00F553DE" w:rsidP="007C0C12">
      <w:pPr>
        <w:pStyle w:val="ListParagraph"/>
        <w:numPr>
          <w:ilvl w:val="0"/>
          <w:numId w:val="10"/>
        </w:numPr>
        <w:rPr>
          <w:sz w:val="24"/>
          <w:szCs w:val="24"/>
          <w:lang w:val="sr-Cyrl-ME"/>
        </w:rPr>
      </w:pPr>
      <w:r w:rsidRPr="0017049F">
        <w:rPr>
          <w:sz w:val="24"/>
          <w:szCs w:val="24"/>
          <w:lang w:val="sr-Cyrl-ME"/>
        </w:rPr>
        <w:t xml:space="preserve">Ауторитети и хабови су карактеристични за усмерене мреже. Стога их нема потребе испитивати над гигантском компонентом </w:t>
      </w:r>
      <w:r w:rsidR="00214DA6" w:rsidRPr="0017049F">
        <w:rPr>
          <w:noProof/>
          <w:sz w:val="24"/>
          <w:szCs w:val="24"/>
        </w:rPr>
        <w:t>SNetF</w:t>
      </w:r>
      <w:r w:rsidRPr="0017049F">
        <w:rPr>
          <w:sz w:val="24"/>
          <w:szCs w:val="24"/>
          <w:lang w:val="sr-Cyrl-ME"/>
        </w:rPr>
        <w:t xml:space="preserve"> мреже јер је она неусмерена</w:t>
      </w:r>
      <w:r w:rsidR="005E765A" w:rsidRPr="0017049F">
        <w:rPr>
          <w:sz w:val="24"/>
          <w:szCs w:val="24"/>
          <w:lang w:val="sr-Cyrl-ME"/>
        </w:rPr>
        <w:t>.</w:t>
      </w:r>
    </w:p>
    <w:p w14:paraId="1A79848C" w14:textId="039B35F0" w:rsidR="00B23DAF" w:rsidRPr="00B23DAF" w:rsidRDefault="00B23DAF" w:rsidP="00B23DAF">
      <w:pPr>
        <w:pStyle w:val="IInivonaslova-Potpoglavlje"/>
      </w:pPr>
      <w:bookmarkStart w:id="15" w:name="_Toc96294735"/>
      <w:r>
        <w:t>Мере централности</w:t>
      </w:r>
      <w:bookmarkEnd w:id="15"/>
    </w:p>
    <w:p w14:paraId="0786D2D3" w14:textId="26A5123C" w:rsidR="00141360" w:rsidRPr="00441A03" w:rsidRDefault="000B4ACE" w:rsidP="007C0C12">
      <w:pPr>
        <w:pStyle w:val="ListParagraph"/>
        <w:numPr>
          <w:ilvl w:val="0"/>
          <w:numId w:val="10"/>
        </w:numPr>
        <w:rPr>
          <w:sz w:val="24"/>
          <w:szCs w:val="24"/>
          <w:lang w:val="sr-Cyrl-ME"/>
        </w:rPr>
      </w:pPr>
      <w:r w:rsidRPr="00441A03">
        <w:rPr>
          <w:sz w:val="24"/>
          <w:szCs w:val="24"/>
          <w:lang w:val="sr-Cyrl-ME"/>
        </w:rPr>
        <w:t>У следећим табелама су приказани чворови са највећим вредностима централности по степену, блискости и релационе централности, респективно.</w:t>
      </w:r>
    </w:p>
    <w:p w14:paraId="4F553642" w14:textId="758DDB1E" w:rsidR="00141360" w:rsidRDefault="00141360" w:rsidP="00141360">
      <w:pPr>
        <w:pStyle w:val="Caption"/>
        <w:keepNext/>
      </w:pPr>
    </w:p>
    <w:tbl>
      <w:tblPr>
        <w:tblStyle w:val="TableGrid"/>
        <w:tblW w:w="0" w:type="auto"/>
        <w:tblInd w:w="644" w:type="dxa"/>
        <w:tblLook w:val="04A0" w:firstRow="1" w:lastRow="0" w:firstColumn="1" w:lastColumn="0" w:noHBand="0" w:noVBand="1"/>
      </w:tblPr>
      <w:tblGrid>
        <w:gridCol w:w="1048"/>
        <w:gridCol w:w="1426"/>
        <w:gridCol w:w="1305"/>
        <w:gridCol w:w="236"/>
        <w:gridCol w:w="1123"/>
        <w:gridCol w:w="1426"/>
        <w:gridCol w:w="1137"/>
      </w:tblGrid>
      <w:tr w:rsidR="00141360" w:rsidRPr="00441A03" w14:paraId="5B0CE632" w14:textId="77777777" w:rsidTr="00141360">
        <w:trPr>
          <w:trHeight w:val="534"/>
        </w:trPr>
        <w:tc>
          <w:tcPr>
            <w:tcW w:w="0" w:type="auto"/>
          </w:tcPr>
          <w:p w14:paraId="5A52B082"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Чвор</w:t>
            </w:r>
          </w:p>
        </w:tc>
        <w:tc>
          <w:tcPr>
            <w:tcW w:w="0" w:type="auto"/>
          </w:tcPr>
          <w:p w14:paraId="314A4C7C"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Сабредит</w:t>
            </w:r>
          </w:p>
        </w:tc>
        <w:tc>
          <w:tcPr>
            <w:tcW w:w="1305" w:type="dxa"/>
            <w:tcBorders>
              <w:right w:val="single" w:sz="4" w:space="0" w:color="auto"/>
            </w:tcBorders>
          </w:tcPr>
          <w:p w14:paraId="0A65020C"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Вредност</w:t>
            </w:r>
          </w:p>
        </w:tc>
        <w:tc>
          <w:tcPr>
            <w:tcW w:w="236" w:type="dxa"/>
            <w:vMerge w:val="restart"/>
            <w:tcBorders>
              <w:top w:val="nil"/>
              <w:left w:val="single" w:sz="4" w:space="0" w:color="auto"/>
              <w:bottom w:val="nil"/>
              <w:right w:val="single" w:sz="4" w:space="0" w:color="auto"/>
            </w:tcBorders>
          </w:tcPr>
          <w:p w14:paraId="600C4765" w14:textId="77777777" w:rsidR="00141360" w:rsidRPr="00441A03" w:rsidRDefault="00141360" w:rsidP="00141360">
            <w:pPr>
              <w:rPr>
                <w:b/>
                <w:bCs/>
                <w:sz w:val="22"/>
                <w:szCs w:val="22"/>
                <w:lang w:val="sr-Cyrl-ME"/>
              </w:rPr>
            </w:pPr>
          </w:p>
        </w:tc>
        <w:tc>
          <w:tcPr>
            <w:tcW w:w="1123" w:type="dxa"/>
            <w:tcBorders>
              <w:left w:val="single" w:sz="4" w:space="0" w:color="auto"/>
            </w:tcBorders>
          </w:tcPr>
          <w:p w14:paraId="521BE101" w14:textId="77777777" w:rsidR="00141360" w:rsidRPr="00441A03" w:rsidRDefault="00141360" w:rsidP="00141360">
            <w:pPr>
              <w:rPr>
                <w:b/>
                <w:bCs/>
                <w:sz w:val="22"/>
                <w:szCs w:val="22"/>
                <w:lang w:val="sr-Cyrl-ME"/>
              </w:rPr>
            </w:pPr>
            <w:r w:rsidRPr="00441A03">
              <w:rPr>
                <w:b/>
                <w:bCs/>
                <w:sz w:val="22"/>
                <w:szCs w:val="22"/>
                <w:lang w:val="sr-Cyrl-ME"/>
              </w:rPr>
              <w:t>Чвор</w:t>
            </w:r>
          </w:p>
        </w:tc>
        <w:tc>
          <w:tcPr>
            <w:tcW w:w="0" w:type="auto"/>
          </w:tcPr>
          <w:p w14:paraId="1293D21C" w14:textId="77777777" w:rsidR="00141360" w:rsidRPr="00441A03" w:rsidRDefault="00141360" w:rsidP="00141360">
            <w:pPr>
              <w:rPr>
                <w:b/>
                <w:bCs/>
                <w:sz w:val="22"/>
                <w:szCs w:val="22"/>
                <w:lang w:val="sr-Cyrl-ME"/>
              </w:rPr>
            </w:pPr>
            <w:r w:rsidRPr="00441A03">
              <w:rPr>
                <w:b/>
                <w:bCs/>
                <w:sz w:val="22"/>
                <w:szCs w:val="22"/>
                <w:lang w:val="sr-Cyrl-ME"/>
              </w:rPr>
              <w:t>Сабредит</w:t>
            </w:r>
          </w:p>
        </w:tc>
        <w:tc>
          <w:tcPr>
            <w:tcW w:w="0" w:type="auto"/>
          </w:tcPr>
          <w:p w14:paraId="4BF0417B" w14:textId="77777777" w:rsidR="00141360" w:rsidRPr="00441A03" w:rsidRDefault="00141360" w:rsidP="00141360">
            <w:pPr>
              <w:rPr>
                <w:b/>
                <w:bCs/>
                <w:sz w:val="22"/>
                <w:szCs w:val="22"/>
                <w:lang w:val="sr-Cyrl-ME"/>
              </w:rPr>
            </w:pPr>
            <w:r w:rsidRPr="00441A03">
              <w:rPr>
                <w:b/>
                <w:bCs/>
                <w:sz w:val="22"/>
                <w:szCs w:val="22"/>
                <w:lang w:val="sr-Cyrl-ME"/>
              </w:rPr>
              <w:t>Вредност</w:t>
            </w:r>
          </w:p>
        </w:tc>
      </w:tr>
      <w:tr w:rsidR="003B217F" w:rsidRPr="00441A03" w14:paraId="73AA41E0" w14:textId="77777777" w:rsidTr="00141360">
        <w:trPr>
          <w:trHeight w:val="534"/>
        </w:trPr>
        <w:tc>
          <w:tcPr>
            <w:tcW w:w="0" w:type="auto"/>
          </w:tcPr>
          <w:p w14:paraId="18E7F631" w14:textId="77777777"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t5_6</w:t>
            </w:r>
          </w:p>
        </w:tc>
        <w:tc>
          <w:tcPr>
            <w:tcW w:w="0" w:type="auto"/>
          </w:tcPr>
          <w:p w14:paraId="15DC6A1B" w14:textId="7E7C77D7" w:rsidR="003B217F" w:rsidRPr="00441A03" w:rsidRDefault="003B217F" w:rsidP="003B217F">
            <w:pPr>
              <w:pStyle w:val="Osnovnitekst"/>
              <w:spacing w:line="240" w:lineRule="auto"/>
              <w:ind w:firstLine="0"/>
              <w:rPr>
                <w:sz w:val="22"/>
                <w:szCs w:val="22"/>
                <w:lang w:val="sr-Cyrl-ME"/>
              </w:rPr>
            </w:pPr>
            <w:r w:rsidRPr="00441A03">
              <w:rPr>
                <w:sz w:val="22"/>
                <w:szCs w:val="22"/>
                <w:lang w:val="en-US"/>
              </w:rPr>
              <w:t>r</w:t>
            </w:r>
            <w:r w:rsidRPr="00441A03">
              <w:rPr>
                <w:sz w:val="22"/>
                <w:szCs w:val="22"/>
                <w:lang w:val="sr-Cyrl-ME"/>
              </w:rPr>
              <w:t xml:space="preserve">eddit.com  </w:t>
            </w:r>
          </w:p>
        </w:tc>
        <w:tc>
          <w:tcPr>
            <w:tcW w:w="1305" w:type="dxa"/>
            <w:tcBorders>
              <w:right w:val="single" w:sz="4" w:space="0" w:color="auto"/>
            </w:tcBorders>
          </w:tcPr>
          <w:p w14:paraId="43DF390B" w14:textId="4B52CEAC"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   0.946405 </w:t>
            </w:r>
          </w:p>
        </w:tc>
        <w:tc>
          <w:tcPr>
            <w:tcW w:w="236" w:type="dxa"/>
            <w:vMerge/>
            <w:tcBorders>
              <w:top w:val="nil"/>
              <w:left w:val="single" w:sz="4" w:space="0" w:color="auto"/>
              <w:bottom w:val="nil"/>
              <w:right w:val="single" w:sz="4" w:space="0" w:color="auto"/>
            </w:tcBorders>
          </w:tcPr>
          <w:p w14:paraId="659C2D6A" w14:textId="77777777" w:rsidR="003B217F" w:rsidRPr="00441A03" w:rsidRDefault="003B217F" w:rsidP="003B217F">
            <w:pPr>
              <w:rPr>
                <w:sz w:val="22"/>
                <w:szCs w:val="22"/>
                <w:lang w:val="sr-Cyrl-ME"/>
              </w:rPr>
            </w:pPr>
          </w:p>
        </w:tc>
        <w:tc>
          <w:tcPr>
            <w:tcW w:w="1123" w:type="dxa"/>
            <w:tcBorders>
              <w:left w:val="single" w:sz="4" w:space="0" w:color="auto"/>
            </w:tcBorders>
          </w:tcPr>
          <w:p w14:paraId="33873438" w14:textId="77777777" w:rsidR="003B217F" w:rsidRPr="00441A03" w:rsidRDefault="003B217F" w:rsidP="003B217F">
            <w:pPr>
              <w:rPr>
                <w:sz w:val="22"/>
                <w:szCs w:val="22"/>
                <w:lang w:val="sr-Cyrl-ME"/>
              </w:rPr>
            </w:pPr>
            <w:r w:rsidRPr="00441A03">
              <w:rPr>
                <w:sz w:val="22"/>
                <w:szCs w:val="22"/>
                <w:lang w:val="sr-Cyrl-ME"/>
              </w:rPr>
              <w:t>t5_6</w:t>
            </w:r>
          </w:p>
        </w:tc>
        <w:tc>
          <w:tcPr>
            <w:tcW w:w="0" w:type="auto"/>
          </w:tcPr>
          <w:p w14:paraId="64EB13B8" w14:textId="07DA6B5C" w:rsidR="003B217F" w:rsidRPr="00441A03" w:rsidRDefault="003B217F" w:rsidP="003B217F">
            <w:pPr>
              <w:rPr>
                <w:sz w:val="22"/>
                <w:szCs w:val="22"/>
                <w:lang w:val="sr-Cyrl-ME"/>
              </w:rPr>
            </w:pPr>
            <w:r w:rsidRPr="00441A03">
              <w:rPr>
                <w:sz w:val="22"/>
                <w:szCs w:val="22"/>
                <w:lang w:val="en-US"/>
              </w:rPr>
              <w:t>r</w:t>
            </w:r>
            <w:r w:rsidRPr="00441A03">
              <w:rPr>
                <w:sz w:val="22"/>
                <w:szCs w:val="22"/>
                <w:lang w:val="sr-Cyrl-ME"/>
              </w:rPr>
              <w:t xml:space="preserve">eddit.com  </w:t>
            </w:r>
          </w:p>
        </w:tc>
        <w:tc>
          <w:tcPr>
            <w:tcW w:w="0" w:type="auto"/>
          </w:tcPr>
          <w:p w14:paraId="29606FB5" w14:textId="0451218F" w:rsidR="003B217F" w:rsidRPr="00441A03" w:rsidRDefault="003B217F" w:rsidP="003B217F">
            <w:pPr>
              <w:rPr>
                <w:sz w:val="22"/>
                <w:szCs w:val="22"/>
                <w:lang w:val="sr-Cyrl-ME"/>
              </w:rPr>
            </w:pPr>
            <w:r w:rsidRPr="00441A03">
              <w:rPr>
                <w:sz w:val="22"/>
                <w:szCs w:val="22"/>
              </w:rPr>
              <w:t xml:space="preserve">0.947955 </w:t>
            </w:r>
          </w:p>
        </w:tc>
      </w:tr>
      <w:tr w:rsidR="003B217F" w:rsidRPr="00441A03" w14:paraId="44CD9315" w14:textId="77777777" w:rsidTr="00141360">
        <w:trPr>
          <w:trHeight w:val="534"/>
        </w:trPr>
        <w:tc>
          <w:tcPr>
            <w:tcW w:w="0" w:type="auto"/>
          </w:tcPr>
          <w:p w14:paraId="65AE2762" w14:textId="12AE4F5A"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t5_2cneq </w:t>
            </w:r>
          </w:p>
        </w:tc>
        <w:tc>
          <w:tcPr>
            <w:tcW w:w="0" w:type="auto"/>
          </w:tcPr>
          <w:p w14:paraId="6529C1ED" w14:textId="234D5C01"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politics</w:t>
            </w:r>
          </w:p>
        </w:tc>
        <w:tc>
          <w:tcPr>
            <w:tcW w:w="1305" w:type="dxa"/>
            <w:tcBorders>
              <w:right w:val="single" w:sz="4" w:space="0" w:color="auto"/>
            </w:tcBorders>
          </w:tcPr>
          <w:p w14:paraId="0E018D73" w14:textId="2F3CBA52"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 0.840523 </w:t>
            </w:r>
          </w:p>
        </w:tc>
        <w:tc>
          <w:tcPr>
            <w:tcW w:w="236" w:type="dxa"/>
            <w:vMerge/>
            <w:tcBorders>
              <w:top w:val="nil"/>
              <w:left w:val="single" w:sz="4" w:space="0" w:color="auto"/>
              <w:bottom w:val="nil"/>
              <w:right w:val="single" w:sz="4" w:space="0" w:color="auto"/>
            </w:tcBorders>
          </w:tcPr>
          <w:p w14:paraId="6C9C1AEA" w14:textId="77777777" w:rsidR="003B217F" w:rsidRPr="00441A03" w:rsidRDefault="003B217F" w:rsidP="003B217F">
            <w:pPr>
              <w:rPr>
                <w:sz w:val="22"/>
                <w:szCs w:val="22"/>
                <w:lang w:val="sr-Cyrl-ME"/>
              </w:rPr>
            </w:pPr>
          </w:p>
        </w:tc>
        <w:tc>
          <w:tcPr>
            <w:tcW w:w="1123" w:type="dxa"/>
            <w:tcBorders>
              <w:left w:val="single" w:sz="4" w:space="0" w:color="auto"/>
            </w:tcBorders>
          </w:tcPr>
          <w:p w14:paraId="3BC16E4E" w14:textId="210588AA" w:rsidR="003B217F" w:rsidRPr="00441A03" w:rsidRDefault="003B217F" w:rsidP="003B217F">
            <w:pPr>
              <w:rPr>
                <w:sz w:val="22"/>
                <w:szCs w:val="22"/>
                <w:lang w:val="sr-Cyrl-ME"/>
              </w:rPr>
            </w:pPr>
            <w:r w:rsidRPr="00441A03">
              <w:rPr>
                <w:sz w:val="22"/>
                <w:szCs w:val="22"/>
                <w:lang w:val="sr-Cyrl-ME"/>
              </w:rPr>
              <w:t xml:space="preserve">t5_2cneq </w:t>
            </w:r>
          </w:p>
        </w:tc>
        <w:tc>
          <w:tcPr>
            <w:tcW w:w="0" w:type="auto"/>
          </w:tcPr>
          <w:p w14:paraId="06B18460" w14:textId="1EBAE0F4" w:rsidR="003B217F" w:rsidRPr="00441A03" w:rsidRDefault="003B217F" w:rsidP="003B217F">
            <w:pPr>
              <w:rPr>
                <w:sz w:val="22"/>
                <w:szCs w:val="22"/>
                <w:lang w:val="sr-Cyrl-ME"/>
              </w:rPr>
            </w:pPr>
            <w:r w:rsidRPr="00441A03">
              <w:rPr>
                <w:sz w:val="22"/>
                <w:szCs w:val="22"/>
                <w:lang w:val="sr-Cyrl-ME"/>
              </w:rPr>
              <w:t>politics</w:t>
            </w:r>
          </w:p>
        </w:tc>
        <w:tc>
          <w:tcPr>
            <w:tcW w:w="0" w:type="auto"/>
          </w:tcPr>
          <w:p w14:paraId="633008C7" w14:textId="6EA456D6" w:rsidR="003B217F" w:rsidRPr="00441A03" w:rsidRDefault="003B217F" w:rsidP="003B217F">
            <w:pPr>
              <w:rPr>
                <w:sz w:val="22"/>
                <w:szCs w:val="22"/>
                <w:lang w:val="sr-Cyrl-ME"/>
              </w:rPr>
            </w:pPr>
            <w:r w:rsidRPr="00441A03">
              <w:rPr>
                <w:sz w:val="22"/>
                <w:szCs w:val="22"/>
              </w:rPr>
              <w:t xml:space="preserve">0.848115 </w:t>
            </w:r>
          </w:p>
        </w:tc>
      </w:tr>
      <w:tr w:rsidR="003B217F" w:rsidRPr="00441A03" w14:paraId="710F0CA3" w14:textId="77777777" w:rsidTr="00141360">
        <w:trPr>
          <w:trHeight w:val="534"/>
        </w:trPr>
        <w:tc>
          <w:tcPr>
            <w:tcW w:w="0" w:type="auto"/>
          </w:tcPr>
          <w:p w14:paraId="1D906FD6" w14:textId="1F3313B6"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t5_2qh0u </w:t>
            </w:r>
          </w:p>
        </w:tc>
        <w:tc>
          <w:tcPr>
            <w:tcW w:w="0" w:type="auto"/>
          </w:tcPr>
          <w:p w14:paraId="491F2B1A" w14:textId="0587FBF2"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pics</w:t>
            </w:r>
          </w:p>
        </w:tc>
        <w:tc>
          <w:tcPr>
            <w:tcW w:w="1305" w:type="dxa"/>
            <w:tcBorders>
              <w:right w:val="single" w:sz="4" w:space="0" w:color="auto"/>
            </w:tcBorders>
          </w:tcPr>
          <w:p w14:paraId="4BC54D6D" w14:textId="5F873E06"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0.826144 </w:t>
            </w:r>
          </w:p>
        </w:tc>
        <w:tc>
          <w:tcPr>
            <w:tcW w:w="236" w:type="dxa"/>
            <w:vMerge/>
            <w:tcBorders>
              <w:top w:val="nil"/>
              <w:left w:val="single" w:sz="4" w:space="0" w:color="auto"/>
              <w:bottom w:val="nil"/>
              <w:right w:val="single" w:sz="4" w:space="0" w:color="auto"/>
            </w:tcBorders>
          </w:tcPr>
          <w:p w14:paraId="6B38254A" w14:textId="77777777" w:rsidR="003B217F" w:rsidRPr="00441A03" w:rsidRDefault="003B217F" w:rsidP="003B217F">
            <w:pPr>
              <w:rPr>
                <w:sz w:val="22"/>
                <w:szCs w:val="22"/>
                <w:lang w:val="sr-Cyrl-ME"/>
              </w:rPr>
            </w:pPr>
          </w:p>
        </w:tc>
        <w:tc>
          <w:tcPr>
            <w:tcW w:w="1123" w:type="dxa"/>
            <w:tcBorders>
              <w:left w:val="single" w:sz="4" w:space="0" w:color="auto"/>
            </w:tcBorders>
          </w:tcPr>
          <w:p w14:paraId="63FB67CA" w14:textId="04BE5DD9" w:rsidR="003B217F" w:rsidRPr="00441A03" w:rsidRDefault="003B217F" w:rsidP="003B217F">
            <w:pPr>
              <w:rPr>
                <w:sz w:val="22"/>
                <w:szCs w:val="22"/>
                <w:lang w:val="sr-Cyrl-ME"/>
              </w:rPr>
            </w:pPr>
            <w:r w:rsidRPr="00441A03">
              <w:rPr>
                <w:sz w:val="22"/>
                <w:szCs w:val="22"/>
                <w:lang w:val="sr-Cyrl-ME"/>
              </w:rPr>
              <w:t xml:space="preserve">t5_2qh0u </w:t>
            </w:r>
          </w:p>
        </w:tc>
        <w:tc>
          <w:tcPr>
            <w:tcW w:w="0" w:type="auto"/>
          </w:tcPr>
          <w:p w14:paraId="3EC99D67" w14:textId="5A4641B9" w:rsidR="003B217F" w:rsidRPr="00441A03" w:rsidRDefault="003B217F" w:rsidP="003B217F">
            <w:pPr>
              <w:rPr>
                <w:sz w:val="22"/>
                <w:szCs w:val="22"/>
                <w:lang w:val="sr-Cyrl-ME"/>
              </w:rPr>
            </w:pPr>
            <w:r w:rsidRPr="00441A03">
              <w:rPr>
                <w:sz w:val="22"/>
                <w:szCs w:val="22"/>
                <w:lang w:val="sr-Cyrl-ME"/>
              </w:rPr>
              <w:t>pics</w:t>
            </w:r>
          </w:p>
        </w:tc>
        <w:tc>
          <w:tcPr>
            <w:tcW w:w="0" w:type="auto"/>
          </w:tcPr>
          <w:p w14:paraId="57A85D45" w14:textId="073FCCCE" w:rsidR="003B217F" w:rsidRPr="00441A03" w:rsidRDefault="003B217F" w:rsidP="003B217F">
            <w:pPr>
              <w:rPr>
                <w:sz w:val="22"/>
                <w:szCs w:val="22"/>
                <w:lang w:val="sr-Cyrl-ME"/>
              </w:rPr>
            </w:pPr>
            <w:r w:rsidRPr="00441A03">
              <w:rPr>
                <w:sz w:val="22"/>
                <w:szCs w:val="22"/>
              </w:rPr>
              <w:t xml:space="preserve">0.846239 </w:t>
            </w:r>
          </w:p>
        </w:tc>
      </w:tr>
      <w:tr w:rsidR="003B217F" w:rsidRPr="00441A03" w14:paraId="6FB4F8A8" w14:textId="77777777" w:rsidTr="00141360">
        <w:trPr>
          <w:trHeight w:val="534"/>
        </w:trPr>
        <w:tc>
          <w:tcPr>
            <w:tcW w:w="0" w:type="auto"/>
          </w:tcPr>
          <w:p w14:paraId="6964AA9F" w14:textId="05584220"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t5_mouw  </w:t>
            </w:r>
          </w:p>
        </w:tc>
        <w:tc>
          <w:tcPr>
            <w:tcW w:w="0" w:type="auto"/>
          </w:tcPr>
          <w:p w14:paraId="55F274B2" w14:textId="25ED85C5"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science</w:t>
            </w:r>
          </w:p>
        </w:tc>
        <w:tc>
          <w:tcPr>
            <w:tcW w:w="1305" w:type="dxa"/>
            <w:tcBorders>
              <w:right w:val="single" w:sz="4" w:space="0" w:color="auto"/>
            </w:tcBorders>
          </w:tcPr>
          <w:p w14:paraId="5173AFD2" w14:textId="15933EB7"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0.823529 </w:t>
            </w:r>
          </w:p>
        </w:tc>
        <w:tc>
          <w:tcPr>
            <w:tcW w:w="236" w:type="dxa"/>
            <w:vMerge/>
            <w:tcBorders>
              <w:top w:val="nil"/>
              <w:left w:val="single" w:sz="4" w:space="0" w:color="auto"/>
              <w:bottom w:val="nil"/>
              <w:right w:val="single" w:sz="4" w:space="0" w:color="auto"/>
            </w:tcBorders>
          </w:tcPr>
          <w:p w14:paraId="5E2CFF5A" w14:textId="77777777" w:rsidR="003B217F" w:rsidRPr="00441A03" w:rsidRDefault="003B217F" w:rsidP="003B217F">
            <w:pPr>
              <w:rPr>
                <w:sz w:val="22"/>
                <w:szCs w:val="22"/>
                <w:lang w:val="sr-Cyrl-ME"/>
              </w:rPr>
            </w:pPr>
          </w:p>
        </w:tc>
        <w:tc>
          <w:tcPr>
            <w:tcW w:w="1123" w:type="dxa"/>
            <w:tcBorders>
              <w:left w:val="single" w:sz="4" w:space="0" w:color="auto"/>
            </w:tcBorders>
          </w:tcPr>
          <w:p w14:paraId="7F4D0764" w14:textId="0B1C369F" w:rsidR="003B217F" w:rsidRPr="00441A03" w:rsidRDefault="003B217F" w:rsidP="003B217F">
            <w:pPr>
              <w:rPr>
                <w:sz w:val="22"/>
                <w:szCs w:val="22"/>
                <w:lang w:val="sr-Cyrl-ME"/>
              </w:rPr>
            </w:pPr>
            <w:r w:rsidRPr="00441A03">
              <w:rPr>
                <w:sz w:val="22"/>
                <w:szCs w:val="22"/>
                <w:lang w:val="sr-Cyrl-ME"/>
              </w:rPr>
              <w:t xml:space="preserve">t5_2qh16 </w:t>
            </w:r>
          </w:p>
        </w:tc>
        <w:tc>
          <w:tcPr>
            <w:tcW w:w="0" w:type="auto"/>
          </w:tcPr>
          <w:p w14:paraId="49219684" w14:textId="3C9FAD5B" w:rsidR="003B217F" w:rsidRPr="00441A03" w:rsidRDefault="003B217F" w:rsidP="003B217F">
            <w:pPr>
              <w:rPr>
                <w:sz w:val="22"/>
                <w:szCs w:val="22"/>
                <w:lang w:val="sr-Cyrl-ME"/>
              </w:rPr>
            </w:pPr>
            <w:r w:rsidRPr="00441A03">
              <w:rPr>
                <w:sz w:val="22"/>
                <w:szCs w:val="22"/>
                <w:lang w:val="sr-Cyrl-ME"/>
              </w:rPr>
              <w:t>technology</w:t>
            </w:r>
          </w:p>
        </w:tc>
        <w:tc>
          <w:tcPr>
            <w:tcW w:w="0" w:type="auto"/>
          </w:tcPr>
          <w:p w14:paraId="2898244A" w14:textId="6E0A3EBA" w:rsidR="003B217F" w:rsidRPr="00441A03" w:rsidRDefault="003B217F" w:rsidP="003B217F">
            <w:pPr>
              <w:rPr>
                <w:sz w:val="22"/>
                <w:szCs w:val="22"/>
                <w:lang w:val="sr-Cyrl-ME"/>
              </w:rPr>
            </w:pPr>
            <w:r w:rsidRPr="00441A03">
              <w:rPr>
                <w:sz w:val="22"/>
                <w:szCs w:val="22"/>
              </w:rPr>
              <w:t xml:space="preserve">0.842511 </w:t>
            </w:r>
          </w:p>
        </w:tc>
      </w:tr>
      <w:tr w:rsidR="003B217F" w:rsidRPr="00441A03" w14:paraId="22245FAE" w14:textId="77777777" w:rsidTr="00141360">
        <w:trPr>
          <w:trHeight w:val="534"/>
        </w:trPr>
        <w:tc>
          <w:tcPr>
            <w:tcW w:w="0" w:type="auto"/>
          </w:tcPr>
          <w:p w14:paraId="0CB433B4" w14:textId="5F3CF2D0"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lastRenderedPageBreak/>
              <w:t xml:space="preserve">t5_2qh16 </w:t>
            </w:r>
          </w:p>
        </w:tc>
        <w:tc>
          <w:tcPr>
            <w:tcW w:w="0" w:type="auto"/>
          </w:tcPr>
          <w:p w14:paraId="78303ECE" w14:textId="59A08E74"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technology</w:t>
            </w:r>
          </w:p>
        </w:tc>
        <w:tc>
          <w:tcPr>
            <w:tcW w:w="1305" w:type="dxa"/>
            <w:tcBorders>
              <w:right w:val="single" w:sz="4" w:space="0" w:color="auto"/>
            </w:tcBorders>
          </w:tcPr>
          <w:p w14:paraId="6DE64A70" w14:textId="56BA62EA"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 0.819608 </w:t>
            </w:r>
          </w:p>
        </w:tc>
        <w:tc>
          <w:tcPr>
            <w:tcW w:w="236" w:type="dxa"/>
            <w:vMerge/>
            <w:tcBorders>
              <w:top w:val="nil"/>
              <w:left w:val="single" w:sz="4" w:space="0" w:color="auto"/>
              <w:bottom w:val="nil"/>
              <w:right w:val="single" w:sz="4" w:space="0" w:color="auto"/>
            </w:tcBorders>
          </w:tcPr>
          <w:p w14:paraId="36C29037" w14:textId="77777777" w:rsidR="003B217F" w:rsidRPr="00441A03" w:rsidRDefault="003B217F" w:rsidP="003B217F">
            <w:pPr>
              <w:rPr>
                <w:sz w:val="22"/>
                <w:szCs w:val="22"/>
                <w:lang w:val="sr-Cyrl-ME"/>
              </w:rPr>
            </w:pPr>
          </w:p>
        </w:tc>
        <w:tc>
          <w:tcPr>
            <w:tcW w:w="1123" w:type="dxa"/>
            <w:tcBorders>
              <w:left w:val="single" w:sz="4" w:space="0" w:color="auto"/>
            </w:tcBorders>
          </w:tcPr>
          <w:p w14:paraId="61236C9D" w14:textId="0D21C68D" w:rsidR="003B217F" w:rsidRPr="00441A03" w:rsidRDefault="003B217F" w:rsidP="003B217F">
            <w:pPr>
              <w:rPr>
                <w:sz w:val="22"/>
                <w:szCs w:val="22"/>
                <w:lang w:val="sr-Cyrl-ME"/>
              </w:rPr>
            </w:pPr>
            <w:r w:rsidRPr="00441A03">
              <w:rPr>
                <w:sz w:val="22"/>
                <w:szCs w:val="22"/>
                <w:lang w:val="sr-Cyrl-ME"/>
              </w:rPr>
              <w:t xml:space="preserve">t5_mouw  </w:t>
            </w:r>
          </w:p>
        </w:tc>
        <w:tc>
          <w:tcPr>
            <w:tcW w:w="0" w:type="auto"/>
          </w:tcPr>
          <w:p w14:paraId="270AACB0" w14:textId="72E7325B" w:rsidR="003B217F" w:rsidRPr="00441A03" w:rsidRDefault="003B217F" w:rsidP="003B217F">
            <w:pPr>
              <w:rPr>
                <w:sz w:val="22"/>
                <w:szCs w:val="22"/>
                <w:lang w:val="sr-Cyrl-ME"/>
              </w:rPr>
            </w:pPr>
            <w:r w:rsidRPr="00441A03">
              <w:rPr>
                <w:sz w:val="22"/>
                <w:szCs w:val="22"/>
                <w:lang w:val="sr-Cyrl-ME"/>
              </w:rPr>
              <w:t>science</w:t>
            </w:r>
          </w:p>
        </w:tc>
        <w:tc>
          <w:tcPr>
            <w:tcW w:w="0" w:type="auto"/>
          </w:tcPr>
          <w:p w14:paraId="5F8F93C2" w14:textId="3F842A68" w:rsidR="003B217F" w:rsidRPr="00441A03" w:rsidRDefault="003B217F" w:rsidP="003B217F">
            <w:pPr>
              <w:rPr>
                <w:sz w:val="22"/>
                <w:szCs w:val="22"/>
                <w:lang w:val="sr-Cyrl-ME"/>
              </w:rPr>
            </w:pPr>
            <w:r w:rsidRPr="00441A03">
              <w:rPr>
                <w:sz w:val="22"/>
                <w:szCs w:val="22"/>
              </w:rPr>
              <w:t xml:space="preserve">0.83698  </w:t>
            </w:r>
          </w:p>
        </w:tc>
      </w:tr>
      <w:tr w:rsidR="003B217F" w:rsidRPr="00441A03" w14:paraId="0738B604" w14:textId="77777777" w:rsidTr="00141360">
        <w:trPr>
          <w:trHeight w:val="534"/>
        </w:trPr>
        <w:tc>
          <w:tcPr>
            <w:tcW w:w="0" w:type="auto"/>
          </w:tcPr>
          <w:p w14:paraId="687766C2" w14:textId="047B4FCC"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lastRenderedPageBreak/>
              <w:t xml:space="preserve">t5_2qh13 </w:t>
            </w:r>
          </w:p>
        </w:tc>
        <w:tc>
          <w:tcPr>
            <w:tcW w:w="0" w:type="auto"/>
          </w:tcPr>
          <w:p w14:paraId="47AE046E" w14:textId="09B0EEFF"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worldnews</w:t>
            </w:r>
          </w:p>
        </w:tc>
        <w:tc>
          <w:tcPr>
            <w:tcW w:w="1305" w:type="dxa"/>
            <w:tcBorders>
              <w:right w:val="single" w:sz="4" w:space="0" w:color="auto"/>
            </w:tcBorders>
          </w:tcPr>
          <w:p w14:paraId="79ECD5A3" w14:textId="697B0512"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0.807843 </w:t>
            </w:r>
          </w:p>
        </w:tc>
        <w:tc>
          <w:tcPr>
            <w:tcW w:w="236" w:type="dxa"/>
            <w:vMerge/>
            <w:tcBorders>
              <w:top w:val="nil"/>
              <w:left w:val="single" w:sz="4" w:space="0" w:color="auto"/>
              <w:bottom w:val="nil"/>
              <w:right w:val="single" w:sz="4" w:space="0" w:color="auto"/>
            </w:tcBorders>
          </w:tcPr>
          <w:p w14:paraId="0DCCBAB7" w14:textId="77777777" w:rsidR="003B217F" w:rsidRPr="00441A03" w:rsidRDefault="003B217F" w:rsidP="003B217F">
            <w:pPr>
              <w:rPr>
                <w:sz w:val="22"/>
                <w:szCs w:val="22"/>
                <w:lang w:val="sr-Cyrl-ME"/>
              </w:rPr>
            </w:pPr>
          </w:p>
        </w:tc>
        <w:tc>
          <w:tcPr>
            <w:tcW w:w="1123" w:type="dxa"/>
            <w:tcBorders>
              <w:left w:val="single" w:sz="4" w:space="0" w:color="auto"/>
            </w:tcBorders>
          </w:tcPr>
          <w:p w14:paraId="0223B28F" w14:textId="4803499C" w:rsidR="003B217F" w:rsidRPr="00441A03" w:rsidRDefault="003B217F" w:rsidP="003B217F">
            <w:pPr>
              <w:rPr>
                <w:sz w:val="22"/>
                <w:szCs w:val="22"/>
                <w:lang w:val="sr-Cyrl-ME"/>
              </w:rPr>
            </w:pPr>
            <w:r w:rsidRPr="00441A03">
              <w:rPr>
                <w:sz w:val="22"/>
                <w:szCs w:val="22"/>
                <w:lang w:val="sr-Cyrl-ME"/>
              </w:rPr>
              <w:t xml:space="preserve">t5_2qh13 </w:t>
            </w:r>
          </w:p>
        </w:tc>
        <w:tc>
          <w:tcPr>
            <w:tcW w:w="0" w:type="auto"/>
          </w:tcPr>
          <w:p w14:paraId="2E85D4A4" w14:textId="449A1A98" w:rsidR="003B217F" w:rsidRPr="00441A03" w:rsidRDefault="003B217F" w:rsidP="003B217F">
            <w:pPr>
              <w:rPr>
                <w:sz w:val="22"/>
                <w:szCs w:val="22"/>
                <w:lang w:val="sr-Cyrl-ME"/>
              </w:rPr>
            </w:pPr>
            <w:r w:rsidRPr="00441A03">
              <w:rPr>
                <w:sz w:val="22"/>
                <w:szCs w:val="22"/>
                <w:lang w:val="sr-Cyrl-ME"/>
              </w:rPr>
              <w:t>worldnews</w:t>
            </w:r>
          </w:p>
        </w:tc>
        <w:tc>
          <w:tcPr>
            <w:tcW w:w="0" w:type="auto"/>
          </w:tcPr>
          <w:p w14:paraId="5F3B765D" w14:textId="75358CDF" w:rsidR="003B217F" w:rsidRPr="00441A03" w:rsidRDefault="003B217F" w:rsidP="003B217F">
            <w:pPr>
              <w:rPr>
                <w:sz w:val="22"/>
                <w:szCs w:val="22"/>
                <w:lang w:val="sr-Cyrl-ME"/>
              </w:rPr>
            </w:pPr>
            <w:r w:rsidRPr="00441A03">
              <w:rPr>
                <w:sz w:val="22"/>
                <w:szCs w:val="22"/>
              </w:rPr>
              <w:t xml:space="preserve">0.834242 </w:t>
            </w:r>
          </w:p>
        </w:tc>
      </w:tr>
      <w:tr w:rsidR="003B217F" w:rsidRPr="00441A03" w14:paraId="3267893C" w14:textId="77777777" w:rsidTr="00141360">
        <w:trPr>
          <w:trHeight w:val="534"/>
        </w:trPr>
        <w:tc>
          <w:tcPr>
            <w:tcW w:w="0" w:type="auto"/>
          </w:tcPr>
          <w:p w14:paraId="25AB5DF8" w14:textId="267BDA6C"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t5_2qh33 </w:t>
            </w:r>
          </w:p>
        </w:tc>
        <w:tc>
          <w:tcPr>
            <w:tcW w:w="0" w:type="auto"/>
          </w:tcPr>
          <w:p w14:paraId="3A40B482" w14:textId="787728CA"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funny</w:t>
            </w:r>
          </w:p>
        </w:tc>
        <w:tc>
          <w:tcPr>
            <w:tcW w:w="1305" w:type="dxa"/>
            <w:tcBorders>
              <w:right w:val="single" w:sz="4" w:space="0" w:color="auto"/>
            </w:tcBorders>
          </w:tcPr>
          <w:p w14:paraId="5F59A8A8" w14:textId="208E845B"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0.806536 </w:t>
            </w:r>
          </w:p>
        </w:tc>
        <w:tc>
          <w:tcPr>
            <w:tcW w:w="236" w:type="dxa"/>
            <w:vMerge/>
            <w:tcBorders>
              <w:top w:val="nil"/>
              <w:left w:val="single" w:sz="4" w:space="0" w:color="auto"/>
              <w:bottom w:val="nil"/>
              <w:right w:val="single" w:sz="4" w:space="0" w:color="auto"/>
            </w:tcBorders>
          </w:tcPr>
          <w:p w14:paraId="0DA80F2C" w14:textId="77777777" w:rsidR="003B217F" w:rsidRPr="00441A03" w:rsidRDefault="003B217F" w:rsidP="003B217F">
            <w:pPr>
              <w:rPr>
                <w:sz w:val="22"/>
                <w:szCs w:val="22"/>
                <w:lang w:val="sr-Cyrl-ME"/>
              </w:rPr>
            </w:pPr>
          </w:p>
        </w:tc>
        <w:tc>
          <w:tcPr>
            <w:tcW w:w="1123" w:type="dxa"/>
            <w:tcBorders>
              <w:left w:val="single" w:sz="4" w:space="0" w:color="auto"/>
            </w:tcBorders>
          </w:tcPr>
          <w:p w14:paraId="035AD22C" w14:textId="4808C447" w:rsidR="003B217F" w:rsidRPr="00441A03" w:rsidRDefault="003B217F" w:rsidP="003B217F">
            <w:pPr>
              <w:rPr>
                <w:sz w:val="22"/>
                <w:szCs w:val="22"/>
                <w:lang w:val="sr-Cyrl-ME"/>
              </w:rPr>
            </w:pPr>
            <w:r w:rsidRPr="00441A03">
              <w:rPr>
                <w:sz w:val="22"/>
                <w:szCs w:val="22"/>
                <w:lang w:val="sr-Cyrl-ME"/>
              </w:rPr>
              <w:t xml:space="preserve">t5_2qh33 </w:t>
            </w:r>
          </w:p>
        </w:tc>
        <w:tc>
          <w:tcPr>
            <w:tcW w:w="0" w:type="auto"/>
          </w:tcPr>
          <w:p w14:paraId="4E3D8487" w14:textId="334FDFD6" w:rsidR="003B217F" w:rsidRPr="00441A03" w:rsidRDefault="003B217F" w:rsidP="003B217F">
            <w:pPr>
              <w:rPr>
                <w:sz w:val="22"/>
                <w:szCs w:val="22"/>
                <w:lang w:val="sr-Cyrl-ME"/>
              </w:rPr>
            </w:pPr>
            <w:r w:rsidRPr="00441A03">
              <w:rPr>
                <w:sz w:val="22"/>
                <w:szCs w:val="22"/>
                <w:lang w:val="sr-Cyrl-ME"/>
              </w:rPr>
              <w:t>funny</w:t>
            </w:r>
          </w:p>
        </w:tc>
        <w:tc>
          <w:tcPr>
            <w:tcW w:w="0" w:type="auto"/>
          </w:tcPr>
          <w:p w14:paraId="2911FEC5" w14:textId="5E9A646C" w:rsidR="003B217F" w:rsidRPr="00441A03" w:rsidRDefault="003B217F" w:rsidP="003B217F">
            <w:pPr>
              <w:rPr>
                <w:sz w:val="22"/>
                <w:szCs w:val="22"/>
                <w:lang w:val="sr-Cyrl-ME"/>
              </w:rPr>
            </w:pPr>
            <w:r w:rsidRPr="00441A03">
              <w:rPr>
                <w:sz w:val="22"/>
                <w:szCs w:val="22"/>
              </w:rPr>
              <w:t xml:space="preserve">0.832427 </w:t>
            </w:r>
          </w:p>
        </w:tc>
      </w:tr>
      <w:tr w:rsidR="003B217F" w:rsidRPr="00441A03" w14:paraId="658006D8" w14:textId="77777777" w:rsidTr="00141360">
        <w:trPr>
          <w:trHeight w:val="534"/>
        </w:trPr>
        <w:tc>
          <w:tcPr>
            <w:tcW w:w="0" w:type="auto"/>
          </w:tcPr>
          <w:p w14:paraId="49088914" w14:textId="23440622"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t5_2qh61 </w:t>
            </w:r>
          </w:p>
        </w:tc>
        <w:tc>
          <w:tcPr>
            <w:tcW w:w="0" w:type="auto"/>
          </w:tcPr>
          <w:p w14:paraId="677FACA3" w14:textId="7A6AAB5A"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WTF</w:t>
            </w:r>
          </w:p>
        </w:tc>
        <w:tc>
          <w:tcPr>
            <w:tcW w:w="1305" w:type="dxa"/>
            <w:tcBorders>
              <w:right w:val="single" w:sz="4" w:space="0" w:color="auto"/>
            </w:tcBorders>
          </w:tcPr>
          <w:p w14:paraId="280EEA65" w14:textId="244847F9"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0.783007 </w:t>
            </w:r>
          </w:p>
        </w:tc>
        <w:tc>
          <w:tcPr>
            <w:tcW w:w="236" w:type="dxa"/>
            <w:vMerge/>
            <w:tcBorders>
              <w:top w:val="nil"/>
              <w:left w:val="single" w:sz="4" w:space="0" w:color="auto"/>
              <w:bottom w:val="nil"/>
              <w:right w:val="single" w:sz="4" w:space="0" w:color="auto"/>
            </w:tcBorders>
          </w:tcPr>
          <w:p w14:paraId="5F42DDDC" w14:textId="77777777" w:rsidR="003B217F" w:rsidRPr="00441A03" w:rsidRDefault="003B217F" w:rsidP="003B217F">
            <w:pPr>
              <w:rPr>
                <w:sz w:val="22"/>
                <w:szCs w:val="22"/>
                <w:lang w:val="sr-Cyrl-ME"/>
              </w:rPr>
            </w:pPr>
          </w:p>
        </w:tc>
        <w:tc>
          <w:tcPr>
            <w:tcW w:w="1123" w:type="dxa"/>
            <w:tcBorders>
              <w:left w:val="single" w:sz="4" w:space="0" w:color="auto"/>
            </w:tcBorders>
          </w:tcPr>
          <w:p w14:paraId="23463177" w14:textId="79EFAD03" w:rsidR="003B217F" w:rsidRPr="00441A03" w:rsidRDefault="003B217F" w:rsidP="003B217F">
            <w:pPr>
              <w:rPr>
                <w:sz w:val="22"/>
                <w:szCs w:val="22"/>
                <w:lang w:val="sr-Cyrl-ME"/>
              </w:rPr>
            </w:pPr>
            <w:r w:rsidRPr="00441A03">
              <w:rPr>
                <w:sz w:val="22"/>
                <w:szCs w:val="22"/>
                <w:lang w:val="sr-Cyrl-ME"/>
              </w:rPr>
              <w:t xml:space="preserve">t5_2qh61 </w:t>
            </w:r>
          </w:p>
        </w:tc>
        <w:tc>
          <w:tcPr>
            <w:tcW w:w="0" w:type="auto"/>
          </w:tcPr>
          <w:p w14:paraId="56E47553" w14:textId="3039D37A" w:rsidR="003B217F" w:rsidRPr="00441A03" w:rsidRDefault="003B217F" w:rsidP="003B217F">
            <w:pPr>
              <w:rPr>
                <w:sz w:val="22"/>
                <w:szCs w:val="22"/>
                <w:lang w:val="sr-Cyrl-ME"/>
              </w:rPr>
            </w:pPr>
            <w:r w:rsidRPr="00441A03">
              <w:rPr>
                <w:sz w:val="22"/>
                <w:szCs w:val="22"/>
                <w:lang w:val="sr-Cyrl-ME"/>
              </w:rPr>
              <w:t>WTF</w:t>
            </w:r>
          </w:p>
        </w:tc>
        <w:tc>
          <w:tcPr>
            <w:tcW w:w="0" w:type="auto"/>
          </w:tcPr>
          <w:p w14:paraId="1575DBDA" w14:textId="26EF662F" w:rsidR="003B217F" w:rsidRPr="00441A03" w:rsidRDefault="003B217F" w:rsidP="003B217F">
            <w:pPr>
              <w:rPr>
                <w:sz w:val="22"/>
                <w:szCs w:val="22"/>
                <w:lang w:val="sr-Cyrl-ME"/>
              </w:rPr>
            </w:pPr>
            <w:r w:rsidRPr="00441A03">
              <w:rPr>
                <w:sz w:val="22"/>
                <w:szCs w:val="22"/>
              </w:rPr>
              <w:t xml:space="preserve">0.806962 </w:t>
            </w:r>
          </w:p>
        </w:tc>
      </w:tr>
      <w:tr w:rsidR="003B217F" w:rsidRPr="00441A03" w14:paraId="6B2DFC50" w14:textId="77777777" w:rsidTr="00141360">
        <w:trPr>
          <w:trHeight w:val="534"/>
        </w:trPr>
        <w:tc>
          <w:tcPr>
            <w:tcW w:w="0" w:type="auto"/>
          </w:tcPr>
          <w:p w14:paraId="7B9385B3" w14:textId="116B5711"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 xml:space="preserve">t5_2qh0f </w:t>
            </w:r>
          </w:p>
        </w:tc>
        <w:tc>
          <w:tcPr>
            <w:tcW w:w="0" w:type="auto"/>
          </w:tcPr>
          <w:p w14:paraId="657D202E" w14:textId="5DF7EDC2" w:rsidR="003B217F" w:rsidRPr="00441A03" w:rsidRDefault="003B217F" w:rsidP="003B217F">
            <w:pPr>
              <w:pStyle w:val="Osnovnitekst"/>
              <w:spacing w:line="240" w:lineRule="auto"/>
              <w:ind w:firstLine="0"/>
              <w:rPr>
                <w:sz w:val="22"/>
                <w:szCs w:val="22"/>
                <w:lang w:val="sr-Cyrl-ME"/>
              </w:rPr>
            </w:pPr>
            <w:r w:rsidRPr="00441A03">
              <w:rPr>
                <w:sz w:val="22"/>
                <w:szCs w:val="22"/>
                <w:lang w:val="sr-Cyrl-ME"/>
              </w:rPr>
              <w:t>entertainment</w:t>
            </w:r>
          </w:p>
        </w:tc>
        <w:tc>
          <w:tcPr>
            <w:tcW w:w="1305" w:type="dxa"/>
            <w:tcBorders>
              <w:right w:val="single" w:sz="4" w:space="0" w:color="auto"/>
            </w:tcBorders>
          </w:tcPr>
          <w:p w14:paraId="0C48842B" w14:textId="3C5168FA"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0.766013 </w:t>
            </w:r>
          </w:p>
        </w:tc>
        <w:tc>
          <w:tcPr>
            <w:tcW w:w="236" w:type="dxa"/>
            <w:vMerge/>
            <w:tcBorders>
              <w:top w:val="nil"/>
              <w:left w:val="single" w:sz="4" w:space="0" w:color="auto"/>
              <w:bottom w:val="nil"/>
              <w:right w:val="single" w:sz="4" w:space="0" w:color="auto"/>
            </w:tcBorders>
          </w:tcPr>
          <w:p w14:paraId="550317F9" w14:textId="77777777" w:rsidR="003B217F" w:rsidRPr="00441A03" w:rsidRDefault="003B217F" w:rsidP="003B217F">
            <w:pPr>
              <w:rPr>
                <w:sz w:val="22"/>
                <w:szCs w:val="22"/>
                <w:lang w:val="sr-Cyrl-ME"/>
              </w:rPr>
            </w:pPr>
          </w:p>
        </w:tc>
        <w:tc>
          <w:tcPr>
            <w:tcW w:w="1123" w:type="dxa"/>
            <w:tcBorders>
              <w:left w:val="single" w:sz="4" w:space="0" w:color="auto"/>
            </w:tcBorders>
          </w:tcPr>
          <w:p w14:paraId="72BB87B1" w14:textId="7332540E" w:rsidR="003B217F" w:rsidRPr="00441A03" w:rsidRDefault="003B217F" w:rsidP="003B217F">
            <w:pPr>
              <w:rPr>
                <w:sz w:val="22"/>
                <w:szCs w:val="22"/>
                <w:lang w:val="sr-Cyrl-ME"/>
              </w:rPr>
            </w:pPr>
            <w:r w:rsidRPr="00441A03">
              <w:rPr>
                <w:sz w:val="22"/>
                <w:szCs w:val="22"/>
                <w:lang w:val="sr-Cyrl-ME"/>
              </w:rPr>
              <w:t xml:space="preserve">t5_2qh0f </w:t>
            </w:r>
          </w:p>
        </w:tc>
        <w:tc>
          <w:tcPr>
            <w:tcW w:w="0" w:type="auto"/>
          </w:tcPr>
          <w:p w14:paraId="1F518225" w14:textId="6FB02138" w:rsidR="003B217F" w:rsidRPr="00441A03" w:rsidRDefault="003B217F" w:rsidP="003B217F">
            <w:pPr>
              <w:rPr>
                <w:sz w:val="22"/>
                <w:szCs w:val="22"/>
                <w:lang w:val="sr-Cyrl-ME"/>
              </w:rPr>
            </w:pPr>
            <w:r w:rsidRPr="00441A03">
              <w:rPr>
                <w:sz w:val="22"/>
                <w:szCs w:val="22"/>
                <w:lang w:val="sr-Cyrl-ME"/>
              </w:rPr>
              <w:t>entertainment</w:t>
            </w:r>
          </w:p>
        </w:tc>
        <w:tc>
          <w:tcPr>
            <w:tcW w:w="0" w:type="auto"/>
          </w:tcPr>
          <w:p w14:paraId="14FA8E33" w14:textId="4B67DC24" w:rsidR="003B217F" w:rsidRPr="00441A03" w:rsidRDefault="003B217F" w:rsidP="003B217F">
            <w:pPr>
              <w:rPr>
                <w:sz w:val="22"/>
                <w:szCs w:val="22"/>
                <w:lang w:val="sr-Cyrl-ME"/>
              </w:rPr>
            </w:pPr>
            <w:r w:rsidRPr="00441A03">
              <w:rPr>
                <w:sz w:val="22"/>
                <w:szCs w:val="22"/>
              </w:rPr>
              <w:t xml:space="preserve">0.806112 </w:t>
            </w:r>
          </w:p>
        </w:tc>
      </w:tr>
      <w:tr w:rsidR="003B217F" w:rsidRPr="00441A03" w14:paraId="1FC7CECC" w14:textId="77777777" w:rsidTr="00141360">
        <w:trPr>
          <w:trHeight w:val="534"/>
        </w:trPr>
        <w:tc>
          <w:tcPr>
            <w:tcW w:w="0" w:type="auto"/>
          </w:tcPr>
          <w:p w14:paraId="5E357555" w14:textId="77777777" w:rsidR="003B217F" w:rsidRPr="00441A03" w:rsidRDefault="003B217F" w:rsidP="003B217F">
            <w:pPr>
              <w:pStyle w:val="Osnovnitekst"/>
              <w:spacing w:line="240" w:lineRule="auto"/>
              <w:ind w:firstLine="0"/>
              <w:rPr>
                <w:sz w:val="22"/>
                <w:szCs w:val="22"/>
                <w:lang w:val="sr-Cyrl-ME"/>
              </w:rPr>
            </w:pPr>
            <w:r w:rsidRPr="00441A03">
              <w:rPr>
                <w:sz w:val="22"/>
                <w:szCs w:val="22"/>
              </w:rPr>
              <w:t>t5_2fwo</w:t>
            </w:r>
          </w:p>
        </w:tc>
        <w:tc>
          <w:tcPr>
            <w:tcW w:w="0" w:type="auto"/>
          </w:tcPr>
          <w:p w14:paraId="43E329DA" w14:textId="77777777" w:rsidR="003B217F" w:rsidRPr="00441A03" w:rsidRDefault="003B217F" w:rsidP="003B217F">
            <w:pPr>
              <w:pStyle w:val="Osnovnitekst"/>
              <w:spacing w:line="240" w:lineRule="auto"/>
              <w:ind w:firstLine="0"/>
              <w:rPr>
                <w:sz w:val="22"/>
                <w:szCs w:val="22"/>
                <w:lang w:val="sr-Cyrl-ME"/>
              </w:rPr>
            </w:pPr>
            <w:r w:rsidRPr="00441A03">
              <w:rPr>
                <w:sz w:val="22"/>
                <w:szCs w:val="22"/>
              </w:rPr>
              <w:t>programming</w:t>
            </w:r>
          </w:p>
        </w:tc>
        <w:tc>
          <w:tcPr>
            <w:tcW w:w="1305" w:type="dxa"/>
            <w:tcBorders>
              <w:right w:val="single" w:sz="4" w:space="0" w:color="auto"/>
            </w:tcBorders>
          </w:tcPr>
          <w:p w14:paraId="7CC96037" w14:textId="028F969B" w:rsidR="003B217F" w:rsidRPr="00441A03" w:rsidRDefault="003B217F" w:rsidP="003B217F">
            <w:pPr>
              <w:pStyle w:val="Osnovnitekst"/>
              <w:spacing w:line="240" w:lineRule="auto"/>
              <w:ind w:firstLine="0"/>
              <w:rPr>
                <w:sz w:val="22"/>
                <w:szCs w:val="22"/>
                <w:lang w:val="sr-Cyrl-ME"/>
              </w:rPr>
            </w:pPr>
            <w:r w:rsidRPr="00441A03">
              <w:rPr>
                <w:sz w:val="22"/>
                <w:szCs w:val="22"/>
              </w:rPr>
              <w:t xml:space="preserve">0.747712 </w:t>
            </w:r>
          </w:p>
        </w:tc>
        <w:tc>
          <w:tcPr>
            <w:tcW w:w="236" w:type="dxa"/>
            <w:vMerge/>
            <w:tcBorders>
              <w:top w:val="nil"/>
              <w:left w:val="single" w:sz="4" w:space="0" w:color="auto"/>
              <w:bottom w:val="nil"/>
              <w:right w:val="single" w:sz="4" w:space="0" w:color="auto"/>
            </w:tcBorders>
          </w:tcPr>
          <w:p w14:paraId="547D1DE2" w14:textId="77777777" w:rsidR="003B217F" w:rsidRPr="00441A03" w:rsidRDefault="003B217F" w:rsidP="003B217F">
            <w:pPr>
              <w:rPr>
                <w:sz w:val="22"/>
                <w:szCs w:val="22"/>
              </w:rPr>
            </w:pPr>
          </w:p>
        </w:tc>
        <w:tc>
          <w:tcPr>
            <w:tcW w:w="1123" w:type="dxa"/>
            <w:tcBorders>
              <w:left w:val="single" w:sz="4" w:space="0" w:color="auto"/>
            </w:tcBorders>
          </w:tcPr>
          <w:p w14:paraId="5EF04356" w14:textId="77777777" w:rsidR="003B217F" w:rsidRPr="00441A03" w:rsidRDefault="003B217F" w:rsidP="003B217F">
            <w:pPr>
              <w:rPr>
                <w:sz w:val="22"/>
                <w:szCs w:val="22"/>
                <w:lang w:val="sr-Cyrl-ME"/>
              </w:rPr>
            </w:pPr>
            <w:r w:rsidRPr="00441A03">
              <w:rPr>
                <w:sz w:val="22"/>
                <w:szCs w:val="22"/>
              </w:rPr>
              <w:t>t5_2fwo</w:t>
            </w:r>
          </w:p>
        </w:tc>
        <w:tc>
          <w:tcPr>
            <w:tcW w:w="0" w:type="auto"/>
          </w:tcPr>
          <w:p w14:paraId="42542B16" w14:textId="77777777" w:rsidR="003B217F" w:rsidRPr="00441A03" w:rsidRDefault="003B217F" w:rsidP="003B217F">
            <w:pPr>
              <w:rPr>
                <w:sz w:val="22"/>
                <w:szCs w:val="22"/>
                <w:lang w:val="sr-Cyrl-ME"/>
              </w:rPr>
            </w:pPr>
            <w:r w:rsidRPr="00441A03">
              <w:rPr>
                <w:sz w:val="22"/>
                <w:szCs w:val="22"/>
              </w:rPr>
              <w:t>programming</w:t>
            </w:r>
          </w:p>
        </w:tc>
        <w:tc>
          <w:tcPr>
            <w:tcW w:w="0" w:type="auto"/>
          </w:tcPr>
          <w:p w14:paraId="3205B399" w14:textId="2E5ACFC2" w:rsidR="003B217F" w:rsidRPr="00441A03" w:rsidRDefault="003B217F" w:rsidP="003B217F">
            <w:pPr>
              <w:rPr>
                <w:sz w:val="22"/>
                <w:szCs w:val="22"/>
                <w:lang w:val="sr-Cyrl-ME"/>
              </w:rPr>
            </w:pPr>
            <w:r w:rsidRPr="00441A03">
              <w:rPr>
                <w:sz w:val="22"/>
                <w:szCs w:val="22"/>
              </w:rPr>
              <w:t xml:space="preserve">0.794393 </w:t>
            </w:r>
          </w:p>
        </w:tc>
      </w:tr>
    </w:tbl>
    <w:p w14:paraId="42FCA0BF" w14:textId="27B28AE2" w:rsidR="00B23DAF" w:rsidRPr="00441A03" w:rsidRDefault="00141360" w:rsidP="007216CF">
      <w:pPr>
        <w:rPr>
          <w:sz w:val="22"/>
          <w:szCs w:val="22"/>
          <w:lang w:val="sr-Cyrl-ME"/>
        </w:rPr>
      </w:pPr>
      <w:r w:rsidRPr="00441A03">
        <w:rPr>
          <w:sz w:val="22"/>
          <w:szCs w:val="22"/>
          <w:lang w:val="sr-Cyrl-ME"/>
        </w:rPr>
        <w:t xml:space="preserve"> </w:t>
      </w:r>
    </w:p>
    <w:p w14:paraId="23FB2DEE" w14:textId="6BDEFE6C" w:rsidR="00141360" w:rsidRPr="00441A03" w:rsidRDefault="00141360" w:rsidP="00141360">
      <w:pPr>
        <w:pStyle w:val="Caption"/>
        <w:keepNext/>
        <w:rPr>
          <w:sz w:val="22"/>
          <w:szCs w:val="22"/>
        </w:rPr>
      </w:pPr>
    </w:p>
    <w:tbl>
      <w:tblPr>
        <w:tblStyle w:val="TableGrid"/>
        <w:tblW w:w="0" w:type="auto"/>
        <w:tblInd w:w="644" w:type="dxa"/>
        <w:tblLook w:val="04A0" w:firstRow="1" w:lastRow="0" w:firstColumn="1" w:lastColumn="0" w:noHBand="0" w:noVBand="1"/>
      </w:tblPr>
      <w:tblGrid>
        <w:gridCol w:w="1048"/>
        <w:gridCol w:w="1426"/>
        <w:gridCol w:w="1137"/>
      </w:tblGrid>
      <w:tr w:rsidR="00141360" w:rsidRPr="00441A03" w14:paraId="524E4229" w14:textId="77777777" w:rsidTr="00012A22">
        <w:tc>
          <w:tcPr>
            <w:tcW w:w="0" w:type="auto"/>
          </w:tcPr>
          <w:p w14:paraId="373D15FF"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Чвор</w:t>
            </w:r>
          </w:p>
        </w:tc>
        <w:tc>
          <w:tcPr>
            <w:tcW w:w="0" w:type="auto"/>
          </w:tcPr>
          <w:p w14:paraId="3D81AA48"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Сабредит</w:t>
            </w:r>
          </w:p>
        </w:tc>
        <w:tc>
          <w:tcPr>
            <w:tcW w:w="0" w:type="auto"/>
          </w:tcPr>
          <w:p w14:paraId="326E7369" w14:textId="77777777" w:rsidR="00141360" w:rsidRPr="00441A03" w:rsidRDefault="00141360" w:rsidP="00141360">
            <w:pPr>
              <w:pStyle w:val="Osnovnitekst"/>
              <w:spacing w:line="240" w:lineRule="auto"/>
              <w:ind w:firstLine="0"/>
              <w:rPr>
                <w:b/>
                <w:bCs/>
                <w:sz w:val="22"/>
                <w:szCs w:val="22"/>
                <w:lang w:val="sr-Cyrl-ME"/>
              </w:rPr>
            </w:pPr>
            <w:r w:rsidRPr="00441A03">
              <w:rPr>
                <w:b/>
                <w:bCs/>
                <w:sz w:val="22"/>
                <w:szCs w:val="22"/>
                <w:lang w:val="sr-Cyrl-ME"/>
              </w:rPr>
              <w:t>Вредност</w:t>
            </w:r>
          </w:p>
        </w:tc>
      </w:tr>
      <w:tr w:rsidR="006C23F8" w:rsidRPr="00441A03" w14:paraId="524A6E55" w14:textId="77777777" w:rsidTr="00012A22">
        <w:tc>
          <w:tcPr>
            <w:tcW w:w="0" w:type="auto"/>
          </w:tcPr>
          <w:p w14:paraId="1F4CEF85" w14:textId="77777777" w:rsidR="006C23F8" w:rsidRPr="00441A03" w:rsidRDefault="006C23F8" w:rsidP="006C23F8">
            <w:pPr>
              <w:pStyle w:val="Osnovnitekst"/>
              <w:spacing w:line="240" w:lineRule="auto"/>
              <w:ind w:firstLine="0"/>
              <w:rPr>
                <w:sz w:val="22"/>
                <w:szCs w:val="22"/>
                <w:lang w:val="sr-Cyrl-ME"/>
              </w:rPr>
            </w:pPr>
            <w:r w:rsidRPr="00441A03">
              <w:rPr>
                <w:sz w:val="22"/>
                <w:szCs w:val="22"/>
              </w:rPr>
              <w:t xml:space="preserve"> t5_6</w:t>
            </w:r>
          </w:p>
        </w:tc>
        <w:tc>
          <w:tcPr>
            <w:tcW w:w="0" w:type="auto"/>
          </w:tcPr>
          <w:p w14:paraId="658D85E0" w14:textId="77777777" w:rsidR="006C23F8" w:rsidRPr="00441A03" w:rsidRDefault="006C23F8" w:rsidP="006C23F8">
            <w:pPr>
              <w:pStyle w:val="Osnovnitekst"/>
              <w:spacing w:line="240" w:lineRule="auto"/>
              <w:ind w:firstLine="0"/>
              <w:rPr>
                <w:sz w:val="22"/>
                <w:szCs w:val="22"/>
                <w:lang w:val="sr-Cyrl-ME"/>
              </w:rPr>
            </w:pPr>
            <w:r w:rsidRPr="00441A03">
              <w:rPr>
                <w:sz w:val="22"/>
                <w:szCs w:val="22"/>
              </w:rPr>
              <w:t>reddit.com</w:t>
            </w:r>
          </w:p>
        </w:tc>
        <w:tc>
          <w:tcPr>
            <w:tcW w:w="0" w:type="auto"/>
          </w:tcPr>
          <w:p w14:paraId="0155C3F0" w14:textId="6CB47B39" w:rsidR="006C23F8" w:rsidRPr="00441A03" w:rsidRDefault="006C23F8" w:rsidP="006C23F8">
            <w:pPr>
              <w:pStyle w:val="Osnovnitekst"/>
              <w:spacing w:line="240" w:lineRule="auto"/>
              <w:ind w:firstLine="0"/>
              <w:rPr>
                <w:sz w:val="22"/>
                <w:szCs w:val="22"/>
                <w:lang w:val="sr-Cyrl-ME"/>
              </w:rPr>
            </w:pPr>
            <w:r w:rsidRPr="00441A03">
              <w:rPr>
                <w:sz w:val="22"/>
                <w:szCs w:val="22"/>
              </w:rPr>
              <w:t xml:space="preserve">0.191027 </w:t>
            </w:r>
          </w:p>
        </w:tc>
      </w:tr>
      <w:tr w:rsidR="006C23F8" w:rsidRPr="00441A03" w14:paraId="7D8FCC8E" w14:textId="77777777" w:rsidTr="00012A22">
        <w:tc>
          <w:tcPr>
            <w:tcW w:w="0" w:type="auto"/>
          </w:tcPr>
          <w:p w14:paraId="0C7789CD" w14:textId="6C5BCDDC" w:rsidR="006C23F8" w:rsidRPr="00441A03" w:rsidRDefault="006C23F8" w:rsidP="006C23F8">
            <w:pPr>
              <w:pStyle w:val="Osnovnitekst"/>
              <w:spacing w:line="240" w:lineRule="auto"/>
              <w:ind w:firstLine="0"/>
              <w:rPr>
                <w:sz w:val="22"/>
                <w:szCs w:val="22"/>
                <w:lang w:val="sr-Cyrl-ME"/>
              </w:rPr>
            </w:pPr>
            <w:r w:rsidRPr="00441A03">
              <w:rPr>
                <w:sz w:val="22"/>
                <w:szCs w:val="22"/>
                <w:lang w:val="sr-Cyrl-ME"/>
              </w:rPr>
              <w:t xml:space="preserve">t5_2cneq </w:t>
            </w:r>
          </w:p>
        </w:tc>
        <w:tc>
          <w:tcPr>
            <w:tcW w:w="0" w:type="auto"/>
          </w:tcPr>
          <w:p w14:paraId="60EE3106" w14:textId="1B1E6915" w:rsidR="006C23F8" w:rsidRPr="00441A03" w:rsidRDefault="006C23F8" w:rsidP="006C23F8">
            <w:pPr>
              <w:pStyle w:val="Osnovnitekst"/>
              <w:spacing w:line="240" w:lineRule="auto"/>
              <w:ind w:firstLine="0"/>
              <w:rPr>
                <w:sz w:val="22"/>
                <w:szCs w:val="22"/>
                <w:lang w:val="sr-Cyrl-ME"/>
              </w:rPr>
            </w:pPr>
            <w:r w:rsidRPr="00441A03">
              <w:rPr>
                <w:sz w:val="22"/>
                <w:szCs w:val="22"/>
                <w:lang w:val="sr-Cyrl-ME"/>
              </w:rPr>
              <w:t>politics</w:t>
            </w:r>
          </w:p>
        </w:tc>
        <w:tc>
          <w:tcPr>
            <w:tcW w:w="0" w:type="auto"/>
          </w:tcPr>
          <w:p w14:paraId="2CDB8BD2" w14:textId="7D034B03" w:rsidR="006C23F8" w:rsidRPr="00441A03" w:rsidRDefault="006C23F8" w:rsidP="006C23F8">
            <w:pPr>
              <w:pStyle w:val="Osnovnitekst"/>
              <w:spacing w:line="240" w:lineRule="auto"/>
              <w:ind w:firstLine="0"/>
              <w:rPr>
                <w:sz w:val="22"/>
                <w:szCs w:val="22"/>
                <w:lang w:val="sr-Cyrl-ME"/>
              </w:rPr>
            </w:pPr>
            <w:r w:rsidRPr="00441A03">
              <w:rPr>
                <w:sz w:val="22"/>
                <w:szCs w:val="22"/>
              </w:rPr>
              <w:t xml:space="preserve"> 0.060944 </w:t>
            </w:r>
          </w:p>
        </w:tc>
      </w:tr>
      <w:tr w:rsidR="006C23F8" w:rsidRPr="00441A03" w14:paraId="26756A06" w14:textId="77777777" w:rsidTr="00012A22">
        <w:tc>
          <w:tcPr>
            <w:tcW w:w="0" w:type="auto"/>
          </w:tcPr>
          <w:p w14:paraId="10A7588D" w14:textId="5FFAFD24" w:rsidR="006C23F8" w:rsidRPr="00441A03" w:rsidRDefault="006C23F8" w:rsidP="006C23F8">
            <w:pPr>
              <w:pStyle w:val="Osnovnitekst"/>
              <w:spacing w:line="240" w:lineRule="auto"/>
              <w:ind w:firstLine="0"/>
              <w:rPr>
                <w:sz w:val="22"/>
                <w:szCs w:val="22"/>
                <w:lang w:val="sr-Cyrl-ME"/>
              </w:rPr>
            </w:pPr>
            <w:r w:rsidRPr="00441A03">
              <w:rPr>
                <w:sz w:val="22"/>
                <w:szCs w:val="22"/>
                <w:lang w:val="sr-Cyrl-ME"/>
              </w:rPr>
              <w:t xml:space="preserve">t5_2qh0u </w:t>
            </w:r>
          </w:p>
        </w:tc>
        <w:tc>
          <w:tcPr>
            <w:tcW w:w="0" w:type="auto"/>
          </w:tcPr>
          <w:p w14:paraId="7EFCE186" w14:textId="160B83F0" w:rsidR="006C23F8" w:rsidRPr="00441A03" w:rsidRDefault="006C23F8" w:rsidP="006C23F8">
            <w:pPr>
              <w:pStyle w:val="Osnovnitekst"/>
              <w:spacing w:line="240" w:lineRule="auto"/>
              <w:ind w:firstLine="0"/>
              <w:rPr>
                <w:sz w:val="22"/>
                <w:szCs w:val="22"/>
                <w:lang w:val="sr-Cyrl-ME"/>
              </w:rPr>
            </w:pPr>
            <w:r w:rsidRPr="00441A03">
              <w:rPr>
                <w:sz w:val="22"/>
                <w:szCs w:val="22"/>
                <w:lang w:val="sr-Cyrl-ME"/>
              </w:rPr>
              <w:t>pics</w:t>
            </w:r>
          </w:p>
        </w:tc>
        <w:tc>
          <w:tcPr>
            <w:tcW w:w="0" w:type="auto"/>
          </w:tcPr>
          <w:p w14:paraId="4664DCBF" w14:textId="79E4CED9" w:rsidR="006C23F8" w:rsidRPr="00441A03" w:rsidRDefault="006C23F8" w:rsidP="006C23F8">
            <w:pPr>
              <w:pStyle w:val="Osnovnitekst"/>
              <w:spacing w:line="240" w:lineRule="auto"/>
              <w:ind w:firstLine="0"/>
              <w:rPr>
                <w:sz w:val="22"/>
                <w:szCs w:val="22"/>
                <w:lang w:val="sr-Cyrl-ME"/>
              </w:rPr>
            </w:pPr>
            <w:r w:rsidRPr="00441A03">
              <w:rPr>
                <w:sz w:val="22"/>
                <w:szCs w:val="22"/>
              </w:rPr>
              <w:t xml:space="preserve">0.054255 </w:t>
            </w:r>
          </w:p>
        </w:tc>
      </w:tr>
      <w:tr w:rsidR="006C23F8" w:rsidRPr="00441A03" w14:paraId="1E5C2C35" w14:textId="77777777" w:rsidTr="00012A22">
        <w:tc>
          <w:tcPr>
            <w:tcW w:w="0" w:type="auto"/>
          </w:tcPr>
          <w:p w14:paraId="01712B78" w14:textId="77777777" w:rsidR="006C23F8" w:rsidRPr="00441A03" w:rsidRDefault="006C23F8" w:rsidP="006C23F8">
            <w:pPr>
              <w:pStyle w:val="Osnovnitekst"/>
              <w:spacing w:line="240" w:lineRule="auto"/>
              <w:ind w:firstLine="0"/>
              <w:rPr>
                <w:sz w:val="22"/>
                <w:szCs w:val="22"/>
              </w:rPr>
            </w:pPr>
            <w:r w:rsidRPr="00441A03">
              <w:rPr>
                <w:sz w:val="22"/>
                <w:szCs w:val="22"/>
              </w:rPr>
              <w:t xml:space="preserve">t5_2cneq   </w:t>
            </w:r>
          </w:p>
        </w:tc>
        <w:tc>
          <w:tcPr>
            <w:tcW w:w="0" w:type="auto"/>
          </w:tcPr>
          <w:p w14:paraId="6D9D526A" w14:textId="77777777" w:rsidR="006C23F8" w:rsidRPr="00441A03" w:rsidRDefault="006C23F8" w:rsidP="006C23F8">
            <w:pPr>
              <w:pStyle w:val="Osnovnitekst"/>
              <w:spacing w:line="240" w:lineRule="auto"/>
              <w:ind w:firstLine="0"/>
              <w:rPr>
                <w:sz w:val="22"/>
                <w:szCs w:val="22"/>
              </w:rPr>
            </w:pPr>
            <w:r w:rsidRPr="00441A03">
              <w:rPr>
                <w:sz w:val="22"/>
                <w:szCs w:val="22"/>
              </w:rPr>
              <w:t xml:space="preserve">politics </w:t>
            </w:r>
          </w:p>
        </w:tc>
        <w:tc>
          <w:tcPr>
            <w:tcW w:w="0" w:type="auto"/>
          </w:tcPr>
          <w:p w14:paraId="476F92B6" w14:textId="0E4AF9F2" w:rsidR="006C23F8" w:rsidRPr="00441A03" w:rsidRDefault="006C23F8" w:rsidP="006C23F8">
            <w:pPr>
              <w:pStyle w:val="Osnovnitekst"/>
              <w:spacing w:line="240" w:lineRule="auto"/>
              <w:ind w:firstLine="0"/>
              <w:rPr>
                <w:sz w:val="22"/>
                <w:szCs w:val="22"/>
              </w:rPr>
            </w:pPr>
            <w:r w:rsidRPr="00441A03">
              <w:rPr>
                <w:sz w:val="22"/>
                <w:szCs w:val="22"/>
              </w:rPr>
              <w:t xml:space="preserve">0.051584 </w:t>
            </w:r>
          </w:p>
        </w:tc>
      </w:tr>
      <w:tr w:rsidR="006C23F8" w:rsidRPr="00441A03" w14:paraId="766D5FC9" w14:textId="77777777" w:rsidTr="00012A22">
        <w:tc>
          <w:tcPr>
            <w:tcW w:w="0" w:type="auto"/>
          </w:tcPr>
          <w:p w14:paraId="5118A9CC" w14:textId="05816302" w:rsidR="006C23F8" w:rsidRPr="00441A03" w:rsidRDefault="006C23F8" w:rsidP="006C23F8">
            <w:pPr>
              <w:pStyle w:val="Osnovnitekst"/>
              <w:spacing w:line="240" w:lineRule="auto"/>
              <w:ind w:firstLine="0"/>
              <w:rPr>
                <w:sz w:val="22"/>
                <w:szCs w:val="22"/>
              </w:rPr>
            </w:pPr>
            <w:r w:rsidRPr="00441A03">
              <w:rPr>
                <w:sz w:val="22"/>
                <w:szCs w:val="22"/>
                <w:lang w:val="sr-Cyrl-ME"/>
              </w:rPr>
              <w:t xml:space="preserve">t5_2qh16 </w:t>
            </w:r>
          </w:p>
        </w:tc>
        <w:tc>
          <w:tcPr>
            <w:tcW w:w="0" w:type="auto"/>
          </w:tcPr>
          <w:p w14:paraId="3A36C7F5" w14:textId="12C33455" w:rsidR="006C23F8" w:rsidRPr="00441A03" w:rsidRDefault="006C23F8" w:rsidP="006C23F8">
            <w:pPr>
              <w:pStyle w:val="Osnovnitekst"/>
              <w:spacing w:line="240" w:lineRule="auto"/>
              <w:ind w:firstLine="0"/>
              <w:rPr>
                <w:sz w:val="22"/>
                <w:szCs w:val="22"/>
              </w:rPr>
            </w:pPr>
            <w:r w:rsidRPr="00441A03">
              <w:rPr>
                <w:sz w:val="22"/>
                <w:szCs w:val="22"/>
                <w:lang w:val="sr-Cyrl-ME"/>
              </w:rPr>
              <w:t>technology</w:t>
            </w:r>
          </w:p>
        </w:tc>
        <w:tc>
          <w:tcPr>
            <w:tcW w:w="0" w:type="auto"/>
          </w:tcPr>
          <w:p w14:paraId="62A1DB77" w14:textId="1C3ED31D" w:rsidR="006C23F8" w:rsidRPr="00441A03" w:rsidRDefault="006C23F8" w:rsidP="006C23F8">
            <w:pPr>
              <w:pStyle w:val="Osnovnitekst"/>
              <w:spacing w:line="240" w:lineRule="auto"/>
              <w:ind w:firstLine="0"/>
              <w:rPr>
                <w:sz w:val="22"/>
                <w:szCs w:val="22"/>
              </w:rPr>
            </w:pPr>
            <w:r w:rsidRPr="00441A03">
              <w:rPr>
                <w:sz w:val="22"/>
                <w:szCs w:val="22"/>
              </w:rPr>
              <w:t xml:space="preserve">0.051336 </w:t>
            </w:r>
          </w:p>
        </w:tc>
      </w:tr>
      <w:tr w:rsidR="006C23F8" w:rsidRPr="00441A03" w14:paraId="6577CD97" w14:textId="77777777" w:rsidTr="00012A22">
        <w:tc>
          <w:tcPr>
            <w:tcW w:w="0" w:type="auto"/>
          </w:tcPr>
          <w:p w14:paraId="5D009003" w14:textId="605D84AF" w:rsidR="006C23F8" w:rsidRPr="00441A03" w:rsidRDefault="006C23F8" w:rsidP="006C23F8">
            <w:pPr>
              <w:pStyle w:val="Osnovnitekst"/>
              <w:spacing w:line="240" w:lineRule="auto"/>
              <w:ind w:firstLine="0"/>
              <w:rPr>
                <w:sz w:val="22"/>
                <w:szCs w:val="22"/>
              </w:rPr>
            </w:pPr>
            <w:r w:rsidRPr="00441A03">
              <w:rPr>
                <w:sz w:val="22"/>
                <w:szCs w:val="22"/>
                <w:lang w:val="sr-Cyrl-ME"/>
              </w:rPr>
              <w:t xml:space="preserve">t5_mouw  </w:t>
            </w:r>
          </w:p>
        </w:tc>
        <w:tc>
          <w:tcPr>
            <w:tcW w:w="0" w:type="auto"/>
          </w:tcPr>
          <w:p w14:paraId="79A1B5CD" w14:textId="76F288CE" w:rsidR="006C23F8" w:rsidRPr="00441A03" w:rsidRDefault="006C23F8" w:rsidP="006C23F8">
            <w:pPr>
              <w:pStyle w:val="Osnovnitekst"/>
              <w:spacing w:line="240" w:lineRule="auto"/>
              <w:ind w:firstLine="0"/>
              <w:rPr>
                <w:sz w:val="22"/>
                <w:szCs w:val="22"/>
              </w:rPr>
            </w:pPr>
            <w:r w:rsidRPr="00441A03">
              <w:rPr>
                <w:sz w:val="22"/>
                <w:szCs w:val="22"/>
                <w:lang w:val="sr-Cyrl-ME"/>
              </w:rPr>
              <w:t>science</w:t>
            </w:r>
          </w:p>
        </w:tc>
        <w:tc>
          <w:tcPr>
            <w:tcW w:w="0" w:type="auto"/>
          </w:tcPr>
          <w:p w14:paraId="4BC87D32" w14:textId="73FECD50" w:rsidR="006C23F8" w:rsidRPr="00441A03" w:rsidRDefault="006C23F8" w:rsidP="006C23F8">
            <w:pPr>
              <w:pStyle w:val="Osnovnitekst"/>
              <w:spacing w:line="240" w:lineRule="auto"/>
              <w:ind w:firstLine="0"/>
              <w:rPr>
                <w:sz w:val="22"/>
                <w:szCs w:val="22"/>
              </w:rPr>
            </w:pPr>
            <w:r w:rsidRPr="00441A03">
              <w:rPr>
                <w:sz w:val="22"/>
                <w:szCs w:val="22"/>
              </w:rPr>
              <w:t xml:space="preserve">0.049068 </w:t>
            </w:r>
          </w:p>
        </w:tc>
      </w:tr>
      <w:tr w:rsidR="006C23F8" w:rsidRPr="00441A03" w14:paraId="37ED9D82" w14:textId="77777777" w:rsidTr="00012A22">
        <w:tc>
          <w:tcPr>
            <w:tcW w:w="0" w:type="auto"/>
          </w:tcPr>
          <w:p w14:paraId="4016FF4F" w14:textId="098E904A" w:rsidR="006C23F8" w:rsidRPr="00441A03" w:rsidRDefault="006C23F8" w:rsidP="006C23F8">
            <w:pPr>
              <w:pStyle w:val="Osnovnitekst"/>
              <w:spacing w:line="240" w:lineRule="auto"/>
              <w:ind w:firstLine="0"/>
              <w:rPr>
                <w:sz w:val="22"/>
                <w:szCs w:val="22"/>
              </w:rPr>
            </w:pPr>
            <w:r w:rsidRPr="00441A03">
              <w:rPr>
                <w:sz w:val="22"/>
                <w:szCs w:val="22"/>
              </w:rPr>
              <w:t>t5_2fwo</w:t>
            </w:r>
          </w:p>
        </w:tc>
        <w:tc>
          <w:tcPr>
            <w:tcW w:w="0" w:type="auto"/>
          </w:tcPr>
          <w:p w14:paraId="4D4D514A" w14:textId="299E6841" w:rsidR="006C23F8" w:rsidRPr="00441A03" w:rsidRDefault="006C23F8" w:rsidP="006C23F8">
            <w:pPr>
              <w:pStyle w:val="Osnovnitekst"/>
              <w:spacing w:line="240" w:lineRule="auto"/>
              <w:ind w:firstLine="0"/>
              <w:rPr>
                <w:sz w:val="22"/>
                <w:szCs w:val="22"/>
              </w:rPr>
            </w:pPr>
            <w:r w:rsidRPr="00441A03">
              <w:rPr>
                <w:sz w:val="22"/>
                <w:szCs w:val="22"/>
              </w:rPr>
              <w:t>programming</w:t>
            </w:r>
          </w:p>
        </w:tc>
        <w:tc>
          <w:tcPr>
            <w:tcW w:w="0" w:type="auto"/>
          </w:tcPr>
          <w:p w14:paraId="2A346AB0" w14:textId="47F9504D" w:rsidR="006C23F8" w:rsidRPr="00441A03" w:rsidRDefault="006C23F8" w:rsidP="006C23F8">
            <w:pPr>
              <w:pStyle w:val="Osnovnitekst"/>
              <w:spacing w:line="240" w:lineRule="auto"/>
              <w:ind w:firstLine="0"/>
              <w:rPr>
                <w:sz w:val="22"/>
                <w:szCs w:val="22"/>
              </w:rPr>
            </w:pPr>
            <w:r w:rsidRPr="00441A03">
              <w:rPr>
                <w:sz w:val="22"/>
                <w:szCs w:val="22"/>
              </w:rPr>
              <w:t xml:space="preserve"> 0.048668 </w:t>
            </w:r>
          </w:p>
        </w:tc>
      </w:tr>
      <w:tr w:rsidR="006C23F8" w:rsidRPr="00441A03" w14:paraId="7E83CC16" w14:textId="77777777" w:rsidTr="00012A22">
        <w:tc>
          <w:tcPr>
            <w:tcW w:w="0" w:type="auto"/>
          </w:tcPr>
          <w:p w14:paraId="31C04737" w14:textId="4107A597" w:rsidR="006C23F8" w:rsidRPr="00441A03" w:rsidRDefault="006C23F8" w:rsidP="006C23F8">
            <w:pPr>
              <w:pStyle w:val="Osnovnitekst"/>
              <w:spacing w:line="240" w:lineRule="auto"/>
              <w:ind w:firstLine="0"/>
              <w:rPr>
                <w:sz w:val="22"/>
                <w:szCs w:val="22"/>
              </w:rPr>
            </w:pPr>
            <w:r w:rsidRPr="00441A03">
              <w:rPr>
                <w:sz w:val="22"/>
                <w:szCs w:val="22"/>
              </w:rPr>
              <w:t xml:space="preserve">t5_2qh33 </w:t>
            </w:r>
          </w:p>
        </w:tc>
        <w:tc>
          <w:tcPr>
            <w:tcW w:w="0" w:type="auto"/>
          </w:tcPr>
          <w:p w14:paraId="3878CB4B" w14:textId="078B7946" w:rsidR="006C23F8" w:rsidRPr="00441A03" w:rsidRDefault="006C23F8" w:rsidP="006C23F8">
            <w:pPr>
              <w:pStyle w:val="Osnovnitekst"/>
              <w:spacing w:line="240" w:lineRule="auto"/>
              <w:ind w:firstLine="0"/>
              <w:rPr>
                <w:sz w:val="22"/>
                <w:szCs w:val="22"/>
              </w:rPr>
            </w:pPr>
            <w:r w:rsidRPr="00441A03">
              <w:rPr>
                <w:sz w:val="22"/>
                <w:szCs w:val="22"/>
              </w:rPr>
              <w:t xml:space="preserve">funny </w:t>
            </w:r>
          </w:p>
        </w:tc>
        <w:tc>
          <w:tcPr>
            <w:tcW w:w="0" w:type="auto"/>
          </w:tcPr>
          <w:p w14:paraId="0D1BCC93" w14:textId="540E29CB" w:rsidR="006C23F8" w:rsidRPr="00441A03" w:rsidRDefault="006C23F8" w:rsidP="006C23F8">
            <w:pPr>
              <w:pStyle w:val="Osnovnitekst"/>
              <w:spacing w:line="240" w:lineRule="auto"/>
              <w:ind w:firstLine="0"/>
              <w:rPr>
                <w:sz w:val="22"/>
                <w:szCs w:val="22"/>
              </w:rPr>
            </w:pPr>
            <w:r w:rsidRPr="00441A03">
              <w:rPr>
                <w:sz w:val="22"/>
                <w:szCs w:val="22"/>
              </w:rPr>
              <w:t xml:space="preserve">0.047433 </w:t>
            </w:r>
          </w:p>
        </w:tc>
      </w:tr>
      <w:tr w:rsidR="006C23F8" w:rsidRPr="00441A03" w14:paraId="7C1EF208" w14:textId="77777777" w:rsidTr="00012A22">
        <w:tc>
          <w:tcPr>
            <w:tcW w:w="0" w:type="auto"/>
          </w:tcPr>
          <w:p w14:paraId="21395A09" w14:textId="670E5384" w:rsidR="006C23F8" w:rsidRPr="00441A03" w:rsidRDefault="006C23F8" w:rsidP="006C23F8">
            <w:pPr>
              <w:pStyle w:val="Osnovnitekst"/>
              <w:spacing w:line="240" w:lineRule="auto"/>
              <w:ind w:firstLine="0"/>
              <w:rPr>
                <w:sz w:val="22"/>
                <w:szCs w:val="22"/>
              </w:rPr>
            </w:pPr>
            <w:r w:rsidRPr="00441A03">
              <w:rPr>
                <w:sz w:val="22"/>
                <w:szCs w:val="22"/>
                <w:lang w:val="sr-Cyrl-ME"/>
              </w:rPr>
              <w:t xml:space="preserve">t5_2qh61 </w:t>
            </w:r>
          </w:p>
        </w:tc>
        <w:tc>
          <w:tcPr>
            <w:tcW w:w="0" w:type="auto"/>
          </w:tcPr>
          <w:p w14:paraId="303FD06E" w14:textId="2BA6DD8D" w:rsidR="006C23F8" w:rsidRPr="00441A03" w:rsidRDefault="006C23F8" w:rsidP="006C23F8">
            <w:pPr>
              <w:pStyle w:val="Osnovnitekst"/>
              <w:spacing w:line="240" w:lineRule="auto"/>
              <w:ind w:firstLine="0"/>
              <w:rPr>
                <w:sz w:val="22"/>
                <w:szCs w:val="22"/>
              </w:rPr>
            </w:pPr>
            <w:r w:rsidRPr="00441A03">
              <w:rPr>
                <w:sz w:val="22"/>
                <w:szCs w:val="22"/>
                <w:lang w:val="sr-Cyrl-ME"/>
              </w:rPr>
              <w:t>WTF</w:t>
            </w:r>
          </w:p>
        </w:tc>
        <w:tc>
          <w:tcPr>
            <w:tcW w:w="0" w:type="auto"/>
          </w:tcPr>
          <w:p w14:paraId="1B2BD88A" w14:textId="73FA85F1" w:rsidR="006C23F8" w:rsidRPr="00441A03" w:rsidRDefault="006C23F8" w:rsidP="006C23F8">
            <w:pPr>
              <w:pStyle w:val="Osnovnitekst"/>
              <w:spacing w:line="240" w:lineRule="auto"/>
              <w:ind w:firstLine="0"/>
              <w:rPr>
                <w:sz w:val="22"/>
                <w:szCs w:val="22"/>
              </w:rPr>
            </w:pPr>
            <w:r w:rsidRPr="00441A03">
              <w:rPr>
                <w:sz w:val="22"/>
                <w:szCs w:val="22"/>
              </w:rPr>
              <w:t xml:space="preserve">0.041519 </w:t>
            </w:r>
          </w:p>
        </w:tc>
      </w:tr>
      <w:tr w:rsidR="006C23F8" w:rsidRPr="00441A03" w14:paraId="7163FD59" w14:textId="77777777" w:rsidTr="00012A22">
        <w:tc>
          <w:tcPr>
            <w:tcW w:w="0" w:type="auto"/>
          </w:tcPr>
          <w:p w14:paraId="4A381D2F" w14:textId="54BBA5CC" w:rsidR="006C23F8" w:rsidRPr="00441A03" w:rsidRDefault="006C23F8" w:rsidP="006C23F8">
            <w:pPr>
              <w:pStyle w:val="Osnovnitekst"/>
              <w:spacing w:line="240" w:lineRule="auto"/>
              <w:ind w:firstLine="0"/>
              <w:rPr>
                <w:sz w:val="22"/>
                <w:szCs w:val="22"/>
              </w:rPr>
            </w:pPr>
            <w:r w:rsidRPr="00441A03">
              <w:rPr>
                <w:sz w:val="22"/>
                <w:szCs w:val="22"/>
                <w:lang w:val="sr-Cyrl-ME"/>
              </w:rPr>
              <w:t xml:space="preserve">t5_2qh0f </w:t>
            </w:r>
          </w:p>
        </w:tc>
        <w:tc>
          <w:tcPr>
            <w:tcW w:w="0" w:type="auto"/>
          </w:tcPr>
          <w:p w14:paraId="65C46CB6" w14:textId="1AD5BBB9" w:rsidR="006C23F8" w:rsidRPr="00441A03" w:rsidRDefault="006C23F8" w:rsidP="006C23F8">
            <w:pPr>
              <w:pStyle w:val="Osnovnitekst"/>
              <w:spacing w:line="240" w:lineRule="auto"/>
              <w:ind w:firstLine="0"/>
              <w:rPr>
                <w:sz w:val="22"/>
                <w:szCs w:val="22"/>
              </w:rPr>
            </w:pPr>
            <w:r w:rsidRPr="00441A03">
              <w:rPr>
                <w:sz w:val="22"/>
                <w:szCs w:val="22"/>
                <w:lang w:val="sr-Cyrl-ME"/>
              </w:rPr>
              <w:t>entertainment</w:t>
            </w:r>
          </w:p>
        </w:tc>
        <w:tc>
          <w:tcPr>
            <w:tcW w:w="0" w:type="auto"/>
          </w:tcPr>
          <w:p w14:paraId="3B8B7DC0" w14:textId="02C8AF98" w:rsidR="006C23F8" w:rsidRPr="00441A03" w:rsidRDefault="006C23F8" w:rsidP="006C23F8">
            <w:pPr>
              <w:pStyle w:val="Osnovnitekst"/>
              <w:spacing w:line="240" w:lineRule="auto"/>
              <w:ind w:firstLine="0"/>
              <w:rPr>
                <w:sz w:val="22"/>
                <w:szCs w:val="22"/>
              </w:rPr>
            </w:pPr>
            <w:r w:rsidRPr="00441A03">
              <w:rPr>
                <w:sz w:val="22"/>
                <w:szCs w:val="22"/>
              </w:rPr>
              <w:t xml:space="preserve">0.036219 </w:t>
            </w:r>
          </w:p>
        </w:tc>
      </w:tr>
    </w:tbl>
    <w:p w14:paraId="5F95EE57" w14:textId="77777777" w:rsidR="00141360" w:rsidRDefault="00141360" w:rsidP="00141360">
      <w:pPr>
        <w:ind w:left="284"/>
        <w:rPr>
          <w:lang w:val="sr-Cyrl-ME"/>
        </w:rPr>
      </w:pPr>
    </w:p>
    <w:p w14:paraId="5DD42AEA" w14:textId="77777777" w:rsidR="000517BA" w:rsidRPr="00831653" w:rsidRDefault="00831653" w:rsidP="007C0C12">
      <w:pPr>
        <w:pStyle w:val="ListParagraph"/>
        <w:numPr>
          <w:ilvl w:val="0"/>
          <w:numId w:val="10"/>
        </w:numPr>
        <w:rPr>
          <w:sz w:val="24"/>
          <w:szCs w:val="24"/>
          <w:lang w:val="sr-Cyrl-ME"/>
        </w:rPr>
      </w:pPr>
      <w:r>
        <w:rPr>
          <w:lang w:val="sr-Cyrl-ME"/>
        </w:rPr>
        <w:t>Централност по својственом вектору</w:t>
      </w:r>
    </w:p>
    <w:p w14:paraId="0589F04D" w14:textId="35142EAB" w:rsidR="00831653" w:rsidRDefault="00831653" w:rsidP="00831653">
      <w:pPr>
        <w:pStyle w:val="Caption"/>
        <w:keepNext/>
      </w:pPr>
    </w:p>
    <w:tbl>
      <w:tblPr>
        <w:tblStyle w:val="TableGrid"/>
        <w:tblW w:w="9265" w:type="dxa"/>
        <w:tblInd w:w="279" w:type="dxa"/>
        <w:tblLook w:val="04A0" w:firstRow="1" w:lastRow="0" w:firstColumn="1" w:lastColumn="0" w:noHBand="0" w:noVBand="1"/>
      </w:tblPr>
      <w:tblGrid>
        <w:gridCol w:w="1048"/>
        <w:gridCol w:w="1426"/>
        <w:gridCol w:w="1137"/>
        <w:gridCol w:w="3562"/>
        <w:gridCol w:w="2092"/>
      </w:tblGrid>
      <w:tr w:rsidR="001A06F7" w14:paraId="571C3C8B" w14:textId="77777777" w:rsidTr="00012A22">
        <w:trPr>
          <w:trHeight w:val="827"/>
        </w:trPr>
        <w:tc>
          <w:tcPr>
            <w:tcW w:w="0" w:type="auto"/>
          </w:tcPr>
          <w:p w14:paraId="3B60A346" w14:textId="77777777" w:rsidR="00831653" w:rsidRPr="00B5590A" w:rsidRDefault="00831653" w:rsidP="00831653">
            <w:pPr>
              <w:pStyle w:val="Osnovnitekst"/>
              <w:spacing w:line="240" w:lineRule="auto"/>
              <w:ind w:firstLine="0"/>
              <w:rPr>
                <w:b/>
                <w:bCs/>
                <w:sz w:val="22"/>
                <w:szCs w:val="22"/>
                <w:lang w:val="sr-Cyrl-ME"/>
              </w:rPr>
            </w:pPr>
            <w:r w:rsidRPr="00B5590A">
              <w:rPr>
                <w:b/>
                <w:bCs/>
                <w:sz w:val="22"/>
                <w:szCs w:val="22"/>
                <w:lang w:val="sr-Cyrl-ME"/>
              </w:rPr>
              <w:t>Чвор</w:t>
            </w:r>
          </w:p>
        </w:tc>
        <w:tc>
          <w:tcPr>
            <w:tcW w:w="0" w:type="auto"/>
          </w:tcPr>
          <w:p w14:paraId="05648F9F" w14:textId="77777777" w:rsidR="00831653" w:rsidRPr="00B5590A" w:rsidRDefault="00831653" w:rsidP="00831653">
            <w:pPr>
              <w:pStyle w:val="Osnovnitekst"/>
              <w:spacing w:line="240" w:lineRule="auto"/>
              <w:ind w:firstLine="0"/>
              <w:rPr>
                <w:b/>
                <w:bCs/>
                <w:sz w:val="22"/>
                <w:szCs w:val="22"/>
                <w:lang w:val="sr-Cyrl-ME"/>
              </w:rPr>
            </w:pPr>
            <w:r w:rsidRPr="00B5590A">
              <w:rPr>
                <w:b/>
                <w:bCs/>
                <w:sz w:val="22"/>
                <w:szCs w:val="22"/>
                <w:lang w:val="sr-Cyrl-ME"/>
              </w:rPr>
              <w:t>Сабредит</w:t>
            </w:r>
          </w:p>
        </w:tc>
        <w:tc>
          <w:tcPr>
            <w:tcW w:w="0" w:type="auto"/>
          </w:tcPr>
          <w:p w14:paraId="7DE67C68" w14:textId="77777777" w:rsidR="00831653" w:rsidRPr="00B5590A" w:rsidRDefault="00831653" w:rsidP="00831653">
            <w:pPr>
              <w:pStyle w:val="Osnovnitekst"/>
              <w:spacing w:line="240" w:lineRule="auto"/>
              <w:ind w:firstLine="0"/>
              <w:rPr>
                <w:b/>
                <w:bCs/>
                <w:sz w:val="22"/>
                <w:szCs w:val="22"/>
                <w:lang w:val="sr-Cyrl-ME"/>
              </w:rPr>
            </w:pPr>
            <w:r w:rsidRPr="00B5590A">
              <w:rPr>
                <w:b/>
                <w:bCs/>
                <w:sz w:val="22"/>
                <w:szCs w:val="22"/>
                <w:lang w:val="sr-Cyrl-ME"/>
              </w:rPr>
              <w:t>Вредност</w:t>
            </w:r>
          </w:p>
        </w:tc>
        <w:tc>
          <w:tcPr>
            <w:tcW w:w="0" w:type="auto"/>
          </w:tcPr>
          <w:p w14:paraId="0E3FA416" w14:textId="77777777" w:rsidR="00831653" w:rsidRPr="00B5590A" w:rsidRDefault="00831653" w:rsidP="00831653">
            <w:pPr>
              <w:pStyle w:val="Osnovnitekst"/>
              <w:spacing w:line="240" w:lineRule="auto"/>
              <w:ind w:firstLine="0"/>
              <w:rPr>
                <w:b/>
                <w:bCs/>
                <w:sz w:val="22"/>
                <w:szCs w:val="22"/>
                <w:lang w:val="sr-Cyrl-ME"/>
              </w:rPr>
            </w:pPr>
            <w:r w:rsidRPr="00B5590A">
              <w:rPr>
                <w:b/>
                <w:bCs/>
                <w:sz w:val="22"/>
                <w:szCs w:val="22"/>
                <w:lang w:val="sr-Cyrl-ME"/>
              </w:rPr>
              <w:t>Расподела суседа чвора по централности по степену</w:t>
            </w:r>
          </w:p>
        </w:tc>
        <w:tc>
          <w:tcPr>
            <w:tcW w:w="0" w:type="auto"/>
          </w:tcPr>
          <w:p w14:paraId="3A868EAC" w14:textId="77777777" w:rsidR="00831653" w:rsidRPr="00B5590A" w:rsidRDefault="00831653" w:rsidP="00831653">
            <w:pPr>
              <w:pStyle w:val="Osnovnitekst"/>
              <w:spacing w:line="240" w:lineRule="auto"/>
              <w:ind w:firstLine="0"/>
              <w:rPr>
                <w:b/>
                <w:bCs/>
                <w:sz w:val="22"/>
                <w:szCs w:val="22"/>
                <w:lang w:val="sr-Cyrl-ME"/>
              </w:rPr>
            </w:pPr>
            <w:r w:rsidRPr="00B5590A">
              <w:rPr>
                <w:b/>
                <w:bCs/>
                <w:sz w:val="22"/>
                <w:szCs w:val="22"/>
                <w:lang w:val="sr-Cyrl-ME"/>
              </w:rPr>
              <w:t>Централност по степену</w:t>
            </w:r>
          </w:p>
        </w:tc>
      </w:tr>
      <w:tr w:rsidR="001A06F7" w14:paraId="4CD77D36" w14:textId="77777777" w:rsidTr="00012A22">
        <w:trPr>
          <w:trHeight w:val="827"/>
        </w:trPr>
        <w:tc>
          <w:tcPr>
            <w:tcW w:w="0" w:type="auto"/>
          </w:tcPr>
          <w:p w14:paraId="714B7516" w14:textId="77777777" w:rsidR="00831653" w:rsidRPr="00441A03" w:rsidRDefault="00831653" w:rsidP="00831653">
            <w:pPr>
              <w:pStyle w:val="Osnovnitekst"/>
              <w:spacing w:line="240" w:lineRule="auto"/>
              <w:ind w:firstLine="0"/>
              <w:rPr>
                <w:sz w:val="22"/>
                <w:szCs w:val="22"/>
                <w:lang w:val="en-US"/>
              </w:rPr>
            </w:pPr>
            <w:r w:rsidRPr="00441A03">
              <w:rPr>
                <w:sz w:val="22"/>
                <w:szCs w:val="22"/>
              </w:rPr>
              <w:t>t5_6</w:t>
            </w:r>
          </w:p>
        </w:tc>
        <w:tc>
          <w:tcPr>
            <w:tcW w:w="0" w:type="auto"/>
          </w:tcPr>
          <w:p w14:paraId="76D7CFF7" w14:textId="77777777" w:rsidR="00831653" w:rsidRPr="00441A03" w:rsidRDefault="00831653" w:rsidP="00831653">
            <w:pPr>
              <w:pStyle w:val="Osnovnitekst"/>
              <w:spacing w:line="240" w:lineRule="auto"/>
              <w:ind w:firstLine="0"/>
              <w:rPr>
                <w:sz w:val="22"/>
                <w:szCs w:val="22"/>
                <w:lang w:val="en-US"/>
              </w:rPr>
            </w:pPr>
            <w:r w:rsidRPr="00441A03">
              <w:rPr>
                <w:sz w:val="22"/>
                <w:szCs w:val="22"/>
              </w:rPr>
              <w:t>reddit.com</w:t>
            </w:r>
          </w:p>
        </w:tc>
        <w:tc>
          <w:tcPr>
            <w:tcW w:w="0" w:type="auto"/>
          </w:tcPr>
          <w:p w14:paraId="5052240D" w14:textId="146C343A" w:rsidR="00831653" w:rsidRPr="00441A03" w:rsidRDefault="009605F0" w:rsidP="00831653">
            <w:pPr>
              <w:pStyle w:val="Osnovnitekst"/>
              <w:spacing w:line="240" w:lineRule="auto"/>
              <w:ind w:firstLine="0"/>
              <w:rPr>
                <w:sz w:val="22"/>
                <w:szCs w:val="22"/>
                <w:lang w:val="en-US"/>
              </w:rPr>
            </w:pPr>
            <w:r w:rsidRPr="00441A03">
              <w:rPr>
                <w:sz w:val="22"/>
                <w:szCs w:val="22"/>
              </w:rPr>
              <w:t xml:space="preserve">0.374686   </w:t>
            </w:r>
          </w:p>
        </w:tc>
        <w:tc>
          <w:tcPr>
            <w:tcW w:w="0" w:type="auto"/>
          </w:tcPr>
          <w:p w14:paraId="79630392" w14:textId="7A7393FD" w:rsidR="006F0830" w:rsidRPr="00441A03" w:rsidRDefault="006F0830" w:rsidP="006F0830">
            <w:pPr>
              <w:rPr>
                <w:sz w:val="22"/>
                <w:szCs w:val="22"/>
              </w:rPr>
            </w:pPr>
            <w:r w:rsidRPr="00441A03">
              <w:rPr>
                <w:sz w:val="22"/>
                <w:szCs w:val="22"/>
              </w:rPr>
              <w:t xml:space="preserve">0.8x8, 0.7x3, 0.6x10, 0.5x9,            </w:t>
            </w:r>
          </w:p>
          <w:p w14:paraId="7A3DE128" w14:textId="26893A5E" w:rsidR="00831653" w:rsidRPr="00441A03" w:rsidRDefault="006F0830" w:rsidP="006F0830">
            <w:pPr>
              <w:pStyle w:val="Osnovnitekst"/>
              <w:spacing w:line="240" w:lineRule="auto"/>
              <w:ind w:firstLine="0"/>
              <w:rPr>
                <w:sz w:val="22"/>
                <w:szCs w:val="22"/>
                <w:lang w:val="sr-Cyrl-ME"/>
              </w:rPr>
            </w:pPr>
            <w:r w:rsidRPr="00441A03">
              <w:rPr>
                <w:sz w:val="22"/>
                <w:szCs w:val="22"/>
              </w:rPr>
              <w:t>0.4x30,</w:t>
            </w:r>
            <w:r w:rsidRPr="00441A03">
              <w:rPr>
                <w:sz w:val="22"/>
                <w:szCs w:val="22"/>
                <w:lang w:val="sr-Cyrl-ME"/>
              </w:rPr>
              <w:t xml:space="preserve"> </w:t>
            </w:r>
            <w:r w:rsidRPr="00441A03">
              <w:rPr>
                <w:sz w:val="22"/>
                <w:szCs w:val="22"/>
              </w:rPr>
              <w:t>0.3x33,</w:t>
            </w:r>
            <w:r w:rsidRPr="00441A03">
              <w:rPr>
                <w:sz w:val="22"/>
                <w:szCs w:val="22"/>
                <w:lang w:val="sr-Cyrl-ME"/>
              </w:rPr>
              <w:t xml:space="preserve"> </w:t>
            </w:r>
            <w:r w:rsidRPr="00441A03">
              <w:rPr>
                <w:sz w:val="22"/>
                <w:szCs w:val="22"/>
              </w:rPr>
              <w:t>0.2x72,</w:t>
            </w:r>
            <w:r w:rsidRPr="00441A03">
              <w:rPr>
                <w:sz w:val="22"/>
                <w:szCs w:val="22"/>
                <w:lang w:val="sr-Cyrl-ME"/>
              </w:rPr>
              <w:t xml:space="preserve"> </w:t>
            </w:r>
            <w:r w:rsidRPr="00441A03">
              <w:rPr>
                <w:sz w:val="22"/>
                <w:szCs w:val="22"/>
              </w:rPr>
              <w:t xml:space="preserve">0.1x168, 0.0x391     </w:t>
            </w:r>
          </w:p>
        </w:tc>
        <w:tc>
          <w:tcPr>
            <w:tcW w:w="0" w:type="auto"/>
          </w:tcPr>
          <w:p w14:paraId="32F3C4F3" w14:textId="569A59CB" w:rsidR="00831653" w:rsidRPr="00441A03" w:rsidRDefault="006F0830" w:rsidP="00831653">
            <w:pPr>
              <w:pStyle w:val="Osnovnitekst"/>
              <w:spacing w:line="240" w:lineRule="auto"/>
              <w:ind w:firstLine="0"/>
              <w:rPr>
                <w:sz w:val="22"/>
                <w:szCs w:val="22"/>
                <w:lang w:val="en-US"/>
              </w:rPr>
            </w:pPr>
            <w:r w:rsidRPr="00441A03">
              <w:rPr>
                <w:sz w:val="22"/>
                <w:szCs w:val="22"/>
              </w:rPr>
              <w:t>0.946405</w:t>
            </w:r>
          </w:p>
        </w:tc>
      </w:tr>
      <w:tr w:rsidR="001A06F7" w14:paraId="7E05E9DA" w14:textId="77777777" w:rsidTr="00012A22">
        <w:trPr>
          <w:trHeight w:val="818"/>
        </w:trPr>
        <w:tc>
          <w:tcPr>
            <w:tcW w:w="0" w:type="auto"/>
          </w:tcPr>
          <w:p w14:paraId="01EB5FC8"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t5_2cneq</w:t>
            </w:r>
          </w:p>
        </w:tc>
        <w:tc>
          <w:tcPr>
            <w:tcW w:w="0" w:type="auto"/>
          </w:tcPr>
          <w:p w14:paraId="3DC622FE"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politics</w:t>
            </w:r>
          </w:p>
        </w:tc>
        <w:tc>
          <w:tcPr>
            <w:tcW w:w="0" w:type="auto"/>
          </w:tcPr>
          <w:p w14:paraId="753951F9" w14:textId="655A88A7" w:rsidR="00831653" w:rsidRPr="00441A03" w:rsidRDefault="00220A47" w:rsidP="00831653">
            <w:pPr>
              <w:pStyle w:val="Osnovnitekst"/>
              <w:spacing w:line="240" w:lineRule="auto"/>
              <w:ind w:firstLine="0"/>
              <w:rPr>
                <w:sz w:val="22"/>
                <w:szCs w:val="22"/>
                <w:lang w:val="en-US"/>
              </w:rPr>
            </w:pPr>
            <w:r w:rsidRPr="00441A03">
              <w:rPr>
                <w:sz w:val="22"/>
                <w:szCs w:val="22"/>
              </w:rPr>
              <w:t xml:space="preserve">0.312671   </w:t>
            </w:r>
          </w:p>
        </w:tc>
        <w:tc>
          <w:tcPr>
            <w:tcW w:w="0" w:type="auto"/>
          </w:tcPr>
          <w:p w14:paraId="07343DED" w14:textId="06DD88D4" w:rsidR="00F00F09" w:rsidRPr="00441A03" w:rsidRDefault="00F00F09" w:rsidP="00F00F09">
            <w:pPr>
              <w:jc w:val="center"/>
              <w:rPr>
                <w:sz w:val="22"/>
                <w:szCs w:val="22"/>
              </w:rPr>
            </w:pPr>
            <w:r w:rsidRPr="00441A03">
              <w:rPr>
                <w:sz w:val="22"/>
                <w:szCs w:val="22"/>
              </w:rPr>
              <w:t xml:space="preserve">0.9x1, 0.8x7, 0.7x3, 0.6x10, 0.5x9,        </w:t>
            </w:r>
          </w:p>
          <w:p w14:paraId="330ABD49" w14:textId="7C32E1AB" w:rsidR="00831653" w:rsidRPr="00441A03" w:rsidRDefault="00F00F09" w:rsidP="00F00F09">
            <w:pPr>
              <w:pStyle w:val="Osnovnitekst"/>
              <w:spacing w:line="240" w:lineRule="auto"/>
              <w:ind w:firstLine="0"/>
              <w:rPr>
                <w:sz w:val="22"/>
                <w:szCs w:val="22"/>
                <w:lang w:val="sr-Cyrl-ME"/>
              </w:rPr>
            </w:pPr>
            <w:r w:rsidRPr="00441A03">
              <w:rPr>
                <w:sz w:val="22"/>
                <w:szCs w:val="22"/>
              </w:rPr>
              <w:t xml:space="preserve">0.4x30, 0.3x33, 0.2x72, 0.1x168, 0.0x310     </w:t>
            </w:r>
          </w:p>
        </w:tc>
        <w:tc>
          <w:tcPr>
            <w:tcW w:w="0" w:type="auto"/>
          </w:tcPr>
          <w:p w14:paraId="3E0C6EDD" w14:textId="3219123D" w:rsidR="00831653" w:rsidRPr="00441A03" w:rsidRDefault="00F00F09" w:rsidP="00831653">
            <w:pPr>
              <w:pStyle w:val="Osnovnitekst"/>
              <w:spacing w:line="240" w:lineRule="auto"/>
              <w:ind w:firstLine="0"/>
              <w:rPr>
                <w:sz w:val="22"/>
                <w:szCs w:val="22"/>
                <w:lang w:val="en-US"/>
              </w:rPr>
            </w:pPr>
            <w:r w:rsidRPr="00441A03">
              <w:rPr>
                <w:sz w:val="22"/>
                <w:szCs w:val="22"/>
              </w:rPr>
              <w:t>0.840523</w:t>
            </w:r>
          </w:p>
        </w:tc>
      </w:tr>
      <w:tr w:rsidR="001A06F7" w14:paraId="218637CF" w14:textId="77777777" w:rsidTr="00012A22">
        <w:trPr>
          <w:trHeight w:val="827"/>
        </w:trPr>
        <w:tc>
          <w:tcPr>
            <w:tcW w:w="0" w:type="auto"/>
          </w:tcPr>
          <w:p w14:paraId="43E93AAB"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t5_2qh0u</w:t>
            </w:r>
          </w:p>
        </w:tc>
        <w:tc>
          <w:tcPr>
            <w:tcW w:w="0" w:type="auto"/>
          </w:tcPr>
          <w:p w14:paraId="657C904E"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pics</w:t>
            </w:r>
          </w:p>
        </w:tc>
        <w:tc>
          <w:tcPr>
            <w:tcW w:w="0" w:type="auto"/>
          </w:tcPr>
          <w:p w14:paraId="76B8E689" w14:textId="720DFA5B" w:rsidR="00831653" w:rsidRPr="00441A03" w:rsidRDefault="00B538CE" w:rsidP="00831653">
            <w:pPr>
              <w:pStyle w:val="Osnovnitekst"/>
              <w:spacing w:line="240" w:lineRule="auto"/>
              <w:ind w:firstLine="0"/>
              <w:rPr>
                <w:sz w:val="22"/>
                <w:szCs w:val="22"/>
                <w:lang w:val="en-US"/>
              </w:rPr>
            </w:pPr>
            <w:r w:rsidRPr="00441A03">
              <w:rPr>
                <w:sz w:val="22"/>
                <w:szCs w:val="22"/>
              </w:rPr>
              <w:t xml:space="preserve">0.291858   </w:t>
            </w:r>
          </w:p>
        </w:tc>
        <w:tc>
          <w:tcPr>
            <w:tcW w:w="0" w:type="auto"/>
          </w:tcPr>
          <w:p w14:paraId="376C842E" w14:textId="737EC256" w:rsidR="00335638" w:rsidRPr="00441A03" w:rsidRDefault="00335638" w:rsidP="00335638">
            <w:pPr>
              <w:jc w:val="center"/>
              <w:rPr>
                <w:sz w:val="22"/>
                <w:szCs w:val="22"/>
              </w:rPr>
            </w:pPr>
            <w:r w:rsidRPr="00441A03">
              <w:rPr>
                <w:sz w:val="22"/>
                <w:szCs w:val="22"/>
              </w:rPr>
              <w:t xml:space="preserve">0.9x1, 0.8x7, 0.7x3, 0.6x10, 0.5x9,        </w:t>
            </w:r>
          </w:p>
          <w:p w14:paraId="2E710CAF" w14:textId="7763423B" w:rsidR="00831653" w:rsidRPr="00441A03" w:rsidRDefault="00335638" w:rsidP="00335638">
            <w:pPr>
              <w:pStyle w:val="Osnovnitekst"/>
              <w:spacing w:line="240" w:lineRule="auto"/>
              <w:ind w:firstLine="0"/>
              <w:rPr>
                <w:sz w:val="22"/>
                <w:szCs w:val="22"/>
                <w:lang w:val="sr-Cyrl-ME"/>
              </w:rPr>
            </w:pPr>
            <w:r w:rsidRPr="00441A03">
              <w:rPr>
                <w:sz w:val="22"/>
                <w:szCs w:val="22"/>
              </w:rPr>
              <w:t xml:space="preserve">0.4x30, 0.3x33, 0.2x72, 0.1x168, 0.0x299     </w:t>
            </w:r>
          </w:p>
        </w:tc>
        <w:tc>
          <w:tcPr>
            <w:tcW w:w="0" w:type="auto"/>
          </w:tcPr>
          <w:p w14:paraId="4200533E" w14:textId="3CBB456D" w:rsidR="00831653" w:rsidRPr="00441A03" w:rsidRDefault="00335638" w:rsidP="00831653">
            <w:pPr>
              <w:pStyle w:val="Osnovnitekst"/>
              <w:spacing w:line="240" w:lineRule="auto"/>
              <w:ind w:firstLine="0"/>
              <w:rPr>
                <w:sz w:val="22"/>
                <w:szCs w:val="22"/>
                <w:lang w:val="en-US"/>
              </w:rPr>
            </w:pPr>
            <w:r w:rsidRPr="00441A03">
              <w:rPr>
                <w:sz w:val="22"/>
                <w:szCs w:val="22"/>
              </w:rPr>
              <w:t>0.826144</w:t>
            </w:r>
          </w:p>
        </w:tc>
      </w:tr>
      <w:tr w:rsidR="001A06F7" w14:paraId="449B75E8" w14:textId="77777777" w:rsidTr="00012A22">
        <w:trPr>
          <w:trHeight w:val="827"/>
        </w:trPr>
        <w:tc>
          <w:tcPr>
            <w:tcW w:w="0" w:type="auto"/>
          </w:tcPr>
          <w:p w14:paraId="3517C236"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t5_2qh33</w:t>
            </w:r>
          </w:p>
        </w:tc>
        <w:tc>
          <w:tcPr>
            <w:tcW w:w="0" w:type="auto"/>
          </w:tcPr>
          <w:p w14:paraId="6B826C6E"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funny</w:t>
            </w:r>
          </w:p>
        </w:tc>
        <w:tc>
          <w:tcPr>
            <w:tcW w:w="0" w:type="auto"/>
          </w:tcPr>
          <w:p w14:paraId="05869780" w14:textId="4D5415B4" w:rsidR="00831653" w:rsidRPr="00441A03" w:rsidRDefault="00D44AB5" w:rsidP="00831653">
            <w:pPr>
              <w:pStyle w:val="Osnovnitekst"/>
              <w:spacing w:line="240" w:lineRule="auto"/>
              <w:ind w:firstLine="0"/>
              <w:rPr>
                <w:sz w:val="22"/>
                <w:szCs w:val="22"/>
                <w:lang w:val="en-US"/>
              </w:rPr>
            </w:pPr>
            <w:r w:rsidRPr="00441A03">
              <w:rPr>
                <w:sz w:val="22"/>
                <w:szCs w:val="22"/>
              </w:rPr>
              <w:t xml:space="preserve">0.279571   </w:t>
            </w:r>
          </w:p>
        </w:tc>
        <w:tc>
          <w:tcPr>
            <w:tcW w:w="0" w:type="auto"/>
          </w:tcPr>
          <w:p w14:paraId="0ED462F8" w14:textId="42F76EC7" w:rsidR="00335638" w:rsidRPr="00441A03" w:rsidRDefault="00335638" w:rsidP="00335638">
            <w:pPr>
              <w:jc w:val="center"/>
              <w:rPr>
                <w:sz w:val="22"/>
                <w:szCs w:val="22"/>
              </w:rPr>
            </w:pPr>
            <w:r w:rsidRPr="00441A03">
              <w:rPr>
                <w:sz w:val="22"/>
                <w:szCs w:val="22"/>
              </w:rPr>
              <w:t xml:space="preserve">0.9x1, 0.8x7, 0.7x3, 0.6x10, 0.5x9,       </w:t>
            </w:r>
          </w:p>
          <w:p w14:paraId="176EAD65" w14:textId="006E31AD" w:rsidR="00831653" w:rsidRPr="00441A03" w:rsidRDefault="00335638" w:rsidP="00335638">
            <w:pPr>
              <w:pStyle w:val="Osnovnitekst"/>
              <w:spacing w:line="240" w:lineRule="auto"/>
              <w:ind w:firstLine="0"/>
              <w:rPr>
                <w:sz w:val="22"/>
                <w:szCs w:val="22"/>
                <w:lang w:val="en-US"/>
              </w:rPr>
            </w:pPr>
            <w:r w:rsidRPr="00441A03">
              <w:rPr>
                <w:sz w:val="22"/>
                <w:szCs w:val="22"/>
              </w:rPr>
              <w:t xml:space="preserve">0.4x30, 0.3x33, 0.2x72, 0.1x168, 0.0x284          </w:t>
            </w:r>
          </w:p>
        </w:tc>
        <w:tc>
          <w:tcPr>
            <w:tcW w:w="0" w:type="auto"/>
          </w:tcPr>
          <w:p w14:paraId="0BFEAF65" w14:textId="3E60A214" w:rsidR="00831653" w:rsidRPr="00441A03" w:rsidRDefault="00335638" w:rsidP="00831653">
            <w:pPr>
              <w:pStyle w:val="Osnovnitekst"/>
              <w:spacing w:line="240" w:lineRule="auto"/>
              <w:ind w:firstLine="0"/>
              <w:rPr>
                <w:sz w:val="22"/>
                <w:szCs w:val="22"/>
                <w:lang w:val="en-US"/>
              </w:rPr>
            </w:pPr>
            <w:r w:rsidRPr="00441A03">
              <w:rPr>
                <w:sz w:val="22"/>
                <w:szCs w:val="22"/>
              </w:rPr>
              <w:t>0.806536</w:t>
            </w:r>
          </w:p>
        </w:tc>
      </w:tr>
      <w:tr w:rsidR="001A06F7" w14:paraId="24218B5B" w14:textId="77777777" w:rsidTr="00012A22">
        <w:trPr>
          <w:trHeight w:val="827"/>
        </w:trPr>
        <w:tc>
          <w:tcPr>
            <w:tcW w:w="0" w:type="auto"/>
          </w:tcPr>
          <w:p w14:paraId="1B07124F"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lastRenderedPageBreak/>
              <w:t xml:space="preserve">t5_mouw  </w:t>
            </w:r>
          </w:p>
        </w:tc>
        <w:tc>
          <w:tcPr>
            <w:tcW w:w="0" w:type="auto"/>
          </w:tcPr>
          <w:p w14:paraId="7956300C"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science</w:t>
            </w:r>
          </w:p>
        </w:tc>
        <w:tc>
          <w:tcPr>
            <w:tcW w:w="0" w:type="auto"/>
          </w:tcPr>
          <w:p w14:paraId="7A7E23E8" w14:textId="6ECF26EE" w:rsidR="00831653" w:rsidRPr="00441A03" w:rsidRDefault="0044226B" w:rsidP="00831653">
            <w:pPr>
              <w:pStyle w:val="Osnovnitekst"/>
              <w:spacing w:line="240" w:lineRule="auto"/>
              <w:ind w:firstLine="0"/>
              <w:rPr>
                <w:sz w:val="22"/>
                <w:szCs w:val="22"/>
                <w:lang w:val="sr-Cyrl-ME"/>
              </w:rPr>
            </w:pPr>
            <w:r w:rsidRPr="00441A03">
              <w:rPr>
                <w:sz w:val="22"/>
                <w:szCs w:val="22"/>
              </w:rPr>
              <w:t xml:space="preserve">0.273051   </w:t>
            </w:r>
          </w:p>
        </w:tc>
        <w:tc>
          <w:tcPr>
            <w:tcW w:w="0" w:type="auto"/>
          </w:tcPr>
          <w:p w14:paraId="419F5854" w14:textId="23FF7547" w:rsidR="00DC7266" w:rsidRPr="00441A03" w:rsidRDefault="00DC7266" w:rsidP="00DC7266">
            <w:pPr>
              <w:jc w:val="center"/>
              <w:rPr>
                <w:sz w:val="22"/>
                <w:szCs w:val="22"/>
              </w:rPr>
            </w:pPr>
            <w:r w:rsidRPr="00441A03">
              <w:rPr>
                <w:sz w:val="22"/>
                <w:szCs w:val="22"/>
              </w:rPr>
              <w:t xml:space="preserve">0.9x1, 0.8x7, 0.7x3, 0.6x10, 0.5x9,        </w:t>
            </w:r>
          </w:p>
          <w:p w14:paraId="54347CAE" w14:textId="486F5672" w:rsidR="00831653" w:rsidRPr="00441A03" w:rsidRDefault="00DC7266" w:rsidP="00DC7266">
            <w:pPr>
              <w:pStyle w:val="Osnovnitekst"/>
              <w:spacing w:line="240" w:lineRule="auto"/>
              <w:ind w:firstLine="0"/>
              <w:rPr>
                <w:sz w:val="22"/>
                <w:szCs w:val="22"/>
                <w:lang w:val="sr-Cyrl-ME"/>
              </w:rPr>
            </w:pPr>
            <w:r w:rsidRPr="00441A03">
              <w:rPr>
                <w:sz w:val="22"/>
                <w:szCs w:val="22"/>
              </w:rPr>
              <w:t xml:space="preserve">0.4x30, 0.3x33, 0.2x72, 0.1x168, 0.0x297     </w:t>
            </w:r>
          </w:p>
        </w:tc>
        <w:tc>
          <w:tcPr>
            <w:tcW w:w="0" w:type="auto"/>
          </w:tcPr>
          <w:p w14:paraId="7CA013B9" w14:textId="63FEFE51" w:rsidR="00831653" w:rsidRPr="00441A03" w:rsidRDefault="00DC7266" w:rsidP="00831653">
            <w:pPr>
              <w:pStyle w:val="Osnovnitekst"/>
              <w:spacing w:line="240" w:lineRule="auto"/>
              <w:ind w:firstLine="0"/>
              <w:rPr>
                <w:sz w:val="22"/>
                <w:szCs w:val="22"/>
                <w:lang w:val="en-US"/>
              </w:rPr>
            </w:pPr>
            <w:r w:rsidRPr="00441A03">
              <w:rPr>
                <w:sz w:val="22"/>
                <w:szCs w:val="22"/>
              </w:rPr>
              <w:t>0.823529</w:t>
            </w:r>
          </w:p>
        </w:tc>
      </w:tr>
      <w:tr w:rsidR="001A06F7" w14:paraId="7F039CE8" w14:textId="77777777" w:rsidTr="00012A22">
        <w:trPr>
          <w:trHeight w:val="827"/>
        </w:trPr>
        <w:tc>
          <w:tcPr>
            <w:tcW w:w="0" w:type="auto"/>
          </w:tcPr>
          <w:p w14:paraId="35EBF24F"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t5_2qh16</w:t>
            </w:r>
          </w:p>
        </w:tc>
        <w:tc>
          <w:tcPr>
            <w:tcW w:w="0" w:type="auto"/>
          </w:tcPr>
          <w:p w14:paraId="37BB88C8"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technology</w:t>
            </w:r>
          </w:p>
        </w:tc>
        <w:tc>
          <w:tcPr>
            <w:tcW w:w="0" w:type="auto"/>
          </w:tcPr>
          <w:p w14:paraId="307B3075" w14:textId="6C7A4118" w:rsidR="00831653" w:rsidRPr="00441A03" w:rsidRDefault="006876B5" w:rsidP="00831653">
            <w:pPr>
              <w:pStyle w:val="Osnovnitekst"/>
              <w:spacing w:line="240" w:lineRule="auto"/>
              <w:ind w:firstLine="0"/>
              <w:rPr>
                <w:sz w:val="22"/>
                <w:szCs w:val="22"/>
                <w:lang w:val="en-US"/>
              </w:rPr>
            </w:pPr>
            <w:r w:rsidRPr="00441A03">
              <w:rPr>
                <w:sz w:val="22"/>
                <w:szCs w:val="22"/>
              </w:rPr>
              <w:t xml:space="preserve">0.263953   </w:t>
            </w:r>
          </w:p>
        </w:tc>
        <w:tc>
          <w:tcPr>
            <w:tcW w:w="0" w:type="auto"/>
          </w:tcPr>
          <w:p w14:paraId="280565F6" w14:textId="530FC709" w:rsidR="001A06F7" w:rsidRPr="00441A03" w:rsidRDefault="001A06F7" w:rsidP="001A06F7">
            <w:pPr>
              <w:jc w:val="center"/>
              <w:rPr>
                <w:sz w:val="22"/>
                <w:szCs w:val="22"/>
              </w:rPr>
            </w:pPr>
            <w:r w:rsidRPr="00441A03">
              <w:rPr>
                <w:sz w:val="22"/>
                <w:szCs w:val="22"/>
              </w:rPr>
              <w:t xml:space="preserve">0.9x1, 0.8x7, 0.7x3, 0.6x10, 0.5x9,        </w:t>
            </w:r>
          </w:p>
          <w:p w14:paraId="00FEBD24" w14:textId="1F537412" w:rsidR="00831653" w:rsidRPr="00441A03" w:rsidRDefault="001A06F7" w:rsidP="001A06F7">
            <w:pPr>
              <w:pStyle w:val="Osnovnitekst"/>
              <w:spacing w:line="240" w:lineRule="auto"/>
              <w:ind w:firstLine="0"/>
              <w:rPr>
                <w:sz w:val="22"/>
                <w:szCs w:val="22"/>
                <w:lang w:val="en-US"/>
              </w:rPr>
            </w:pPr>
            <w:r w:rsidRPr="00441A03">
              <w:rPr>
                <w:sz w:val="22"/>
                <w:szCs w:val="22"/>
              </w:rPr>
              <w:t xml:space="preserve">0.4x30, 0.3x33, 0.2x72, 0.1x168, 0.0x294          </w:t>
            </w:r>
          </w:p>
        </w:tc>
        <w:tc>
          <w:tcPr>
            <w:tcW w:w="0" w:type="auto"/>
          </w:tcPr>
          <w:p w14:paraId="47AAD03D" w14:textId="7BAF9AE3" w:rsidR="00831653" w:rsidRPr="00441A03" w:rsidRDefault="001A06F7" w:rsidP="00831653">
            <w:pPr>
              <w:pStyle w:val="Osnovnitekst"/>
              <w:spacing w:line="240" w:lineRule="auto"/>
              <w:ind w:firstLine="0"/>
              <w:rPr>
                <w:sz w:val="22"/>
                <w:szCs w:val="22"/>
                <w:lang w:val="en-US"/>
              </w:rPr>
            </w:pPr>
            <w:r w:rsidRPr="00441A03">
              <w:rPr>
                <w:sz w:val="22"/>
                <w:szCs w:val="22"/>
              </w:rPr>
              <w:t>0.819608</w:t>
            </w:r>
          </w:p>
        </w:tc>
      </w:tr>
      <w:tr w:rsidR="001A06F7" w14:paraId="3C0CF068" w14:textId="77777777" w:rsidTr="00012A22">
        <w:trPr>
          <w:trHeight w:val="818"/>
        </w:trPr>
        <w:tc>
          <w:tcPr>
            <w:tcW w:w="0" w:type="auto"/>
          </w:tcPr>
          <w:p w14:paraId="48A77966"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t5_2qh13</w:t>
            </w:r>
          </w:p>
        </w:tc>
        <w:tc>
          <w:tcPr>
            <w:tcW w:w="0" w:type="auto"/>
          </w:tcPr>
          <w:p w14:paraId="5BE9277A"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worldnews</w:t>
            </w:r>
          </w:p>
        </w:tc>
        <w:tc>
          <w:tcPr>
            <w:tcW w:w="0" w:type="auto"/>
          </w:tcPr>
          <w:p w14:paraId="1A9C62F7" w14:textId="50149B26" w:rsidR="00831653" w:rsidRPr="00441A03" w:rsidRDefault="004A79B6" w:rsidP="00831653">
            <w:pPr>
              <w:pStyle w:val="Osnovnitekst"/>
              <w:spacing w:line="240" w:lineRule="auto"/>
              <w:ind w:firstLine="0"/>
              <w:rPr>
                <w:sz w:val="22"/>
                <w:szCs w:val="22"/>
                <w:lang w:val="en-US"/>
              </w:rPr>
            </w:pPr>
            <w:r w:rsidRPr="00441A03">
              <w:rPr>
                <w:sz w:val="22"/>
                <w:szCs w:val="22"/>
              </w:rPr>
              <w:t xml:space="preserve">0.258878   </w:t>
            </w:r>
          </w:p>
        </w:tc>
        <w:tc>
          <w:tcPr>
            <w:tcW w:w="0" w:type="auto"/>
          </w:tcPr>
          <w:p w14:paraId="158E356B" w14:textId="786FCE20" w:rsidR="000F6EDD" w:rsidRPr="00441A03" w:rsidRDefault="000F6EDD" w:rsidP="000F6EDD">
            <w:pPr>
              <w:jc w:val="center"/>
              <w:rPr>
                <w:sz w:val="22"/>
                <w:szCs w:val="22"/>
              </w:rPr>
            </w:pPr>
            <w:r w:rsidRPr="00441A03">
              <w:rPr>
                <w:sz w:val="22"/>
                <w:szCs w:val="22"/>
              </w:rPr>
              <w:t xml:space="preserve">0.9x1, 0.8x7, 0.7x3, 0.6x10, 0.5x9,        </w:t>
            </w:r>
          </w:p>
          <w:p w14:paraId="7C8D69EE" w14:textId="58A445BE" w:rsidR="00831653" w:rsidRPr="00441A03" w:rsidRDefault="000F6EDD" w:rsidP="000F6EDD">
            <w:pPr>
              <w:pStyle w:val="Osnovnitekst"/>
              <w:spacing w:line="240" w:lineRule="auto"/>
              <w:ind w:firstLine="0"/>
              <w:rPr>
                <w:sz w:val="22"/>
                <w:szCs w:val="22"/>
                <w:lang w:val="en-US"/>
              </w:rPr>
            </w:pPr>
            <w:r w:rsidRPr="00441A03">
              <w:rPr>
                <w:sz w:val="22"/>
                <w:szCs w:val="22"/>
              </w:rPr>
              <w:t xml:space="preserve">0.4x30, 0.3x33, 0.2x72, 0.1x168, 0.0x285     </w:t>
            </w:r>
          </w:p>
        </w:tc>
        <w:tc>
          <w:tcPr>
            <w:tcW w:w="0" w:type="auto"/>
          </w:tcPr>
          <w:p w14:paraId="5825C53F" w14:textId="3D67F810" w:rsidR="00831653" w:rsidRPr="00441A03" w:rsidRDefault="000F6EDD" w:rsidP="00831653">
            <w:pPr>
              <w:pStyle w:val="Osnovnitekst"/>
              <w:spacing w:line="240" w:lineRule="auto"/>
              <w:ind w:firstLine="0"/>
              <w:rPr>
                <w:sz w:val="22"/>
                <w:szCs w:val="22"/>
                <w:lang w:val="en-US"/>
              </w:rPr>
            </w:pPr>
            <w:r w:rsidRPr="00441A03">
              <w:rPr>
                <w:sz w:val="22"/>
                <w:szCs w:val="22"/>
              </w:rPr>
              <w:t>0.807843</w:t>
            </w:r>
          </w:p>
        </w:tc>
      </w:tr>
      <w:tr w:rsidR="001A06F7" w14:paraId="0D9FA7EA" w14:textId="77777777" w:rsidTr="00012A22">
        <w:trPr>
          <w:trHeight w:val="827"/>
        </w:trPr>
        <w:tc>
          <w:tcPr>
            <w:tcW w:w="0" w:type="auto"/>
          </w:tcPr>
          <w:p w14:paraId="576F9C8C"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t5_2qh61</w:t>
            </w:r>
          </w:p>
        </w:tc>
        <w:tc>
          <w:tcPr>
            <w:tcW w:w="0" w:type="auto"/>
          </w:tcPr>
          <w:p w14:paraId="6FD58DBC"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WTF</w:t>
            </w:r>
          </w:p>
        </w:tc>
        <w:tc>
          <w:tcPr>
            <w:tcW w:w="0" w:type="auto"/>
          </w:tcPr>
          <w:p w14:paraId="6EAB4E32" w14:textId="3A99D6DB" w:rsidR="00831653" w:rsidRPr="00441A03" w:rsidRDefault="001F5B8E" w:rsidP="00831653">
            <w:pPr>
              <w:pStyle w:val="Osnovnitekst"/>
              <w:spacing w:line="240" w:lineRule="auto"/>
              <w:ind w:firstLine="0"/>
              <w:rPr>
                <w:sz w:val="22"/>
                <w:szCs w:val="22"/>
                <w:lang w:val="en-US"/>
              </w:rPr>
            </w:pPr>
            <w:r w:rsidRPr="00441A03">
              <w:rPr>
                <w:sz w:val="22"/>
                <w:szCs w:val="22"/>
              </w:rPr>
              <w:t xml:space="preserve">0.257433   </w:t>
            </w:r>
          </w:p>
        </w:tc>
        <w:tc>
          <w:tcPr>
            <w:tcW w:w="0" w:type="auto"/>
          </w:tcPr>
          <w:p w14:paraId="170BE488" w14:textId="75E613D7" w:rsidR="0036140A" w:rsidRPr="00441A03" w:rsidRDefault="00432B8D" w:rsidP="0036140A">
            <w:pPr>
              <w:jc w:val="center"/>
              <w:rPr>
                <w:sz w:val="22"/>
                <w:szCs w:val="22"/>
              </w:rPr>
            </w:pPr>
            <w:r w:rsidRPr="00441A03">
              <w:rPr>
                <w:sz w:val="22"/>
                <w:szCs w:val="22"/>
              </w:rPr>
              <w:t xml:space="preserve">0.9x1, 0.8x7, 0.7x3, 0.6x10, 0.5x9,        </w:t>
            </w:r>
          </w:p>
          <w:p w14:paraId="3CE3B965" w14:textId="0A9E64D4" w:rsidR="00831653" w:rsidRPr="00441A03" w:rsidRDefault="00432B8D" w:rsidP="00432B8D">
            <w:pPr>
              <w:pStyle w:val="Osnovnitekst"/>
              <w:spacing w:line="240" w:lineRule="auto"/>
              <w:ind w:firstLine="0"/>
              <w:rPr>
                <w:sz w:val="22"/>
                <w:szCs w:val="22"/>
                <w:lang w:val="en-US"/>
              </w:rPr>
            </w:pPr>
            <w:r w:rsidRPr="00441A03">
              <w:rPr>
                <w:sz w:val="22"/>
                <w:szCs w:val="22"/>
              </w:rPr>
              <w:t xml:space="preserve">0.4x30, 0.3x33, 0.2x72, 0.1x168, 0.0x266     </w:t>
            </w:r>
          </w:p>
        </w:tc>
        <w:tc>
          <w:tcPr>
            <w:tcW w:w="0" w:type="auto"/>
          </w:tcPr>
          <w:p w14:paraId="074C1A75" w14:textId="340E1B4E" w:rsidR="00831653" w:rsidRPr="00441A03" w:rsidRDefault="00432B8D" w:rsidP="00831653">
            <w:pPr>
              <w:pStyle w:val="Osnovnitekst"/>
              <w:spacing w:line="240" w:lineRule="auto"/>
              <w:ind w:firstLine="0"/>
              <w:rPr>
                <w:sz w:val="22"/>
                <w:szCs w:val="22"/>
                <w:lang w:val="en-US"/>
              </w:rPr>
            </w:pPr>
            <w:r w:rsidRPr="00441A03">
              <w:rPr>
                <w:sz w:val="22"/>
                <w:szCs w:val="22"/>
              </w:rPr>
              <w:t>0.783007</w:t>
            </w:r>
          </w:p>
        </w:tc>
      </w:tr>
      <w:tr w:rsidR="001A06F7" w14:paraId="33A2E8FD" w14:textId="77777777" w:rsidTr="00012A22">
        <w:trPr>
          <w:trHeight w:val="827"/>
        </w:trPr>
        <w:tc>
          <w:tcPr>
            <w:tcW w:w="0" w:type="auto"/>
          </w:tcPr>
          <w:p w14:paraId="40F97255"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t5_2qh0f</w:t>
            </w:r>
          </w:p>
        </w:tc>
        <w:tc>
          <w:tcPr>
            <w:tcW w:w="0" w:type="auto"/>
          </w:tcPr>
          <w:p w14:paraId="3CA3F4CE" w14:textId="77777777" w:rsidR="00831653" w:rsidRPr="00441A03" w:rsidRDefault="00831653" w:rsidP="00831653">
            <w:pPr>
              <w:pStyle w:val="Osnovnitekst"/>
              <w:spacing w:line="240" w:lineRule="auto"/>
              <w:ind w:firstLine="0"/>
              <w:rPr>
                <w:sz w:val="22"/>
                <w:szCs w:val="22"/>
                <w:lang w:val="en-US"/>
              </w:rPr>
            </w:pPr>
            <w:r w:rsidRPr="00441A03">
              <w:rPr>
                <w:sz w:val="22"/>
                <w:szCs w:val="22"/>
                <w:lang w:val="en-US"/>
              </w:rPr>
              <w:t>entertainment</w:t>
            </w:r>
          </w:p>
        </w:tc>
        <w:tc>
          <w:tcPr>
            <w:tcW w:w="0" w:type="auto"/>
          </w:tcPr>
          <w:p w14:paraId="78F35913" w14:textId="29C9E04F" w:rsidR="00831653" w:rsidRPr="00441A03" w:rsidRDefault="000B218E" w:rsidP="00831653">
            <w:pPr>
              <w:pStyle w:val="Osnovnitekst"/>
              <w:spacing w:line="240" w:lineRule="auto"/>
              <w:ind w:firstLine="0"/>
              <w:rPr>
                <w:sz w:val="22"/>
                <w:szCs w:val="22"/>
                <w:lang w:val="en-US"/>
              </w:rPr>
            </w:pPr>
            <w:r w:rsidRPr="00441A03">
              <w:rPr>
                <w:sz w:val="22"/>
                <w:szCs w:val="22"/>
              </w:rPr>
              <w:t xml:space="preserve">0.247073   </w:t>
            </w:r>
          </w:p>
        </w:tc>
        <w:tc>
          <w:tcPr>
            <w:tcW w:w="0" w:type="auto"/>
          </w:tcPr>
          <w:p w14:paraId="42B5D192" w14:textId="47450C3D" w:rsidR="00DA106C" w:rsidRPr="00441A03" w:rsidRDefault="00FD483A" w:rsidP="00DA106C">
            <w:pPr>
              <w:jc w:val="center"/>
              <w:rPr>
                <w:sz w:val="22"/>
                <w:szCs w:val="22"/>
              </w:rPr>
            </w:pPr>
            <w:r w:rsidRPr="00441A03">
              <w:rPr>
                <w:sz w:val="22"/>
                <w:szCs w:val="22"/>
              </w:rPr>
              <w:t xml:space="preserve">0.9x1, 0.8x7, 0.7x3, 0.6x10, 0.5x9,        </w:t>
            </w:r>
          </w:p>
          <w:p w14:paraId="2AAD30BB" w14:textId="26EB4C84" w:rsidR="00831653" w:rsidRPr="00441A03" w:rsidRDefault="00FD483A" w:rsidP="00FD483A">
            <w:pPr>
              <w:pStyle w:val="Osnovnitekst"/>
              <w:spacing w:line="240" w:lineRule="auto"/>
              <w:ind w:firstLine="0"/>
              <w:rPr>
                <w:sz w:val="22"/>
                <w:szCs w:val="22"/>
                <w:lang w:val="en-US"/>
              </w:rPr>
            </w:pPr>
            <w:r w:rsidRPr="00441A03">
              <w:rPr>
                <w:sz w:val="22"/>
                <w:szCs w:val="22"/>
              </w:rPr>
              <w:t xml:space="preserve">0.4x30, 0.3x33, 0.2x72, 0.1x168, 0.0x253     </w:t>
            </w:r>
          </w:p>
        </w:tc>
        <w:tc>
          <w:tcPr>
            <w:tcW w:w="0" w:type="auto"/>
          </w:tcPr>
          <w:p w14:paraId="51332F1A" w14:textId="373CA31B" w:rsidR="00831653" w:rsidRPr="00441A03" w:rsidRDefault="00FD483A" w:rsidP="00012A22">
            <w:pPr>
              <w:pStyle w:val="Osnovnitekst"/>
              <w:spacing w:line="240" w:lineRule="auto"/>
              <w:ind w:firstLine="0"/>
              <w:rPr>
                <w:sz w:val="22"/>
                <w:szCs w:val="22"/>
                <w:lang w:val="en-US"/>
              </w:rPr>
            </w:pPr>
            <w:r w:rsidRPr="00441A03">
              <w:rPr>
                <w:sz w:val="22"/>
                <w:szCs w:val="22"/>
              </w:rPr>
              <w:t>0.766013</w:t>
            </w:r>
          </w:p>
        </w:tc>
      </w:tr>
      <w:tr w:rsidR="001A06F7" w14:paraId="0957BA12" w14:textId="77777777" w:rsidTr="00012A22">
        <w:trPr>
          <w:trHeight w:val="827"/>
        </w:trPr>
        <w:tc>
          <w:tcPr>
            <w:tcW w:w="0" w:type="auto"/>
          </w:tcPr>
          <w:p w14:paraId="0BD10502" w14:textId="77777777" w:rsidR="00831653" w:rsidRPr="00441A03" w:rsidRDefault="00831653" w:rsidP="00012A22">
            <w:pPr>
              <w:pStyle w:val="Osnovnitekst"/>
              <w:spacing w:line="240" w:lineRule="auto"/>
              <w:ind w:firstLine="0"/>
              <w:rPr>
                <w:sz w:val="22"/>
                <w:szCs w:val="22"/>
                <w:lang w:val="en-US"/>
              </w:rPr>
            </w:pPr>
            <w:r w:rsidRPr="00441A03">
              <w:rPr>
                <w:sz w:val="22"/>
                <w:szCs w:val="22"/>
                <w:lang w:val="en-US"/>
              </w:rPr>
              <w:t xml:space="preserve">t5_2fwo  </w:t>
            </w:r>
          </w:p>
        </w:tc>
        <w:tc>
          <w:tcPr>
            <w:tcW w:w="0" w:type="auto"/>
          </w:tcPr>
          <w:p w14:paraId="6CB9E20F" w14:textId="77777777" w:rsidR="00831653" w:rsidRPr="00441A03" w:rsidRDefault="00831653" w:rsidP="00012A22">
            <w:pPr>
              <w:pStyle w:val="Osnovnitekst"/>
              <w:spacing w:line="240" w:lineRule="auto"/>
              <w:ind w:firstLine="0"/>
              <w:rPr>
                <w:sz w:val="22"/>
                <w:szCs w:val="22"/>
                <w:lang w:val="en-US"/>
              </w:rPr>
            </w:pPr>
            <w:r w:rsidRPr="00441A03">
              <w:rPr>
                <w:sz w:val="22"/>
                <w:szCs w:val="22"/>
                <w:lang w:val="en-US"/>
              </w:rPr>
              <w:t>programming</w:t>
            </w:r>
          </w:p>
        </w:tc>
        <w:tc>
          <w:tcPr>
            <w:tcW w:w="0" w:type="auto"/>
          </w:tcPr>
          <w:p w14:paraId="32224C77" w14:textId="46E6366C" w:rsidR="00831653" w:rsidRPr="00441A03" w:rsidRDefault="00CC7E05" w:rsidP="00012A22">
            <w:pPr>
              <w:pStyle w:val="Osnovnitekst"/>
              <w:spacing w:line="240" w:lineRule="auto"/>
              <w:ind w:firstLine="0"/>
              <w:rPr>
                <w:sz w:val="22"/>
                <w:szCs w:val="22"/>
                <w:lang w:val="en-US"/>
              </w:rPr>
            </w:pPr>
            <w:r w:rsidRPr="00441A03">
              <w:rPr>
                <w:sz w:val="22"/>
                <w:szCs w:val="22"/>
              </w:rPr>
              <w:t xml:space="preserve">0.220669   </w:t>
            </w:r>
          </w:p>
        </w:tc>
        <w:tc>
          <w:tcPr>
            <w:tcW w:w="0" w:type="auto"/>
          </w:tcPr>
          <w:p w14:paraId="6F482D19" w14:textId="1D248B5B" w:rsidR="00F92D4C" w:rsidRPr="00441A03" w:rsidRDefault="000F5AB0" w:rsidP="00F92D4C">
            <w:pPr>
              <w:jc w:val="center"/>
              <w:rPr>
                <w:sz w:val="22"/>
                <w:szCs w:val="22"/>
              </w:rPr>
            </w:pPr>
            <w:r w:rsidRPr="00441A03">
              <w:rPr>
                <w:sz w:val="22"/>
                <w:szCs w:val="22"/>
              </w:rPr>
              <w:t xml:space="preserve">0.9x1, 0.8x8, 0.7x2, 0.6x10, 0.5x9,       </w:t>
            </w:r>
          </w:p>
          <w:p w14:paraId="68DC442D" w14:textId="794278B7" w:rsidR="00831653" w:rsidRPr="00441A03" w:rsidRDefault="000F5AB0" w:rsidP="000F5AB0">
            <w:pPr>
              <w:pStyle w:val="Osnovnitekst"/>
              <w:spacing w:line="240" w:lineRule="auto"/>
              <w:ind w:firstLine="0"/>
              <w:rPr>
                <w:sz w:val="22"/>
                <w:szCs w:val="22"/>
                <w:lang w:val="en-US"/>
              </w:rPr>
            </w:pPr>
            <w:r w:rsidRPr="00441A03">
              <w:rPr>
                <w:sz w:val="22"/>
                <w:szCs w:val="22"/>
              </w:rPr>
              <w:t xml:space="preserve">0.4x30, 0.3x33, 0.2x72, 0.1x168, 0.0x239     </w:t>
            </w:r>
          </w:p>
        </w:tc>
        <w:tc>
          <w:tcPr>
            <w:tcW w:w="0" w:type="auto"/>
          </w:tcPr>
          <w:p w14:paraId="65304F1B" w14:textId="0EF13562" w:rsidR="00831653" w:rsidRPr="00441A03" w:rsidRDefault="007F0180" w:rsidP="00012A22">
            <w:pPr>
              <w:pStyle w:val="Osnovnitekst"/>
              <w:spacing w:line="240" w:lineRule="auto"/>
              <w:ind w:firstLine="0"/>
              <w:rPr>
                <w:sz w:val="22"/>
                <w:szCs w:val="22"/>
                <w:lang w:val="en-US"/>
              </w:rPr>
            </w:pPr>
            <w:r w:rsidRPr="00441A03">
              <w:rPr>
                <w:sz w:val="22"/>
                <w:szCs w:val="22"/>
              </w:rPr>
              <w:t>0.747712</w:t>
            </w:r>
          </w:p>
        </w:tc>
      </w:tr>
    </w:tbl>
    <w:p w14:paraId="171C56E9" w14:textId="39497525" w:rsidR="00831653" w:rsidRPr="00380B10" w:rsidRDefault="00380B10" w:rsidP="002C6054">
      <w:pPr>
        <w:ind w:left="284"/>
        <w:rPr>
          <w:lang w:val="sr-Cyrl-ME"/>
        </w:rPr>
      </w:pPr>
      <w:r w:rsidRPr="00380B10">
        <w:rPr>
          <w:lang w:val="sr-Cyrl-ME"/>
        </w:rPr>
        <w:t>Посматрањем четврте колоне може се закључити да је сваки сабредит повезан са више сабредита ниске централности по степену него високе. Из тога се закључује да су сабредити са високом вредношћу централности по вектору моћнији, јер њихови суседи нису повезани са великим бројем сус</w:t>
      </w:r>
      <w:r>
        <w:rPr>
          <w:lang w:val="en-US"/>
        </w:rPr>
        <w:t>e</w:t>
      </w:r>
      <w:r w:rsidRPr="00380B10">
        <w:rPr>
          <w:lang w:val="sr-Cyrl-ME"/>
        </w:rPr>
        <w:t>да тј. претежно имају малу централност по степену.</w:t>
      </w:r>
    </w:p>
    <w:p w14:paraId="0A4C4565" w14:textId="77777777" w:rsidR="00E36C1E" w:rsidRPr="00E36C1E" w:rsidRDefault="00E36C1E" w:rsidP="00E36C1E">
      <w:pPr>
        <w:rPr>
          <w:sz w:val="28"/>
          <w:szCs w:val="28"/>
          <w:lang w:val="sr-Cyrl-ME"/>
        </w:rPr>
      </w:pPr>
    </w:p>
    <w:p w14:paraId="00F481AA" w14:textId="2539AA98" w:rsidR="00E36C1E" w:rsidRPr="00652346" w:rsidRDefault="00E36C1E" w:rsidP="007C0C12">
      <w:pPr>
        <w:pStyle w:val="ListParagraph"/>
        <w:numPr>
          <w:ilvl w:val="0"/>
          <w:numId w:val="10"/>
        </w:numPr>
        <w:rPr>
          <w:noProof/>
          <w:sz w:val="18"/>
          <w:szCs w:val="18"/>
          <w:lang w:val="sr-Latn-RS"/>
        </w:rPr>
      </w:pPr>
      <w:r w:rsidRPr="00E36C1E">
        <w:rPr>
          <w:sz w:val="24"/>
          <w:szCs w:val="24"/>
          <w:lang w:val="sr-Cyrl-ME"/>
        </w:rPr>
        <w:t xml:space="preserve">Израчунат је </w:t>
      </w:r>
      <m:oMath>
        <m:sSub>
          <m:sSubPr>
            <m:ctrlPr>
              <w:rPr>
                <w:rFonts w:ascii="Cambria Math" w:hAnsi="Cambria Math"/>
                <w:i/>
                <w:sz w:val="24"/>
                <w:szCs w:val="24"/>
              </w:rPr>
            </m:ctrlPr>
          </m:sSubPr>
          <m:e>
            <m:r>
              <w:rPr>
                <w:rFonts w:ascii="Cambria Math" w:hAnsi="Cambria Math"/>
                <w:sz w:val="24"/>
                <w:szCs w:val="24"/>
              </w:rPr>
              <m:t>α</m:t>
            </m:r>
          </m:e>
          <m:sub>
            <m:r>
              <w:rPr>
                <w:rFonts w:ascii="Cambria Math" w:hAnsi="Cambria Math"/>
                <w:sz w:val="24"/>
                <w:szCs w:val="24"/>
              </w:rPr>
              <m:t>max</m:t>
            </m:r>
          </m:sub>
        </m:sSub>
      </m:oMath>
      <w:r w:rsidRPr="00E36C1E">
        <w:rPr>
          <w:sz w:val="24"/>
          <w:szCs w:val="24"/>
        </w:rPr>
        <w:t xml:space="preserve"> </w:t>
      </w:r>
      <m:oMath>
        <m:r>
          <w:rPr>
            <w:rFonts w:ascii="Cambria Math" w:hAnsi="Cambria Math"/>
            <w:sz w:val="24"/>
            <w:szCs w:val="24"/>
          </w:rPr>
          <m:t xml:space="preserve">= </m:t>
        </m:r>
      </m:oMath>
      <w:r w:rsidRPr="00E36C1E">
        <w:rPr>
          <w:sz w:val="24"/>
          <w:szCs w:val="24"/>
        </w:rPr>
        <w:t>(</w:t>
      </w:r>
      <w:r w:rsidRPr="00E36C1E">
        <w:rPr>
          <w:noProof/>
          <w:sz w:val="24"/>
          <w:szCs w:val="24"/>
          <w:lang w:val="sr-Latn-RS"/>
        </w:rPr>
        <w:t>5.452e-06+0j</w:t>
      </w:r>
      <w:r w:rsidRPr="00E36C1E">
        <w:rPr>
          <w:sz w:val="24"/>
          <w:szCs w:val="24"/>
        </w:rPr>
        <w:t xml:space="preserve">), </w:t>
      </w:r>
      <w:r w:rsidRPr="00E36C1E">
        <w:rPr>
          <w:sz w:val="24"/>
          <w:szCs w:val="24"/>
          <w:lang w:val="sr-Cyrl-ME"/>
        </w:rPr>
        <w:t>и за α је узимана вредност  1/3 α_маx и 2/3 α_маx, а за β вредности из скупа {1,2,10,100}. Комбинација ових параметара у</w:t>
      </w:r>
      <w:r w:rsidRPr="00E36C1E">
        <w:rPr>
          <w:rFonts w:eastAsiaTheme="minorEastAsia"/>
          <w:sz w:val="24"/>
          <w:szCs w:val="24"/>
        </w:rPr>
        <w:t xml:space="preserve"> Katz-o</w:t>
      </w:r>
      <w:r w:rsidRPr="00E36C1E">
        <w:rPr>
          <w:rFonts w:eastAsiaTheme="minorEastAsia"/>
          <w:sz w:val="24"/>
          <w:szCs w:val="24"/>
          <w:lang w:val="sr-Cyrl-ME"/>
        </w:rPr>
        <w:t>вој</w:t>
      </w:r>
      <w:r w:rsidRPr="00E36C1E">
        <w:rPr>
          <w:rFonts w:eastAsiaTheme="minorEastAsia"/>
          <w:sz w:val="24"/>
          <w:szCs w:val="24"/>
        </w:rPr>
        <w:t xml:space="preserve"> </w:t>
      </w:r>
      <w:r w:rsidRPr="00E36C1E">
        <w:rPr>
          <w:sz w:val="24"/>
          <w:szCs w:val="24"/>
          <w:lang w:val="sr-Cyrl-ME"/>
        </w:rPr>
        <w:t xml:space="preserve">централности приказана је у наредним табелама. Повећањем параметра β за сабредит </w:t>
      </w:r>
      <w:r w:rsidRPr="00E36C1E">
        <w:rPr>
          <w:rFonts w:eastAsiaTheme="minorEastAsia"/>
          <w:i/>
          <w:sz w:val="24"/>
          <w:szCs w:val="24"/>
        </w:rPr>
        <w:t>reddit.com</w:t>
      </w:r>
      <w:r w:rsidRPr="00E36C1E">
        <w:rPr>
          <w:rFonts w:eastAsiaTheme="minorEastAsia"/>
          <w:i/>
          <w:sz w:val="24"/>
          <w:szCs w:val="24"/>
          <w:lang w:val="sr-Cyrl-ME"/>
        </w:rPr>
        <w:t xml:space="preserve"> </w:t>
      </w:r>
      <w:r w:rsidRPr="00E36C1E">
        <w:rPr>
          <w:sz w:val="24"/>
          <w:szCs w:val="24"/>
          <w:lang w:val="sr-Cyrl-ME"/>
        </w:rPr>
        <w:t>повећава се и централност тог чвора и постаје значајније већа од централности осталих чворова</w:t>
      </w:r>
      <w:r w:rsidR="00652346">
        <w:rPr>
          <w:sz w:val="24"/>
          <w:szCs w:val="24"/>
        </w:rPr>
        <w:t>.</w:t>
      </w:r>
    </w:p>
    <w:tbl>
      <w:tblPr>
        <w:tblStyle w:val="TableGrid"/>
        <w:tblW w:w="87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652346" w:rsidRPr="00FB4A34" w14:paraId="7A980D35" w14:textId="77777777" w:rsidTr="00012A22">
        <w:trPr>
          <w:trHeight w:val="220"/>
        </w:trPr>
        <w:tc>
          <w:tcPr>
            <w:tcW w:w="4451" w:type="dxa"/>
          </w:tcPr>
          <w:p w14:paraId="602E3078" w14:textId="77777777" w:rsidR="00652346" w:rsidRPr="00FB4A34" w:rsidRDefault="00652346" w:rsidP="00652346">
            <w:pPr>
              <w:pStyle w:val="Caption"/>
              <w:keepNext/>
              <w:rPr>
                <w:sz w:val="22"/>
                <w:szCs w:val="22"/>
              </w:rPr>
            </w:pPr>
          </w:p>
          <w:p w14:paraId="670658C3" w14:textId="77777777" w:rsidR="00652346" w:rsidRPr="00FB4A34" w:rsidRDefault="00652346" w:rsidP="008D416B">
            <w:pPr>
              <w:pStyle w:val="Caption"/>
              <w:keepNext/>
              <w:ind w:left="644"/>
              <w:rPr>
                <w:b w:val="0"/>
                <w:bCs w:val="0"/>
                <w:sz w:val="22"/>
                <w:szCs w:val="22"/>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2.6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1.799e-06, </w:t>
            </w:r>
            <w:r w:rsidRPr="00FB4A34">
              <w:rPr>
                <w:b w:val="0"/>
                <w:bCs w:val="0"/>
                <w:sz w:val="22"/>
                <w:szCs w:val="22"/>
              </w:rPr>
              <w:t>β=</w:t>
            </w:r>
            <w:r w:rsidRPr="00FB4A34">
              <w:rPr>
                <w:b w:val="0"/>
                <w:bCs w:val="0"/>
                <w:sz w:val="22"/>
                <w:szCs w:val="22"/>
                <w:lang w:val="sr-Cyrl-ME"/>
              </w:rPr>
              <w:t>10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652346" w:rsidRPr="00FB4A34" w14:paraId="3DDE9477" w14:textId="77777777" w:rsidTr="00012A22">
              <w:trPr>
                <w:trHeight w:val="133"/>
              </w:trPr>
              <w:tc>
                <w:tcPr>
                  <w:tcW w:w="1123" w:type="dxa"/>
                </w:tcPr>
                <w:p w14:paraId="798823A0"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76CBBBD0"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00F12329"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652346" w:rsidRPr="00FB4A34" w14:paraId="5CE5129E" w14:textId="77777777" w:rsidTr="00012A22">
              <w:trPr>
                <w:trHeight w:val="133"/>
              </w:trPr>
              <w:tc>
                <w:tcPr>
                  <w:tcW w:w="1123" w:type="dxa"/>
                </w:tcPr>
                <w:p w14:paraId="1EF27865"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57016D7E"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6CD25A74" w14:textId="13C68C77" w:rsidR="00652346" w:rsidRPr="00FB4A34" w:rsidRDefault="00652346" w:rsidP="00652346">
                  <w:pPr>
                    <w:pStyle w:val="Caption"/>
                    <w:keepNext/>
                    <w:rPr>
                      <w:b w:val="0"/>
                      <w:bCs w:val="0"/>
                      <w:noProof/>
                      <w:sz w:val="22"/>
                      <w:szCs w:val="22"/>
                      <w:lang w:val="sr-Cyrl-ME"/>
                    </w:rPr>
                  </w:pPr>
                  <w:r w:rsidRPr="00FB4A34">
                    <w:rPr>
                      <w:b w:val="0"/>
                      <w:bCs w:val="0"/>
                      <w:sz w:val="22"/>
                      <w:szCs w:val="22"/>
                    </w:rPr>
                    <w:t xml:space="preserve">0.072241 </w:t>
                  </w:r>
                </w:p>
              </w:tc>
            </w:tr>
            <w:tr w:rsidR="00652346" w:rsidRPr="00FB4A34" w14:paraId="0115F90F" w14:textId="77777777" w:rsidTr="00012A22">
              <w:trPr>
                <w:trHeight w:val="133"/>
              </w:trPr>
              <w:tc>
                <w:tcPr>
                  <w:tcW w:w="1123" w:type="dxa"/>
                </w:tcPr>
                <w:p w14:paraId="5B08289D"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630AFA7B"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37382CA8" w14:textId="0FF6CB2D" w:rsidR="00652346" w:rsidRPr="00FB4A34" w:rsidRDefault="00652346" w:rsidP="00652346">
                  <w:pPr>
                    <w:pStyle w:val="Caption"/>
                    <w:keepNext/>
                    <w:rPr>
                      <w:b w:val="0"/>
                      <w:bCs w:val="0"/>
                      <w:noProof/>
                      <w:sz w:val="22"/>
                      <w:szCs w:val="22"/>
                      <w:lang w:val="sr-Cyrl-ME"/>
                    </w:rPr>
                  </w:pPr>
                  <w:r w:rsidRPr="00FB4A34">
                    <w:rPr>
                      <w:b w:val="0"/>
                      <w:bCs w:val="0"/>
                      <w:sz w:val="22"/>
                      <w:szCs w:val="22"/>
                    </w:rPr>
                    <w:t xml:space="preserve"> 0.065751 </w:t>
                  </w:r>
                </w:p>
              </w:tc>
            </w:tr>
            <w:tr w:rsidR="00652346" w:rsidRPr="00FB4A34" w14:paraId="2F3DF6A2" w14:textId="77777777" w:rsidTr="00012A22">
              <w:trPr>
                <w:trHeight w:val="133"/>
              </w:trPr>
              <w:tc>
                <w:tcPr>
                  <w:tcW w:w="1123" w:type="dxa"/>
                </w:tcPr>
                <w:p w14:paraId="430067A0"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0194414B"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2F9982DC" w14:textId="06B2344D" w:rsidR="00652346" w:rsidRPr="00FB4A34" w:rsidRDefault="00652346" w:rsidP="00652346">
                  <w:pPr>
                    <w:pStyle w:val="Caption"/>
                    <w:keepNext/>
                    <w:rPr>
                      <w:b w:val="0"/>
                      <w:bCs w:val="0"/>
                      <w:noProof/>
                      <w:sz w:val="22"/>
                      <w:szCs w:val="22"/>
                      <w:lang w:val="sr-Cyrl-ME"/>
                    </w:rPr>
                  </w:pPr>
                  <w:r w:rsidRPr="00FB4A34">
                    <w:rPr>
                      <w:b w:val="0"/>
                      <w:bCs w:val="0"/>
                      <w:sz w:val="22"/>
                      <w:szCs w:val="22"/>
                    </w:rPr>
                    <w:t xml:space="preserve">0.064011 </w:t>
                  </w:r>
                </w:p>
              </w:tc>
            </w:tr>
            <w:tr w:rsidR="00652346" w:rsidRPr="00FB4A34" w14:paraId="37B086C6" w14:textId="77777777" w:rsidTr="00012A22">
              <w:trPr>
                <w:trHeight w:val="139"/>
              </w:trPr>
              <w:tc>
                <w:tcPr>
                  <w:tcW w:w="1123" w:type="dxa"/>
                </w:tcPr>
                <w:p w14:paraId="772B797B"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59E056F6"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0E74F390" w14:textId="2A462A95" w:rsidR="00652346" w:rsidRPr="00FB4A34" w:rsidRDefault="00652346" w:rsidP="00652346">
                  <w:pPr>
                    <w:pStyle w:val="Caption"/>
                    <w:keepNext/>
                    <w:rPr>
                      <w:b w:val="0"/>
                      <w:bCs w:val="0"/>
                      <w:noProof/>
                      <w:sz w:val="22"/>
                      <w:szCs w:val="22"/>
                      <w:lang w:val="sr-Cyrl-ME"/>
                    </w:rPr>
                  </w:pPr>
                  <w:r w:rsidRPr="00FB4A34">
                    <w:rPr>
                      <w:b w:val="0"/>
                      <w:bCs w:val="0"/>
                      <w:sz w:val="22"/>
                      <w:szCs w:val="22"/>
                    </w:rPr>
                    <w:t xml:space="preserve">0.062799 </w:t>
                  </w:r>
                </w:p>
              </w:tc>
            </w:tr>
            <w:tr w:rsidR="00652346" w:rsidRPr="00FB4A34" w14:paraId="09F22322" w14:textId="77777777" w:rsidTr="00012A22">
              <w:trPr>
                <w:trHeight w:val="133"/>
              </w:trPr>
              <w:tc>
                <w:tcPr>
                  <w:tcW w:w="1123" w:type="dxa"/>
                </w:tcPr>
                <w:p w14:paraId="0A2F1AE5"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4C27892D" w14:textId="77777777" w:rsidR="00652346" w:rsidRPr="00FB4A34" w:rsidRDefault="00652346" w:rsidP="00652346">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23C64FDA" w14:textId="7E904A83" w:rsidR="00652346" w:rsidRPr="00FB4A34" w:rsidRDefault="00652346" w:rsidP="00652346">
                  <w:pPr>
                    <w:pStyle w:val="Caption"/>
                    <w:keepNext/>
                    <w:rPr>
                      <w:b w:val="0"/>
                      <w:bCs w:val="0"/>
                      <w:noProof/>
                      <w:sz w:val="22"/>
                      <w:szCs w:val="22"/>
                      <w:lang w:val="sr-Cyrl-ME"/>
                    </w:rPr>
                  </w:pPr>
                  <w:r w:rsidRPr="00FB4A34">
                    <w:rPr>
                      <w:b w:val="0"/>
                      <w:bCs w:val="0"/>
                      <w:sz w:val="22"/>
                      <w:szCs w:val="22"/>
                    </w:rPr>
                    <w:t xml:space="preserve">0.06229  </w:t>
                  </w:r>
                </w:p>
              </w:tc>
            </w:tr>
          </w:tbl>
          <w:p w14:paraId="293A8706" w14:textId="77777777" w:rsidR="00652346" w:rsidRPr="00FB4A34" w:rsidRDefault="00652346" w:rsidP="007C0C12">
            <w:pPr>
              <w:pStyle w:val="Caption"/>
              <w:keepNext/>
              <w:numPr>
                <w:ilvl w:val="0"/>
                <w:numId w:val="10"/>
              </w:numPr>
              <w:rPr>
                <w:noProof/>
                <w:sz w:val="22"/>
                <w:szCs w:val="22"/>
                <w:lang w:val="sr-Cyrl-ME"/>
              </w:rPr>
            </w:pPr>
          </w:p>
        </w:tc>
        <w:tc>
          <w:tcPr>
            <w:tcW w:w="222" w:type="dxa"/>
          </w:tcPr>
          <w:p w14:paraId="455AC972" w14:textId="77777777" w:rsidR="00652346" w:rsidRPr="00FB4A34" w:rsidRDefault="00652346" w:rsidP="00012A22">
            <w:pPr>
              <w:pStyle w:val="Caption"/>
              <w:keepNext/>
              <w:rPr>
                <w:noProof/>
                <w:sz w:val="22"/>
                <w:szCs w:val="22"/>
                <w:lang w:val="sr-Cyrl-ME"/>
              </w:rPr>
            </w:pPr>
          </w:p>
        </w:tc>
        <w:tc>
          <w:tcPr>
            <w:tcW w:w="3883" w:type="dxa"/>
          </w:tcPr>
          <w:p w14:paraId="46EEF334" w14:textId="77777777" w:rsidR="00652346" w:rsidRPr="00FB4A34" w:rsidRDefault="00652346" w:rsidP="00012A22">
            <w:pPr>
              <w:pStyle w:val="Caption"/>
              <w:keepNext/>
              <w:rPr>
                <w:sz w:val="22"/>
                <w:szCs w:val="22"/>
              </w:rPr>
            </w:pPr>
          </w:p>
          <w:p w14:paraId="57F4F518" w14:textId="77777777" w:rsidR="00652346" w:rsidRPr="00FB4A34" w:rsidRDefault="00652346" w:rsidP="00012A22">
            <w:pPr>
              <w:pStyle w:val="Caption"/>
              <w:keepNext/>
              <w:rPr>
                <w:sz w:val="22"/>
                <w:szCs w:val="22"/>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2.10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3.598e-06, </w:t>
            </w:r>
            <w:r w:rsidRPr="00FB4A34">
              <w:rPr>
                <w:b w:val="0"/>
                <w:bCs w:val="0"/>
                <w:sz w:val="22"/>
                <w:szCs w:val="22"/>
              </w:rPr>
              <w:t>β=</w:t>
            </w:r>
            <w:r w:rsidRPr="00FB4A34">
              <w:rPr>
                <w:b w:val="0"/>
                <w:bCs w:val="0"/>
                <w:noProof/>
                <w:sz w:val="22"/>
                <w:szCs w:val="22"/>
                <w:lang w:val="sr-Latn-RS"/>
              </w:rPr>
              <w:t>1</w:t>
            </w:r>
            <w:r w:rsidRPr="00FB4A34">
              <w:rPr>
                <w:b w:val="0"/>
                <w:bCs w:val="0"/>
                <w:noProof/>
                <w:sz w:val="22"/>
                <w:szCs w:val="22"/>
                <w:lang w:val="sr-Cyrl-ME"/>
              </w:rPr>
              <w:t>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r w:rsidRPr="00FB4A34">
              <w:rPr>
                <w:noProof/>
                <w:sz w:val="22"/>
                <w:szCs w:val="22"/>
                <w:lang w:val="sr-Latn-RS"/>
              </w:rPr>
              <w:t xml:space="preserve"> </w:t>
            </w:r>
          </w:p>
          <w:tbl>
            <w:tblPr>
              <w:tblStyle w:val="TableGrid"/>
              <w:tblW w:w="3558" w:type="dxa"/>
              <w:tblInd w:w="26" w:type="dxa"/>
              <w:tblLook w:val="04A0" w:firstRow="1" w:lastRow="0" w:firstColumn="1" w:lastColumn="0" w:noHBand="0" w:noVBand="1"/>
            </w:tblPr>
            <w:tblGrid>
              <w:gridCol w:w="1123"/>
              <w:gridCol w:w="1250"/>
              <w:gridCol w:w="1185"/>
            </w:tblGrid>
            <w:tr w:rsidR="00652346" w:rsidRPr="00FB4A34" w14:paraId="138FE83C" w14:textId="77777777" w:rsidTr="00012A22">
              <w:trPr>
                <w:trHeight w:val="158"/>
              </w:trPr>
              <w:tc>
                <w:tcPr>
                  <w:tcW w:w="1123" w:type="dxa"/>
                </w:tcPr>
                <w:p w14:paraId="6B6B8670"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17116609"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118417C0"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7573D9" w:rsidRPr="00FB4A34" w14:paraId="75248791" w14:textId="77777777" w:rsidTr="00012A22">
              <w:trPr>
                <w:trHeight w:val="158"/>
              </w:trPr>
              <w:tc>
                <w:tcPr>
                  <w:tcW w:w="1123" w:type="dxa"/>
                </w:tcPr>
                <w:p w14:paraId="12CD0437"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5E277138"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2A2F56E0" w14:textId="540D75C4" w:rsidR="007573D9" w:rsidRPr="00FB4A34" w:rsidRDefault="007573D9" w:rsidP="007573D9">
                  <w:pPr>
                    <w:pStyle w:val="Caption"/>
                    <w:keepNext/>
                    <w:rPr>
                      <w:b w:val="0"/>
                      <w:bCs w:val="0"/>
                      <w:noProof/>
                      <w:sz w:val="22"/>
                      <w:szCs w:val="22"/>
                      <w:lang w:val="sr-Cyrl-ME"/>
                    </w:rPr>
                  </w:pPr>
                  <w:r w:rsidRPr="00FB4A34">
                    <w:rPr>
                      <w:b w:val="0"/>
                      <w:bCs w:val="0"/>
                      <w:sz w:val="22"/>
                      <w:szCs w:val="22"/>
                    </w:rPr>
                    <w:t xml:space="preserve">0.161934 </w:t>
                  </w:r>
                </w:p>
              </w:tc>
            </w:tr>
            <w:tr w:rsidR="007573D9" w:rsidRPr="00FB4A34" w14:paraId="3BE442D0" w14:textId="77777777" w:rsidTr="00012A22">
              <w:trPr>
                <w:trHeight w:val="158"/>
              </w:trPr>
              <w:tc>
                <w:tcPr>
                  <w:tcW w:w="1123" w:type="dxa"/>
                </w:tcPr>
                <w:p w14:paraId="1571CEB9"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4A144B39"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0796B682" w14:textId="7A22C341" w:rsidR="007573D9" w:rsidRPr="00FB4A34" w:rsidRDefault="007573D9" w:rsidP="007573D9">
                  <w:pPr>
                    <w:pStyle w:val="Caption"/>
                    <w:keepNext/>
                    <w:rPr>
                      <w:b w:val="0"/>
                      <w:bCs w:val="0"/>
                      <w:noProof/>
                      <w:sz w:val="22"/>
                      <w:szCs w:val="22"/>
                      <w:lang w:val="sr-Cyrl-ME"/>
                    </w:rPr>
                  </w:pPr>
                  <w:r w:rsidRPr="00FB4A34">
                    <w:rPr>
                      <w:b w:val="0"/>
                      <w:bCs w:val="0"/>
                      <w:sz w:val="22"/>
                      <w:szCs w:val="22"/>
                    </w:rPr>
                    <w:t>0.139707</w:t>
                  </w:r>
                </w:p>
              </w:tc>
            </w:tr>
            <w:tr w:rsidR="007573D9" w:rsidRPr="00FB4A34" w14:paraId="46244CF2" w14:textId="77777777" w:rsidTr="00012A22">
              <w:trPr>
                <w:trHeight w:val="158"/>
              </w:trPr>
              <w:tc>
                <w:tcPr>
                  <w:tcW w:w="1123" w:type="dxa"/>
                </w:tcPr>
                <w:p w14:paraId="3EE3F822"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4AB310A2"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5292005A" w14:textId="5F3A822F" w:rsidR="007573D9" w:rsidRPr="00FB4A34" w:rsidRDefault="007573D9" w:rsidP="007573D9">
                  <w:pPr>
                    <w:pStyle w:val="Caption"/>
                    <w:keepNext/>
                    <w:rPr>
                      <w:b w:val="0"/>
                      <w:bCs w:val="0"/>
                      <w:noProof/>
                      <w:sz w:val="22"/>
                      <w:szCs w:val="22"/>
                      <w:lang w:val="sr-Cyrl-ME"/>
                    </w:rPr>
                  </w:pPr>
                  <w:r w:rsidRPr="00FB4A34">
                    <w:rPr>
                      <w:b w:val="0"/>
                      <w:bCs w:val="0"/>
                      <w:sz w:val="22"/>
                      <w:szCs w:val="22"/>
                    </w:rPr>
                    <w:t xml:space="preserve">0.133009 </w:t>
                  </w:r>
                </w:p>
              </w:tc>
            </w:tr>
            <w:tr w:rsidR="007573D9" w:rsidRPr="00FB4A34" w14:paraId="20074430" w14:textId="77777777" w:rsidTr="00012A22">
              <w:trPr>
                <w:trHeight w:val="165"/>
              </w:trPr>
              <w:tc>
                <w:tcPr>
                  <w:tcW w:w="1123" w:type="dxa"/>
                </w:tcPr>
                <w:p w14:paraId="79A8A7FE"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5641B16F"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3140DA66" w14:textId="5E61B82E" w:rsidR="007573D9" w:rsidRPr="00FB4A34" w:rsidRDefault="007573D9" w:rsidP="007573D9">
                  <w:pPr>
                    <w:pStyle w:val="Caption"/>
                    <w:keepNext/>
                    <w:rPr>
                      <w:b w:val="0"/>
                      <w:bCs w:val="0"/>
                      <w:noProof/>
                      <w:sz w:val="22"/>
                      <w:szCs w:val="22"/>
                      <w:lang w:val="sr-Cyrl-ME"/>
                    </w:rPr>
                  </w:pPr>
                  <w:r w:rsidRPr="00FB4A34">
                    <w:rPr>
                      <w:b w:val="0"/>
                      <w:bCs w:val="0"/>
                      <w:sz w:val="22"/>
                      <w:szCs w:val="22"/>
                    </w:rPr>
                    <w:t xml:space="preserve">0.128728 </w:t>
                  </w:r>
                </w:p>
              </w:tc>
            </w:tr>
            <w:tr w:rsidR="007573D9" w:rsidRPr="00FB4A34" w14:paraId="7A7D255E" w14:textId="77777777" w:rsidTr="00012A22">
              <w:trPr>
                <w:trHeight w:val="158"/>
              </w:trPr>
              <w:tc>
                <w:tcPr>
                  <w:tcW w:w="1123" w:type="dxa"/>
                </w:tcPr>
                <w:p w14:paraId="51CFA3B4"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25C8080F" w14:textId="77777777" w:rsidR="007573D9" w:rsidRPr="00FB4A34" w:rsidRDefault="007573D9" w:rsidP="007573D9">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05E9EEDC" w14:textId="6B212235" w:rsidR="007573D9" w:rsidRPr="00FB4A34" w:rsidRDefault="007573D9" w:rsidP="007573D9">
                  <w:pPr>
                    <w:pStyle w:val="Caption"/>
                    <w:keepNext/>
                    <w:rPr>
                      <w:b w:val="0"/>
                      <w:bCs w:val="0"/>
                      <w:noProof/>
                      <w:sz w:val="22"/>
                      <w:szCs w:val="22"/>
                      <w:lang w:val="sr-Cyrl-ME"/>
                    </w:rPr>
                  </w:pPr>
                  <w:r w:rsidRPr="00FB4A34">
                    <w:rPr>
                      <w:b w:val="0"/>
                      <w:bCs w:val="0"/>
                      <w:sz w:val="22"/>
                      <w:szCs w:val="22"/>
                    </w:rPr>
                    <w:t xml:space="preserve">0.126689 </w:t>
                  </w:r>
                </w:p>
              </w:tc>
            </w:tr>
          </w:tbl>
          <w:p w14:paraId="2E0F70E0" w14:textId="77777777" w:rsidR="00652346" w:rsidRPr="00FB4A34" w:rsidRDefault="00652346" w:rsidP="00012A22">
            <w:pPr>
              <w:pStyle w:val="Caption"/>
              <w:keepNext/>
              <w:rPr>
                <w:noProof/>
                <w:sz w:val="22"/>
                <w:szCs w:val="22"/>
                <w:lang w:val="sr-Cyrl-ME"/>
              </w:rPr>
            </w:pPr>
          </w:p>
        </w:tc>
        <w:tc>
          <w:tcPr>
            <w:tcW w:w="222" w:type="dxa"/>
          </w:tcPr>
          <w:p w14:paraId="216A003E" w14:textId="77777777" w:rsidR="00652346" w:rsidRPr="00FB4A34" w:rsidRDefault="00652346" w:rsidP="00012A22">
            <w:pPr>
              <w:pStyle w:val="Caption"/>
              <w:keepNext/>
              <w:rPr>
                <w:noProof/>
                <w:sz w:val="22"/>
                <w:szCs w:val="22"/>
                <w:lang w:val="sr-Cyrl-ME"/>
              </w:rPr>
            </w:pPr>
          </w:p>
        </w:tc>
      </w:tr>
      <w:tr w:rsidR="00652346" w:rsidRPr="00FB4A34" w14:paraId="0AFD794B" w14:textId="77777777" w:rsidTr="00012A22">
        <w:trPr>
          <w:trHeight w:val="220"/>
        </w:trPr>
        <w:tc>
          <w:tcPr>
            <w:tcW w:w="4451" w:type="dxa"/>
          </w:tcPr>
          <w:p w14:paraId="363F9D6B" w14:textId="77777777" w:rsidR="00652346" w:rsidRPr="00FB4A34" w:rsidRDefault="00652346" w:rsidP="00012A22">
            <w:pPr>
              <w:pStyle w:val="Caption"/>
              <w:keepNext/>
              <w:rPr>
                <w:noProof/>
                <w:sz w:val="22"/>
                <w:szCs w:val="22"/>
                <w:lang w:val="sr-Cyrl-ME"/>
              </w:rPr>
            </w:pPr>
          </w:p>
        </w:tc>
        <w:tc>
          <w:tcPr>
            <w:tcW w:w="222" w:type="dxa"/>
          </w:tcPr>
          <w:p w14:paraId="4186F2C1" w14:textId="77777777" w:rsidR="00652346" w:rsidRPr="00FB4A34" w:rsidRDefault="00652346" w:rsidP="00012A22">
            <w:pPr>
              <w:pStyle w:val="Caption"/>
              <w:keepNext/>
              <w:rPr>
                <w:noProof/>
                <w:sz w:val="22"/>
                <w:szCs w:val="22"/>
                <w:lang w:val="sr-Cyrl-ME"/>
              </w:rPr>
            </w:pPr>
          </w:p>
        </w:tc>
        <w:tc>
          <w:tcPr>
            <w:tcW w:w="3883" w:type="dxa"/>
          </w:tcPr>
          <w:p w14:paraId="711BAAA1" w14:textId="77777777" w:rsidR="00652346" w:rsidRPr="00FB4A34" w:rsidRDefault="00652346" w:rsidP="00012A22">
            <w:pPr>
              <w:pStyle w:val="Caption"/>
              <w:keepNext/>
              <w:rPr>
                <w:noProof/>
                <w:sz w:val="22"/>
                <w:szCs w:val="22"/>
                <w:lang w:val="sr-Cyrl-ME"/>
              </w:rPr>
            </w:pPr>
          </w:p>
        </w:tc>
        <w:tc>
          <w:tcPr>
            <w:tcW w:w="222" w:type="dxa"/>
          </w:tcPr>
          <w:p w14:paraId="4D6DDE7E" w14:textId="77777777" w:rsidR="00652346" w:rsidRPr="00FB4A34" w:rsidRDefault="00652346" w:rsidP="00012A22">
            <w:pPr>
              <w:pStyle w:val="Caption"/>
              <w:keepNext/>
              <w:rPr>
                <w:noProof/>
                <w:sz w:val="22"/>
                <w:szCs w:val="22"/>
                <w:lang w:val="sr-Cyrl-ME"/>
              </w:rPr>
            </w:pPr>
          </w:p>
        </w:tc>
      </w:tr>
      <w:tr w:rsidR="00652346" w:rsidRPr="00FB4A34" w14:paraId="3EB0A5C9" w14:textId="77777777" w:rsidTr="00012A22">
        <w:trPr>
          <w:trHeight w:val="220"/>
        </w:trPr>
        <w:tc>
          <w:tcPr>
            <w:tcW w:w="4451" w:type="dxa"/>
          </w:tcPr>
          <w:p w14:paraId="3922ECD7" w14:textId="77777777" w:rsidR="00652346" w:rsidRPr="00FB4A34" w:rsidRDefault="00652346" w:rsidP="00012A22">
            <w:pPr>
              <w:pStyle w:val="Caption"/>
              <w:keepNext/>
              <w:rPr>
                <w:sz w:val="22"/>
                <w:szCs w:val="22"/>
              </w:rPr>
            </w:pPr>
          </w:p>
          <w:p w14:paraId="0BE4CF99" w14:textId="77777777" w:rsidR="00652346" w:rsidRPr="00FB4A34" w:rsidRDefault="00652346" w:rsidP="00012A22">
            <w:pPr>
              <w:jc w:val="center"/>
              <w:rPr>
                <w:sz w:val="22"/>
                <w:szCs w:val="22"/>
                <w:lang w:val="sr-Cyrl-ME"/>
              </w:rPr>
            </w:pPr>
            <w:r w:rsidRPr="00FB4A34">
              <w:rPr>
                <w:b/>
                <w:bCs/>
                <w:sz w:val="22"/>
                <w:szCs w:val="22"/>
              </w:rPr>
              <w:t>Табела</w:t>
            </w:r>
            <w:r w:rsidRPr="00FB4A34">
              <w:rPr>
                <w:sz w:val="22"/>
                <w:szCs w:val="22"/>
                <w:lang w:val="sr-Cyrl-ME"/>
              </w:rPr>
              <w:t xml:space="preserve"> </w:t>
            </w:r>
            <w:r w:rsidRPr="00FB4A34">
              <w:rPr>
                <w:b/>
                <w:bCs/>
                <w:sz w:val="22"/>
                <w:szCs w:val="22"/>
                <w:lang w:val="sr-Cyrl-ME"/>
              </w:rPr>
              <w:t>5</w:t>
            </w:r>
            <w:r w:rsidRPr="00FB4A34">
              <w:rPr>
                <w:b/>
                <w:bCs/>
                <w:sz w:val="22"/>
                <w:szCs w:val="22"/>
              </w:rPr>
              <w:t>.</w:t>
            </w:r>
            <w:r w:rsidRPr="00FB4A34">
              <w:rPr>
                <w:b/>
                <w:bCs/>
                <w:sz w:val="22"/>
                <w:szCs w:val="22"/>
                <w:lang w:val="sr-Cyrl-ME"/>
              </w:rPr>
              <w:t>2.7</w:t>
            </w:r>
            <w:r w:rsidRPr="00FB4A34">
              <w:rPr>
                <w:sz w:val="22"/>
                <w:szCs w:val="22"/>
                <w:lang w:val="sr-Cyrl-ME"/>
              </w:rPr>
              <w:t xml:space="preserve"> </w:t>
            </w:r>
            <w:r w:rsidRPr="00FB4A34">
              <w:rPr>
                <w:sz w:val="22"/>
                <w:szCs w:val="22"/>
              </w:rPr>
              <w:t>α</w:t>
            </w:r>
            <w:r w:rsidRPr="00FB4A34">
              <w:rPr>
                <w:sz w:val="22"/>
                <w:szCs w:val="22"/>
                <w:lang w:val="en-US"/>
              </w:rPr>
              <w:t>=</w:t>
            </w:r>
            <w:r w:rsidRPr="00FB4A34">
              <w:rPr>
                <w:noProof/>
                <w:sz w:val="22"/>
                <w:szCs w:val="22"/>
                <w:lang w:val="sr-Latn-RS"/>
              </w:rPr>
              <w:t xml:space="preserve">1.799e-06, </w:t>
            </w:r>
            <w:r w:rsidRPr="00FB4A34">
              <w:rPr>
                <w:sz w:val="22"/>
                <w:szCs w:val="22"/>
              </w:rPr>
              <w:t>β=</w:t>
            </w:r>
            <w:r w:rsidRPr="00FB4A34">
              <w:rPr>
                <w:sz w:val="22"/>
                <w:szCs w:val="22"/>
                <w:lang w:val="sr-Cyrl-ME"/>
              </w:rPr>
              <w:t>100</w:t>
            </w:r>
            <w:r w:rsidRPr="00FB4A34">
              <w:rPr>
                <w:noProof/>
                <w:sz w:val="22"/>
                <w:szCs w:val="22"/>
                <w:lang w:val="sr-Latn-RS"/>
              </w:rPr>
              <w:t xml:space="preserve"> </w:t>
            </w:r>
            <w:r w:rsidRPr="00FB4A34">
              <w:rPr>
                <w:noProof/>
                <w:sz w:val="22"/>
                <w:szCs w:val="22"/>
                <w:lang w:val="sr-Cyrl-ME"/>
              </w:rPr>
              <w:t xml:space="preserve">за   </w:t>
            </w:r>
            <w:r w:rsidRPr="00FB4A34">
              <w:rPr>
                <w:noProof/>
                <w:sz w:val="22"/>
                <w:szCs w:val="22"/>
                <w:lang w:val="en-US"/>
              </w:rPr>
              <w:t>reddit.com</w:t>
            </w:r>
            <w:r w:rsidRPr="00FB4A34">
              <w:rPr>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652346" w:rsidRPr="00FB4A34" w14:paraId="5E0F5189" w14:textId="77777777" w:rsidTr="00012A22">
              <w:trPr>
                <w:trHeight w:val="133"/>
              </w:trPr>
              <w:tc>
                <w:tcPr>
                  <w:tcW w:w="1123" w:type="dxa"/>
                </w:tcPr>
                <w:p w14:paraId="63FCCBBD"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74210379"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318F35CA"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533EF7" w:rsidRPr="00FB4A34" w14:paraId="0313E7EA" w14:textId="77777777" w:rsidTr="00012A22">
              <w:trPr>
                <w:trHeight w:val="133"/>
              </w:trPr>
              <w:tc>
                <w:tcPr>
                  <w:tcW w:w="1123" w:type="dxa"/>
                </w:tcPr>
                <w:p w14:paraId="0CB7D5BB"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038F1C10"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24343CF9" w14:textId="4D5444D6" w:rsidR="00533EF7" w:rsidRPr="00FB4A34" w:rsidRDefault="00533EF7" w:rsidP="00533EF7">
                  <w:pPr>
                    <w:pStyle w:val="Caption"/>
                    <w:keepNext/>
                    <w:rPr>
                      <w:b w:val="0"/>
                      <w:bCs w:val="0"/>
                      <w:noProof/>
                      <w:sz w:val="22"/>
                      <w:szCs w:val="22"/>
                      <w:lang w:val="sr-Cyrl-ME"/>
                    </w:rPr>
                  </w:pPr>
                  <w:r w:rsidRPr="00FB4A34">
                    <w:rPr>
                      <w:b w:val="0"/>
                      <w:bCs w:val="0"/>
                      <w:sz w:val="22"/>
                      <w:szCs w:val="22"/>
                    </w:rPr>
                    <w:t xml:space="preserve">0.107702 </w:t>
                  </w:r>
                </w:p>
              </w:tc>
            </w:tr>
            <w:tr w:rsidR="00533EF7" w:rsidRPr="00FB4A34" w14:paraId="4609E832" w14:textId="77777777" w:rsidTr="00012A22">
              <w:trPr>
                <w:trHeight w:val="133"/>
              </w:trPr>
              <w:tc>
                <w:tcPr>
                  <w:tcW w:w="1123" w:type="dxa"/>
                </w:tcPr>
                <w:p w14:paraId="2DB4AC1D"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073B9F8B"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15645B29" w14:textId="508B5397" w:rsidR="00533EF7" w:rsidRPr="00FB4A34" w:rsidRDefault="00533EF7" w:rsidP="00533EF7">
                  <w:pPr>
                    <w:pStyle w:val="Caption"/>
                    <w:keepNext/>
                    <w:rPr>
                      <w:b w:val="0"/>
                      <w:bCs w:val="0"/>
                      <w:noProof/>
                      <w:sz w:val="22"/>
                      <w:szCs w:val="22"/>
                      <w:lang w:val="sr-Cyrl-ME"/>
                    </w:rPr>
                  </w:pPr>
                  <w:r w:rsidRPr="00FB4A34">
                    <w:rPr>
                      <w:b w:val="0"/>
                      <w:bCs w:val="0"/>
                      <w:sz w:val="22"/>
                      <w:szCs w:val="22"/>
                    </w:rPr>
                    <w:t xml:space="preserve"> 0.067925 </w:t>
                  </w:r>
                </w:p>
              </w:tc>
            </w:tr>
            <w:tr w:rsidR="00533EF7" w:rsidRPr="00FB4A34" w14:paraId="16CAAD51" w14:textId="77777777" w:rsidTr="00012A22">
              <w:trPr>
                <w:trHeight w:val="133"/>
              </w:trPr>
              <w:tc>
                <w:tcPr>
                  <w:tcW w:w="1123" w:type="dxa"/>
                </w:tcPr>
                <w:p w14:paraId="051D97C4"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5B53E642"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3CB56AB0" w14:textId="43F422C4" w:rsidR="00533EF7" w:rsidRPr="00FB4A34" w:rsidRDefault="00533EF7" w:rsidP="00533EF7">
                  <w:pPr>
                    <w:pStyle w:val="Caption"/>
                    <w:keepNext/>
                    <w:rPr>
                      <w:b w:val="0"/>
                      <w:bCs w:val="0"/>
                      <w:noProof/>
                      <w:sz w:val="22"/>
                      <w:szCs w:val="22"/>
                      <w:lang w:val="sr-Cyrl-ME"/>
                    </w:rPr>
                  </w:pPr>
                  <w:r w:rsidRPr="00FB4A34">
                    <w:rPr>
                      <w:b w:val="0"/>
                      <w:bCs w:val="0"/>
                      <w:sz w:val="22"/>
                      <w:szCs w:val="22"/>
                    </w:rPr>
                    <w:t xml:space="preserve">0.065813 </w:t>
                  </w:r>
                </w:p>
              </w:tc>
            </w:tr>
            <w:tr w:rsidR="00533EF7" w:rsidRPr="00FB4A34" w14:paraId="52824EF2" w14:textId="77777777" w:rsidTr="00012A22">
              <w:trPr>
                <w:trHeight w:val="139"/>
              </w:trPr>
              <w:tc>
                <w:tcPr>
                  <w:tcW w:w="1123" w:type="dxa"/>
                </w:tcPr>
                <w:p w14:paraId="7867CBEC"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41071239"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4752E75A" w14:textId="3136FA9B" w:rsidR="00533EF7" w:rsidRPr="00FB4A34" w:rsidRDefault="00533EF7" w:rsidP="00533EF7">
                  <w:pPr>
                    <w:pStyle w:val="Caption"/>
                    <w:keepNext/>
                    <w:rPr>
                      <w:b w:val="0"/>
                      <w:bCs w:val="0"/>
                      <w:noProof/>
                      <w:sz w:val="22"/>
                      <w:szCs w:val="22"/>
                      <w:lang w:val="sr-Cyrl-ME"/>
                    </w:rPr>
                  </w:pPr>
                  <w:r w:rsidRPr="00FB4A34">
                    <w:rPr>
                      <w:b w:val="0"/>
                      <w:bCs w:val="0"/>
                      <w:sz w:val="22"/>
                      <w:szCs w:val="22"/>
                    </w:rPr>
                    <w:t xml:space="preserve">0.064489 </w:t>
                  </w:r>
                </w:p>
              </w:tc>
            </w:tr>
            <w:tr w:rsidR="00533EF7" w:rsidRPr="00FB4A34" w14:paraId="552085AB" w14:textId="77777777" w:rsidTr="00012A22">
              <w:trPr>
                <w:trHeight w:val="133"/>
              </w:trPr>
              <w:tc>
                <w:tcPr>
                  <w:tcW w:w="1123" w:type="dxa"/>
                </w:tcPr>
                <w:p w14:paraId="6C1B7F4A"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75EF30DE" w14:textId="77777777" w:rsidR="00533EF7" w:rsidRPr="00FB4A34" w:rsidRDefault="00533EF7" w:rsidP="00533EF7">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74329F91" w14:textId="0E3C0705" w:rsidR="00533EF7" w:rsidRPr="00FB4A34" w:rsidRDefault="00533EF7" w:rsidP="00533EF7">
                  <w:pPr>
                    <w:pStyle w:val="Caption"/>
                    <w:keepNext/>
                    <w:rPr>
                      <w:b w:val="0"/>
                      <w:bCs w:val="0"/>
                      <w:noProof/>
                      <w:sz w:val="22"/>
                      <w:szCs w:val="22"/>
                      <w:lang w:val="sr-Cyrl-ME"/>
                    </w:rPr>
                  </w:pPr>
                  <w:r w:rsidRPr="00FB4A34">
                    <w:rPr>
                      <w:b w:val="0"/>
                      <w:bCs w:val="0"/>
                      <w:sz w:val="22"/>
                      <w:szCs w:val="22"/>
                    </w:rPr>
                    <w:t xml:space="preserve">0.063918 </w:t>
                  </w:r>
                </w:p>
              </w:tc>
            </w:tr>
          </w:tbl>
          <w:p w14:paraId="5BB4E509" w14:textId="77777777" w:rsidR="00652346" w:rsidRPr="00FB4A34" w:rsidRDefault="00652346" w:rsidP="00012A22">
            <w:pPr>
              <w:pStyle w:val="Caption"/>
              <w:keepNext/>
              <w:rPr>
                <w:noProof/>
                <w:sz w:val="22"/>
                <w:szCs w:val="22"/>
                <w:lang w:val="sr-Cyrl-ME"/>
              </w:rPr>
            </w:pPr>
          </w:p>
        </w:tc>
        <w:tc>
          <w:tcPr>
            <w:tcW w:w="222" w:type="dxa"/>
          </w:tcPr>
          <w:p w14:paraId="45C36409" w14:textId="77777777" w:rsidR="00652346" w:rsidRPr="00FB4A34" w:rsidRDefault="00652346" w:rsidP="00012A22">
            <w:pPr>
              <w:pStyle w:val="Caption"/>
              <w:keepNext/>
              <w:rPr>
                <w:noProof/>
                <w:sz w:val="22"/>
                <w:szCs w:val="22"/>
                <w:lang w:val="sr-Cyrl-ME"/>
              </w:rPr>
            </w:pPr>
          </w:p>
        </w:tc>
        <w:tc>
          <w:tcPr>
            <w:tcW w:w="3883" w:type="dxa"/>
          </w:tcPr>
          <w:p w14:paraId="73E177F8" w14:textId="77777777" w:rsidR="00652346" w:rsidRPr="00FB4A34" w:rsidRDefault="00652346" w:rsidP="00012A22">
            <w:pPr>
              <w:pStyle w:val="Caption"/>
              <w:keepNext/>
              <w:rPr>
                <w:sz w:val="22"/>
                <w:szCs w:val="22"/>
              </w:rPr>
            </w:pPr>
          </w:p>
          <w:p w14:paraId="2BC468F8" w14:textId="77777777" w:rsidR="00652346" w:rsidRPr="00FB4A34" w:rsidRDefault="00652346" w:rsidP="00012A22">
            <w:pPr>
              <w:rPr>
                <w:sz w:val="22"/>
                <w:szCs w:val="22"/>
                <w:lang w:val="sr-Cyrl-ME"/>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2.11 </w:t>
            </w:r>
            <w:r w:rsidRPr="00FB4A34">
              <w:rPr>
                <w:sz w:val="22"/>
                <w:szCs w:val="22"/>
              </w:rPr>
              <w:t>α</w:t>
            </w:r>
            <w:r w:rsidRPr="00FB4A34">
              <w:rPr>
                <w:sz w:val="22"/>
                <w:szCs w:val="22"/>
                <w:lang w:val="en-US"/>
              </w:rPr>
              <w:t>=</w:t>
            </w:r>
            <w:r w:rsidRPr="00FB4A34">
              <w:rPr>
                <w:noProof/>
                <w:sz w:val="22"/>
                <w:szCs w:val="22"/>
                <w:lang w:val="sr-Latn-RS"/>
              </w:rPr>
              <w:t xml:space="preserve">3.598e-06, </w:t>
            </w:r>
            <w:r w:rsidRPr="00FB4A34">
              <w:rPr>
                <w:sz w:val="22"/>
                <w:szCs w:val="22"/>
              </w:rPr>
              <w:t>β=</w:t>
            </w:r>
            <w:r w:rsidRPr="00FB4A34">
              <w:rPr>
                <w:noProof/>
                <w:sz w:val="22"/>
                <w:szCs w:val="22"/>
                <w:lang w:val="sr-Latn-RS"/>
              </w:rPr>
              <w:t>1</w:t>
            </w:r>
            <w:r w:rsidRPr="00FB4A34">
              <w:rPr>
                <w:noProof/>
                <w:sz w:val="22"/>
                <w:szCs w:val="22"/>
                <w:lang w:val="sr-Cyrl-ME"/>
              </w:rPr>
              <w:t>00</w:t>
            </w:r>
            <w:r w:rsidRPr="00FB4A34">
              <w:rPr>
                <w:noProof/>
                <w:sz w:val="22"/>
                <w:szCs w:val="22"/>
                <w:lang w:val="sr-Latn-RS"/>
              </w:rPr>
              <w:t xml:space="preserve"> </w:t>
            </w:r>
            <w:r w:rsidRPr="00FB4A34">
              <w:rPr>
                <w:noProof/>
                <w:sz w:val="22"/>
                <w:szCs w:val="22"/>
                <w:lang w:val="sr-Cyrl-ME"/>
              </w:rPr>
              <w:t xml:space="preserve">за </w:t>
            </w:r>
            <w:r w:rsidRPr="00FB4A34">
              <w:rPr>
                <w:noProof/>
                <w:sz w:val="22"/>
                <w:szCs w:val="22"/>
                <w:lang w:val="en-US"/>
              </w:rPr>
              <w:t>reddit.com</w:t>
            </w:r>
            <w:r w:rsidRPr="00FB4A34">
              <w:rPr>
                <w:noProof/>
                <w:sz w:val="22"/>
                <w:szCs w:val="22"/>
                <w:lang w:val="sr-Cyrl-ME"/>
              </w:rPr>
              <w:t>, за остале 1</w:t>
            </w:r>
          </w:p>
          <w:tbl>
            <w:tblPr>
              <w:tblStyle w:val="TableGrid"/>
              <w:tblW w:w="3631" w:type="dxa"/>
              <w:tblInd w:w="26" w:type="dxa"/>
              <w:tblLook w:val="04A0" w:firstRow="1" w:lastRow="0" w:firstColumn="1" w:lastColumn="0" w:noHBand="0" w:noVBand="1"/>
            </w:tblPr>
            <w:tblGrid>
              <w:gridCol w:w="1146"/>
              <w:gridCol w:w="1276"/>
              <w:gridCol w:w="1209"/>
            </w:tblGrid>
            <w:tr w:rsidR="00652346" w:rsidRPr="00FB4A34" w14:paraId="14B5CED4" w14:textId="77777777" w:rsidTr="00012A22">
              <w:trPr>
                <w:trHeight w:val="170"/>
              </w:trPr>
              <w:tc>
                <w:tcPr>
                  <w:tcW w:w="1146" w:type="dxa"/>
                </w:tcPr>
                <w:p w14:paraId="28FBBFF2"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76" w:type="dxa"/>
                </w:tcPr>
                <w:p w14:paraId="5CFF7630"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209" w:type="dxa"/>
                </w:tcPr>
                <w:p w14:paraId="4F65F005"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951AA1" w:rsidRPr="00FB4A34" w14:paraId="3F3A9551" w14:textId="77777777" w:rsidTr="00012A22">
              <w:trPr>
                <w:trHeight w:val="170"/>
              </w:trPr>
              <w:tc>
                <w:tcPr>
                  <w:tcW w:w="1146" w:type="dxa"/>
                </w:tcPr>
                <w:p w14:paraId="1DCC5AC8"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76" w:type="dxa"/>
                </w:tcPr>
                <w:p w14:paraId="43C3743C"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reddit.com</w:t>
                  </w:r>
                </w:p>
              </w:tc>
              <w:tc>
                <w:tcPr>
                  <w:tcW w:w="1209" w:type="dxa"/>
                </w:tcPr>
                <w:p w14:paraId="3C4F09DF" w14:textId="01B826BE" w:rsidR="00951AA1" w:rsidRPr="00FB4A34" w:rsidRDefault="00951AA1" w:rsidP="00951AA1">
                  <w:pPr>
                    <w:pStyle w:val="Caption"/>
                    <w:keepNext/>
                    <w:rPr>
                      <w:b w:val="0"/>
                      <w:bCs w:val="0"/>
                      <w:noProof/>
                      <w:sz w:val="22"/>
                      <w:szCs w:val="22"/>
                      <w:lang w:val="sr-Cyrl-ME"/>
                    </w:rPr>
                  </w:pPr>
                  <w:r w:rsidRPr="00FB4A34">
                    <w:rPr>
                      <w:b w:val="0"/>
                      <w:bCs w:val="0"/>
                      <w:sz w:val="22"/>
                      <w:szCs w:val="22"/>
                    </w:rPr>
                    <w:t xml:space="preserve">0.195466 </w:t>
                  </w:r>
                </w:p>
              </w:tc>
            </w:tr>
            <w:tr w:rsidR="00951AA1" w:rsidRPr="00FB4A34" w14:paraId="5AF64721" w14:textId="77777777" w:rsidTr="00012A22">
              <w:trPr>
                <w:trHeight w:val="170"/>
              </w:trPr>
              <w:tc>
                <w:tcPr>
                  <w:tcW w:w="1146" w:type="dxa"/>
                </w:tcPr>
                <w:p w14:paraId="457F0E15"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t5_2cneq</w:t>
                  </w:r>
                </w:p>
              </w:tc>
              <w:tc>
                <w:tcPr>
                  <w:tcW w:w="1276" w:type="dxa"/>
                </w:tcPr>
                <w:p w14:paraId="364C044F"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209" w:type="dxa"/>
                </w:tcPr>
                <w:p w14:paraId="1D4E2BE2" w14:textId="3FA516A1" w:rsidR="00951AA1" w:rsidRPr="00FB4A34" w:rsidRDefault="00951AA1" w:rsidP="00951AA1">
                  <w:pPr>
                    <w:pStyle w:val="Caption"/>
                    <w:keepNext/>
                    <w:rPr>
                      <w:b w:val="0"/>
                      <w:bCs w:val="0"/>
                      <w:noProof/>
                      <w:sz w:val="22"/>
                      <w:szCs w:val="22"/>
                      <w:lang w:val="sr-Cyrl-ME"/>
                    </w:rPr>
                  </w:pPr>
                  <w:r w:rsidRPr="00FB4A34">
                    <w:rPr>
                      <w:b w:val="0"/>
                      <w:bCs w:val="0"/>
                      <w:sz w:val="22"/>
                      <w:szCs w:val="22"/>
                    </w:rPr>
                    <w:t xml:space="preserve">0.14502  </w:t>
                  </w:r>
                </w:p>
              </w:tc>
            </w:tr>
            <w:tr w:rsidR="00951AA1" w:rsidRPr="00FB4A34" w14:paraId="787ABD97" w14:textId="77777777" w:rsidTr="00012A22">
              <w:trPr>
                <w:trHeight w:val="170"/>
              </w:trPr>
              <w:tc>
                <w:tcPr>
                  <w:tcW w:w="1146" w:type="dxa"/>
                </w:tcPr>
                <w:p w14:paraId="3513A883"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76" w:type="dxa"/>
                </w:tcPr>
                <w:p w14:paraId="4E34762B"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pics</w:t>
                  </w:r>
                </w:p>
              </w:tc>
              <w:tc>
                <w:tcPr>
                  <w:tcW w:w="1209" w:type="dxa"/>
                </w:tcPr>
                <w:p w14:paraId="4DA61B86" w14:textId="36D15396" w:rsidR="00951AA1" w:rsidRPr="00FB4A34" w:rsidRDefault="00951AA1" w:rsidP="00951AA1">
                  <w:pPr>
                    <w:pStyle w:val="Caption"/>
                    <w:keepNext/>
                    <w:rPr>
                      <w:b w:val="0"/>
                      <w:bCs w:val="0"/>
                      <w:noProof/>
                      <w:sz w:val="22"/>
                      <w:szCs w:val="22"/>
                      <w:lang w:val="sr-Cyrl-ME"/>
                    </w:rPr>
                  </w:pPr>
                  <w:r w:rsidRPr="00FB4A34">
                    <w:rPr>
                      <w:b w:val="0"/>
                      <w:bCs w:val="0"/>
                      <w:sz w:val="22"/>
                      <w:szCs w:val="22"/>
                    </w:rPr>
                    <w:t xml:space="preserve"> 0.137578 </w:t>
                  </w:r>
                </w:p>
              </w:tc>
            </w:tr>
            <w:tr w:rsidR="00951AA1" w:rsidRPr="00FB4A34" w14:paraId="3ED0CCB1" w14:textId="77777777" w:rsidTr="00012A22">
              <w:trPr>
                <w:trHeight w:val="177"/>
              </w:trPr>
              <w:tc>
                <w:tcPr>
                  <w:tcW w:w="1146" w:type="dxa"/>
                </w:tcPr>
                <w:p w14:paraId="17C848DD"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76" w:type="dxa"/>
                </w:tcPr>
                <w:p w14:paraId="799FF543"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funny</w:t>
                  </w:r>
                </w:p>
              </w:tc>
              <w:tc>
                <w:tcPr>
                  <w:tcW w:w="1209" w:type="dxa"/>
                </w:tcPr>
                <w:p w14:paraId="08910746" w14:textId="379DB6D4" w:rsidR="00951AA1" w:rsidRPr="00FB4A34" w:rsidRDefault="00951AA1" w:rsidP="00951AA1">
                  <w:pPr>
                    <w:pStyle w:val="Caption"/>
                    <w:keepNext/>
                    <w:rPr>
                      <w:b w:val="0"/>
                      <w:bCs w:val="0"/>
                      <w:noProof/>
                      <w:sz w:val="22"/>
                      <w:szCs w:val="22"/>
                      <w:lang w:val="sr-Cyrl-ME"/>
                    </w:rPr>
                  </w:pPr>
                  <w:r w:rsidRPr="00FB4A34">
                    <w:rPr>
                      <w:b w:val="0"/>
                      <w:bCs w:val="0"/>
                      <w:sz w:val="22"/>
                      <w:szCs w:val="22"/>
                    </w:rPr>
                    <w:t xml:space="preserve">0.133036 </w:t>
                  </w:r>
                </w:p>
              </w:tc>
            </w:tr>
            <w:tr w:rsidR="00951AA1" w:rsidRPr="00FB4A34" w14:paraId="621761B4" w14:textId="77777777" w:rsidTr="00012A22">
              <w:trPr>
                <w:trHeight w:val="170"/>
              </w:trPr>
              <w:tc>
                <w:tcPr>
                  <w:tcW w:w="1146" w:type="dxa"/>
                </w:tcPr>
                <w:p w14:paraId="6B4967FB"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76" w:type="dxa"/>
                </w:tcPr>
                <w:p w14:paraId="7A270589" w14:textId="77777777" w:rsidR="00951AA1" w:rsidRPr="00FB4A34" w:rsidRDefault="00951AA1" w:rsidP="00951AA1">
                  <w:pPr>
                    <w:pStyle w:val="Caption"/>
                    <w:keepNext/>
                    <w:rPr>
                      <w:b w:val="0"/>
                      <w:bCs w:val="0"/>
                      <w:noProof/>
                      <w:sz w:val="22"/>
                      <w:szCs w:val="22"/>
                      <w:lang w:val="sr-Cyrl-ME"/>
                    </w:rPr>
                  </w:pPr>
                  <w:r w:rsidRPr="00FB4A34">
                    <w:rPr>
                      <w:b w:val="0"/>
                      <w:bCs w:val="0"/>
                      <w:noProof/>
                      <w:sz w:val="22"/>
                      <w:szCs w:val="22"/>
                      <w:lang w:val="sr-Latn-RS"/>
                    </w:rPr>
                    <w:t>science</w:t>
                  </w:r>
                </w:p>
              </w:tc>
              <w:tc>
                <w:tcPr>
                  <w:tcW w:w="1209" w:type="dxa"/>
                </w:tcPr>
                <w:p w14:paraId="460C54A0" w14:textId="7A9956CD" w:rsidR="00951AA1" w:rsidRPr="00FB4A34" w:rsidRDefault="00951AA1" w:rsidP="00951AA1">
                  <w:pPr>
                    <w:pStyle w:val="Caption"/>
                    <w:keepNext/>
                    <w:rPr>
                      <w:b w:val="0"/>
                      <w:bCs w:val="0"/>
                      <w:noProof/>
                      <w:sz w:val="22"/>
                      <w:szCs w:val="22"/>
                      <w:lang w:val="sr-Cyrl-ME"/>
                    </w:rPr>
                  </w:pPr>
                  <w:r w:rsidRPr="00FB4A34">
                    <w:rPr>
                      <w:b w:val="0"/>
                      <w:bCs w:val="0"/>
                      <w:sz w:val="22"/>
                      <w:szCs w:val="22"/>
                    </w:rPr>
                    <w:t xml:space="preserve">0.130851 </w:t>
                  </w:r>
                </w:p>
              </w:tc>
            </w:tr>
          </w:tbl>
          <w:p w14:paraId="360C1F97" w14:textId="77777777" w:rsidR="00652346" w:rsidRPr="00FB4A34" w:rsidRDefault="00652346" w:rsidP="00012A22">
            <w:pPr>
              <w:pStyle w:val="Caption"/>
              <w:keepNext/>
              <w:rPr>
                <w:noProof/>
                <w:sz w:val="22"/>
                <w:szCs w:val="22"/>
                <w:lang w:val="sr-Cyrl-ME"/>
              </w:rPr>
            </w:pPr>
          </w:p>
        </w:tc>
        <w:tc>
          <w:tcPr>
            <w:tcW w:w="222" w:type="dxa"/>
          </w:tcPr>
          <w:p w14:paraId="0A24BE99" w14:textId="77777777" w:rsidR="00652346" w:rsidRPr="00FB4A34" w:rsidRDefault="00652346" w:rsidP="00012A22">
            <w:pPr>
              <w:pStyle w:val="Caption"/>
              <w:keepNext/>
              <w:rPr>
                <w:noProof/>
                <w:sz w:val="22"/>
                <w:szCs w:val="22"/>
                <w:lang w:val="sr-Cyrl-ME"/>
              </w:rPr>
            </w:pPr>
          </w:p>
        </w:tc>
      </w:tr>
    </w:tbl>
    <w:p w14:paraId="19D4DE52" w14:textId="77777777" w:rsidR="00652346" w:rsidRPr="00FB4A34" w:rsidRDefault="00652346" w:rsidP="00652346">
      <w:pPr>
        <w:pStyle w:val="Caption"/>
        <w:keepNext/>
        <w:rPr>
          <w:sz w:val="22"/>
          <w:szCs w:val="22"/>
        </w:rPr>
      </w:pPr>
    </w:p>
    <w:tbl>
      <w:tblPr>
        <w:tblStyle w:val="TableGrid"/>
        <w:tblW w:w="87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652346" w:rsidRPr="00FB4A34" w14:paraId="185F63DC" w14:textId="77777777" w:rsidTr="00012A22">
        <w:trPr>
          <w:trHeight w:val="220"/>
        </w:trPr>
        <w:tc>
          <w:tcPr>
            <w:tcW w:w="4451" w:type="dxa"/>
          </w:tcPr>
          <w:p w14:paraId="1661C283" w14:textId="77777777" w:rsidR="00652346" w:rsidRPr="00FB4A34" w:rsidRDefault="00652346" w:rsidP="00012A22">
            <w:pPr>
              <w:pStyle w:val="Caption"/>
              <w:keepNext/>
              <w:rPr>
                <w:sz w:val="22"/>
                <w:szCs w:val="22"/>
              </w:rPr>
            </w:pPr>
          </w:p>
          <w:p w14:paraId="3F6FE372" w14:textId="77777777" w:rsidR="00652346" w:rsidRPr="00FB4A34" w:rsidRDefault="00652346" w:rsidP="00012A22">
            <w:pPr>
              <w:pStyle w:val="Caption"/>
              <w:keepNext/>
              <w:jc w:val="center"/>
              <w:rPr>
                <w:b w:val="0"/>
                <w:bCs w:val="0"/>
                <w:noProof/>
                <w:sz w:val="22"/>
                <w:szCs w:val="22"/>
                <w:lang w:val="sr-Cyrl-ME"/>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2.6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1.799e-06, </w:t>
            </w:r>
            <w:r w:rsidRPr="00FB4A34">
              <w:rPr>
                <w:b w:val="0"/>
                <w:bCs w:val="0"/>
                <w:sz w:val="22"/>
                <w:szCs w:val="22"/>
              </w:rPr>
              <w:t>β=</w:t>
            </w:r>
            <w:r w:rsidRPr="00FB4A34">
              <w:rPr>
                <w:b w:val="0"/>
                <w:bCs w:val="0"/>
                <w:sz w:val="22"/>
                <w:szCs w:val="22"/>
                <w:lang w:val="sr-Cyrl-ME"/>
              </w:rPr>
              <w:t>10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652346" w:rsidRPr="00FB4A34" w14:paraId="747106F1" w14:textId="77777777" w:rsidTr="00012A22">
              <w:trPr>
                <w:trHeight w:val="133"/>
              </w:trPr>
              <w:tc>
                <w:tcPr>
                  <w:tcW w:w="1123" w:type="dxa"/>
                </w:tcPr>
                <w:p w14:paraId="42756DAC"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2DFD307C"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6539C615"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3D2D56" w:rsidRPr="00FB4A34" w14:paraId="753C52E7" w14:textId="77777777" w:rsidTr="00012A22">
              <w:trPr>
                <w:trHeight w:val="133"/>
              </w:trPr>
              <w:tc>
                <w:tcPr>
                  <w:tcW w:w="1123" w:type="dxa"/>
                </w:tcPr>
                <w:p w14:paraId="2F243A4C"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1BDD3B12"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112FE3A1" w14:textId="14864352" w:rsidR="003D2D56" w:rsidRPr="00FB4A34" w:rsidRDefault="003D2D56" w:rsidP="003D2D56">
                  <w:pPr>
                    <w:pStyle w:val="Caption"/>
                    <w:keepNext/>
                    <w:rPr>
                      <w:b w:val="0"/>
                      <w:bCs w:val="0"/>
                      <w:noProof/>
                      <w:sz w:val="22"/>
                      <w:szCs w:val="22"/>
                      <w:lang w:val="sr-Cyrl-ME"/>
                    </w:rPr>
                  </w:pPr>
                  <w:r w:rsidRPr="00FB4A34">
                    <w:rPr>
                      <w:b w:val="0"/>
                      <w:bCs w:val="0"/>
                      <w:sz w:val="22"/>
                      <w:szCs w:val="22"/>
                    </w:rPr>
                    <w:t xml:space="preserve">0.363432 </w:t>
                  </w:r>
                </w:p>
              </w:tc>
            </w:tr>
            <w:tr w:rsidR="003D2D56" w:rsidRPr="00FB4A34" w14:paraId="59B01076" w14:textId="77777777" w:rsidTr="00012A22">
              <w:trPr>
                <w:trHeight w:val="133"/>
              </w:trPr>
              <w:tc>
                <w:tcPr>
                  <w:tcW w:w="1123" w:type="dxa"/>
                </w:tcPr>
                <w:p w14:paraId="264569B2"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4FF49C38"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7619DFEA" w14:textId="6294C6A2" w:rsidR="003D2D56" w:rsidRPr="00FB4A34" w:rsidRDefault="003D2D56" w:rsidP="003D2D56">
                  <w:pPr>
                    <w:pStyle w:val="Caption"/>
                    <w:keepNext/>
                    <w:rPr>
                      <w:b w:val="0"/>
                      <w:bCs w:val="0"/>
                      <w:noProof/>
                      <w:sz w:val="22"/>
                      <w:szCs w:val="22"/>
                      <w:lang w:val="sr-Cyrl-ME"/>
                    </w:rPr>
                  </w:pPr>
                  <w:r w:rsidRPr="00FB4A34">
                    <w:rPr>
                      <w:b w:val="0"/>
                      <w:bCs w:val="0"/>
                      <w:sz w:val="22"/>
                      <w:szCs w:val="22"/>
                    </w:rPr>
                    <w:t xml:space="preserve">0.08111  </w:t>
                  </w:r>
                </w:p>
              </w:tc>
            </w:tr>
            <w:tr w:rsidR="003D2D56" w:rsidRPr="00FB4A34" w14:paraId="1AD8C88A" w14:textId="77777777" w:rsidTr="00012A22">
              <w:trPr>
                <w:trHeight w:val="133"/>
              </w:trPr>
              <w:tc>
                <w:tcPr>
                  <w:tcW w:w="1123" w:type="dxa"/>
                </w:tcPr>
                <w:p w14:paraId="527473D4"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588C7A9C"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20489069" w14:textId="728C6085" w:rsidR="003D2D56" w:rsidRPr="00FB4A34" w:rsidRDefault="003D2D56" w:rsidP="003D2D56">
                  <w:pPr>
                    <w:pStyle w:val="Caption"/>
                    <w:keepNext/>
                    <w:rPr>
                      <w:b w:val="0"/>
                      <w:bCs w:val="0"/>
                      <w:noProof/>
                      <w:sz w:val="22"/>
                      <w:szCs w:val="22"/>
                      <w:lang w:val="sr-Cyrl-ME"/>
                    </w:rPr>
                  </w:pPr>
                  <w:r w:rsidRPr="00FB4A34">
                    <w:rPr>
                      <w:b w:val="0"/>
                      <w:bCs w:val="0"/>
                      <w:sz w:val="22"/>
                      <w:szCs w:val="22"/>
                    </w:rPr>
                    <w:t xml:space="preserve">0.076357 </w:t>
                  </w:r>
                </w:p>
              </w:tc>
            </w:tr>
            <w:tr w:rsidR="003D2D56" w:rsidRPr="00FB4A34" w14:paraId="0085D56C" w14:textId="77777777" w:rsidTr="00012A22">
              <w:trPr>
                <w:trHeight w:val="139"/>
              </w:trPr>
              <w:tc>
                <w:tcPr>
                  <w:tcW w:w="1123" w:type="dxa"/>
                </w:tcPr>
                <w:p w14:paraId="0992190C"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44D79CB4"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1EA379D6" w14:textId="0B746DC3" w:rsidR="003D2D56" w:rsidRPr="00FB4A34" w:rsidRDefault="003D2D56" w:rsidP="003D2D56">
                  <w:pPr>
                    <w:pStyle w:val="Caption"/>
                    <w:keepNext/>
                    <w:rPr>
                      <w:b w:val="0"/>
                      <w:bCs w:val="0"/>
                      <w:noProof/>
                      <w:sz w:val="22"/>
                      <w:szCs w:val="22"/>
                      <w:lang w:val="sr-Cyrl-ME"/>
                    </w:rPr>
                  </w:pPr>
                  <w:r w:rsidRPr="00FB4A34">
                    <w:rPr>
                      <w:b w:val="0"/>
                      <w:bCs w:val="0"/>
                      <w:sz w:val="22"/>
                      <w:szCs w:val="22"/>
                    </w:rPr>
                    <w:t xml:space="preserve">0.07427  </w:t>
                  </w:r>
                </w:p>
              </w:tc>
            </w:tr>
            <w:tr w:rsidR="003D2D56" w:rsidRPr="00FB4A34" w14:paraId="66387D8C" w14:textId="77777777" w:rsidTr="00012A22">
              <w:trPr>
                <w:trHeight w:val="133"/>
              </w:trPr>
              <w:tc>
                <w:tcPr>
                  <w:tcW w:w="1123" w:type="dxa"/>
                </w:tcPr>
                <w:p w14:paraId="29593912"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5EEF4127" w14:textId="77777777" w:rsidR="003D2D56" w:rsidRPr="00FB4A34" w:rsidRDefault="003D2D56" w:rsidP="003D2D56">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1BA363CD" w14:textId="799FD630" w:rsidR="003D2D56" w:rsidRPr="00FB4A34" w:rsidRDefault="003D2D56" w:rsidP="003D2D56">
                  <w:pPr>
                    <w:pStyle w:val="Caption"/>
                    <w:keepNext/>
                    <w:rPr>
                      <w:b w:val="0"/>
                      <w:bCs w:val="0"/>
                      <w:noProof/>
                      <w:sz w:val="22"/>
                      <w:szCs w:val="22"/>
                      <w:lang w:val="sr-Cyrl-ME"/>
                    </w:rPr>
                  </w:pPr>
                  <w:r w:rsidRPr="00FB4A34">
                    <w:rPr>
                      <w:b w:val="0"/>
                      <w:bCs w:val="0"/>
                      <w:sz w:val="22"/>
                      <w:szCs w:val="22"/>
                    </w:rPr>
                    <w:t xml:space="preserve"> 0.073264</w:t>
                  </w:r>
                </w:p>
              </w:tc>
            </w:tr>
          </w:tbl>
          <w:p w14:paraId="2035480A" w14:textId="77777777" w:rsidR="00652346" w:rsidRPr="00FB4A34" w:rsidRDefault="00652346" w:rsidP="00012A22">
            <w:pPr>
              <w:pStyle w:val="Caption"/>
              <w:keepNext/>
              <w:rPr>
                <w:noProof/>
                <w:sz w:val="22"/>
                <w:szCs w:val="22"/>
                <w:lang w:val="sr-Cyrl-ME"/>
              </w:rPr>
            </w:pPr>
          </w:p>
        </w:tc>
        <w:tc>
          <w:tcPr>
            <w:tcW w:w="222" w:type="dxa"/>
          </w:tcPr>
          <w:p w14:paraId="37197BDA" w14:textId="77777777" w:rsidR="00652346" w:rsidRPr="00FB4A34" w:rsidRDefault="00652346" w:rsidP="00012A22">
            <w:pPr>
              <w:pStyle w:val="Caption"/>
              <w:keepNext/>
              <w:rPr>
                <w:noProof/>
                <w:sz w:val="22"/>
                <w:szCs w:val="22"/>
                <w:lang w:val="sr-Cyrl-ME"/>
              </w:rPr>
            </w:pPr>
          </w:p>
        </w:tc>
        <w:tc>
          <w:tcPr>
            <w:tcW w:w="3883" w:type="dxa"/>
          </w:tcPr>
          <w:p w14:paraId="67B13A54" w14:textId="77777777" w:rsidR="00652346" w:rsidRPr="00FB4A34" w:rsidRDefault="00652346" w:rsidP="00012A22">
            <w:pPr>
              <w:pStyle w:val="Caption"/>
              <w:keepNext/>
              <w:rPr>
                <w:sz w:val="22"/>
                <w:szCs w:val="22"/>
              </w:rPr>
            </w:pPr>
          </w:p>
          <w:p w14:paraId="15178415" w14:textId="77777777" w:rsidR="00652346" w:rsidRPr="00FB4A34" w:rsidRDefault="00652346" w:rsidP="00012A22">
            <w:pPr>
              <w:pStyle w:val="Caption"/>
              <w:keepNext/>
              <w:rPr>
                <w:sz w:val="22"/>
                <w:szCs w:val="22"/>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2.10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3.598e-06, </w:t>
            </w:r>
            <w:r w:rsidRPr="00FB4A34">
              <w:rPr>
                <w:b w:val="0"/>
                <w:bCs w:val="0"/>
                <w:sz w:val="22"/>
                <w:szCs w:val="22"/>
              </w:rPr>
              <w:t>β=</w:t>
            </w:r>
            <w:r w:rsidRPr="00FB4A34">
              <w:rPr>
                <w:b w:val="0"/>
                <w:bCs w:val="0"/>
                <w:noProof/>
                <w:sz w:val="22"/>
                <w:szCs w:val="22"/>
                <w:lang w:val="sr-Latn-RS"/>
              </w:rPr>
              <w:t>1</w:t>
            </w:r>
            <w:r w:rsidRPr="00FB4A34">
              <w:rPr>
                <w:b w:val="0"/>
                <w:bCs w:val="0"/>
                <w:noProof/>
                <w:sz w:val="22"/>
                <w:szCs w:val="22"/>
                <w:lang w:val="sr-Cyrl-ME"/>
              </w:rPr>
              <w:t>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p>
          <w:tbl>
            <w:tblPr>
              <w:tblStyle w:val="TableGrid"/>
              <w:tblW w:w="3558" w:type="dxa"/>
              <w:tblInd w:w="26" w:type="dxa"/>
              <w:tblLook w:val="04A0" w:firstRow="1" w:lastRow="0" w:firstColumn="1" w:lastColumn="0" w:noHBand="0" w:noVBand="1"/>
            </w:tblPr>
            <w:tblGrid>
              <w:gridCol w:w="1123"/>
              <w:gridCol w:w="1250"/>
              <w:gridCol w:w="1185"/>
            </w:tblGrid>
            <w:tr w:rsidR="00652346" w:rsidRPr="00FB4A34" w14:paraId="674BB17A" w14:textId="77777777" w:rsidTr="00012A22">
              <w:trPr>
                <w:trHeight w:val="158"/>
              </w:trPr>
              <w:tc>
                <w:tcPr>
                  <w:tcW w:w="1123" w:type="dxa"/>
                </w:tcPr>
                <w:p w14:paraId="4232CBC2"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31BF98CF"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1E56140B"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AB0EE4" w:rsidRPr="00FB4A34" w14:paraId="0ECC2D02" w14:textId="77777777" w:rsidTr="00012A22">
              <w:trPr>
                <w:trHeight w:val="158"/>
              </w:trPr>
              <w:tc>
                <w:tcPr>
                  <w:tcW w:w="1123" w:type="dxa"/>
                </w:tcPr>
                <w:p w14:paraId="5DE47A19"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212CF6B0"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55007D1A" w14:textId="28350380" w:rsidR="00AB0EE4" w:rsidRPr="00FB4A34" w:rsidRDefault="00AB0EE4" w:rsidP="00AB0EE4">
                  <w:pPr>
                    <w:pStyle w:val="Caption"/>
                    <w:keepNext/>
                    <w:rPr>
                      <w:b w:val="0"/>
                      <w:bCs w:val="0"/>
                      <w:noProof/>
                      <w:sz w:val="22"/>
                      <w:szCs w:val="22"/>
                      <w:lang w:val="sr-Cyrl-ME"/>
                    </w:rPr>
                  </w:pPr>
                  <w:r w:rsidRPr="00FB4A34">
                    <w:rPr>
                      <w:b w:val="0"/>
                      <w:bCs w:val="0"/>
                      <w:sz w:val="22"/>
                      <w:szCs w:val="22"/>
                    </w:rPr>
                    <w:t xml:space="preserve">0.410062 </w:t>
                  </w:r>
                </w:p>
              </w:tc>
            </w:tr>
            <w:tr w:rsidR="00AB0EE4" w:rsidRPr="00FB4A34" w14:paraId="006B918C" w14:textId="77777777" w:rsidTr="00012A22">
              <w:trPr>
                <w:trHeight w:val="158"/>
              </w:trPr>
              <w:tc>
                <w:tcPr>
                  <w:tcW w:w="1123" w:type="dxa"/>
                </w:tcPr>
                <w:p w14:paraId="49E7620B"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4CA9224D"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0F95C9CE" w14:textId="24EEEA61" w:rsidR="00AB0EE4" w:rsidRPr="00FB4A34" w:rsidRDefault="00AB0EE4" w:rsidP="00AB0EE4">
                  <w:pPr>
                    <w:pStyle w:val="Caption"/>
                    <w:keepNext/>
                    <w:rPr>
                      <w:b w:val="0"/>
                      <w:bCs w:val="0"/>
                      <w:noProof/>
                      <w:sz w:val="22"/>
                      <w:szCs w:val="22"/>
                      <w:lang w:val="sr-Cyrl-ME"/>
                    </w:rPr>
                  </w:pPr>
                  <w:r w:rsidRPr="00FB4A34">
                    <w:rPr>
                      <w:b w:val="0"/>
                      <w:bCs w:val="0"/>
                      <w:sz w:val="22"/>
                      <w:szCs w:val="22"/>
                    </w:rPr>
                    <w:t xml:space="preserve">0.174609 </w:t>
                  </w:r>
                </w:p>
              </w:tc>
            </w:tr>
            <w:tr w:rsidR="00AB0EE4" w:rsidRPr="00FB4A34" w14:paraId="57630BCF" w14:textId="77777777" w:rsidTr="00012A22">
              <w:trPr>
                <w:trHeight w:val="158"/>
              </w:trPr>
              <w:tc>
                <w:tcPr>
                  <w:tcW w:w="1123" w:type="dxa"/>
                </w:tcPr>
                <w:p w14:paraId="39BB53B1"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6286911B"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5F799C03" w14:textId="7ADBFB27" w:rsidR="00AB0EE4" w:rsidRPr="00FB4A34" w:rsidRDefault="00AB0EE4" w:rsidP="00AB0EE4">
                  <w:pPr>
                    <w:pStyle w:val="Caption"/>
                    <w:keepNext/>
                    <w:rPr>
                      <w:b w:val="0"/>
                      <w:bCs w:val="0"/>
                      <w:noProof/>
                      <w:sz w:val="22"/>
                      <w:szCs w:val="22"/>
                      <w:lang w:val="sr-Cyrl-ME"/>
                    </w:rPr>
                  </w:pPr>
                  <w:r w:rsidRPr="00FB4A34">
                    <w:rPr>
                      <w:b w:val="0"/>
                      <w:bCs w:val="0"/>
                      <w:sz w:val="22"/>
                      <w:szCs w:val="22"/>
                    </w:rPr>
                    <w:t xml:space="preserve">0.162525 </w:t>
                  </w:r>
                </w:p>
              </w:tc>
            </w:tr>
            <w:tr w:rsidR="00AB0EE4" w:rsidRPr="00FB4A34" w14:paraId="355D4BFE" w14:textId="77777777" w:rsidTr="00012A22">
              <w:trPr>
                <w:trHeight w:val="165"/>
              </w:trPr>
              <w:tc>
                <w:tcPr>
                  <w:tcW w:w="1123" w:type="dxa"/>
                </w:tcPr>
                <w:p w14:paraId="0DC8F38C"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7133F22F"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70DEFB58" w14:textId="60AE9D65" w:rsidR="00AB0EE4" w:rsidRPr="00FB4A34" w:rsidRDefault="00AB0EE4" w:rsidP="00AB0EE4">
                  <w:pPr>
                    <w:pStyle w:val="Caption"/>
                    <w:keepNext/>
                    <w:rPr>
                      <w:b w:val="0"/>
                      <w:bCs w:val="0"/>
                      <w:noProof/>
                      <w:sz w:val="22"/>
                      <w:szCs w:val="22"/>
                      <w:lang w:val="sr-Cyrl-ME"/>
                    </w:rPr>
                  </w:pPr>
                  <w:r w:rsidRPr="00FB4A34">
                    <w:rPr>
                      <w:b w:val="0"/>
                      <w:bCs w:val="0"/>
                      <w:sz w:val="22"/>
                      <w:szCs w:val="22"/>
                    </w:rPr>
                    <w:t xml:space="preserve">0.156431 </w:t>
                  </w:r>
                </w:p>
              </w:tc>
            </w:tr>
            <w:tr w:rsidR="00AB0EE4" w:rsidRPr="00FB4A34" w14:paraId="40CEA75C" w14:textId="77777777" w:rsidTr="00012A22">
              <w:trPr>
                <w:trHeight w:val="158"/>
              </w:trPr>
              <w:tc>
                <w:tcPr>
                  <w:tcW w:w="1123" w:type="dxa"/>
                </w:tcPr>
                <w:p w14:paraId="57390DD6"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42D4BE48" w14:textId="77777777" w:rsidR="00AB0EE4" w:rsidRPr="00FB4A34" w:rsidRDefault="00AB0EE4" w:rsidP="00AB0EE4">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7694AD70" w14:textId="1533FBDC" w:rsidR="00AB0EE4" w:rsidRPr="00FB4A34" w:rsidRDefault="00AB0EE4" w:rsidP="00AB0EE4">
                  <w:pPr>
                    <w:pStyle w:val="Caption"/>
                    <w:keepNext/>
                    <w:rPr>
                      <w:b w:val="0"/>
                      <w:bCs w:val="0"/>
                      <w:noProof/>
                      <w:sz w:val="22"/>
                      <w:szCs w:val="22"/>
                      <w:lang w:val="sr-Cyrl-ME"/>
                    </w:rPr>
                  </w:pPr>
                  <w:r w:rsidRPr="00FB4A34">
                    <w:rPr>
                      <w:b w:val="0"/>
                      <w:bCs w:val="0"/>
                      <w:sz w:val="22"/>
                      <w:szCs w:val="22"/>
                    </w:rPr>
                    <w:t xml:space="preserve">0.15336  </w:t>
                  </w:r>
                </w:p>
              </w:tc>
            </w:tr>
          </w:tbl>
          <w:p w14:paraId="52F7500F" w14:textId="77777777" w:rsidR="00652346" w:rsidRPr="00FB4A34" w:rsidRDefault="00652346" w:rsidP="00012A22">
            <w:pPr>
              <w:pStyle w:val="Caption"/>
              <w:keepNext/>
              <w:rPr>
                <w:noProof/>
                <w:sz w:val="22"/>
                <w:szCs w:val="22"/>
                <w:lang w:val="sr-Cyrl-ME"/>
              </w:rPr>
            </w:pPr>
          </w:p>
        </w:tc>
        <w:tc>
          <w:tcPr>
            <w:tcW w:w="222" w:type="dxa"/>
          </w:tcPr>
          <w:p w14:paraId="74C72EE8" w14:textId="77777777" w:rsidR="00652346" w:rsidRPr="00FB4A34" w:rsidRDefault="00652346" w:rsidP="00012A22">
            <w:pPr>
              <w:pStyle w:val="Caption"/>
              <w:keepNext/>
              <w:rPr>
                <w:noProof/>
                <w:sz w:val="22"/>
                <w:szCs w:val="22"/>
                <w:lang w:val="sr-Cyrl-ME"/>
              </w:rPr>
            </w:pPr>
          </w:p>
        </w:tc>
      </w:tr>
      <w:tr w:rsidR="00652346" w:rsidRPr="00FB4A34" w14:paraId="65F9536C" w14:textId="77777777" w:rsidTr="00012A22">
        <w:trPr>
          <w:trHeight w:val="220"/>
        </w:trPr>
        <w:tc>
          <w:tcPr>
            <w:tcW w:w="4451" w:type="dxa"/>
          </w:tcPr>
          <w:p w14:paraId="1E869FDA" w14:textId="77777777" w:rsidR="00652346" w:rsidRPr="00FB4A34" w:rsidRDefault="00652346" w:rsidP="00012A22">
            <w:pPr>
              <w:pStyle w:val="Caption"/>
              <w:keepNext/>
              <w:rPr>
                <w:noProof/>
                <w:sz w:val="22"/>
                <w:szCs w:val="22"/>
                <w:lang w:val="sr-Cyrl-ME"/>
              </w:rPr>
            </w:pPr>
          </w:p>
        </w:tc>
        <w:tc>
          <w:tcPr>
            <w:tcW w:w="222" w:type="dxa"/>
          </w:tcPr>
          <w:p w14:paraId="2DAF3920" w14:textId="77777777" w:rsidR="00652346" w:rsidRPr="00FB4A34" w:rsidRDefault="00652346" w:rsidP="00012A22">
            <w:pPr>
              <w:pStyle w:val="Caption"/>
              <w:keepNext/>
              <w:rPr>
                <w:noProof/>
                <w:sz w:val="22"/>
                <w:szCs w:val="22"/>
                <w:lang w:val="sr-Cyrl-ME"/>
              </w:rPr>
            </w:pPr>
          </w:p>
        </w:tc>
        <w:tc>
          <w:tcPr>
            <w:tcW w:w="3883" w:type="dxa"/>
          </w:tcPr>
          <w:p w14:paraId="362F4CAE" w14:textId="77777777" w:rsidR="00652346" w:rsidRPr="00FB4A34" w:rsidRDefault="00652346" w:rsidP="00012A22">
            <w:pPr>
              <w:pStyle w:val="Caption"/>
              <w:keepNext/>
              <w:rPr>
                <w:noProof/>
                <w:sz w:val="22"/>
                <w:szCs w:val="22"/>
                <w:lang w:val="sr-Cyrl-ME"/>
              </w:rPr>
            </w:pPr>
          </w:p>
        </w:tc>
        <w:tc>
          <w:tcPr>
            <w:tcW w:w="222" w:type="dxa"/>
          </w:tcPr>
          <w:p w14:paraId="4F9D70B3" w14:textId="77777777" w:rsidR="00652346" w:rsidRPr="00FB4A34" w:rsidRDefault="00652346" w:rsidP="00012A22">
            <w:pPr>
              <w:pStyle w:val="Caption"/>
              <w:keepNext/>
              <w:rPr>
                <w:noProof/>
                <w:sz w:val="22"/>
                <w:szCs w:val="22"/>
                <w:lang w:val="sr-Cyrl-ME"/>
              </w:rPr>
            </w:pPr>
          </w:p>
        </w:tc>
      </w:tr>
      <w:tr w:rsidR="00652346" w:rsidRPr="00FB4A34" w14:paraId="56B52273" w14:textId="77777777" w:rsidTr="00012A22">
        <w:trPr>
          <w:trHeight w:val="220"/>
        </w:trPr>
        <w:tc>
          <w:tcPr>
            <w:tcW w:w="4451" w:type="dxa"/>
          </w:tcPr>
          <w:p w14:paraId="2902529E" w14:textId="77777777" w:rsidR="00652346" w:rsidRPr="00FB4A34" w:rsidRDefault="00652346" w:rsidP="00012A22">
            <w:pPr>
              <w:pStyle w:val="Caption"/>
              <w:keepNext/>
              <w:rPr>
                <w:sz w:val="22"/>
                <w:szCs w:val="22"/>
              </w:rPr>
            </w:pPr>
          </w:p>
          <w:p w14:paraId="59283EF4" w14:textId="77777777" w:rsidR="00652346" w:rsidRPr="00FB4A34" w:rsidRDefault="00652346" w:rsidP="00012A22">
            <w:pPr>
              <w:pStyle w:val="Caption"/>
              <w:keepNext/>
              <w:jc w:val="center"/>
              <w:rPr>
                <w:b w:val="0"/>
                <w:bCs w:val="0"/>
                <w:noProof/>
                <w:sz w:val="22"/>
                <w:szCs w:val="22"/>
                <w:lang w:val="sr-Cyrl-ME"/>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2.7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1.837e-06, </w:t>
            </w:r>
            <w:r w:rsidRPr="00FB4A34">
              <w:rPr>
                <w:b w:val="0"/>
                <w:bCs w:val="0"/>
                <w:sz w:val="22"/>
                <w:szCs w:val="22"/>
              </w:rPr>
              <w:t>β=</w:t>
            </w:r>
            <w:r w:rsidRPr="00FB4A34">
              <w:rPr>
                <w:b w:val="0"/>
                <w:bCs w:val="0"/>
                <w:sz w:val="22"/>
                <w:szCs w:val="22"/>
                <w:lang w:val="sr-Cyrl-ME"/>
              </w:rPr>
              <w:t>100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r w:rsidRPr="00FB4A34">
              <w:rPr>
                <w:noProof/>
                <w:sz w:val="22"/>
                <w:szCs w:val="22"/>
                <w:lang w:val="sr-Latn-RS"/>
              </w:rPr>
              <w:t xml:space="preserve"> </w:t>
            </w:r>
          </w:p>
          <w:tbl>
            <w:tblPr>
              <w:tblStyle w:val="TableGrid"/>
              <w:tblW w:w="3558" w:type="dxa"/>
              <w:tblInd w:w="667" w:type="dxa"/>
              <w:tblLook w:val="04A0" w:firstRow="1" w:lastRow="0" w:firstColumn="1" w:lastColumn="0" w:noHBand="0" w:noVBand="1"/>
            </w:tblPr>
            <w:tblGrid>
              <w:gridCol w:w="1123"/>
              <w:gridCol w:w="1250"/>
              <w:gridCol w:w="1185"/>
            </w:tblGrid>
            <w:tr w:rsidR="00652346" w:rsidRPr="00FB4A34" w14:paraId="4FC3C655" w14:textId="77777777" w:rsidTr="00012A22">
              <w:trPr>
                <w:trHeight w:val="133"/>
              </w:trPr>
              <w:tc>
                <w:tcPr>
                  <w:tcW w:w="1123" w:type="dxa"/>
                </w:tcPr>
                <w:p w14:paraId="78040262"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50" w:type="dxa"/>
                </w:tcPr>
                <w:p w14:paraId="4CDC7172"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185" w:type="dxa"/>
                </w:tcPr>
                <w:p w14:paraId="3FF90864"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476D3F" w:rsidRPr="00FB4A34" w14:paraId="36019006" w14:textId="77777777" w:rsidTr="00012A22">
              <w:trPr>
                <w:trHeight w:val="133"/>
              </w:trPr>
              <w:tc>
                <w:tcPr>
                  <w:tcW w:w="1123" w:type="dxa"/>
                </w:tcPr>
                <w:p w14:paraId="249C9B33"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50" w:type="dxa"/>
                </w:tcPr>
                <w:p w14:paraId="26FAB1B8"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reddit.com</w:t>
                  </w:r>
                </w:p>
              </w:tc>
              <w:tc>
                <w:tcPr>
                  <w:tcW w:w="1185" w:type="dxa"/>
                </w:tcPr>
                <w:p w14:paraId="7A80B08A" w14:textId="1B3134A2" w:rsidR="00476D3F" w:rsidRPr="00FB4A34" w:rsidRDefault="00476D3F" w:rsidP="00476D3F">
                  <w:pPr>
                    <w:pStyle w:val="Caption"/>
                    <w:keepNext/>
                    <w:rPr>
                      <w:b w:val="0"/>
                      <w:bCs w:val="0"/>
                      <w:noProof/>
                      <w:sz w:val="22"/>
                      <w:szCs w:val="22"/>
                      <w:lang w:val="sr-Cyrl-ME"/>
                    </w:rPr>
                  </w:pPr>
                  <w:r w:rsidRPr="00FB4A34">
                    <w:rPr>
                      <w:b w:val="0"/>
                      <w:bCs w:val="0"/>
                      <w:sz w:val="22"/>
                      <w:szCs w:val="22"/>
                    </w:rPr>
                    <w:t xml:space="preserve">0.938119 </w:t>
                  </w:r>
                </w:p>
              </w:tc>
            </w:tr>
            <w:tr w:rsidR="00476D3F" w:rsidRPr="00FB4A34" w14:paraId="72203D3E" w14:textId="77777777" w:rsidTr="00012A22">
              <w:trPr>
                <w:trHeight w:val="133"/>
              </w:trPr>
              <w:tc>
                <w:tcPr>
                  <w:tcW w:w="1123" w:type="dxa"/>
                </w:tcPr>
                <w:p w14:paraId="74FF139D"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t5_2cneq</w:t>
                  </w:r>
                </w:p>
              </w:tc>
              <w:tc>
                <w:tcPr>
                  <w:tcW w:w="1250" w:type="dxa"/>
                </w:tcPr>
                <w:p w14:paraId="78A05B47"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185" w:type="dxa"/>
                </w:tcPr>
                <w:p w14:paraId="3ADAACB4" w14:textId="70AC6B87" w:rsidR="00476D3F" w:rsidRPr="00FB4A34" w:rsidRDefault="00476D3F" w:rsidP="00476D3F">
                  <w:pPr>
                    <w:pStyle w:val="Caption"/>
                    <w:keepNext/>
                    <w:rPr>
                      <w:b w:val="0"/>
                      <w:bCs w:val="0"/>
                      <w:noProof/>
                      <w:sz w:val="22"/>
                      <w:szCs w:val="22"/>
                      <w:lang w:val="sr-Cyrl-ME"/>
                    </w:rPr>
                  </w:pPr>
                  <w:r w:rsidRPr="00FB4A34">
                    <w:rPr>
                      <w:b w:val="0"/>
                      <w:bCs w:val="0"/>
                      <w:sz w:val="22"/>
                      <w:szCs w:val="22"/>
                    </w:rPr>
                    <w:t xml:space="preserve">0.081384 </w:t>
                  </w:r>
                </w:p>
              </w:tc>
            </w:tr>
            <w:tr w:rsidR="00476D3F" w:rsidRPr="00FB4A34" w14:paraId="7F38A616" w14:textId="77777777" w:rsidTr="00012A22">
              <w:trPr>
                <w:trHeight w:val="133"/>
              </w:trPr>
              <w:tc>
                <w:tcPr>
                  <w:tcW w:w="1123" w:type="dxa"/>
                </w:tcPr>
                <w:p w14:paraId="59DA7B24"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50" w:type="dxa"/>
                </w:tcPr>
                <w:p w14:paraId="2DB30B97"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pics</w:t>
                  </w:r>
                </w:p>
              </w:tc>
              <w:tc>
                <w:tcPr>
                  <w:tcW w:w="1185" w:type="dxa"/>
                </w:tcPr>
                <w:p w14:paraId="48D06ED4" w14:textId="77AF29A7" w:rsidR="00476D3F" w:rsidRPr="00FB4A34" w:rsidRDefault="00476D3F" w:rsidP="00476D3F">
                  <w:pPr>
                    <w:pStyle w:val="Caption"/>
                    <w:keepNext/>
                    <w:rPr>
                      <w:b w:val="0"/>
                      <w:bCs w:val="0"/>
                      <w:noProof/>
                      <w:sz w:val="22"/>
                      <w:szCs w:val="22"/>
                      <w:lang w:val="sr-Cyrl-ME"/>
                    </w:rPr>
                  </w:pPr>
                  <w:r w:rsidRPr="00FB4A34">
                    <w:rPr>
                      <w:b w:val="0"/>
                      <w:bCs w:val="0"/>
                      <w:sz w:val="22"/>
                      <w:szCs w:val="22"/>
                    </w:rPr>
                    <w:t xml:space="preserve">0.071166 </w:t>
                  </w:r>
                </w:p>
              </w:tc>
            </w:tr>
            <w:tr w:rsidR="00476D3F" w:rsidRPr="00FB4A34" w14:paraId="46CB715C" w14:textId="77777777" w:rsidTr="00012A22">
              <w:trPr>
                <w:trHeight w:val="139"/>
              </w:trPr>
              <w:tc>
                <w:tcPr>
                  <w:tcW w:w="1123" w:type="dxa"/>
                </w:tcPr>
                <w:p w14:paraId="3B48897C"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50" w:type="dxa"/>
                </w:tcPr>
                <w:p w14:paraId="68CF3EAC"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funny</w:t>
                  </w:r>
                </w:p>
              </w:tc>
              <w:tc>
                <w:tcPr>
                  <w:tcW w:w="1185" w:type="dxa"/>
                </w:tcPr>
                <w:p w14:paraId="71A44A83" w14:textId="7EE7ED95" w:rsidR="00476D3F" w:rsidRPr="00FB4A34" w:rsidRDefault="00476D3F" w:rsidP="00476D3F">
                  <w:pPr>
                    <w:pStyle w:val="Caption"/>
                    <w:keepNext/>
                    <w:rPr>
                      <w:b w:val="0"/>
                      <w:bCs w:val="0"/>
                      <w:noProof/>
                      <w:sz w:val="22"/>
                      <w:szCs w:val="22"/>
                      <w:lang w:val="sr-Cyrl-ME"/>
                    </w:rPr>
                  </w:pPr>
                  <w:r w:rsidRPr="00FB4A34">
                    <w:rPr>
                      <w:b w:val="0"/>
                      <w:bCs w:val="0"/>
                      <w:sz w:val="22"/>
                      <w:szCs w:val="22"/>
                    </w:rPr>
                    <w:t xml:space="preserve">0.067837 </w:t>
                  </w:r>
                </w:p>
              </w:tc>
            </w:tr>
            <w:tr w:rsidR="00476D3F" w:rsidRPr="00FB4A34" w14:paraId="5A1EEFEF" w14:textId="77777777" w:rsidTr="00012A22">
              <w:trPr>
                <w:trHeight w:val="133"/>
              </w:trPr>
              <w:tc>
                <w:tcPr>
                  <w:tcW w:w="1123" w:type="dxa"/>
                </w:tcPr>
                <w:p w14:paraId="05C8B450"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50" w:type="dxa"/>
                </w:tcPr>
                <w:p w14:paraId="7FBA0506" w14:textId="77777777" w:rsidR="00476D3F" w:rsidRPr="00FB4A34" w:rsidRDefault="00476D3F" w:rsidP="00476D3F">
                  <w:pPr>
                    <w:pStyle w:val="Caption"/>
                    <w:keepNext/>
                    <w:rPr>
                      <w:b w:val="0"/>
                      <w:bCs w:val="0"/>
                      <w:noProof/>
                      <w:sz w:val="22"/>
                      <w:szCs w:val="22"/>
                      <w:lang w:val="sr-Cyrl-ME"/>
                    </w:rPr>
                  </w:pPr>
                  <w:r w:rsidRPr="00FB4A34">
                    <w:rPr>
                      <w:b w:val="0"/>
                      <w:bCs w:val="0"/>
                      <w:noProof/>
                      <w:sz w:val="22"/>
                      <w:szCs w:val="22"/>
                      <w:lang w:val="sr-Latn-RS"/>
                    </w:rPr>
                    <w:t>science</w:t>
                  </w:r>
                </w:p>
              </w:tc>
              <w:tc>
                <w:tcPr>
                  <w:tcW w:w="1185" w:type="dxa"/>
                </w:tcPr>
                <w:p w14:paraId="1E5FBE94" w14:textId="68143534" w:rsidR="00476D3F" w:rsidRPr="00FB4A34" w:rsidRDefault="00476D3F" w:rsidP="00476D3F">
                  <w:pPr>
                    <w:pStyle w:val="Caption"/>
                    <w:keepNext/>
                    <w:rPr>
                      <w:b w:val="0"/>
                      <w:bCs w:val="0"/>
                      <w:noProof/>
                      <w:sz w:val="22"/>
                      <w:szCs w:val="22"/>
                      <w:lang w:val="sr-Cyrl-ME"/>
                    </w:rPr>
                  </w:pPr>
                  <w:r w:rsidRPr="00FB4A34">
                    <w:rPr>
                      <w:b w:val="0"/>
                      <w:bCs w:val="0"/>
                      <w:sz w:val="22"/>
                      <w:szCs w:val="22"/>
                    </w:rPr>
                    <w:t xml:space="preserve">0.066035 </w:t>
                  </w:r>
                </w:p>
              </w:tc>
            </w:tr>
          </w:tbl>
          <w:p w14:paraId="6FE77831" w14:textId="77777777" w:rsidR="00652346" w:rsidRPr="00FB4A34" w:rsidRDefault="00652346" w:rsidP="00012A22">
            <w:pPr>
              <w:pStyle w:val="Caption"/>
              <w:keepNext/>
              <w:rPr>
                <w:noProof/>
                <w:sz w:val="22"/>
                <w:szCs w:val="22"/>
                <w:lang w:val="sr-Cyrl-ME"/>
              </w:rPr>
            </w:pPr>
          </w:p>
        </w:tc>
        <w:tc>
          <w:tcPr>
            <w:tcW w:w="222" w:type="dxa"/>
          </w:tcPr>
          <w:p w14:paraId="1DFADDDF" w14:textId="77777777" w:rsidR="00652346" w:rsidRPr="00FB4A34" w:rsidRDefault="00652346" w:rsidP="00012A22">
            <w:pPr>
              <w:pStyle w:val="Caption"/>
              <w:keepNext/>
              <w:rPr>
                <w:noProof/>
                <w:sz w:val="22"/>
                <w:szCs w:val="22"/>
                <w:lang w:val="sr-Cyrl-ME"/>
              </w:rPr>
            </w:pPr>
          </w:p>
        </w:tc>
        <w:tc>
          <w:tcPr>
            <w:tcW w:w="3883" w:type="dxa"/>
          </w:tcPr>
          <w:p w14:paraId="3C1E8768" w14:textId="77777777" w:rsidR="00652346" w:rsidRPr="00FB4A34" w:rsidRDefault="00652346" w:rsidP="00012A22">
            <w:pPr>
              <w:pStyle w:val="Caption"/>
              <w:keepNext/>
              <w:rPr>
                <w:sz w:val="22"/>
                <w:szCs w:val="22"/>
              </w:rPr>
            </w:pPr>
          </w:p>
          <w:p w14:paraId="7A3D80FC" w14:textId="77777777" w:rsidR="00652346" w:rsidRPr="00FB4A34" w:rsidRDefault="00652346" w:rsidP="00012A22">
            <w:pPr>
              <w:pStyle w:val="Caption"/>
              <w:keepNext/>
              <w:rPr>
                <w:sz w:val="22"/>
                <w:szCs w:val="22"/>
              </w:rPr>
            </w:pPr>
            <w:r w:rsidRPr="00FB4A34">
              <w:rPr>
                <w:sz w:val="22"/>
                <w:szCs w:val="22"/>
              </w:rPr>
              <w:t>Табела</w:t>
            </w:r>
            <w:r w:rsidRPr="00FB4A34">
              <w:rPr>
                <w:sz w:val="22"/>
                <w:szCs w:val="22"/>
                <w:lang w:val="sr-Cyrl-ME"/>
              </w:rPr>
              <w:t xml:space="preserve"> 5</w:t>
            </w:r>
            <w:r w:rsidRPr="00FB4A34">
              <w:rPr>
                <w:sz w:val="22"/>
                <w:szCs w:val="22"/>
              </w:rPr>
              <w:t>.</w:t>
            </w:r>
            <w:r w:rsidRPr="00FB4A34">
              <w:rPr>
                <w:sz w:val="22"/>
                <w:szCs w:val="22"/>
                <w:lang w:val="sr-Cyrl-ME"/>
              </w:rPr>
              <w:t xml:space="preserve">2.11 </w:t>
            </w:r>
            <w:r w:rsidRPr="00FB4A34">
              <w:rPr>
                <w:b w:val="0"/>
                <w:bCs w:val="0"/>
                <w:sz w:val="22"/>
                <w:szCs w:val="22"/>
              </w:rPr>
              <w:t>α</w:t>
            </w:r>
            <w:r w:rsidRPr="00FB4A34">
              <w:rPr>
                <w:b w:val="0"/>
                <w:bCs w:val="0"/>
                <w:sz w:val="22"/>
                <w:szCs w:val="22"/>
                <w:lang w:val="en-US"/>
              </w:rPr>
              <w:t>=</w:t>
            </w:r>
            <w:r w:rsidRPr="00FB4A34">
              <w:rPr>
                <w:b w:val="0"/>
                <w:bCs w:val="0"/>
                <w:noProof/>
                <w:sz w:val="22"/>
                <w:szCs w:val="22"/>
                <w:lang w:val="sr-Latn-RS"/>
              </w:rPr>
              <w:t xml:space="preserve">3.598e-06, </w:t>
            </w:r>
            <w:r w:rsidRPr="00FB4A34">
              <w:rPr>
                <w:b w:val="0"/>
                <w:bCs w:val="0"/>
                <w:sz w:val="22"/>
                <w:szCs w:val="22"/>
              </w:rPr>
              <w:t>β=</w:t>
            </w:r>
            <w:r w:rsidRPr="00FB4A34">
              <w:rPr>
                <w:b w:val="0"/>
                <w:bCs w:val="0"/>
                <w:noProof/>
                <w:sz w:val="22"/>
                <w:szCs w:val="22"/>
                <w:lang w:val="sr-Latn-RS"/>
              </w:rPr>
              <w:t>1</w:t>
            </w:r>
            <w:r w:rsidRPr="00FB4A34">
              <w:rPr>
                <w:b w:val="0"/>
                <w:bCs w:val="0"/>
                <w:noProof/>
                <w:sz w:val="22"/>
                <w:szCs w:val="22"/>
                <w:lang w:val="sr-Cyrl-ME"/>
              </w:rPr>
              <w:t>00</w:t>
            </w:r>
            <w:r w:rsidRPr="00FB4A34">
              <w:rPr>
                <w:b w:val="0"/>
                <w:bCs w:val="0"/>
                <w:noProof/>
                <w:sz w:val="22"/>
                <w:szCs w:val="22"/>
                <w:lang w:val="sr-Latn-RS"/>
              </w:rPr>
              <w:t xml:space="preserve"> </w:t>
            </w:r>
            <w:r w:rsidRPr="00FB4A34">
              <w:rPr>
                <w:b w:val="0"/>
                <w:bCs w:val="0"/>
                <w:noProof/>
                <w:sz w:val="22"/>
                <w:szCs w:val="22"/>
                <w:lang w:val="sr-Cyrl-ME"/>
              </w:rPr>
              <w:t xml:space="preserve">за </w:t>
            </w:r>
            <w:r w:rsidRPr="00FB4A34">
              <w:rPr>
                <w:b w:val="0"/>
                <w:bCs w:val="0"/>
                <w:noProof/>
                <w:sz w:val="22"/>
                <w:szCs w:val="22"/>
                <w:lang w:val="en-US"/>
              </w:rPr>
              <w:t>reddit.com</w:t>
            </w:r>
            <w:r w:rsidRPr="00FB4A34">
              <w:rPr>
                <w:b w:val="0"/>
                <w:bCs w:val="0"/>
                <w:noProof/>
                <w:sz w:val="22"/>
                <w:szCs w:val="22"/>
                <w:lang w:val="sr-Cyrl-ME"/>
              </w:rPr>
              <w:t>, за остале 1</w:t>
            </w:r>
          </w:p>
          <w:tbl>
            <w:tblPr>
              <w:tblStyle w:val="TableGrid"/>
              <w:tblW w:w="3631" w:type="dxa"/>
              <w:tblInd w:w="26" w:type="dxa"/>
              <w:tblLook w:val="04A0" w:firstRow="1" w:lastRow="0" w:firstColumn="1" w:lastColumn="0" w:noHBand="0" w:noVBand="1"/>
            </w:tblPr>
            <w:tblGrid>
              <w:gridCol w:w="1146"/>
              <w:gridCol w:w="1276"/>
              <w:gridCol w:w="1209"/>
            </w:tblGrid>
            <w:tr w:rsidR="00652346" w:rsidRPr="00FB4A34" w14:paraId="55E94FC3" w14:textId="77777777" w:rsidTr="00012A22">
              <w:trPr>
                <w:trHeight w:val="170"/>
              </w:trPr>
              <w:tc>
                <w:tcPr>
                  <w:tcW w:w="1146" w:type="dxa"/>
                </w:tcPr>
                <w:p w14:paraId="248A4C71"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Чвор</w:t>
                  </w:r>
                </w:p>
              </w:tc>
              <w:tc>
                <w:tcPr>
                  <w:tcW w:w="1276" w:type="dxa"/>
                </w:tcPr>
                <w:p w14:paraId="68A35F7E"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Сабредит</w:t>
                  </w:r>
                </w:p>
              </w:tc>
              <w:tc>
                <w:tcPr>
                  <w:tcW w:w="1209" w:type="dxa"/>
                </w:tcPr>
                <w:p w14:paraId="5E9359CF" w14:textId="77777777" w:rsidR="00652346" w:rsidRPr="00FB4A34" w:rsidRDefault="00652346" w:rsidP="00012A22">
                  <w:pPr>
                    <w:pStyle w:val="Caption"/>
                    <w:keepNext/>
                    <w:rPr>
                      <w:b w:val="0"/>
                      <w:bCs w:val="0"/>
                      <w:noProof/>
                      <w:sz w:val="22"/>
                      <w:szCs w:val="22"/>
                      <w:lang w:val="sr-Cyrl-ME"/>
                    </w:rPr>
                  </w:pPr>
                  <w:r w:rsidRPr="00FB4A34">
                    <w:rPr>
                      <w:b w:val="0"/>
                      <w:bCs w:val="0"/>
                      <w:sz w:val="22"/>
                      <w:szCs w:val="22"/>
                      <w:lang w:val="sr-Cyrl-ME"/>
                    </w:rPr>
                    <w:t>Вредност</w:t>
                  </w:r>
                </w:p>
              </w:tc>
            </w:tr>
            <w:tr w:rsidR="0056121E" w:rsidRPr="00FB4A34" w14:paraId="2261F743" w14:textId="77777777" w:rsidTr="00012A22">
              <w:trPr>
                <w:trHeight w:val="170"/>
              </w:trPr>
              <w:tc>
                <w:tcPr>
                  <w:tcW w:w="1146" w:type="dxa"/>
                </w:tcPr>
                <w:p w14:paraId="72A5C574"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Cyrl-ME"/>
                    </w:rPr>
                    <w:t xml:space="preserve">   </w:t>
                  </w:r>
                  <w:r w:rsidRPr="00FB4A34">
                    <w:rPr>
                      <w:b w:val="0"/>
                      <w:bCs w:val="0"/>
                      <w:noProof/>
                      <w:sz w:val="22"/>
                      <w:szCs w:val="22"/>
                      <w:lang w:val="sr-Latn-RS"/>
                    </w:rPr>
                    <w:t>t5_</w:t>
                  </w:r>
                  <w:r w:rsidRPr="00FB4A34">
                    <w:rPr>
                      <w:b w:val="0"/>
                      <w:bCs w:val="0"/>
                      <w:noProof/>
                      <w:sz w:val="22"/>
                      <w:szCs w:val="22"/>
                      <w:lang w:val="sr-Cyrl-ME"/>
                    </w:rPr>
                    <w:t>6</w:t>
                  </w:r>
                  <w:r w:rsidRPr="00FB4A34">
                    <w:rPr>
                      <w:b w:val="0"/>
                      <w:bCs w:val="0"/>
                      <w:noProof/>
                      <w:sz w:val="22"/>
                      <w:szCs w:val="22"/>
                      <w:lang w:val="sr-Latn-RS"/>
                    </w:rPr>
                    <w:t xml:space="preserve"> </w:t>
                  </w:r>
                </w:p>
              </w:tc>
              <w:tc>
                <w:tcPr>
                  <w:tcW w:w="1276" w:type="dxa"/>
                </w:tcPr>
                <w:p w14:paraId="5C94D645"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reddit.com</w:t>
                  </w:r>
                </w:p>
              </w:tc>
              <w:tc>
                <w:tcPr>
                  <w:tcW w:w="1209" w:type="dxa"/>
                </w:tcPr>
                <w:p w14:paraId="54ECFAE5" w14:textId="48734371" w:rsidR="0056121E" w:rsidRPr="00FB4A34" w:rsidRDefault="0056121E" w:rsidP="0056121E">
                  <w:pPr>
                    <w:pStyle w:val="Caption"/>
                    <w:keepNext/>
                    <w:rPr>
                      <w:b w:val="0"/>
                      <w:bCs w:val="0"/>
                      <w:noProof/>
                      <w:sz w:val="22"/>
                      <w:szCs w:val="22"/>
                      <w:lang w:val="sr-Cyrl-ME"/>
                    </w:rPr>
                  </w:pPr>
                  <w:r w:rsidRPr="00FB4A34">
                    <w:rPr>
                      <w:b w:val="0"/>
                      <w:bCs w:val="0"/>
                      <w:sz w:val="22"/>
                      <w:szCs w:val="22"/>
                    </w:rPr>
                    <w:t xml:space="preserve">0.805401 </w:t>
                  </w:r>
                </w:p>
              </w:tc>
            </w:tr>
            <w:tr w:rsidR="0056121E" w:rsidRPr="00FB4A34" w14:paraId="05C152E5" w14:textId="77777777" w:rsidTr="00012A22">
              <w:trPr>
                <w:trHeight w:val="170"/>
              </w:trPr>
              <w:tc>
                <w:tcPr>
                  <w:tcW w:w="1146" w:type="dxa"/>
                </w:tcPr>
                <w:p w14:paraId="2357978A"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t5_2cneq</w:t>
                  </w:r>
                </w:p>
              </w:tc>
              <w:tc>
                <w:tcPr>
                  <w:tcW w:w="1276" w:type="dxa"/>
                </w:tcPr>
                <w:p w14:paraId="725D4692"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 xml:space="preserve">politics  </w:t>
                  </w:r>
                </w:p>
              </w:tc>
              <w:tc>
                <w:tcPr>
                  <w:tcW w:w="1209" w:type="dxa"/>
                </w:tcPr>
                <w:p w14:paraId="7F694D24" w14:textId="585C8E53" w:rsidR="0056121E" w:rsidRPr="00FB4A34" w:rsidRDefault="0056121E" w:rsidP="0056121E">
                  <w:pPr>
                    <w:pStyle w:val="Caption"/>
                    <w:keepNext/>
                    <w:rPr>
                      <w:b w:val="0"/>
                      <w:bCs w:val="0"/>
                      <w:noProof/>
                      <w:sz w:val="22"/>
                      <w:szCs w:val="22"/>
                      <w:lang w:val="sr-Cyrl-ME"/>
                    </w:rPr>
                  </w:pPr>
                  <w:r w:rsidRPr="00FB4A34">
                    <w:rPr>
                      <w:b w:val="0"/>
                      <w:bCs w:val="0"/>
                      <w:sz w:val="22"/>
                      <w:szCs w:val="22"/>
                    </w:rPr>
                    <w:t xml:space="preserve">0.194056 </w:t>
                  </w:r>
                </w:p>
              </w:tc>
            </w:tr>
            <w:tr w:rsidR="0056121E" w:rsidRPr="00FB4A34" w14:paraId="60EDAF98" w14:textId="77777777" w:rsidTr="00012A22">
              <w:trPr>
                <w:trHeight w:val="170"/>
              </w:trPr>
              <w:tc>
                <w:tcPr>
                  <w:tcW w:w="1146" w:type="dxa"/>
                </w:tcPr>
                <w:p w14:paraId="6495D58F"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 xml:space="preserve">t5_2qh0u </w:t>
                  </w:r>
                </w:p>
              </w:tc>
              <w:tc>
                <w:tcPr>
                  <w:tcW w:w="1276" w:type="dxa"/>
                </w:tcPr>
                <w:p w14:paraId="632EBBE5"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pics</w:t>
                  </w:r>
                </w:p>
              </w:tc>
              <w:tc>
                <w:tcPr>
                  <w:tcW w:w="1209" w:type="dxa"/>
                </w:tcPr>
                <w:p w14:paraId="12EB1E14" w14:textId="5F041F0D" w:rsidR="0056121E" w:rsidRPr="00FB4A34" w:rsidRDefault="0056121E" w:rsidP="0056121E">
                  <w:pPr>
                    <w:pStyle w:val="Caption"/>
                    <w:keepNext/>
                    <w:rPr>
                      <w:b w:val="0"/>
                      <w:bCs w:val="0"/>
                      <w:noProof/>
                      <w:sz w:val="22"/>
                      <w:szCs w:val="22"/>
                      <w:lang w:val="sr-Cyrl-ME"/>
                    </w:rPr>
                  </w:pPr>
                  <w:r w:rsidRPr="00FB4A34">
                    <w:rPr>
                      <w:b w:val="0"/>
                      <w:bCs w:val="0"/>
                      <w:sz w:val="22"/>
                      <w:szCs w:val="22"/>
                    </w:rPr>
                    <w:t xml:space="preserve">0.174374 </w:t>
                  </w:r>
                </w:p>
              </w:tc>
            </w:tr>
            <w:tr w:rsidR="0056121E" w:rsidRPr="00FB4A34" w14:paraId="07230B5D" w14:textId="77777777" w:rsidTr="00012A22">
              <w:trPr>
                <w:trHeight w:val="177"/>
              </w:trPr>
              <w:tc>
                <w:tcPr>
                  <w:tcW w:w="1146" w:type="dxa"/>
                </w:tcPr>
                <w:p w14:paraId="19763B41"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 xml:space="preserve">t5_2qh33 </w:t>
                  </w:r>
                </w:p>
              </w:tc>
              <w:tc>
                <w:tcPr>
                  <w:tcW w:w="1276" w:type="dxa"/>
                </w:tcPr>
                <w:p w14:paraId="67CBE8B4"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funny</w:t>
                  </w:r>
                </w:p>
              </w:tc>
              <w:tc>
                <w:tcPr>
                  <w:tcW w:w="1209" w:type="dxa"/>
                </w:tcPr>
                <w:p w14:paraId="14AB3528" w14:textId="6AE0B6D7" w:rsidR="0056121E" w:rsidRPr="00FB4A34" w:rsidRDefault="0056121E" w:rsidP="0056121E">
                  <w:pPr>
                    <w:pStyle w:val="Caption"/>
                    <w:keepNext/>
                    <w:rPr>
                      <w:b w:val="0"/>
                      <w:bCs w:val="0"/>
                      <w:noProof/>
                      <w:sz w:val="22"/>
                      <w:szCs w:val="22"/>
                      <w:lang w:val="sr-Cyrl-ME"/>
                    </w:rPr>
                  </w:pPr>
                  <w:r w:rsidRPr="00FB4A34">
                    <w:rPr>
                      <w:b w:val="0"/>
                      <w:bCs w:val="0"/>
                      <w:sz w:val="22"/>
                      <w:szCs w:val="22"/>
                    </w:rPr>
                    <w:t xml:space="preserve"> 0.16635  </w:t>
                  </w:r>
                </w:p>
              </w:tc>
            </w:tr>
            <w:tr w:rsidR="0056121E" w:rsidRPr="00FB4A34" w14:paraId="7F13EC40" w14:textId="77777777" w:rsidTr="00012A22">
              <w:trPr>
                <w:trHeight w:val="170"/>
              </w:trPr>
              <w:tc>
                <w:tcPr>
                  <w:tcW w:w="1146" w:type="dxa"/>
                </w:tcPr>
                <w:p w14:paraId="66779B5E"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 xml:space="preserve">t5_mouw  </w:t>
                  </w:r>
                </w:p>
              </w:tc>
              <w:tc>
                <w:tcPr>
                  <w:tcW w:w="1276" w:type="dxa"/>
                </w:tcPr>
                <w:p w14:paraId="159041EA" w14:textId="77777777" w:rsidR="0056121E" w:rsidRPr="00FB4A34" w:rsidRDefault="0056121E" w:rsidP="0056121E">
                  <w:pPr>
                    <w:pStyle w:val="Caption"/>
                    <w:keepNext/>
                    <w:rPr>
                      <w:b w:val="0"/>
                      <w:bCs w:val="0"/>
                      <w:noProof/>
                      <w:sz w:val="22"/>
                      <w:szCs w:val="22"/>
                      <w:lang w:val="sr-Cyrl-ME"/>
                    </w:rPr>
                  </w:pPr>
                  <w:r w:rsidRPr="00FB4A34">
                    <w:rPr>
                      <w:b w:val="0"/>
                      <w:bCs w:val="0"/>
                      <w:noProof/>
                      <w:sz w:val="22"/>
                      <w:szCs w:val="22"/>
                      <w:lang w:val="sr-Latn-RS"/>
                    </w:rPr>
                    <w:t>science</w:t>
                  </w:r>
                </w:p>
              </w:tc>
              <w:tc>
                <w:tcPr>
                  <w:tcW w:w="1209" w:type="dxa"/>
                </w:tcPr>
                <w:p w14:paraId="5A3D5C89" w14:textId="4980BF05" w:rsidR="0056121E" w:rsidRPr="00FB4A34" w:rsidRDefault="0056121E" w:rsidP="0056121E">
                  <w:pPr>
                    <w:pStyle w:val="Caption"/>
                    <w:keepNext/>
                    <w:rPr>
                      <w:b w:val="0"/>
                      <w:bCs w:val="0"/>
                      <w:noProof/>
                      <w:sz w:val="22"/>
                      <w:szCs w:val="22"/>
                      <w:lang w:val="sr-Cyrl-ME"/>
                    </w:rPr>
                  </w:pPr>
                  <w:r w:rsidRPr="00FB4A34">
                    <w:rPr>
                      <w:b w:val="0"/>
                      <w:bCs w:val="0"/>
                      <w:sz w:val="22"/>
                      <w:szCs w:val="22"/>
                    </w:rPr>
                    <w:t xml:space="preserve">0.162057 </w:t>
                  </w:r>
                </w:p>
              </w:tc>
            </w:tr>
          </w:tbl>
          <w:p w14:paraId="3A5B5673" w14:textId="77777777" w:rsidR="00652346" w:rsidRPr="00FB4A34" w:rsidRDefault="00652346" w:rsidP="00012A22">
            <w:pPr>
              <w:pStyle w:val="Caption"/>
              <w:keepNext/>
              <w:rPr>
                <w:noProof/>
                <w:sz w:val="22"/>
                <w:szCs w:val="22"/>
                <w:lang w:val="sr-Cyrl-ME"/>
              </w:rPr>
            </w:pPr>
          </w:p>
        </w:tc>
        <w:tc>
          <w:tcPr>
            <w:tcW w:w="222" w:type="dxa"/>
          </w:tcPr>
          <w:p w14:paraId="5D1055B7" w14:textId="77777777" w:rsidR="00652346" w:rsidRPr="00FB4A34" w:rsidRDefault="00652346" w:rsidP="00012A22">
            <w:pPr>
              <w:pStyle w:val="Caption"/>
              <w:keepNext/>
              <w:rPr>
                <w:noProof/>
                <w:sz w:val="22"/>
                <w:szCs w:val="22"/>
                <w:lang w:val="sr-Cyrl-ME"/>
              </w:rPr>
            </w:pPr>
          </w:p>
        </w:tc>
      </w:tr>
    </w:tbl>
    <w:p w14:paraId="30524BAE" w14:textId="77777777" w:rsidR="00652346" w:rsidRPr="00E36C1E" w:rsidRDefault="00652346" w:rsidP="00652346">
      <w:pPr>
        <w:pStyle w:val="ListParagraph"/>
        <w:ind w:left="644" w:firstLine="0"/>
        <w:rPr>
          <w:noProof/>
          <w:sz w:val="18"/>
          <w:szCs w:val="18"/>
          <w:lang w:val="sr-Latn-RS"/>
        </w:rPr>
      </w:pPr>
    </w:p>
    <w:p w14:paraId="59FD6D4C" w14:textId="0A4BEC77" w:rsidR="008F079E" w:rsidRPr="0016784E" w:rsidRDefault="008F079E" w:rsidP="007C0C12">
      <w:pPr>
        <w:pStyle w:val="Osnovnitekst"/>
        <w:numPr>
          <w:ilvl w:val="0"/>
          <w:numId w:val="11"/>
        </w:numPr>
        <w:spacing w:line="240" w:lineRule="auto"/>
        <w:rPr>
          <w:lang w:val="sr-Cyrl-ME"/>
        </w:rPr>
      </w:pPr>
      <w:r w:rsidRPr="004743D6">
        <w:rPr>
          <w:lang w:val="sr-Cyrl-ME"/>
        </w:rPr>
        <w:t xml:space="preserve">10 чворова гигантске компоненте </w:t>
      </w:r>
      <w:r w:rsidRPr="008B0E81">
        <w:t>SNet</w:t>
      </w:r>
      <w:r w:rsidR="00E411C2">
        <w:t>F</w:t>
      </w:r>
      <w:r w:rsidRPr="004743D6">
        <w:rPr>
          <w:lang w:val="sr-Cyrl-ME"/>
        </w:rPr>
        <w:t xml:space="preserve"> мреже са највећом вредношћу композитног ранга</w:t>
      </w:r>
      <w:r>
        <w:rPr>
          <w:lang w:val="sr-Cyrl-ME"/>
        </w:rPr>
        <w:t xml:space="preserve"> </w:t>
      </w:r>
      <w:r>
        <w:t xml:space="preserve"> </w:t>
      </w:r>
    </w:p>
    <w:tbl>
      <w:tblPr>
        <w:tblStyle w:val="TableGrid"/>
        <w:tblW w:w="0" w:type="auto"/>
        <w:tblInd w:w="643" w:type="dxa"/>
        <w:tblLook w:val="04A0" w:firstRow="1" w:lastRow="0" w:firstColumn="1" w:lastColumn="0" w:noHBand="0" w:noVBand="1"/>
      </w:tblPr>
      <w:tblGrid>
        <w:gridCol w:w="1235"/>
        <w:gridCol w:w="1426"/>
        <w:gridCol w:w="1210"/>
        <w:gridCol w:w="1210"/>
        <w:gridCol w:w="1210"/>
        <w:gridCol w:w="1216"/>
        <w:gridCol w:w="1478"/>
      </w:tblGrid>
      <w:tr w:rsidR="008F079E" w:rsidRPr="00F530AE" w14:paraId="5C118462" w14:textId="77777777" w:rsidTr="00012A22">
        <w:tc>
          <w:tcPr>
            <w:tcW w:w="1235" w:type="dxa"/>
          </w:tcPr>
          <w:p w14:paraId="6A56EF53" w14:textId="77777777" w:rsidR="008F079E" w:rsidRPr="00B5590A" w:rsidRDefault="008F079E" w:rsidP="00012A22">
            <w:pPr>
              <w:pStyle w:val="ListParagraph"/>
              <w:ind w:left="0" w:firstLine="0"/>
              <w:rPr>
                <w:b/>
                <w:bCs/>
                <w:lang w:val="sr-Cyrl-ME"/>
              </w:rPr>
            </w:pPr>
            <w:r w:rsidRPr="00B5590A">
              <w:rPr>
                <w:b/>
                <w:bCs/>
                <w:lang w:val="sr-Cyrl-ME"/>
              </w:rPr>
              <w:t>Чвор</w:t>
            </w:r>
          </w:p>
        </w:tc>
        <w:tc>
          <w:tcPr>
            <w:tcW w:w="1426" w:type="dxa"/>
          </w:tcPr>
          <w:p w14:paraId="24282084" w14:textId="77777777" w:rsidR="008F079E" w:rsidRPr="00B5590A" w:rsidRDefault="008F079E" w:rsidP="00012A22">
            <w:pPr>
              <w:pStyle w:val="ListParagraph"/>
              <w:ind w:left="0" w:firstLine="0"/>
              <w:rPr>
                <w:b/>
                <w:bCs/>
                <w:lang w:val="sr-Cyrl-ME"/>
              </w:rPr>
            </w:pPr>
            <w:r w:rsidRPr="00B5590A">
              <w:rPr>
                <w:b/>
                <w:bCs/>
                <w:lang w:val="sr-Cyrl-ME"/>
              </w:rPr>
              <w:t>Сабредит</w:t>
            </w:r>
          </w:p>
        </w:tc>
        <w:tc>
          <w:tcPr>
            <w:tcW w:w="1210" w:type="dxa"/>
          </w:tcPr>
          <w:p w14:paraId="327427DE" w14:textId="77777777" w:rsidR="008F079E" w:rsidRPr="00B5590A" w:rsidRDefault="008F079E" w:rsidP="00012A22">
            <w:pPr>
              <w:pStyle w:val="ListParagraph"/>
              <w:ind w:left="0" w:firstLine="0"/>
              <w:rPr>
                <w:b/>
                <w:bCs/>
                <w:lang w:val="sr-Cyrl-ME"/>
              </w:rPr>
            </w:pPr>
            <w:r w:rsidRPr="00B5590A">
              <w:rPr>
                <w:b/>
                <w:bCs/>
              </w:rPr>
              <w:t xml:space="preserve">DC </w:t>
            </w:r>
            <w:r w:rsidRPr="00B5590A">
              <w:rPr>
                <w:b/>
                <w:bCs/>
                <w:lang w:val="sr-Cyrl-ME"/>
              </w:rPr>
              <w:t>ранг</w:t>
            </w:r>
          </w:p>
        </w:tc>
        <w:tc>
          <w:tcPr>
            <w:tcW w:w="1210" w:type="dxa"/>
          </w:tcPr>
          <w:p w14:paraId="2D2A472B" w14:textId="77777777" w:rsidR="008F079E" w:rsidRPr="00B5590A" w:rsidRDefault="008F079E" w:rsidP="00012A22">
            <w:pPr>
              <w:pStyle w:val="ListParagraph"/>
              <w:ind w:left="0" w:firstLine="0"/>
              <w:rPr>
                <w:b/>
                <w:bCs/>
                <w:lang w:val="sr-Cyrl-ME"/>
              </w:rPr>
            </w:pPr>
            <w:r w:rsidRPr="00B5590A">
              <w:rPr>
                <w:b/>
                <w:bCs/>
              </w:rPr>
              <w:t xml:space="preserve">CC </w:t>
            </w:r>
            <w:r w:rsidRPr="00B5590A">
              <w:rPr>
                <w:b/>
                <w:bCs/>
                <w:lang w:val="sr-Cyrl-ME"/>
              </w:rPr>
              <w:t>ранг</w:t>
            </w:r>
          </w:p>
        </w:tc>
        <w:tc>
          <w:tcPr>
            <w:tcW w:w="1210" w:type="dxa"/>
          </w:tcPr>
          <w:p w14:paraId="49F8F617" w14:textId="77777777" w:rsidR="008F079E" w:rsidRPr="00B5590A" w:rsidRDefault="008F079E" w:rsidP="00012A22">
            <w:pPr>
              <w:pStyle w:val="ListParagraph"/>
              <w:ind w:left="0" w:firstLine="0"/>
              <w:rPr>
                <w:b/>
                <w:bCs/>
                <w:lang w:val="sr-Cyrl-ME"/>
              </w:rPr>
            </w:pPr>
            <w:r w:rsidRPr="00B5590A">
              <w:rPr>
                <w:b/>
                <w:bCs/>
              </w:rPr>
              <w:t xml:space="preserve">BC </w:t>
            </w:r>
            <w:r w:rsidRPr="00B5590A">
              <w:rPr>
                <w:b/>
                <w:bCs/>
                <w:lang w:val="sr-Cyrl-ME"/>
              </w:rPr>
              <w:t>ранг</w:t>
            </w:r>
          </w:p>
        </w:tc>
        <w:tc>
          <w:tcPr>
            <w:tcW w:w="1216" w:type="dxa"/>
          </w:tcPr>
          <w:p w14:paraId="6F05B668" w14:textId="77777777" w:rsidR="008F079E" w:rsidRPr="00B5590A" w:rsidRDefault="008F079E" w:rsidP="00012A22">
            <w:pPr>
              <w:pStyle w:val="ListParagraph"/>
              <w:ind w:left="0" w:firstLine="0"/>
              <w:rPr>
                <w:b/>
                <w:bCs/>
                <w:lang w:val="sr-Cyrl-ME"/>
              </w:rPr>
            </w:pPr>
            <w:r w:rsidRPr="00B5590A">
              <w:rPr>
                <w:b/>
                <w:bCs/>
              </w:rPr>
              <w:t xml:space="preserve">EVC </w:t>
            </w:r>
            <w:r w:rsidRPr="00B5590A">
              <w:rPr>
                <w:b/>
                <w:bCs/>
                <w:lang w:val="sr-Cyrl-ME"/>
              </w:rPr>
              <w:t>ранг</w:t>
            </w:r>
          </w:p>
        </w:tc>
        <w:tc>
          <w:tcPr>
            <w:tcW w:w="1478" w:type="dxa"/>
          </w:tcPr>
          <w:p w14:paraId="49339CC1" w14:textId="77777777" w:rsidR="008F079E" w:rsidRPr="00B5590A" w:rsidRDefault="008F079E" w:rsidP="00012A22">
            <w:pPr>
              <w:pStyle w:val="ListParagraph"/>
              <w:ind w:left="0" w:firstLine="0"/>
              <w:rPr>
                <w:b/>
                <w:bCs/>
              </w:rPr>
            </w:pPr>
            <w:r w:rsidRPr="00B5590A">
              <w:rPr>
                <w:b/>
                <w:bCs/>
                <w:lang w:val="sr-Cyrl-ME"/>
              </w:rPr>
              <w:t>Композитни ранг</w:t>
            </w:r>
          </w:p>
        </w:tc>
      </w:tr>
      <w:tr w:rsidR="005F2D96" w:rsidRPr="00F530AE" w14:paraId="20422125" w14:textId="77777777" w:rsidTr="00012A22">
        <w:tc>
          <w:tcPr>
            <w:tcW w:w="1235" w:type="dxa"/>
          </w:tcPr>
          <w:p w14:paraId="27108F80" w14:textId="77777777" w:rsidR="005F2D96" w:rsidRPr="00F530AE" w:rsidRDefault="005F2D96" w:rsidP="005F2D96">
            <w:pPr>
              <w:pStyle w:val="ListParagraph"/>
              <w:ind w:left="0" w:firstLine="0"/>
              <w:rPr>
                <w:lang w:val="sr-Cyrl-ME"/>
              </w:rPr>
            </w:pPr>
            <w:r w:rsidRPr="00F530AE">
              <w:rPr>
                <w:noProof/>
              </w:rPr>
              <w:t>t5_6</w:t>
            </w:r>
          </w:p>
        </w:tc>
        <w:tc>
          <w:tcPr>
            <w:tcW w:w="1426" w:type="dxa"/>
          </w:tcPr>
          <w:p w14:paraId="415DEA8E" w14:textId="77777777" w:rsidR="005F2D96" w:rsidRPr="00910E51" w:rsidRDefault="005F2D96" w:rsidP="005F2D96">
            <w:pPr>
              <w:pStyle w:val="ListParagraph"/>
              <w:ind w:left="0" w:firstLine="0"/>
              <w:rPr>
                <w:lang w:val="sr-Cyrl-ME"/>
              </w:rPr>
            </w:pPr>
            <w:r w:rsidRPr="00910E51">
              <w:rPr>
                <w:noProof/>
              </w:rPr>
              <w:t xml:space="preserve">reddit.com  </w:t>
            </w:r>
          </w:p>
        </w:tc>
        <w:tc>
          <w:tcPr>
            <w:tcW w:w="1210" w:type="dxa"/>
          </w:tcPr>
          <w:p w14:paraId="4AFC273F" w14:textId="5EB99FD6" w:rsidR="005F2D96" w:rsidRPr="00910E51" w:rsidRDefault="005F2D96" w:rsidP="005F2D96">
            <w:pPr>
              <w:pStyle w:val="ListParagraph"/>
              <w:ind w:left="0" w:firstLine="0"/>
              <w:rPr>
                <w:lang w:val="sr-Cyrl-ME"/>
              </w:rPr>
            </w:pPr>
            <w:r w:rsidRPr="00910E51">
              <w:t xml:space="preserve">1.0      </w:t>
            </w:r>
          </w:p>
        </w:tc>
        <w:tc>
          <w:tcPr>
            <w:tcW w:w="1210" w:type="dxa"/>
          </w:tcPr>
          <w:p w14:paraId="467A77AC" w14:textId="69E9C381" w:rsidR="005F2D96" w:rsidRPr="00910E51" w:rsidRDefault="005F2D96" w:rsidP="005F2D96">
            <w:pPr>
              <w:pStyle w:val="ListParagraph"/>
              <w:ind w:left="0" w:firstLine="0"/>
              <w:rPr>
                <w:lang w:val="sr-Cyrl-ME"/>
              </w:rPr>
            </w:pPr>
            <w:r w:rsidRPr="00910E51">
              <w:t xml:space="preserve">      1.0   </w:t>
            </w:r>
          </w:p>
        </w:tc>
        <w:tc>
          <w:tcPr>
            <w:tcW w:w="1210" w:type="dxa"/>
          </w:tcPr>
          <w:p w14:paraId="634DEEE1" w14:textId="66486C94" w:rsidR="005F2D96" w:rsidRPr="00910E51" w:rsidRDefault="005F2D96" w:rsidP="005F2D96">
            <w:pPr>
              <w:pStyle w:val="ListParagraph"/>
              <w:ind w:left="0" w:firstLine="0"/>
              <w:rPr>
                <w:lang w:val="sr-Cyrl-ME"/>
              </w:rPr>
            </w:pPr>
            <w:r w:rsidRPr="00910E51">
              <w:t xml:space="preserve">    1.0   </w:t>
            </w:r>
          </w:p>
        </w:tc>
        <w:tc>
          <w:tcPr>
            <w:tcW w:w="1216" w:type="dxa"/>
          </w:tcPr>
          <w:p w14:paraId="3FD20F12" w14:textId="253EE27F" w:rsidR="005F2D96" w:rsidRPr="00910E51" w:rsidRDefault="005F2D96" w:rsidP="005F2D96">
            <w:pPr>
              <w:pStyle w:val="ListParagraph"/>
              <w:ind w:left="0" w:firstLine="0"/>
              <w:rPr>
                <w:lang w:val="sr-Cyrl-ME"/>
              </w:rPr>
            </w:pPr>
            <w:r w:rsidRPr="00910E51">
              <w:t xml:space="preserve">1.0          </w:t>
            </w:r>
          </w:p>
        </w:tc>
        <w:tc>
          <w:tcPr>
            <w:tcW w:w="1478" w:type="dxa"/>
          </w:tcPr>
          <w:p w14:paraId="7898FD80" w14:textId="07B3CEC7" w:rsidR="005F2D96" w:rsidRPr="00910E51" w:rsidRDefault="005F2D96" w:rsidP="005F2D96">
            <w:pPr>
              <w:pStyle w:val="ListParagraph"/>
              <w:ind w:left="0" w:firstLine="0"/>
              <w:rPr>
                <w:lang w:val="sr-Cyrl-ME"/>
              </w:rPr>
            </w:pPr>
            <w:r w:rsidRPr="00910E51">
              <w:t xml:space="preserve">1.0       </w:t>
            </w:r>
          </w:p>
        </w:tc>
      </w:tr>
      <w:tr w:rsidR="005F2D96" w:rsidRPr="00F530AE" w14:paraId="54992B72" w14:textId="77777777" w:rsidTr="00012A22">
        <w:tc>
          <w:tcPr>
            <w:tcW w:w="1235" w:type="dxa"/>
          </w:tcPr>
          <w:p w14:paraId="23FE55D8" w14:textId="21BA4E9C" w:rsidR="005F2D96" w:rsidRPr="00F530AE" w:rsidRDefault="005F2D96" w:rsidP="005F2D96">
            <w:pPr>
              <w:pStyle w:val="ListParagraph"/>
              <w:ind w:left="0" w:firstLine="0"/>
              <w:rPr>
                <w:lang w:val="sr-Cyrl-ME"/>
              </w:rPr>
            </w:pPr>
            <w:r w:rsidRPr="001925FD">
              <w:rPr>
                <w:noProof/>
                <w:lang w:val="sr-Latn-RS"/>
              </w:rPr>
              <w:t>t5_2cneq</w:t>
            </w:r>
          </w:p>
        </w:tc>
        <w:tc>
          <w:tcPr>
            <w:tcW w:w="1426" w:type="dxa"/>
          </w:tcPr>
          <w:p w14:paraId="6F300B4B" w14:textId="03666D99" w:rsidR="005F2D96" w:rsidRPr="00910E51" w:rsidRDefault="005F2D96" w:rsidP="005F2D96">
            <w:pPr>
              <w:pStyle w:val="ListParagraph"/>
              <w:ind w:left="0" w:firstLine="0"/>
              <w:rPr>
                <w:lang w:val="sr-Cyrl-ME"/>
              </w:rPr>
            </w:pPr>
            <w:r w:rsidRPr="00910E51">
              <w:rPr>
                <w:noProof/>
                <w:lang w:val="sr-Latn-RS"/>
              </w:rPr>
              <w:t xml:space="preserve">politics   </w:t>
            </w:r>
          </w:p>
        </w:tc>
        <w:tc>
          <w:tcPr>
            <w:tcW w:w="1210" w:type="dxa"/>
          </w:tcPr>
          <w:p w14:paraId="212E358F" w14:textId="342071A4" w:rsidR="005F2D96" w:rsidRPr="00910E51" w:rsidRDefault="005F2D96" w:rsidP="005F2D96">
            <w:pPr>
              <w:pStyle w:val="ListParagraph"/>
              <w:ind w:left="0" w:firstLine="0"/>
              <w:rPr>
                <w:lang w:val="sr-Cyrl-ME"/>
              </w:rPr>
            </w:pPr>
            <w:r w:rsidRPr="00910E51">
              <w:t xml:space="preserve">2.0      </w:t>
            </w:r>
          </w:p>
        </w:tc>
        <w:tc>
          <w:tcPr>
            <w:tcW w:w="1210" w:type="dxa"/>
          </w:tcPr>
          <w:p w14:paraId="04C9656D" w14:textId="79D9BD48" w:rsidR="005F2D96" w:rsidRPr="00910E51" w:rsidRDefault="005F2D96" w:rsidP="005F2D96">
            <w:pPr>
              <w:pStyle w:val="ListParagraph"/>
              <w:ind w:left="0" w:firstLine="0"/>
              <w:rPr>
                <w:lang w:val="sr-Cyrl-ME"/>
              </w:rPr>
            </w:pPr>
            <w:r w:rsidRPr="00910E51">
              <w:t xml:space="preserve">      2.0   </w:t>
            </w:r>
          </w:p>
        </w:tc>
        <w:tc>
          <w:tcPr>
            <w:tcW w:w="1210" w:type="dxa"/>
          </w:tcPr>
          <w:p w14:paraId="3D44BC19" w14:textId="099C4824" w:rsidR="005F2D96" w:rsidRPr="00910E51" w:rsidRDefault="005F2D96" w:rsidP="005F2D96">
            <w:pPr>
              <w:pStyle w:val="ListParagraph"/>
              <w:ind w:left="0" w:firstLine="0"/>
              <w:rPr>
                <w:lang w:val="sr-Cyrl-ME"/>
              </w:rPr>
            </w:pPr>
            <w:r w:rsidRPr="00910E51">
              <w:t xml:space="preserve">2.0   </w:t>
            </w:r>
          </w:p>
        </w:tc>
        <w:tc>
          <w:tcPr>
            <w:tcW w:w="1216" w:type="dxa"/>
          </w:tcPr>
          <w:p w14:paraId="10F0D916" w14:textId="77589AAA" w:rsidR="005F2D96" w:rsidRPr="00910E51" w:rsidRDefault="005F2D96" w:rsidP="005F2D96">
            <w:pPr>
              <w:pStyle w:val="ListParagraph"/>
              <w:ind w:left="0" w:firstLine="0"/>
              <w:rPr>
                <w:lang w:val="sr-Cyrl-ME"/>
              </w:rPr>
            </w:pPr>
            <w:r w:rsidRPr="00910E51">
              <w:t xml:space="preserve">2.0    </w:t>
            </w:r>
          </w:p>
        </w:tc>
        <w:tc>
          <w:tcPr>
            <w:tcW w:w="1478" w:type="dxa"/>
          </w:tcPr>
          <w:p w14:paraId="02C4D7D8" w14:textId="458C5286" w:rsidR="005F2D96" w:rsidRPr="00910E51" w:rsidRDefault="005F2D96" w:rsidP="005F2D96">
            <w:pPr>
              <w:pStyle w:val="ListParagraph"/>
              <w:ind w:left="0" w:firstLine="0"/>
              <w:rPr>
                <w:lang w:val="sr-Cyrl-ME"/>
              </w:rPr>
            </w:pPr>
            <w:r w:rsidRPr="00910E51">
              <w:t xml:space="preserve">16.0      </w:t>
            </w:r>
          </w:p>
        </w:tc>
      </w:tr>
      <w:tr w:rsidR="005F2D96" w:rsidRPr="00F530AE" w14:paraId="07B26B53" w14:textId="77777777" w:rsidTr="00012A22">
        <w:tc>
          <w:tcPr>
            <w:tcW w:w="1235" w:type="dxa"/>
          </w:tcPr>
          <w:p w14:paraId="1324942E" w14:textId="69667F9D" w:rsidR="005F2D96" w:rsidRPr="001925FD" w:rsidRDefault="005F2D96" w:rsidP="005F2D96">
            <w:pPr>
              <w:pStyle w:val="ListParagraph"/>
              <w:ind w:left="0" w:firstLine="0"/>
              <w:rPr>
                <w:lang w:val="sr-Cyrl-ME"/>
              </w:rPr>
            </w:pPr>
            <w:r w:rsidRPr="003370DB">
              <w:rPr>
                <w:noProof/>
                <w:lang w:val="sr-Latn-RS"/>
              </w:rPr>
              <w:t>t5_2qh0u</w:t>
            </w:r>
          </w:p>
        </w:tc>
        <w:tc>
          <w:tcPr>
            <w:tcW w:w="1426" w:type="dxa"/>
          </w:tcPr>
          <w:p w14:paraId="7D555211" w14:textId="0DB964D7" w:rsidR="005F2D96" w:rsidRPr="00910E51" w:rsidRDefault="005F2D96" w:rsidP="005F2D96">
            <w:pPr>
              <w:pStyle w:val="ListParagraph"/>
              <w:ind w:left="0" w:firstLine="0"/>
              <w:rPr>
                <w:lang w:val="sr-Cyrl-ME"/>
              </w:rPr>
            </w:pPr>
            <w:r w:rsidRPr="00910E51">
              <w:rPr>
                <w:noProof/>
                <w:lang w:val="sr-Latn-RS"/>
              </w:rPr>
              <w:t xml:space="preserve">pics     </w:t>
            </w:r>
          </w:p>
        </w:tc>
        <w:tc>
          <w:tcPr>
            <w:tcW w:w="1210" w:type="dxa"/>
          </w:tcPr>
          <w:p w14:paraId="4D3A6091" w14:textId="359B2E9D" w:rsidR="005F2D96" w:rsidRPr="00910E51" w:rsidRDefault="005F2D96" w:rsidP="005F2D96">
            <w:pPr>
              <w:pStyle w:val="ListParagraph"/>
              <w:ind w:left="0" w:firstLine="0"/>
              <w:rPr>
                <w:lang w:val="sr-Cyrl-ME"/>
              </w:rPr>
            </w:pPr>
            <w:r w:rsidRPr="00910E51">
              <w:t xml:space="preserve">3.0      </w:t>
            </w:r>
          </w:p>
        </w:tc>
        <w:tc>
          <w:tcPr>
            <w:tcW w:w="1210" w:type="dxa"/>
          </w:tcPr>
          <w:p w14:paraId="53978765" w14:textId="66E68872" w:rsidR="005F2D96" w:rsidRPr="00910E51" w:rsidRDefault="005F2D96" w:rsidP="005F2D96">
            <w:pPr>
              <w:pStyle w:val="ListParagraph"/>
              <w:ind w:left="0" w:firstLine="0"/>
              <w:rPr>
                <w:lang w:val="sr-Cyrl-ME"/>
              </w:rPr>
            </w:pPr>
            <w:r w:rsidRPr="00910E51">
              <w:t xml:space="preserve">     3.0   </w:t>
            </w:r>
          </w:p>
        </w:tc>
        <w:tc>
          <w:tcPr>
            <w:tcW w:w="1210" w:type="dxa"/>
          </w:tcPr>
          <w:p w14:paraId="77321D08" w14:textId="45C531E3" w:rsidR="005F2D96" w:rsidRPr="00910E51" w:rsidRDefault="005F2D96" w:rsidP="005F2D96">
            <w:pPr>
              <w:pStyle w:val="ListParagraph"/>
              <w:ind w:left="0" w:firstLine="0"/>
              <w:rPr>
                <w:lang w:val="sr-Cyrl-ME"/>
              </w:rPr>
            </w:pPr>
            <w:r w:rsidRPr="00910E51">
              <w:t xml:space="preserve">3.0   </w:t>
            </w:r>
          </w:p>
        </w:tc>
        <w:tc>
          <w:tcPr>
            <w:tcW w:w="1216" w:type="dxa"/>
          </w:tcPr>
          <w:p w14:paraId="5890B8F6" w14:textId="339B0026" w:rsidR="005F2D96" w:rsidRPr="00910E51" w:rsidRDefault="005F2D96" w:rsidP="005F2D96">
            <w:pPr>
              <w:pStyle w:val="ListParagraph"/>
              <w:ind w:left="0" w:firstLine="0"/>
              <w:rPr>
                <w:lang w:val="sr-Cyrl-ME"/>
              </w:rPr>
            </w:pPr>
            <w:r w:rsidRPr="00910E51">
              <w:t xml:space="preserve">3.0          </w:t>
            </w:r>
          </w:p>
        </w:tc>
        <w:tc>
          <w:tcPr>
            <w:tcW w:w="1478" w:type="dxa"/>
          </w:tcPr>
          <w:p w14:paraId="4314955A" w14:textId="3C3E2B2F" w:rsidR="005F2D96" w:rsidRPr="00910E51" w:rsidRDefault="005F2D96" w:rsidP="005F2D96">
            <w:pPr>
              <w:pStyle w:val="ListParagraph"/>
              <w:ind w:left="0" w:firstLine="0"/>
              <w:rPr>
                <w:lang w:val="sr-Cyrl-ME"/>
              </w:rPr>
            </w:pPr>
            <w:r w:rsidRPr="00910E51">
              <w:t xml:space="preserve">81.0      </w:t>
            </w:r>
          </w:p>
        </w:tc>
      </w:tr>
      <w:tr w:rsidR="005F2D96" w:rsidRPr="00F530AE" w14:paraId="7CA3F847" w14:textId="77777777" w:rsidTr="00012A22">
        <w:tc>
          <w:tcPr>
            <w:tcW w:w="1235" w:type="dxa"/>
          </w:tcPr>
          <w:p w14:paraId="62CC0985" w14:textId="5139DD1E" w:rsidR="005F2D96" w:rsidRPr="003370DB" w:rsidRDefault="005F2D96" w:rsidP="005F2D96">
            <w:pPr>
              <w:pStyle w:val="ListParagraph"/>
              <w:ind w:left="0" w:firstLine="0"/>
              <w:rPr>
                <w:lang w:val="sr-Cyrl-ME"/>
              </w:rPr>
            </w:pPr>
            <w:r w:rsidRPr="00F530AE">
              <w:rPr>
                <w:noProof/>
              </w:rPr>
              <w:t>t5_2qh16</w:t>
            </w:r>
          </w:p>
        </w:tc>
        <w:tc>
          <w:tcPr>
            <w:tcW w:w="1426" w:type="dxa"/>
          </w:tcPr>
          <w:p w14:paraId="48962043" w14:textId="33E49D2B" w:rsidR="005F2D96" w:rsidRPr="00910E51" w:rsidRDefault="005F2D96" w:rsidP="005F2D96">
            <w:pPr>
              <w:pStyle w:val="ListParagraph"/>
              <w:ind w:left="0" w:firstLine="0"/>
              <w:rPr>
                <w:lang w:val="sr-Cyrl-ME"/>
              </w:rPr>
            </w:pPr>
            <w:r w:rsidRPr="00910E51">
              <w:rPr>
                <w:noProof/>
              </w:rPr>
              <w:t>technology</w:t>
            </w:r>
          </w:p>
        </w:tc>
        <w:tc>
          <w:tcPr>
            <w:tcW w:w="1210" w:type="dxa"/>
          </w:tcPr>
          <w:p w14:paraId="4260883A" w14:textId="55C33472" w:rsidR="005F2D96" w:rsidRPr="00910E51" w:rsidRDefault="005F2D96" w:rsidP="005F2D96">
            <w:pPr>
              <w:pStyle w:val="ListParagraph"/>
              <w:ind w:left="0" w:firstLine="0"/>
              <w:rPr>
                <w:lang w:val="sr-Cyrl-ME"/>
              </w:rPr>
            </w:pPr>
            <w:r w:rsidRPr="00910E51">
              <w:t xml:space="preserve">5.0      </w:t>
            </w:r>
          </w:p>
        </w:tc>
        <w:tc>
          <w:tcPr>
            <w:tcW w:w="1210" w:type="dxa"/>
          </w:tcPr>
          <w:p w14:paraId="0C56E367" w14:textId="61680A44" w:rsidR="005F2D96" w:rsidRPr="00910E51" w:rsidRDefault="005F2D96" w:rsidP="005F2D96">
            <w:pPr>
              <w:pStyle w:val="ListParagraph"/>
              <w:ind w:left="0" w:firstLine="0"/>
              <w:rPr>
                <w:lang w:val="sr-Cyrl-ME"/>
              </w:rPr>
            </w:pPr>
            <w:r w:rsidRPr="00910E51">
              <w:t xml:space="preserve">     4.0   </w:t>
            </w:r>
          </w:p>
        </w:tc>
        <w:tc>
          <w:tcPr>
            <w:tcW w:w="1210" w:type="dxa"/>
          </w:tcPr>
          <w:p w14:paraId="7C5EA115" w14:textId="5B4D49EE" w:rsidR="005F2D96" w:rsidRPr="00910E51" w:rsidRDefault="005F2D96" w:rsidP="005F2D96">
            <w:pPr>
              <w:pStyle w:val="ListParagraph"/>
              <w:ind w:left="0" w:firstLine="0"/>
              <w:rPr>
                <w:lang w:val="sr-Cyrl-ME"/>
              </w:rPr>
            </w:pPr>
            <w:r w:rsidRPr="00910E51">
              <w:t xml:space="preserve">4.0   </w:t>
            </w:r>
          </w:p>
        </w:tc>
        <w:tc>
          <w:tcPr>
            <w:tcW w:w="1216" w:type="dxa"/>
          </w:tcPr>
          <w:p w14:paraId="5556AB72" w14:textId="22BBC732" w:rsidR="005F2D96" w:rsidRPr="00910E51" w:rsidRDefault="005F2D96" w:rsidP="005F2D96">
            <w:pPr>
              <w:pStyle w:val="ListParagraph"/>
              <w:ind w:left="0" w:firstLine="0"/>
              <w:rPr>
                <w:lang w:val="sr-Cyrl-ME"/>
              </w:rPr>
            </w:pPr>
            <w:r w:rsidRPr="00910E51">
              <w:t xml:space="preserve">6.0        </w:t>
            </w:r>
          </w:p>
        </w:tc>
        <w:tc>
          <w:tcPr>
            <w:tcW w:w="1478" w:type="dxa"/>
          </w:tcPr>
          <w:p w14:paraId="78FC2853" w14:textId="2ED8C246" w:rsidR="005F2D96" w:rsidRPr="00910E51" w:rsidRDefault="005F2D96" w:rsidP="005F2D96">
            <w:pPr>
              <w:pStyle w:val="ListParagraph"/>
              <w:ind w:left="0" w:firstLine="0"/>
              <w:rPr>
                <w:lang w:val="sr-Cyrl-ME"/>
              </w:rPr>
            </w:pPr>
            <w:r w:rsidRPr="00910E51">
              <w:t xml:space="preserve">480.0      </w:t>
            </w:r>
          </w:p>
        </w:tc>
      </w:tr>
      <w:tr w:rsidR="005F2D96" w:rsidRPr="00F530AE" w14:paraId="0030F1DD" w14:textId="77777777" w:rsidTr="00012A22">
        <w:tc>
          <w:tcPr>
            <w:tcW w:w="1235" w:type="dxa"/>
          </w:tcPr>
          <w:p w14:paraId="3978AD03" w14:textId="74D084F7" w:rsidR="005F2D96" w:rsidRPr="00DC78A0" w:rsidRDefault="005F2D96" w:rsidP="005F2D96">
            <w:pPr>
              <w:pStyle w:val="ListParagraph"/>
              <w:ind w:left="0" w:firstLine="0"/>
              <w:rPr>
                <w:lang w:val="sr-Cyrl-ME"/>
              </w:rPr>
            </w:pPr>
            <w:r w:rsidRPr="00DC78A0">
              <w:rPr>
                <w:noProof/>
                <w:lang w:val="sr-Latn-RS"/>
              </w:rPr>
              <w:t xml:space="preserve">t5_mouw  </w:t>
            </w:r>
          </w:p>
        </w:tc>
        <w:tc>
          <w:tcPr>
            <w:tcW w:w="1426" w:type="dxa"/>
          </w:tcPr>
          <w:p w14:paraId="6592113F" w14:textId="7E89F981" w:rsidR="005F2D96" w:rsidRPr="00910E51" w:rsidRDefault="005F2D96" w:rsidP="005F2D96">
            <w:pPr>
              <w:pStyle w:val="ListParagraph"/>
              <w:ind w:left="0" w:firstLine="0"/>
              <w:rPr>
                <w:lang w:val="sr-Cyrl-ME"/>
              </w:rPr>
            </w:pPr>
            <w:r w:rsidRPr="00910E51">
              <w:rPr>
                <w:noProof/>
                <w:lang w:val="sr-Latn-RS"/>
              </w:rPr>
              <w:t xml:space="preserve">science    </w:t>
            </w:r>
          </w:p>
        </w:tc>
        <w:tc>
          <w:tcPr>
            <w:tcW w:w="1210" w:type="dxa"/>
          </w:tcPr>
          <w:p w14:paraId="2FAC90D4" w14:textId="26ADAF90" w:rsidR="005F2D96" w:rsidRPr="00910E51" w:rsidRDefault="005F2D96" w:rsidP="005F2D96">
            <w:pPr>
              <w:pStyle w:val="ListParagraph"/>
              <w:ind w:left="0" w:firstLine="0"/>
              <w:rPr>
                <w:lang w:val="sr-Cyrl-ME"/>
              </w:rPr>
            </w:pPr>
            <w:r w:rsidRPr="00910E51">
              <w:t xml:space="preserve">4.0      </w:t>
            </w:r>
          </w:p>
        </w:tc>
        <w:tc>
          <w:tcPr>
            <w:tcW w:w="1210" w:type="dxa"/>
          </w:tcPr>
          <w:p w14:paraId="0A3CE0EC" w14:textId="22BCCC3E" w:rsidR="005F2D96" w:rsidRPr="00910E51" w:rsidRDefault="005F2D96" w:rsidP="005F2D96">
            <w:pPr>
              <w:pStyle w:val="ListParagraph"/>
              <w:ind w:left="0" w:firstLine="0"/>
              <w:rPr>
                <w:lang w:val="sr-Cyrl-ME"/>
              </w:rPr>
            </w:pPr>
            <w:r w:rsidRPr="00910E51">
              <w:t xml:space="preserve">      5.0   </w:t>
            </w:r>
          </w:p>
        </w:tc>
        <w:tc>
          <w:tcPr>
            <w:tcW w:w="1210" w:type="dxa"/>
          </w:tcPr>
          <w:p w14:paraId="5C8D7149" w14:textId="6730E621" w:rsidR="005F2D96" w:rsidRPr="00910E51" w:rsidRDefault="005F2D96" w:rsidP="005F2D96">
            <w:pPr>
              <w:pStyle w:val="ListParagraph"/>
              <w:ind w:left="0" w:firstLine="0"/>
              <w:rPr>
                <w:lang w:val="sr-Cyrl-ME"/>
              </w:rPr>
            </w:pPr>
            <w:r w:rsidRPr="00910E51">
              <w:t xml:space="preserve">5.0   </w:t>
            </w:r>
          </w:p>
        </w:tc>
        <w:tc>
          <w:tcPr>
            <w:tcW w:w="1216" w:type="dxa"/>
          </w:tcPr>
          <w:p w14:paraId="393FD629" w14:textId="554BA103" w:rsidR="005F2D96" w:rsidRPr="00910E51" w:rsidRDefault="005F2D96" w:rsidP="005F2D96">
            <w:pPr>
              <w:pStyle w:val="ListParagraph"/>
              <w:ind w:left="0" w:firstLine="0"/>
              <w:rPr>
                <w:lang w:val="sr-Cyrl-ME"/>
              </w:rPr>
            </w:pPr>
            <w:r w:rsidRPr="00910E51">
              <w:t xml:space="preserve">5.0         </w:t>
            </w:r>
          </w:p>
        </w:tc>
        <w:tc>
          <w:tcPr>
            <w:tcW w:w="1478" w:type="dxa"/>
          </w:tcPr>
          <w:p w14:paraId="6107B829" w14:textId="744853DE" w:rsidR="005F2D96" w:rsidRPr="00910E51" w:rsidRDefault="005F2D96" w:rsidP="005F2D96">
            <w:pPr>
              <w:pStyle w:val="ListParagraph"/>
              <w:ind w:left="0" w:firstLine="0"/>
              <w:rPr>
                <w:lang w:val="sr-Cyrl-ME"/>
              </w:rPr>
            </w:pPr>
            <w:r w:rsidRPr="00910E51">
              <w:t xml:space="preserve">500.0      </w:t>
            </w:r>
          </w:p>
        </w:tc>
      </w:tr>
      <w:tr w:rsidR="005F2D96" w:rsidRPr="00F530AE" w14:paraId="3C5A74D2" w14:textId="77777777" w:rsidTr="00012A22">
        <w:tc>
          <w:tcPr>
            <w:tcW w:w="1235" w:type="dxa"/>
          </w:tcPr>
          <w:p w14:paraId="70BB4D26" w14:textId="6E5F5501" w:rsidR="005F2D96" w:rsidRPr="00DC78A0" w:rsidRDefault="005F2D96" w:rsidP="005F2D96">
            <w:pPr>
              <w:pStyle w:val="ListParagraph"/>
              <w:ind w:left="0" w:firstLine="0"/>
              <w:rPr>
                <w:lang w:val="sr-Cyrl-ME"/>
              </w:rPr>
            </w:pPr>
            <w:r w:rsidRPr="00DC78A0">
              <w:rPr>
                <w:noProof/>
                <w:lang w:val="sr-Latn-RS"/>
              </w:rPr>
              <w:t xml:space="preserve">t5_2qh33 </w:t>
            </w:r>
          </w:p>
        </w:tc>
        <w:tc>
          <w:tcPr>
            <w:tcW w:w="1426" w:type="dxa"/>
          </w:tcPr>
          <w:p w14:paraId="5C8BAEE7" w14:textId="5A4CEF96" w:rsidR="005F2D96" w:rsidRPr="00910E51" w:rsidRDefault="005F2D96" w:rsidP="005F2D96">
            <w:pPr>
              <w:pStyle w:val="ListParagraph"/>
              <w:ind w:left="0" w:firstLine="0"/>
              <w:rPr>
                <w:lang w:val="sr-Cyrl-ME"/>
              </w:rPr>
            </w:pPr>
            <w:r w:rsidRPr="00910E51">
              <w:rPr>
                <w:noProof/>
                <w:lang w:val="sr-Latn-RS"/>
              </w:rPr>
              <w:t xml:space="preserve">funny     </w:t>
            </w:r>
          </w:p>
        </w:tc>
        <w:tc>
          <w:tcPr>
            <w:tcW w:w="1210" w:type="dxa"/>
          </w:tcPr>
          <w:p w14:paraId="75C1C522" w14:textId="390A6E6A" w:rsidR="005F2D96" w:rsidRPr="00910E51" w:rsidRDefault="005F2D96" w:rsidP="005F2D96">
            <w:pPr>
              <w:pStyle w:val="ListParagraph"/>
              <w:ind w:left="0" w:firstLine="0"/>
              <w:rPr>
                <w:lang w:val="sr-Cyrl-ME"/>
              </w:rPr>
            </w:pPr>
            <w:r w:rsidRPr="00910E51">
              <w:t xml:space="preserve">7.0     </w:t>
            </w:r>
          </w:p>
        </w:tc>
        <w:tc>
          <w:tcPr>
            <w:tcW w:w="1210" w:type="dxa"/>
          </w:tcPr>
          <w:p w14:paraId="25B494CD" w14:textId="13B5B6BE" w:rsidR="005F2D96" w:rsidRPr="00910E51" w:rsidRDefault="005F2D96" w:rsidP="005F2D96">
            <w:pPr>
              <w:pStyle w:val="ListParagraph"/>
              <w:ind w:left="0" w:firstLine="0"/>
              <w:rPr>
                <w:lang w:val="sr-Cyrl-ME"/>
              </w:rPr>
            </w:pPr>
            <w:r w:rsidRPr="00910E51">
              <w:t xml:space="preserve">     7.0   </w:t>
            </w:r>
          </w:p>
        </w:tc>
        <w:tc>
          <w:tcPr>
            <w:tcW w:w="1210" w:type="dxa"/>
          </w:tcPr>
          <w:p w14:paraId="1BBD423C" w14:textId="5386CBAC" w:rsidR="005F2D96" w:rsidRPr="00910E51" w:rsidRDefault="005F2D96" w:rsidP="005F2D96">
            <w:pPr>
              <w:pStyle w:val="ListParagraph"/>
              <w:ind w:left="0" w:firstLine="0"/>
              <w:rPr>
                <w:lang w:val="sr-Cyrl-ME"/>
              </w:rPr>
            </w:pPr>
            <w:r w:rsidRPr="00910E51">
              <w:t xml:space="preserve">  8.0   </w:t>
            </w:r>
          </w:p>
        </w:tc>
        <w:tc>
          <w:tcPr>
            <w:tcW w:w="1216" w:type="dxa"/>
          </w:tcPr>
          <w:p w14:paraId="46A2AF65" w14:textId="5515A66F" w:rsidR="005F2D96" w:rsidRPr="00910E51" w:rsidRDefault="005F2D96" w:rsidP="005F2D96">
            <w:pPr>
              <w:pStyle w:val="ListParagraph"/>
              <w:ind w:left="0" w:firstLine="0"/>
              <w:rPr>
                <w:lang w:val="sr-Cyrl-ME"/>
              </w:rPr>
            </w:pPr>
            <w:r w:rsidRPr="00910E51">
              <w:t xml:space="preserve">4.0    </w:t>
            </w:r>
          </w:p>
        </w:tc>
        <w:tc>
          <w:tcPr>
            <w:tcW w:w="1478" w:type="dxa"/>
          </w:tcPr>
          <w:p w14:paraId="6A2F86FD" w14:textId="783E3AB3" w:rsidR="005F2D96" w:rsidRPr="00910E51" w:rsidRDefault="005F2D96" w:rsidP="005F2D96">
            <w:pPr>
              <w:pStyle w:val="ListParagraph"/>
              <w:ind w:left="0" w:firstLine="0"/>
              <w:rPr>
                <w:lang w:val="sr-Cyrl-ME"/>
              </w:rPr>
            </w:pPr>
            <w:r w:rsidRPr="00910E51">
              <w:t xml:space="preserve">1568.0     </w:t>
            </w:r>
          </w:p>
        </w:tc>
      </w:tr>
      <w:tr w:rsidR="005F2D96" w:rsidRPr="00F530AE" w14:paraId="6B32ABFE" w14:textId="77777777" w:rsidTr="00012A22">
        <w:tc>
          <w:tcPr>
            <w:tcW w:w="1235" w:type="dxa"/>
          </w:tcPr>
          <w:p w14:paraId="75407F1E" w14:textId="77777777" w:rsidR="005F2D96" w:rsidRPr="00F530AE" w:rsidRDefault="005F2D96" w:rsidP="005F2D96">
            <w:pPr>
              <w:pStyle w:val="ListParagraph"/>
              <w:ind w:left="0" w:firstLine="0"/>
              <w:rPr>
                <w:lang w:val="sr-Cyrl-ME"/>
              </w:rPr>
            </w:pPr>
            <w:r w:rsidRPr="00F530AE">
              <w:rPr>
                <w:noProof/>
              </w:rPr>
              <w:lastRenderedPageBreak/>
              <w:t>t5_2qh13</w:t>
            </w:r>
          </w:p>
        </w:tc>
        <w:tc>
          <w:tcPr>
            <w:tcW w:w="1426" w:type="dxa"/>
          </w:tcPr>
          <w:p w14:paraId="46599224" w14:textId="77777777" w:rsidR="005F2D96" w:rsidRPr="00910E51" w:rsidRDefault="005F2D96" w:rsidP="005F2D96">
            <w:pPr>
              <w:pStyle w:val="ListParagraph"/>
              <w:ind w:left="0" w:firstLine="0"/>
              <w:rPr>
                <w:lang w:val="sr-Cyrl-ME"/>
              </w:rPr>
            </w:pPr>
            <w:r w:rsidRPr="00910E51">
              <w:rPr>
                <w:noProof/>
              </w:rPr>
              <w:t>worldnews</w:t>
            </w:r>
          </w:p>
        </w:tc>
        <w:tc>
          <w:tcPr>
            <w:tcW w:w="1210" w:type="dxa"/>
          </w:tcPr>
          <w:p w14:paraId="75484CCF" w14:textId="4609DB51" w:rsidR="005F2D96" w:rsidRPr="00910E51" w:rsidRDefault="005F2D96" w:rsidP="005F2D96">
            <w:pPr>
              <w:pStyle w:val="ListParagraph"/>
              <w:ind w:left="0" w:firstLine="0"/>
              <w:rPr>
                <w:lang w:val="sr-Cyrl-ME"/>
              </w:rPr>
            </w:pPr>
            <w:r w:rsidRPr="00910E51">
              <w:t xml:space="preserve"> 6.0      </w:t>
            </w:r>
          </w:p>
        </w:tc>
        <w:tc>
          <w:tcPr>
            <w:tcW w:w="1210" w:type="dxa"/>
          </w:tcPr>
          <w:p w14:paraId="71B7AA51" w14:textId="021111E2" w:rsidR="005F2D96" w:rsidRPr="00910E51" w:rsidRDefault="005F2D96" w:rsidP="005F2D96">
            <w:pPr>
              <w:pStyle w:val="ListParagraph"/>
              <w:ind w:left="0" w:firstLine="0"/>
              <w:rPr>
                <w:lang w:val="sr-Cyrl-ME"/>
              </w:rPr>
            </w:pPr>
            <w:r w:rsidRPr="00910E51">
              <w:t xml:space="preserve">      6.0   </w:t>
            </w:r>
          </w:p>
        </w:tc>
        <w:tc>
          <w:tcPr>
            <w:tcW w:w="1210" w:type="dxa"/>
          </w:tcPr>
          <w:p w14:paraId="2E0DCEDA" w14:textId="4084B11C" w:rsidR="005F2D96" w:rsidRPr="00910E51" w:rsidRDefault="005F2D96" w:rsidP="005F2D96">
            <w:pPr>
              <w:pStyle w:val="ListParagraph"/>
              <w:ind w:left="0" w:firstLine="0"/>
              <w:rPr>
                <w:lang w:val="sr-Cyrl-ME"/>
              </w:rPr>
            </w:pPr>
            <w:r w:rsidRPr="00910E51">
              <w:t xml:space="preserve"> 7.0   </w:t>
            </w:r>
          </w:p>
        </w:tc>
        <w:tc>
          <w:tcPr>
            <w:tcW w:w="1216" w:type="dxa"/>
          </w:tcPr>
          <w:p w14:paraId="62C54A8C" w14:textId="7B0044EF" w:rsidR="005F2D96" w:rsidRPr="00910E51" w:rsidRDefault="005F2D96" w:rsidP="005F2D96">
            <w:pPr>
              <w:pStyle w:val="ListParagraph"/>
              <w:ind w:left="0" w:firstLine="0"/>
              <w:rPr>
                <w:lang w:val="sr-Cyrl-ME"/>
              </w:rPr>
            </w:pPr>
            <w:r w:rsidRPr="00910E51">
              <w:t xml:space="preserve"> 7.0       </w:t>
            </w:r>
          </w:p>
        </w:tc>
        <w:tc>
          <w:tcPr>
            <w:tcW w:w="1478" w:type="dxa"/>
          </w:tcPr>
          <w:p w14:paraId="45C9D665" w14:textId="01AC78D6" w:rsidR="005F2D96" w:rsidRPr="00910E51" w:rsidRDefault="005F2D96" w:rsidP="005F2D96">
            <w:pPr>
              <w:pStyle w:val="ListParagraph"/>
              <w:ind w:left="0" w:firstLine="0"/>
              <w:rPr>
                <w:lang w:val="sr-Cyrl-ME"/>
              </w:rPr>
            </w:pPr>
            <w:r w:rsidRPr="00910E51">
              <w:t xml:space="preserve">1764.0     </w:t>
            </w:r>
          </w:p>
        </w:tc>
      </w:tr>
      <w:tr w:rsidR="005F2D96" w:rsidRPr="00F530AE" w14:paraId="2F27F4DA" w14:textId="77777777" w:rsidTr="00012A22">
        <w:tc>
          <w:tcPr>
            <w:tcW w:w="1235" w:type="dxa"/>
          </w:tcPr>
          <w:p w14:paraId="644E07AA" w14:textId="7D87D04C" w:rsidR="005F2D96" w:rsidRPr="00F530AE" w:rsidRDefault="005F2D96" w:rsidP="005F2D96">
            <w:pPr>
              <w:pStyle w:val="ListParagraph"/>
              <w:ind w:left="0" w:firstLine="0"/>
              <w:rPr>
                <w:noProof/>
              </w:rPr>
            </w:pPr>
            <w:r w:rsidRPr="001E7E8B">
              <w:rPr>
                <w:lang w:val="sr-Cyrl-ME"/>
              </w:rPr>
              <w:t xml:space="preserve">t5_2qh61 </w:t>
            </w:r>
          </w:p>
        </w:tc>
        <w:tc>
          <w:tcPr>
            <w:tcW w:w="1426" w:type="dxa"/>
          </w:tcPr>
          <w:p w14:paraId="2088EDF6" w14:textId="5E4F0232" w:rsidR="005F2D96" w:rsidRPr="00910E51" w:rsidRDefault="005F2D96" w:rsidP="005F2D96">
            <w:pPr>
              <w:pStyle w:val="ListParagraph"/>
              <w:ind w:left="0" w:firstLine="0"/>
              <w:rPr>
                <w:noProof/>
              </w:rPr>
            </w:pPr>
            <w:r w:rsidRPr="00910E51">
              <w:rPr>
                <w:lang w:val="sr-Cyrl-ME"/>
              </w:rPr>
              <w:t>WTF</w:t>
            </w:r>
          </w:p>
        </w:tc>
        <w:tc>
          <w:tcPr>
            <w:tcW w:w="1210" w:type="dxa"/>
          </w:tcPr>
          <w:p w14:paraId="401DAABE" w14:textId="032F81A1" w:rsidR="005F2D96" w:rsidRPr="00910E51" w:rsidRDefault="005F2D96" w:rsidP="005F2D96">
            <w:pPr>
              <w:pStyle w:val="ListParagraph"/>
              <w:ind w:left="0" w:firstLine="0"/>
              <w:rPr>
                <w:lang w:val="sr-Cyrl-ME"/>
              </w:rPr>
            </w:pPr>
            <w:r w:rsidRPr="00910E51">
              <w:t xml:space="preserve">8.0      </w:t>
            </w:r>
          </w:p>
        </w:tc>
        <w:tc>
          <w:tcPr>
            <w:tcW w:w="1210" w:type="dxa"/>
          </w:tcPr>
          <w:p w14:paraId="4D2C1397" w14:textId="63E7A998" w:rsidR="005F2D96" w:rsidRPr="00910E51" w:rsidRDefault="005F2D96" w:rsidP="005F2D96">
            <w:pPr>
              <w:pStyle w:val="ListParagraph"/>
              <w:ind w:left="0" w:firstLine="0"/>
              <w:rPr>
                <w:lang w:val="sr-Cyrl-ME"/>
              </w:rPr>
            </w:pPr>
            <w:r w:rsidRPr="00910E51">
              <w:t xml:space="preserve">      8.0   </w:t>
            </w:r>
          </w:p>
        </w:tc>
        <w:tc>
          <w:tcPr>
            <w:tcW w:w="1210" w:type="dxa"/>
          </w:tcPr>
          <w:p w14:paraId="2EF85628" w14:textId="3D8B6081" w:rsidR="005F2D96" w:rsidRPr="00910E51" w:rsidRDefault="005F2D96" w:rsidP="005F2D96">
            <w:pPr>
              <w:pStyle w:val="ListParagraph"/>
              <w:ind w:left="0" w:firstLine="0"/>
              <w:rPr>
                <w:lang w:val="sr-Cyrl-ME"/>
              </w:rPr>
            </w:pPr>
            <w:r w:rsidRPr="00910E51">
              <w:t xml:space="preserve">9.0   </w:t>
            </w:r>
          </w:p>
        </w:tc>
        <w:tc>
          <w:tcPr>
            <w:tcW w:w="1216" w:type="dxa"/>
          </w:tcPr>
          <w:p w14:paraId="080E0F41" w14:textId="54616DDF" w:rsidR="005F2D96" w:rsidRPr="00910E51" w:rsidRDefault="005F2D96" w:rsidP="005F2D96">
            <w:pPr>
              <w:pStyle w:val="ListParagraph"/>
              <w:ind w:left="0" w:firstLine="0"/>
              <w:rPr>
                <w:lang w:val="sr-Cyrl-ME"/>
              </w:rPr>
            </w:pPr>
            <w:r w:rsidRPr="00910E51">
              <w:t xml:space="preserve">8.0         </w:t>
            </w:r>
          </w:p>
        </w:tc>
        <w:tc>
          <w:tcPr>
            <w:tcW w:w="1478" w:type="dxa"/>
          </w:tcPr>
          <w:p w14:paraId="1E6BF879" w14:textId="50A463BC" w:rsidR="005F2D96" w:rsidRPr="00910E51" w:rsidRDefault="005F2D96" w:rsidP="005F2D96">
            <w:pPr>
              <w:pStyle w:val="ListParagraph"/>
              <w:ind w:left="0" w:firstLine="0"/>
              <w:rPr>
                <w:noProof/>
                <w:lang w:val="sr-Latn-RS"/>
              </w:rPr>
            </w:pPr>
            <w:r w:rsidRPr="00910E51">
              <w:t xml:space="preserve">4608.0     </w:t>
            </w:r>
          </w:p>
        </w:tc>
      </w:tr>
      <w:tr w:rsidR="005F2D96" w:rsidRPr="00F530AE" w14:paraId="4612CF91" w14:textId="77777777" w:rsidTr="00012A22">
        <w:tc>
          <w:tcPr>
            <w:tcW w:w="1235" w:type="dxa"/>
          </w:tcPr>
          <w:p w14:paraId="3CF4F403" w14:textId="0DD03D4F" w:rsidR="005F2D96" w:rsidRPr="001E7E8B" w:rsidRDefault="005F2D96" w:rsidP="005F2D96">
            <w:pPr>
              <w:pStyle w:val="ListParagraph"/>
              <w:ind w:left="0" w:firstLine="0"/>
              <w:rPr>
                <w:lang w:val="sr-Cyrl-ME"/>
              </w:rPr>
            </w:pPr>
            <w:r w:rsidRPr="008F19D5">
              <w:t>t5_2qh0f</w:t>
            </w:r>
          </w:p>
        </w:tc>
        <w:tc>
          <w:tcPr>
            <w:tcW w:w="1426" w:type="dxa"/>
          </w:tcPr>
          <w:p w14:paraId="1C41E192" w14:textId="08CCBA39" w:rsidR="005F2D96" w:rsidRPr="00910E51" w:rsidRDefault="005F2D96" w:rsidP="005F2D96">
            <w:pPr>
              <w:pStyle w:val="ListParagraph"/>
              <w:ind w:left="0" w:firstLine="0"/>
              <w:rPr>
                <w:lang w:val="sr-Cyrl-ME"/>
              </w:rPr>
            </w:pPr>
            <w:r w:rsidRPr="00910E51">
              <w:t>entertainment</w:t>
            </w:r>
          </w:p>
        </w:tc>
        <w:tc>
          <w:tcPr>
            <w:tcW w:w="1210" w:type="dxa"/>
          </w:tcPr>
          <w:p w14:paraId="267766A5" w14:textId="508CB0BD" w:rsidR="005F2D96" w:rsidRPr="00910E51" w:rsidRDefault="005F2D96" w:rsidP="005F2D96">
            <w:pPr>
              <w:pStyle w:val="ListParagraph"/>
              <w:ind w:left="0" w:firstLine="0"/>
              <w:rPr>
                <w:lang w:val="sr-Cyrl-ME"/>
              </w:rPr>
            </w:pPr>
            <w:r w:rsidRPr="00910E51">
              <w:t xml:space="preserve">10.0     </w:t>
            </w:r>
          </w:p>
        </w:tc>
        <w:tc>
          <w:tcPr>
            <w:tcW w:w="1210" w:type="dxa"/>
          </w:tcPr>
          <w:p w14:paraId="4DA9A228" w14:textId="496229A7" w:rsidR="005F2D96" w:rsidRPr="00910E51" w:rsidRDefault="005F2D96" w:rsidP="005F2D96">
            <w:pPr>
              <w:pStyle w:val="ListParagraph"/>
              <w:ind w:left="0" w:firstLine="0"/>
              <w:rPr>
                <w:lang w:val="sr-Cyrl-ME"/>
              </w:rPr>
            </w:pPr>
            <w:r w:rsidRPr="00910E51">
              <w:t xml:space="preserve">     10.0  </w:t>
            </w:r>
          </w:p>
        </w:tc>
        <w:tc>
          <w:tcPr>
            <w:tcW w:w="1210" w:type="dxa"/>
          </w:tcPr>
          <w:p w14:paraId="7FBEA6AE" w14:textId="27020CD5" w:rsidR="005F2D96" w:rsidRPr="00910E51" w:rsidRDefault="005F2D96" w:rsidP="005F2D96">
            <w:pPr>
              <w:pStyle w:val="ListParagraph"/>
              <w:ind w:left="0" w:firstLine="0"/>
              <w:rPr>
                <w:lang w:val="sr-Cyrl-ME"/>
              </w:rPr>
            </w:pPr>
            <w:r w:rsidRPr="00910E51">
              <w:t xml:space="preserve">6.0   </w:t>
            </w:r>
          </w:p>
        </w:tc>
        <w:tc>
          <w:tcPr>
            <w:tcW w:w="1216" w:type="dxa"/>
          </w:tcPr>
          <w:p w14:paraId="500D4C5C" w14:textId="38C0F754" w:rsidR="005F2D96" w:rsidRPr="00910E51" w:rsidRDefault="005F2D96" w:rsidP="005F2D96">
            <w:pPr>
              <w:pStyle w:val="ListParagraph"/>
              <w:ind w:left="0" w:firstLine="0"/>
              <w:rPr>
                <w:lang w:val="sr-Cyrl-ME"/>
              </w:rPr>
            </w:pPr>
            <w:r w:rsidRPr="00910E51">
              <w:t xml:space="preserve">10.0        </w:t>
            </w:r>
          </w:p>
        </w:tc>
        <w:tc>
          <w:tcPr>
            <w:tcW w:w="1478" w:type="dxa"/>
          </w:tcPr>
          <w:p w14:paraId="293735AC" w14:textId="4D9313C4" w:rsidR="005F2D96" w:rsidRPr="00910E51" w:rsidRDefault="005F2D96" w:rsidP="005F2D96">
            <w:pPr>
              <w:pStyle w:val="ListParagraph"/>
              <w:ind w:left="0" w:firstLine="0"/>
              <w:rPr>
                <w:noProof/>
                <w:lang w:val="sr-Latn-RS"/>
              </w:rPr>
            </w:pPr>
            <w:r w:rsidRPr="00910E51">
              <w:t xml:space="preserve">6000.0     </w:t>
            </w:r>
          </w:p>
        </w:tc>
      </w:tr>
      <w:tr w:rsidR="005F2D96" w:rsidRPr="00F530AE" w14:paraId="60F4D25E" w14:textId="77777777" w:rsidTr="00012A22">
        <w:tc>
          <w:tcPr>
            <w:tcW w:w="1235" w:type="dxa"/>
          </w:tcPr>
          <w:p w14:paraId="07F49758" w14:textId="3110CADD" w:rsidR="005F2D96" w:rsidRPr="001E7E8B" w:rsidRDefault="005F2D96" w:rsidP="005F2D96">
            <w:pPr>
              <w:pStyle w:val="ListParagraph"/>
              <w:ind w:left="0" w:firstLine="0"/>
              <w:rPr>
                <w:lang w:val="sr-Cyrl-ME"/>
              </w:rPr>
            </w:pPr>
            <w:r w:rsidRPr="002942F7">
              <w:t xml:space="preserve">t5_2fwo  </w:t>
            </w:r>
          </w:p>
        </w:tc>
        <w:tc>
          <w:tcPr>
            <w:tcW w:w="1426" w:type="dxa"/>
          </w:tcPr>
          <w:p w14:paraId="4D5EC6B0" w14:textId="6C4355ED" w:rsidR="005F2D96" w:rsidRPr="00910E51" w:rsidRDefault="005F2D96" w:rsidP="005F2D96">
            <w:pPr>
              <w:pStyle w:val="ListParagraph"/>
              <w:ind w:left="0" w:firstLine="0"/>
              <w:rPr>
                <w:lang w:val="sr-Cyrl-ME"/>
              </w:rPr>
            </w:pPr>
            <w:r w:rsidRPr="00910E51">
              <w:t>programming</w:t>
            </w:r>
          </w:p>
        </w:tc>
        <w:tc>
          <w:tcPr>
            <w:tcW w:w="1210" w:type="dxa"/>
          </w:tcPr>
          <w:p w14:paraId="47F91EDC" w14:textId="406525CB" w:rsidR="005F2D96" w:rsidRPr="00910E51" w:rsidRDefault="005F2D96" w:rsidP="005F2D96">
            <w:pPr>
              <w:pStyle w:val="ListParagraph"/>
              <w:ind w:left="0" w:firstLine="0"/>
              <w:rPr>
                <w:lang w:val="sr-Cyrl-ME"/>
              </w:rPr>
            </w:pPr>
            <w:r w:rsidRPr="00910E51">
              <w:t xml:space="preserve">9.0      </w:t>
            </w:r>
          </w:p>
        </w:tc>
        <w:tc>
          <w:tcPr>
            <w:tcW w:w="1210" w:type="dxa"/>
          </w:tcPr>
          <w:p w14:paraId="3B21BE5B" w14:textId="55E4B8B1" w:rsidR="005F2D96" w:rsidRPr="00910E51" w:rsidRDefault="005F2D96" w:rsidP="005F2D96">
            <w:pPr>
              <w:pStyle w:val="ListParagraph"/>
              <w:ind w:left="0" w:firstLine="0"/>
              <w:rPr>
                <w:lang w:val="sr-Cyrl-ME"/>
              </w:rPr>
            </w:pPr>
            <w:r w:rsidRPr="00910E51">
              <w:t xml:space="preserve">      9.0   </w:t>
            </w:r>
          </w:p>
        </w:tc>
        <w:tc>
          <w:tcPr>
            <w:tcW w:w="1210" w:type="dxa"/>
          </w:tcPr>
          <w:p w14:paraId="18907A22" w14:textId="14B3044C" w:rsidR="005F2D96" w:rsidRPr="00910E51" w:rsidRDefault="005F2D96" w:rsidP="005F2D96">
            <w:pPr>
              <w:pStyle w:val="ListParagraph"/>
              <w:ind w:left="0" w:firstLine="0"/>
              <w:rPr>
                <w:lang w:val="sr-Cyrl-ME"/>
              </w:rPr>
            </w:pPr>
            <w:r w:rsidRPr="00910E51">
              <w:t xml:space="preserve">10.0  </w:t>
            </w:r>
          </w:p>
        </w:tc>
        <w:tc>
          <w:tcPr>
            <w:tcW w:w="1216" w:type="dxa"/>
          </w:tcPr>
          <w:p w14:paraId="79AA325B" w14:textId="5DDD19E5" w:rsidR="005F2D96" w:rsidRPr="00910E51" w:rsidRDefault="005F2D96" w:rsidP="005F2D96">
            <w:pPr>
              <w:pStyle w:val="ListParagraph"/>
              <w:ind w:left="0" w:firstLine="0"/>
              <w:rPr>
                <w:lang w:val="sr-Cyrl-ME"/>
              </w:rPr>
            </w:pPr>
            <w:r w:rsidRPr="00910E51">
              <w:t xml:space="preserve">9.0         </w:t>
            </w:r>
          </w:p>
        </w:tc>
        <w:tc>
          <w:tcPr>
            <w:tcW w:w="1478" w:type="dxa"/>
          </w:tcPr>
          <w:p w14:paraId="115ABC41" w14:textId="1E6A2956" w:rsidR="005F2D96" w:rsidRPr="00910E51" w:rsidRDefault="005F2D96" w:rsidP="005F2D96">
            <w:pPr>
              <w:pStyle w:val="ListParagraph"/>
              <w:ind w:left="0" w:firstLine="0"/>
              <w:rPr>
                <w:noProof/>
                <w:lang w:val="sr-Latn-RS"/>
              </w:rPr>
            </w:pPr>
            <w:r w:rsidRPr="00910E51">
              <w:t xml:space="preserve">7290.0     </w:t>
            </w:r>
          </w:p>
        </w:tc>
      </w:tr>
    </w:tbl>
    <w:p w14:paraId="14C0A85B" w14:textId="23A9C082" w:rsidR="00F66A8A" w:rsidRPr="004F5BC0" w:rsidRDefault="00F66A8A" w:rsidP="004F5BC0">
      <w:pPr>
        <w:pStyle w:val="IInivonaslova-Potpoglavlje"/>
        <w:rPr>
          <w:i/>
          <w:iCs w:val="0"/>
          <w:lang w:val="sr-Cyrl-ME"/>
        </w:rPr>
      </w:pPr>
      <w:bookmarkStart w:id="16" w:name="_Toc96294736"/>
      <w:r>
        <w:rPr>
          <w:lang w:val="sr-Cyrl-ME"/>
        </w:rPr>
        <w:t xml:space="preserve">Детекција комуна мреже </w:t>
      </w:r>
      <w:r w:rsidRPr="00D55B71">
        <w:rPr>
          <w:i/>
          <w:iCs w:val="0"/>
          <w:lang w:val="sr-Cyrl-ME"/>
        </w:rPr>
        <w:t>Snet</w:t>
      </w:r>
      <w:r w:rsidR="004F5BC0">
        <w:rPr>
          <w:i/>
          <w:iCs w:val="0"/>
          <w:lang w:val="en-US"/>
        </w:rPr>
        <w:t>F</w:t>
      </w:r>
      <w:bookmarkEnd w:id="16"/>
    </w:p>
    <w:p w14:paraId="36F8212D" w14:textId="0E7AB6BA" w:rsidR="00A82DE9" w:rsidRPr="004F5BC0" w:rsidRDefault="006379F3" w:rsidP="007C0C12">
      <w:pPr>
        <w:pStyle w:val="ListParagraph"/>
        <w:numPr>
          <w:ilvl w:val="0"/>
          <w:numId w:val="11"/>
        </w:numPr>
        <w:rPr>
          <w:sz w:val="24"/>
          <w:szCs w:val="24"/>
        </w:rPr>
      </w:pPr>
      <w:r w:rsidRPr="004F5BC0">
        <w:rPr>
          <w:rFonts w:cstheme="minorHAnsi"/>
          <w:noProof/>
          <w:sz w:val="24"/>
          <w:szCs w:val="24"/>
          <w:lang w:val="sr-Latn-RS"/>
        </w:rPr>
        <w:t>Цео спектар граф лапласијана и првих 40 сопствених вредости  дати су на наредним сликама. Са графика првих 40 сопствених вредности граф лапласијана видмо да скокови постоје за вредност к из скупа {2,5,6,7,31,39}.</w:t>
      </w:r>
    </w:p>
    <w:p w14:paraId="733631F2" w14:textId="11EE7164" w:rsidR="00D25623" w:rsidRPr="004F5BC0" w:rsidRDefault="00D25623" w:rsidP="00D25623">
      <w:pPr>
        <w:pStyle w:val="ListParagraph"/>
        <w:ind w:left="644" w:firstLine="0"/>
        <w:rPr>
          <w:sz w:val="24"/>
          <w:szCs w:val="24"/>
        </w:rPr>
      </w:pPr>
      <w:r w:rsidRPr="004F5BC0">
        <w:rPr>
          <w:noProof/>
          <w:sz w:val="24"/>
          <w:szCs w:val="24"/>
        </w:rPr>
        <w:drawing>
          <wp:inline distT="0" distB="0" distL="0" distR="0" wp14:anchorId="52752178" wp14:editId="7291E457">
            <wp:extent cx="2845577" cy="193231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45577" cy="1932317"/>
                    </a:xfrm>
                    <a:prstGeom prst="rect">
                      <a:avLst/>
                    </a:prstGeom>
                  </pic:spPr>
                </pic:pic>
              </a:graphicData>
            </a:graphic>
          </wp:inline>
        </w:drawing>
      </w:r>
      <w:r w:rsidRPr="004F5BC0">
        <w:rPr>
          <w:noProof/>
          <w:sz w:val="24"/>
          <w:szCs w:val="24"/>
        </w:rPr>
        <w:drawing>
          <wp:inline distT="0" distB="0" distL="0" distR="0" wp14:anchorId="30272775" wp14:editId="6921937C">
            <wp:extent cx="2441164" cy="19495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442753" cy="1950839"/>
                    </a:xfrm>
                    <a:prstGeom prst="rect">
                      <a:avLst/>
                    </a:prstGeom>
                  </pic:spPr>
                </pic:pic>
              </a:graphicData>
            </a:graphic>
          </wp:inline>
        </w:drawing>
      </w:r>
    </w:p>
    <w:p w14:paraId="68780932" w14:textId="77777777" w:rsidR="00D9406B" w:rsidRPr="004F5BC0" w:rsidRDefault="00D9406B" w:rsidP="00D9406B">
      <w:pPr>
        <w:pStyle w:val="ListParagraph"/>
        <w:ind w:left="644"/>
        <w:rPr>
          <w:sz w:val="24"/>
          <w:szCs w:val="24"/>
        </w:rPr>
      </w:pPr>
      <w:r w:rsidRPr="004F5BC0">
        <w:rPr>
          <w:sz w:val="24"/>
          <w:szCs w:val="24"/>
        </w:rPr>
        <w:t>Подела на 2: величине компонената су [763, 3]</w:t>
      </w:r>
    </w:p>
    <w:p w14:paraId="6005BBCC" w14:textId="77777777" w:rsidR="00D9406B" w:rsidRPr="004F5BC0" w:rsidRDefault="00D9406B" w:rsidP="00D9406B">
      <w:pPr>
        <w:pStyle w:val="ListParagraph"/>
        <w:ind w:left="644"/>
        <w:rPr>
          <w:sz w:val="24"/>
          <w:szCs w:val="24"/>
        </w:rPr>
      </w:pPr>
      <w:r w:rsidRPr="004F5BC0">
        <w:rPr>
          <w:sz w:val="24"/>
          <w:szCs w:val="24"/>
        </w:rPr>
        <w:t>Подела на 5: величине компонената су [747, 2, 2, 3, 12]</w:t>
      </w:r>
    </w:p>
    <w:p w14:paraId="57026BE2" w14:textId="77777777" w:rsidR="00D9406B" w:rsidRPr="004F5BC0" w:rsidRDefault="00D9406B" w:rsidP="00D9406B">
      <w:pPr>
        <w:pStyle w:val="ListParagraph"/>
        <w:ind w:left="644"/>
        <w:rPr>
          <w:sz w:val="24"/>
          <w:szCs w:val="24"/>
        </w:rPr>
      </w:pPr>
      <w:r w:rsidRPr="004F5BC0">
        <w:rPr>
          <w:sz w:val="24"/>
          <w:szCs w:val="24"/>
        </w:rPr>
        <w:t>Подела на 6: величине компонената су [740, 2, 2, 7, 3, 12]</w:t>
      </w:r>
    </w:p>
    <w:p w14:paraId="12F190BA" w14:textId="77777777" w:rsidR="00D9406B" w:rsidRPr="004F5BC0" w:rsidRDefault="00D9406B" w:rsidP="00D9406B">
      <w:pPr>
        <w:pStyle w:val="ListParagraph"/>
        <w:ind w:left="644"/>
        <w:rPr>
          <w:sz w:val="24"/>
          <w:szCs w:val="24"/>
        </w:rPr>
      </w:pPr>
      <w:r w:rsidRPr="004F5BC0">
        <w:rPr>
          <w:sz w:val="24"/>
          <w:szCs w:val="24"/>
        </w:rPr>
        <w:t>Подела на 7: величине компонената су [737, 2, 2, 3, 7, 3, 12]</w:t>
      </w:r>
    </w:p>
    <w:p w14:paraId="5849D7F5" w14:textId="77777777" w:rsidR="00D9406B" w:rsidRPr="004F5BC0" w:rsidRDefault="00D9406B" w:rsidP="00D9406B">
      <w:pPr>
        <w:pStyle w:val="ListParagraph"/>
        <w:ind w:left="644"/>
        <w:rPr>
          <w:sz w:val="24"/>
          <w:szCs w:val="24"/>
        </w:rPr>
      </w:pPr>
      <w:r w:rsidRPr="004F5BC0">
        <w:rPr>
          <w:sz w:val="24"/>
          <w:szCs w:val="24"/>
        </w:rPr>
        <w:t>Подела на 31: величине компонената су [63, 196, 2, 2, 1, 2, 2, 2, 3, 29, 3, 3, 4, 3, 2, 3, 2, 2, 2, 2, 7, 128, 5, 2, 237, 2, 26, 18, 9, 3, 1]</w:t>
      </w:r>
    </w:p>
    <w:p w14:paraId="0380C37A" w14:textId="23EEA82C" w:rsidR="00D9406B" w:rsidRPr="004F5BC0" w:rsidRDefault="00D9406B" w:rsidP="00564D5C">
      <w:pPr>
        <w:ind w:left="298"/>
        <w:rPr>
          <w:lang w:val="en-US"/>
        </w:rPr>
      </w:pPr>
      <w:r w:rsidRPr="004F5BC0">
        <w:t>Подела на 39: величине компонената су [165, 66, 2, 3, 2, 2, 1, 3, 2, 3, 2, 3, 3, 3, 14, 2, 2, 35, 6, 2, 45, 2, 3, 1, 7, 10, 21, 228, 2, 33, 3, 11, 1, 3, 20, 17, 13, 15, 10]</w:t>
      </w:r>
    </w:p>
    <w:p w14:paraId="71422A2C" w14:textId="71D1EC8E" w:rsidR="00D25623" w:rsidRPr="004F5BC0" w:rsidRDefault="000E59E0" w:rsidP="007C0C12">
      <w:pPr>
        <w:pStyle w:val="ListParagraph"/>
        <w:numPr>
          <w:ilvl w:val="0"/>
          <w:numId w:val="11"/>
        </w:numPr>
        <w:rPr>
          <w:sz w:val="24"/>
          <w:szCs w:val="24"/>
        </w:rPr>
      </w:pPr>
      <w:r w:rsidRPr="004F5BC0">
        <w:rPr>
          <w:sz w:val="24"/>
          <w:szCs w:val="24"/>
        </w:rPr>
        <w:t>Ако се за параметар резолуције узме вредност 6 или већа добија се једна комуна што је тривијалан случај. За параметрар резолуције 1.25 добија се 5 комуна величина [742, 12, 3, 2, 7].</w:t>
      </w:r>
    </w:p>
    <w:p w14:paraId="1D6CF721" w14:textId="718EB11C" w:rsidR="00411E27" w:rsidRPr="004F5BC0" w:rsidRDefault="00411E27" w:rsidP="00411E27">
      <w:pPr>
        <w:pStyle w:val="ListParagraph"/>
        <w:ind w:left="644" w:firstLine="0"/>
        <w:rPr>
          <w:sz w:val="24"/>
          <w:szCs w:val="24"/>
        </w:rPr>
      </w:pPr>
      <w:r w:rsidRPr="004F5BC0">
        <w:rPr>
          <w:noProof/>
          <w:sz w:val="24"/>
          <w:szCs w:val="24"/>
        </w:rPr>
        <w:drawing>
          <wp:inline distT="0" distB="0" distL="0" distR="0" wp14:anchorId="657880B1" wp14:editId="5AEE0035">
            <wp:extent cx="1879822" cy="2001328"/>
            <wp:effectExtent l="0" t="0" r="635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9822" cy="2001328"/>
                    </a:xfrm>
                    <a:prstGeom prst="rect">
                      <a:avLst/>
                    </a:prstGeom>
                  </pic:spPr>
                </pic:pic>
              </a:graphicData>
            </a:graphic>
          </wp:inline>
        </w:drawing>
      </w:r>
    </w:p>
    <w:p w14:paraId="0A2D81C7" w14:textId="59D267A3" w:rsidR="007C2DEA" w:rsidRPr="004F5BC0" w:rsidRDefault="007C2DEA" w:rsidP="00411E27">
      <w:pPr>
        <w:pStyle w:val="ListParagraph"/>
        <w:ind w:left="644" w:firstLine="0"/>
        <w:rPr>
          <w:sz w:val="24"/>
          <w:szCs w:val="24"/>
        </w:rPr>
      </w:pPr>
      <w:r w:rsidRPr="004F5BC0">
        <w:rPr>
          <w:sz w:val="24"/>
          <w:szCs w:val="24"/>
        </w:rPr>
        <w:t>За параметар резолуције добијају се 2 комуне величина [763, 3], што се подудара са резултатом спектралне анализе. Ту су се и</w:t>
      </w:r>
      <w:r w:rsidR="009973C9" w:rsidRPr="004F5BC0">
        <w:rPr>
          <w:sz w:val="24"/>
          <w:szCs w:val="24"/>
          <w:lang w:val="sr-Cyrl-ME"/>
        </w:rPr>
        <w:t>з</w:t>
      </w:r>
      <w:r w:rsidRPr="004F5BC0">
        <w:rPr>
          <w:sz w:val="24"/>
          <w:szCs w:val="24"/>
        </w:rPr>
        <w:t>довјили сабредити као зелени чворови {</w:t>
      </w:r>
      <w:r w:rsidR="001C0B1B" w:rsidRPr="004F5BC0">
        <w:rPr>
          <w:sz w:val="24"/>
          <w:szCs w:val="24"/>
        </w:rPr>
        <w:t xml:space="preserve"> 7mooode, arabic, arabicblogs</w:t>
      </w:r>
      <w:r w:rsidRPr="004F5BC0">
        <w:rPr>
          <w:sz w:val="24"/>
          <w:szCs w:val="24"/>
        </w:rPr>
        <w:t>} чије су тежине грана [7, 20].</w:t>
      </w:r>
    </w:p>
    <w:p w14:paraId="77DEB8DF" w14:textId="7C212DBB" w:rsidR="00CF441F" w:rsidRPr="00F16D5D" w:rsidRDefault="00CF441F" w:rsidP="00411E27">
      <w:pPr>
        <w:pStyle w:val="ListParagraph"/>
        <w:ind w:left="644" w:firstLine="0"/>
        <w:rPr>
          <w:sz w:val="24"/>
          <w:szCs w:val="24"/>
          <w:lang w:val="sr-Cyrl-ME"/>
        </w:rPr>
      </w:pPr>
      <w:r w:rsidRPr="004F5BC0">
        <w:rPr>
          <w:noProof/>
          <w:sz w:val="24"/>
          <w:szCs w:val="24"/>
        </w:rPr>
        <w:lastRenderedPageBreak/>
        <w:drawing>
          <wp:inline distT="0" distB="0" distL="0" distR="0" wp14:anchorId="2E9C53FE" wp14:editId="3E4F0832">
            <wp:extent cx="1544128" cy="1668856"/>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543476" cy="1668151"/>
                    </a:xfrm>
                    <a:prstGeom prst="rect">
                      <a:avLst/>
                    </a:prstGeom>
                  </pic:spPr>
                </pic:pic>
              </a:graphicData>
            </a:graphic>
          </wp:inline>
        </w:drawing>
      </w:r>
    </w:p>
    <w:p w14:paraId="1FE46C7A" w14:textId="250FD41A" w:rsidR="00B005D8" w:rsidRPr="004F5BC0" w:rsidRDefault="00B005D8" w:rsidP="00411E27">
      <w:pPr>
        <w:pStyle w:val="ListParagraph"/>
        <w:ind w:left="644" w:firstLine="0"/>
        <w:rPr>
          <w:sz w:val="24"/>
          <w:szCs w:val="24"/>
        </w:rPr>
      </w:pPr>
      <w:r w:rsidRPr="004F5BC0">
        <w:rPr>
          <w:sz w:val="24"/>
          <w:szCs w:val="24"/>
        </w:rPr>
        <w:t>Ако се узме параметар резолуције 0.2525 добија се 39 комуна величина [41, 21, 23, 33, 25, 12, 38, 41, 42, 110, 25, 25, 28, 26, 14, 17, 20, 21, 7, 8, 14, 22, 12, 7, 7, 14, 22, 12, 12, 14, 9, 8, 7, 4, 12, 3, 4, 3, 3].</w:t>
      </w:r>
    </w:p>
    <w:p w14:paraId="6B48B246" w14:textId="5EEC168C" w:rsidR="00297972" w:rsidRPr="004F5BC0" w:rsidRDefault="00297972" w:rsidP="00411E27">
      <w:pPr>
        <w:pStyle w:val="ListParagraph"/>
        <w:ind w:left="644" w:firstLine="0"/>
        <w:rPr>
          <w:sz w:val="24"/>
          <w:szCs w:val="24"/>
        </w:rPr>
      </w:pPr>
      <w:r w:rsidRPr="004F5BC0">
        <w:rPr>
          <w:noProof/>
          <w:sz w:val="24"/>
          <w:szCs w:val="24"/>
        </w:rPr>
        <w:drawing>
          <wp:inline distT="0" distB="0" distL="0" distR="0" wp14:anchorId="2229E116" wp14:editId="3BACD5DF">
            <wp:extent cx="2239460" cy="2648309"/>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240572" cy="2649624"/>
                    </a:xfrm>
                    <a:prstGeom prst="rect">
                      <a:avLst/>
                    </a:prstGeom>
                  </pic:spPr>
                </pic:pic>
              </a:graphicData>
            </a:graphic>
          </wp:inline>
        </w:drawing>
      </w:r>
    </w:p>
    <w:p w14:paraId="0C0AE7FC" w14:textId="0CF1BCAA" w:rsidR="003E0805" w:rsidRDefault="00B5590A" w:rsidP="003E0805">
      <w:pPr>
        <w:pStyle w:val="ListParagraph"/>
        <w:numPr>
          <w:ilvl w:val="0"/>
          <w:numId w:val="11"/>
        </w:numPr>
        <w:rPr>
          <w:sz w:val="24"/>
          <w:szCs w:val="24"/>
          <w:lang w:val="sr-Cyrl-ME"/>
        </w:rPr>
      </w:pPr>
      <w:r w:rsidRPr="00B5590A">
        <w:rPr>
          <w:sz w:val="24"/>
          <w:szCs w:val="24"/>
          <w:lang w:val="sr-Cyrl-ME"/>
        </w:rPr>
        <w:t xml:space="preserve">У наредној табели су приказана поређења коришћених метода за поделу мреже на комуне. Добија се да је модуларност за сваку мала, али да је ипак највећа за спектралну анализу која је поделила мрежу на 31 комуну, па </w:t>
      </w:r>
      <w:r>
        <w:rPr>
          <w:sz w:val="24"/>
          <w:szCs w:val="24"/>
        </w:rPr>
        <w:t xml:space="preserve">je </w:t>
      </w:r>
      <w:r>
        <w:rPr>
          <w:sz w:val="24"/>
          <w:szCs w:val="24"/>
          <w:lang w:val="sr-Cyrl-ME"/>
        </w:rPr>
        <w:t>тај случај разматран.</w:t>
      </w:r>
    </w:p>
    <w:p w14:paraId="08BEFE86" w14:textId="77777777" w:rsidR="00750E0E" w:rsidRPr="003E0805" w:rsidRDefault="00750E0E" w:rsidP="00750E0E">
      <w:pPr>
        <w:pStyle w:val="ListParagraph"/>
        <w:ind w:left="644" w:firstLine="0"/>
        <w:rPr>
          <w:sz w:val="24"/>
          <w:szCs w:val="24"/>
          <w:lang w:val="sr-Cyrl-ME"/>
        </w:rPr>
      </w:pPr>
    </w:p>
    <w:tbl>
      <w:tblPr>
        <w:tblStyle w:val="TableGrid"/>
        <w:tblW w:w="0" w:type="auto"/>
        <w:tblInd w:w="-5" w:type="dxa"/>
        <w:tblLook w:val="04A0" w:firstRow="1" w:lastRow="0" w:firstColumn="1" w:lastColumn="0" w:noHBand="0" w:noVBand="1"/>
      </w:tblPr>
      <w:tblGrid>
        <w:gridCol w:w="2718"/>
        <w:gridCol w:w="1931"/>
        <w:gridCol w:w="2313"/>
        <w:gridCol w:w="2614"/>
      </w:tblGrid>
      <w:tr w:rsidR="00750E0E" w14:paraId="6E0D2635" w14:textId="77777777" w:rsidTr="00012A22">
        <w:tc>
          <w:tcPr>
            <w:tcW w:w="2718" w:type="dxa"/>
          </w:tcPr>
          <w:p w14:paraId="22370FF5" w14:textId="77777777" w:rsidR="00750E0E" w:rsidRPr="00020490" w:rsidRDefault="00750E0E" w:rsidP="00012A22">
            <w:pPr>
              <w:rPr>
                <w:sz w:val="22"/>
                <w:szCs w:val="22"/>
              </w:rPr>
            </w:pPr>
            <w:r w:rsidRPr="00020490">
              <w:rPr>
                <w:sz w:val="22"/>
                <w:szCs w:val="22"/>
              </w:rPr>
              <w:t>Метода</w:t>
            </w:r>
          </w:p>
        </w:tc>
        <w:tc>
          <w:tcPr>
            <w:tcW w:w="1931" w:type="dxa"/>
          </w:tcPr>
          <w:p w14:paraId="356BE31A" w14:textId="77777777" w:rsidR="00750E0E" w:rsidRPr="00020490" w:rsidRDefault="00750E0E" w:rsidP="00012A22">
            <w:pPr>
              <w:rPr>
                <w:sz w:val="22"/>
                <w:szCs w:val="22"/>
              </w:rPr>
            </w:pPr>
            <w:r w:rsidRPr="00020490">
              <w:rPr>
                <w:sz w:val="22"/>
                <w:szCs w:val="22"/>
              </w:rPr>
              <w:t>Број комуна</w:t>
            </w:r>
          </w:p>
        </w:tc>
        <w:tc>
          <w:tcPr>
            <w:tcW w:w="2313" w:type="dxa"/>
          </w:tcPr>
          <w:p w14:paraId="06F41FA9" w14:textId="77777777" w:rsidR="00750E0E" w:rsidRPr="00020490" w:rsidRDefault="00750E0E" w:rsidP="00012A22">
            <w:pPr>
              <w:rPr>
                <w:sz w:val="22"/>
                <w:szCs w:val="22"/>
                <w:lang w:val="sr-Latn-RS"/>
              </w:rPr>
            </w:pPr>
            <w:r w:rsidRPr="00020490">
              <w:rPr>
                <w:sz w:val="22"/>
                <w:szCs w:val="22"/>
              </w:rPr>
              <w:t>Величине комуна</w:t>
            </w:r>
          </w:p>
        </w:tc>
        <w:tc>
          <w:tcPr>
            <w:tcW w:w="2614" w:type="dxa"/>
          </w:tcPr>
          <w:p w14:paraId="5E6F473F" w14:textId="77777777" w:rsidR="00750E0E" w:rsidRPr="00020490" w:rsidRDefault="00750E0E" w:rsidP="00012A22">
            <w:pPr>
              <w:rPr>
                <w:sz w:val="22"/>
                <w:szCs w:val="22"/>
                <w:lang w:val="sr-Latn-RS"/>
              </w:rPr>
            </w:pPr>
            <w:r w:rsidRPr="00020490">
              <w:rPr>
                <w:sz w:val="22"/>
                <w:szCs w:val="22"/>
              </w:rPr>
              <w:t>Модуларност</w:t>
            </w:r>
          </w:p>
        </w:tc>
      </w:tr>
      <w:tr w:rsidR="00750E0E" w14:paraId="617A1820" w14:textId="77777777" w:rsidTr="00012A22">
        <w:tc>
          <w:tcPr>
            <w:tcW w:w="2718" w:type="dxa"/>
          </w:tcPr>
          <w:p w14:paraId="097FB5CB" w14:textId="77777777" w:rsidR="00750E0E" w:rsidRPr="00020490" w:rsidRDefault="00750E0E" w:rsidP="00012A22">
            <w:pPr>
              <w:rPr>
                <w:sz w:val="22"/>
                <w:szCs w:val="22"/>
                <w:lang w:val="sr-Latn-RS"/>
              </w:rPr>
            </w:pPr>
            <w:r w:rsidRPr="00257088">
              <w:t>Асинхрона пропагација лабела</w:t>
            </w:r>
          </w:p>
        </w:tc>
        <w:tc>
          <w:tcPr>
            <w:tcW w:w="1931" w:type="dxa"/>
          </w:tcPr>
          <w:p w14:paraId="036DEE03" w14:textId="77777777" w:rsidR="00750E0E" w:rsidRPr="00020490" w:rsidRDefault="00750E0E" w:rsidP="00012A22">
            <w:pPr>
              <w:rPr>
                <w:sz w:val="22"/>
                <w:szCs w:val="22"/>
                <w:lang w:val="sr-Latn-RS"/>
              </w:rPr>
            </w:pPr>
            <w:r w:rsidRPr="00020490">
              <w:rPr>
                <w:sz w:val="22"/>
                <w:szCs w:val="22"/>
                <w:lang w:val="sr-Latn-RS"/>
              </w:rPr>
              <w:t>3</w:t>
            </w:r>
          </w:p>
        </w:tc>
        <w:tc>
          <w:tcPr>
            <w:tcW w:w="2313" w:type="dxa"/>
          </w:tcPr>
          <w:p w14:paraId="2B50A496" w14:textId="77777777" w:rsidR="00750E0E" w:rsidRPr="00020490" w:rsidRDefault="00750E0E" w:rsidP="00012A22">
            <w:pPr>
              <w:rPr>
                <w:noProof/>
                <w:sz w:val="22"/>
                <w:szCs w:val="22"/>
              </w:rPr>
            </w:pPr>
            <w:r w:rsidRPr="00020490">
              <w:rPr>
                <w:noProof/>
                <w:sz w:val="22"/>
                <w:szCs w:val="22"/>
              </w:rPr>
              <w:t>[751, 12, 3]</w:t>
            </w:r>
          </w:p>
          <w:p w14:paraId="4FC6CA82" w14:textId="77777777" w:rsidR="00750E0E" w:rsidRPr="00020490" w:rsidRDefault="00750E0E" w:rsidP="00012A22">
            <w:pPr>
              <w:rPr>
                <w:sz w:val="22"/>
                <w:szCs w:val="22"/>
                <w:lang w:val="sr-Cyrl-RS"/>
              </w:rPr>
            </w:pPr>
          </w:p>
        </w:tc>
        <w:tc>
          <w:tcPr>
            <w:tcW w:w="2614" w:type="dxa"/>
          </w:tcPr>
          <w:p w14:paraId="1853CA06" w14:textId="77777777" w:rsidR="00750E0E" w:rsidRPr="00020490" w:rsidRDefault="00750E0E" w:rsidP="00012A22">
            <w:pPr>
              <w:rPr>
                <w:sz w:val="22"/>
                <w:szCs w:val="22"/>
                <w:lang w:val="sr-Cyrl-RS"/>
              </w:rPr>
            </w:pPr>
            <w:r w:rsidRPr="00020490">
              <w:rPr>
                <w:noProof/>
                <w:sz w:val="22"/>
                <w:szCs w:val="22"/>
              </w:rPr>
              <w:t>0.000114223</w:t>
            </w:r>
          </w:p>
        </w:tc>
      </w:tr>
      <w:tr w:rsidR="00750E0E" w14:paraId="24DF58F8" w14:textId="77777777" w:rsidTr="00012A22">
        <w:tc>
          <w:tcPr>
            <w:tcW w:w="2718" w:type="dxa"/>
          </w:tcPr>
          <w:p w14:paraId="23FC7C90" w14:textId="77777777" w:rsidR="00750E0E" w:rsidRPr="00020490" w:rsidRDefault="00750E0E" w:rsidP="00012A22">
            <w:pPr>
              <w:rPr>
                <w:sz w:val="22"/>
                <w:szCs w:val="22"/>
                <w:lang w:val="sr-Latn-RS"/>
              </w:rPr>
            </w:pPr>
            <w:r w:rsidRPr="00257088">
              <w:t>Синхрона пропагација лабела</w:t>
            </w:r>
          </w:p>
        </w:tc>
        <w:tc>
          <w:tcPr>
            <w:tcW w:w="1931" w:type="dxa"/>
          </w:tcPr>
          <w:p w14:paraId="28435A3C" w14:textId="77777777" w:rsidR="00750E0E" w:rsidRPr="00020490" w:rsidRDefault="00750E0E" w:rsidP="00012A22">
            <w:pPr>
              <w:rPr>
                <w:sz w:val="22"/>
                <w:szCs w:val="22"/>
                <w:lang w:val="sr-Latn-RS"/>
              </w:rPr>
            </w:pPr>
            <w:r w:rsidRPr="00020490">
              <w:rPr>
                <w:sz w:val="22"/>
                <w:szCs w:val="22"/>
                <w:lang w:val="sr-Latn-RS"/>
              </w:rPr>
              <w:t>5</w:t>
            </w:r>
          </w:p>
        </w:tc>
        <w:tc>
          <w:tcPr>
            <w:tcW w:w="2313" w:type="dxa"/>
          </w:tcPr>
          <w:p w14:paraId="3AE972EF" w14:textId="77777777" w:rsidR="00750E0E" w:rsidRPr="00020490" w:rsidRDefault="00750E0E" w:rsidP="00012A22">
            <w:pPr>
              <w:rPr>
                <w:sz w:val="22"/>
                <w:szCs w:val="22"/>
                <w:lang w:val="sr-Cyrl-RS"/>
              </w:rPr>
            </w:pPr>
            <w:r w:rsidRPr="00020490">
              <w:rPr>
                <w:sz w:val="22"/>
                <w:szCs w:val="22"/>
                <w:lang w:val="sr-Cyrl-RS"/>
              </w:rPr>
              <w:t>[754, 5, 3, 2, 2]</w:t>
            </w:r>
          </w:p>
          <w:p w14:paraId="28EB0B13" w14:textId="77777777" w:rsidR="00750E0E" w:rsidRPr="00020490" w:rsidRDefault="00750E0E" w:rsidP="00012A22">
            <w:pPr>
              <w:rPr>
                <w:sz w:val="22"/>
                <w:szCs w:val="22"/>
                <w:lang w:val="sr-Cyrl-RS"/>
              </w:rPr>
            </w:pPr>
          </w:p>
        </w:tc>
        <w:tc>
          <w:tcPr>
            <w:tcW w:w="2614" w:type="dxa"/>
          </w:tcPr>
          <w:p w14:paraId="5C149FFB" w14:textId="77777777" w:rsidR="00750E0E" w:rsidRPr="00020490" w:rsidRDefault="00750E0E" w:rsidP="00012A22">
            <w:pPr>
              <w:rPr>
                <w:sz w:val="22"/>
                <w:szCs w:val="22"/>
                <w:lang w:val="sr-Cyrl-RS"/>
              </w:rPr>
            </w:pPr>
            <w:r w:rsidRPr="00020490">
              <w:rPr>
                <w:sz w:val="22"/>
                <w:szCs w:val="22"/>
                <w:lang w:val="sr-Cyrl-RS"/>
              </w:rPr>
              <w:t>4.85466e-05</w:t>
            </w:r>
          </w:p>
          <w:p w14:paraId="1E4A5659" w14:textId="77777777" w:rsidR="00750E0E" w:rsidRPr="00020490" w:rsidRDefault="00750E0E" w:rsidP="00012A22">
            <w:pPr>
              <w:rPr>
                <w:sz w:val="22"/>
                <w:szCs w:val="22"/>
                <w:lang w:val="sr-Cyrl-RS"/>
              </w:rPr>
            </w:pPr>
          </w:p>
        </w:tc>
      </w:tr>
      <w:tr w:rsidR="00750E0E" w14:paraId="19F94D38" w14:textId="77777777" w:rsidTr="00012A22">
        <w:tc>
          <w:tcPr>
            <w:tcW w:w="2718" w:type="dxa"/>
          </w:tcPr>
          <w:p w14:paraId="2764E442" w14:textId="77777777" w:rsidR="00750E0E" w:rsidRPr="00020490" w:rsidRDefault="00750E0E" w:rsidP="00012A22">
            <w:pPr>
              <w:rPr>
                <w:sz w:val="22"/>
                <w:szCs w:val="22"/>
                <w:lang w:val="sr-Latn-RS"/>
              </w:rPr>
            </w:pPr>
            <w:r w:rsidRPr="00BB485E">
              <w:t>Girvan-Newman</w:t>
            </w:r>
          </w:p>
        </w:tc>
        <w:tc>
          <w:tcPr>
            <w:tcW w:w="1931" w:type="dxa"/>
          </w:tcPr>
          <w:p w14:paraId="64957A5C" w14:textId="77777777" w:rsidR="00750E0E" w:rsidRPr="00020490" w:rsidRDefault="00750E0E" w:rsidP="00012A22">
            <w:pPr>
              <w:rPr>
                <w:sz w:val="22"/>
                <w:szCs w:val="22"/>
                <w:lang w:val="sr-Latn-RS"/>
              </w:rPr>
            </w:pPr>
            <w:r w:rsidRPr="00020490">
              <w:rPr>
                <w:sz w:val="22"/>
                <w:szCs w:val="22"/>
                <w:lang w:val="sr-Latn-RS"/>
              </w:rPr>
              <w:t>672</w:t>
            </w:r>
          </w:p>
        </w:tc>
        <w:tc>
          <w:tcPr>
            <w:tcW w:w="2313" w:type="dxa"/>
          </w:tcPr>
          <w:p w14:paraId="55841913" w14:textId="77777777" w:rsidR="00750E0E" w:rsidRPr="00020490" w:rsidRDefault="00750E0E" w:rsidP="00012A22">
            <w:pPr>
              <w:rPr>
                <w:sz w:val="22"/>
                <w:szCs w:val="22"/>
                <w:lang w:val="sr-Latn-RS"/>
              </w:rPr>
            </w:pPr>
            <w:r w:rsidRPr="00020490">
              <w:rPr>
                <w:sz w:val="22"/>
                <w:szCs w:val="22"/>
              </w:rPr>
              <w:t>[88x1, 4x1, 2x4, 1x666]</w:t>
            </w:r>
          </w:p>
        </w:tc>
        <w:tc>
          <w:tcPr>
            <w:tcW w:w="2614" w:type="dxa"/>
          </w:tcPr>
          <w:p w14:paraId="47C2DF32" w14:textId="77777777" w:rsidR="00750E0E" w:rsidRPr="00020490" w:rsidRDefault="00750E0E" w:rsidP="00012A22">
            <w:pPr>
              <w:rPr>
                <w:sz w:val="22"/>
                <w:szCs w:val="22"/>
                <w:lang w:val="sr-Cyrl-RS"/>
              </w:rPr>
            </w:pPr>
            <w:r w:rsidRPr="00020490">
              <w:rPr>
                <w:sz w:val="22"/>
                <w:szCs w:val="22"/>
              </w:rPr>
              <w:t>0.000562923</w:t>
            </w:r>
          </w:p>
        </w:tc>
      </w:tr>
      <w:tr w:rsidR="00750E0E" w14:paraId="1A37DA26" w14:textId="77777777" w:rsidTr="00012A22">
        <w:tc>
          <w:tcPr>
            <w:tcW w:w="2718" w:type="dxa"/>
          </w:tcPr>
          <w:p w14:paraId="0C141ED6" w14:textId="77777777" w:rsidR="00750E0E" w:rsidRPr="00020490" w:rsidRDefault="00750E0E" w:rsidP="00012A22">
            <w:pPr>
              <w:rPr>
                <w:sz w:val="22"/>
                <w:szCs w:val="22"/>
                <w:lang w:val="sr-Cyrl-RS"/>
              </w:rPr>
            </w:pPr>
            <w:r w:rsidRPr="00BB485E">
              <w:t>Louvian</w:t>
            </w:r>
          </w:p>
        </w:tc>
        <w:tc>
          <w:tcPr>
            <w:tcW w:w="1931" w:type="dxa"/>
          </w:tcPr>
          <w:p w14:paraId="7AEFA1C6" w14:textId="77777777" w:rsidR="00750E0E" w:rsidRPr="00020490" w:rsidRDefault="00750E0E" w:rsidP="00012A22">
            <w:pPr>
              <w:rPr>
                <w:sz w:val="22"/>
                <w:szCs w:val="22"/>
              </w:rPr>
            </w:pPr>
            <w:r w:rsidRPr="00020490">
              <w:rPr>
                <w:sz w:val="22"/>
                <w:szCs w:val="22"/>
              </w:rPr>
              <w:t>2</w:t>
            </w:r>
          </w:p>
        </w:tc>
        <w:tc>
          <w:tcPr>
            <w:tcW w:w="2313" w:type="dxa"/>
          </w:tcPr>
          <w:p w14:paraId="561E254F" w14:textId="77777777" w:rsidR="00750E0E" w:rsidRPr="00020490" w:rsidRDefault="00750E0E" w:rsidP="00012A22">
            <w:pPr>
              <w:rPr>
                <w:sz w:val="22"/>
                <w:szCs w:val="22"/>
                <w:lang w:val="sr-Cyrl-RS"/>
              </w:rPr>
            </w:pPr>
            <w:r w:rsidRPr="00020490">
              <w:rPr>
                <w:sz w:val="22"/>
                <w:szCs w:val="22"/>
              </w:rPr>
              <w:t>[7, 20]</w:t>
            </w:r>
          </w:p>
        </w:tc>
        <w:tc>
          <w:tcPr>
            <w:tcW w:w="2614" w:type="dxa"/>
          </w:tcPr>
          <w:p w14:paraId="5D8A359E" w14:textId="77777777" w:rsidR="00750E0E" w:rsidRPr="00020490" w:rsidRDefault="00750E0E" w:rsidP="00012A22">
            <w:pPr>
              <w:rPr>
                <w:noProof/>
                <w:sz w:val="22"/>
                <w:szCs w:val="22"/>
              </w:rPr>
            </w:pPr>
            <w:r w:rsidRPr="00020490">
              <w:rPr>
                <w:noProof/>
                <w:sz w:val="22"/>
                <w:szCs w:val="22"/>
              </w:rPr>
              <w:t>1.542138e-05</w:t>
            </w:r>
          </w:p>
        </w:tc>
      </w:tr>
      <w:tr w:rsidR="00750E0E" w14:paraId="47FB981E" w14:textId="77777777" w:rsidTr="00012A22">
        <w:tc>
          <w:tcPr>
            <w:tcW w:w="2718" w:type="dxa"/>
          </w:tcPr>
          <w:p w14:paraId="6BB89EEC" w14:textId="77777777" w:rsidR="00750E0E" w:rsidRPr="00020490" w:rsidRDefault="00750E0E" w:rsidP="00012A22">
            <w:pPr>
              <w:rPr>
                <w:sz w:val="22"/>
                <w:szCs w:val="22"/>
                <w:lang w:val="sr-Cyrl-RS"/>
              </w:rPr>
            </w:pPr>
            <w:r w:rsidRPr="00BB485E">
              <w:t>Louvian</w:t>
            </w:r>
          </w:p>
        </w:tc>
        <w:tc>
          <w:tcPr>
            <w:tcW w:w="1931" w:type="dxa"/>
          </w:tcPr>
          <w:p w14:paraId="24B5A9A4" w14:textId="77777777" w:rsidR="00750E0E" w:rsidRPr="00020490" w:rsidRDefault="00750E0E" w:rsidP="00012A22">
            <w:pPr>
              <w:rPr>
                <w:sz w:val="22"/>
                <w:szCs w:val="22"/>
              </w:rPr>
            </w:pPr>
            <w:r w:rsidRPr="00020490">
              <w:rPr>
                <w:sz w:val="22"/>
                <w:szCs w:val="22"/>
              </w:rPr>
              <w:t>5</w:t>
            </w:r>
          </w:p>
        </w:tc>
        <w:tc>
          <w:tcPr>
            <w:tcW w:w="2313" w:type="dxa"/>
          </w:tcPr>
          <w:p w14:paraId="6839AD40" w14:textId="77777777" w:rsidR="00750E0E" w:rsidRPr="00020490" w:rsidRDefault="00750E0E" w:rsidP="00012A22">
            <w:pPr>
              <w:rPr>
                <w:sz w:val="22"/>
                <w:szCs w:val="22"/>
                <w:lang w:val="sr-Cyrl-RS"/>
              </w:rPr>
            </w:pPr>
            <w:r w:rsidRPr="00020490">
              <w:rPr>
                <w:sz w:val="22"/>
                <w:szCs w:val="22"/>
              </w:rPr>
              <w:t>[742, 12, 3, 2, 7]</w:t>
            </w:r>
          </w:p>
        </w:tc>
        <w:tc>
          <w:tcPr>
            <w:tcW w:w="2614" w:type="dxa"/>
          </w:tcPr>
          <w:p w14:paraId="07B864B1" w14:textId="77777777" w:rsidR="00750E0E" w:rsidRPr="00020490" w:rsidRDefault="00750E0E" w:rsidP="00012A22">
            <w:pPr>
              <w:rPr>
                <w:noProof/>
                <w:sz w:val="22"/>
                <w:szCs w:val="22"/>
              </w:rPr>
            </w:pPr>
            <w:r w:rsidRPr="00020490">
              <w:rPr>
                <w:noProof/>
                <w:sz w:val="22"/>
                <w:szCs w:val="22"/>
              </w:rPr>
              <w:t>0.000175879</w:t>
            </w:r>
          </w:p>
        </w:tc>
      </w:tr>
      <w:tr w:rsidR="00750E0E" w14:paraId="28BE6B53" w14:textId="77777777" w:rsidTr="00012A22">
        <w:tc>
          <w:tcPr>
            <w:tcW w:w="2718" w:type="dxa"/>
          </w:tcPr>
          <w:p w14:paraId="1A078B1F" w14:textId="77777777" w:rsidR="00750E0E" w:rsidRPr="00020490" w:rsidRDefault="00750E0E" w:rsidP="00012A22">
            <w:pPr>
              <w:rPr>
                <w:sz w:val="22"/>
                <w:szCs w:val="22"/>
                <w:lang w:val="sr-Cyrl-RS"/>
              </w:rPr>
            </w:pPr>
            <w:r w:rsidRPr="00BB485E">
              <w:t>Louvian</w:t>
            </w:r>
          </w:p>
        </w:tc>
        <w:tc>
          <w:tcPr>
            <w:tcW w:w="1931" w:type="dxa"/>
          </w:tcPr>
          <w:p w14:paraId="2E70DE08" w14:textId="77777777" w:rsidR="00750E0E" w:rsidRPr="00020490" w:rsidRDefault="00750E0E" w:rsidP="00012A22">
            <w:pPr>
              <w:rPr>
                <w:sz w:val="22"/>
                <w:szCs w:val="22"/>
              </w:rPr>
            </w:pPr>
            <w:r w:rsidRPr="00020490">
              <w:rPr>
                <w:sz w:val="22"/>
                <w:szCs w:val="22"/>
              </w:rPr>
              <w:t>39</w:t>
            </w:r>
          </w:p>
        </w:tc>
        <w:tc>
          <w:tcPr>
            <w:tcW w:w="2313" w:type="dxa"/>
          </w:tcPr>
          <w:p w14:paraId="3B02B478" w14:textId="77777777" w:rsidR="00750E0E" w:rsidRPr="00020490" w:rsidRDefault="00750E0E" w:rsidP="00012A22">
            <w:pPr>
              <w:rPr>
                <w:sz w:val="22"/>
                <w:szCs w:val="22"/>
              </w:rPr>
            </w:pPr>
            <w:r w:rsidRPr="00020490">
              <w:rPr>
                <w:sz w:val="22"/>
                <w:szCs w:val="22"/>
              </w:rPr>
              <w:t>[110 .. 3]</w:t>
            </w:r>
          </w:p>
        </w:tc>
        <w:tc>
          <w:tcPr>
            <w:tcW w:w="2614" w:type="dxa"/>
          </w:tcPr>
          <w:p w14:paraId="71D23815" w14:textId="77777777" w:rsidR="00750E0E" w:rsidRPr="00020490" w:rsidRDefault="00750E0E" w:rsidP="00012A22">
            <w:pPr>
              <w:rPr>
                <w:sz w:val="22"/>
                <w:szCs w:val="22"/>
                <w:lang w:val="sr-Cyrl-RS"/>
              </w:rPr>
            </w:pPr>
            <w:r w:rsidRPr="00020490">
              <w:rPr>
                <w:noProof/>
                <w:sz w:val="22"/>
                <w:szCs w:val="22"/>
              </w:rPr>
              <w:t>-0.018637961</w:t>
            </w:r>
          </w:p>
        </w:tc>
      </w:tr>
      <w:tr w:rsidR="00750E0E" w14:paraId="3B3A514E" w14:textId="77777777" w:rsidTr="00012A22">
        <w:tc>
          <w:tcPr>
            <w:tcW w:w="2718" w:type="dxa"/>
          </w:tcPr>
          <w:p w14:paraId="2C2825FF" w14:textId="77777777" w:rsidR="00750E0E" w:rsidRPr="00020490" w:rsidRDefault="00750E0E" w:rsidP="00012A22">
            <w:pPr>
              <w:rPr>
                <w:sz w:val="22"/>
                <w:szCs w:val="22"/>
                <w:lang w:val="sr-Latn-RS"/>
              </w:rPr>
            </w:pPr>
            <w:r w:rsidRPr="00257088">
              <w:t>Спектрално кластерисање</w:t>
            </w:r>
          </w:p>
        </w:tc>
        <w:tc>
          <w:tcPr>
            <w:tcW w:w="1931" w:type="dxa"/>
          </w:tcPr>
          <w:p w14:paraId="1B466F1F" w14:textId="77777777" w:rsidR="00750E0E" w:rsidRPr="00020490" w:rsidRDefault="00750E0E" w:rsidP="00012A22">
            <w:pPr>
              <w:rPr>
                <w:sz w:val="22"/>
                <w:szCs w:val="22"/>
              </w:rPr>
            </w:pPr>
            <w:r w:rsidRPr="00020490">
              <w:rPr>
                <w:sz w:val="22"/>
                <w:szCs w:val="22"/>
              </w:rPr>
              <w:t>2</w:t>
            </w:r>
          </w:p>
        </w:tc>
        <w:tc>
          <w:tcPr>
            <w:tcW w:w="2313" w:type="dxa"/>
          </w:tcPr>
          <w:p w14:paraId="7821B6AD" w14:textId="77777777" w:rsidR="00750E0E" w:rsidRPr="00020490" w:rsidRDefault="00750E0E" w:rsidP="00012A22">
            <w:pPr>
              <w:rPr>
                <w:noProof/>
                <w:sz w:val="22"/>
                <w:szCs w:val="22"/>
              </w:rPr>
            </w:pPr>
            <w:r w:rsidRPr="00020490">
              <w:rPr>
                <w:noProof/>
                <w:sz w:val="22"/>
                <w:szCs w:val="22"/>
              </w:rPr>
              <w:t>[763, 3]</w:t>
            </w:r>
          </w:p>
        </w:tc>
        <w:tc>
          <w:tcPr>
            <w:tcW w:w="2614" w:type="dxa"/>
          </w:tcPr>
          <w:p w14:paraId="4069F073" w14:textId="77777777" w:rsidR="00750E0E" w:rsidRPr="00020490" w:rsidRDefault="00750E0E" w:rsidP="00012A22">
            <w:pPr>
              <w:rPr>
                <w:noProof/>
                <w:sz w:val="22"/>
                <w:szCs w:val="22"/>
              </w:rPr>
            </w:pPr>
            <w:r w:rsidRPr="00020490">
              <w:rPr>
                <w:noProof/>
                <w:sz w:val="22"/>
                <w:szCs w:val="22"/>
              </w:rPr>
              <w:t>1.542138e-05</w:t>
            </w:r>
          </w:p>
        </w:tc>
      </w:tr>
      <w:tr w:rsidR="00750E0E" w14:paraId="0B2335B0" w14:textId="77777777" w:rsidTr="00012A22">
        <w:tc>
          <w:tcPr>
            <w:tcW w:w="2718" w:type="dxa"/>
          </w:tcPr>
          <w:p w14:paraId="474DFBE5" w14:textId="77777777" w:rsidR="00750E0E" w:rsidRPr="00020490" w:rsidRDefault="00750E0E" w:rsidP="00012A22">
            <w:pPr>
              <w:rPr>
                <w:sz w:val="22"/>
                <w:szCs w:val="22"/>
                <w:lang w:val="sr-Latn-RS"/>
              </w:rPr>
            </w:pPr>
            <w:r w:rsidRPr="00257088">
              <w:t>Спектрално кластерисање</w:t>
            </w:r>
          </w:p>
        </w:tc>
        <w:tc>
          <w:tcPr>
            <w:tcW w:w="1931" w:type="dxa"/>
          </w:tcPr>
          <w:p w14:paraId="15C562E0" w14:textId="77777777" w:rsidR="00750E0E" w:rsidRPr="00020490" w:rsidRDefault="00750E0E" w:rsidP="00012A22">
            <w:pPr>
              <w:rPr>
                <w:sz w:val="22"/>
                <w:szCs w:val="22"/>
              </w:rPr>
            </w:pPr>
            <w:r w:rsidRPr="00020490">
              <w:rPr>
                <w:sz w:val="22"/>
                <w:szCs w:val="22"/>
              </w:rPr>
              <w:t>5</w:t>
            </w:r>
          </w:p>
        </w:tc>
        <w:tc>
          <w:tcPr>
            <w:tcW w:w="2313" w:type="dxa"/>
          </w:tcPr>
          <w:p w14:paraId="506EE751" w14:textId="77777777" w:rsidR="00750E0E" w:rsidRPr="00020490" w:rsidRDefault="00750E0E" w:rsidP="00012A22">
            <w:pPr>
              <w:rPr>
                <w:noProof/>
                <w:sz w:val="22"/>
                <w:szCs w:val="22"/>
              </w:rPr>
            </w:pPr>
            <w:r w:rsidRPr="00020490">
              <w:rPr>
                <w:noProof/>
                <w:sz w:val="22"/>
                <w:szCs w:val="22"/>
              </w:rPr>
              <w:t>[747, 2, 2, 3, 12]</w:t>
            </w:r>
          </w:p>
        </w:tc>
        <w:tc>
          <w:tcPr>
            <w:tcW w:w="2614" w:type="dxa"/>
          </w:tcPr>
          <w:p w14:paraId="49ACF441" w14:textId="77777777" w:rsidR="00750E0E" w:rsidRPr="00020490" w:rsidRDefault="00750E0E" w:rsidP="00012A22">
            <w:pPr>
              <w:rPr>
                <w:noProof/>
                <w:sz w:val="22"/>
                <w:szCs w:val="22"/>
              </w:rPr>
            </w:pPr>
            <w:r w:rsidRPr="00020490">
              <w:rPr>
                <w:noProof/>
                <w:sz w:val="22"/>
                <w:szCs w:val="22"/>
              </w:rPr>
              <w:t>0.000121076</w:t>
            </w:r>
          </w:p>
        </w:tc>
      </w:tr>
      <w:tr w:rsidR="00750E0E" w14:paraId="22B90F9A" w14:textId="77777777" w:rsidTr="00012A22">
        <w:tc>
          <w:tcPr>
            <w:tcW w:w="2718" w:type="dxa"/>
          </w:tcPr>
          <w:p w14:paraId="60CF4CC5" w14:textId="77777777" w:rsidR="00750E0E" w:rsidRPr="00020490" w:rsidRDefault="00750E0E" w:rsidP="00012A22">
            <w:pPr>
              <w:rPr>
                <w:sz w:val="22"/>
                <w:szCs w:val="22"/>
                <w:lang w:val="sr-Latn-RS"/>
              </w:rPr>
            </w:pPr>
            <w:r w:rsidRPr="00257088">
              <w:t>Спектрално кластерисање</w:t>
            </w:r>
          </w:p>
        </w:tc>
        <w:tc>
          <w:tcPr>
            <w:tcW w:w="1931" w:type="dxa"/>
          </w:tcPr>
          <w:p w14:paraId="0BC10560" w14:textId="77777777" w:rsidR="00750E0E" w:rsidRPr="00020490" w:rsidRDefault="00750E0E" w:rsidP="00012A22">
            <w:pPr>
              <w:rPr>
                <w:sz w:val="22"/>
                <w:szCs w:val="22"/>
              </w:rPr>
            </w:pPr>
            <w:r w:rsidRPr="00020490">
              <w:rPr>
                <w:sz w:val="22"/>
                <w:szCs w:val="22"/>
              </w:rPr>
              <w:t>6</w:t>
            </w:r>
          </w:p>
        </w:tc>
        <w:tc>
          <w:tcPr>
            <w:tcW w:w="2313" w:type="dxa"/>
          </w:tcPr>
          <w:p w14:paraId="06F7E542" w14:textId="77777777" w:rsidR="00750E0E" w:rsidRPr="00020490" w:rsidRDefault="00750E0E" w:rsidP="00012A22">
            <w:pPr>
              <w:rPr>
                <w:noProof/>
                <w:sz w:val="22"/>
                <w:szCs w:val="22"/>
              </w:rPr>
            </w:pPr>
            <w:r w:rsidRPr="00020490">
              <w:rPr>
                <w:noProof/>
                <w:sz w:val="22"/>
                <w:szCs w:val="22"/>
              </w:rPr>
              <w:t>[740, 2, 2, 7, 3, 12]</w:t>
            </w:r>
          </w:p>
        </w:tc>
        <w:tc>
          <w:tcPr>
            <w:tcW w:w="2614" w:type="dxa"/>
          </w:tcPr>
          <w:p w14:paraId="6F22BCFC" w14:textId="77777777" w:rsidR="00750E0E" w:rsidRPr="00020490" w:rsidRDefault="00750E0E" w:rsidP="00012A22">
            <w:pPr>
              <w:rPr>
                <w:noProof/>
                <w:sz w:val="22"/>
                <w:szCs w:val="22"/>
              </w:rPr>
            </w:pPr>
            <w:r w:rsidRPr="00020490">
              <w:rPr>
                <w:noProof/>
                <w:sz w:val="22"/>
                <w:szCs w:val="22"/>
              </w:rPr>
              <w:t>0.000179305</w:t>
            </w:r>
          </w:p>
        </w:tc>
      </w:tr>
      <w:tr w:rsidR="00750E0E" w14:paraId="5494DB76" w14:textId="77777777" w:rsidTr="00012A22">
        <w:tc>
          <w:tcPr>
            <w:tcW w:w="2718" w:type="dxa"/>
          </w:tcPr>
          <w:p w14:paraId="30984AC2" w14:textId="77777777" w:rsidR="00750E0E" w:rsidRPr="00020490" w:rsidRDefault="00750E0E" w:rsidP="00012A22">
            <w:pPr>
              <w:rPr>
                <w:sz w:val="22"/>
                <w:szCs w:val="22"/>
                <w:lang w:val="sr-Latn-RS"/>
              </w:rPr>
            </w:pPr>
            <w:r w:rsidRPr="00257088">
              <w:lastRenderedPageBreak/>
              <w:t>Спектрално кластерисање</w:t>
            </w:r>
          </w:p>
        </w:tc>
        <w:tc>
          <w:tcPr>
            <w:tcW w:w="1931" w:type="dxa"/>
          </w:tcPr>
          <w:p w14:paraId="5D78B6B6" w14:textId="77777777" w:rsidR="00750E0E" w:rsidRPr="00020490" w:rsidRDefault="00750E0E" w:rsidP="00012A22">
            <w:pPr>
              <w:rPr>
                <w:sz w:val="22"/>
                <w:szCs w:val="22"/>
              </w:rPr>
            </w:pPr>
            <w:r w:rsidRPr="00020490">
              <w:rPr>
                <w:sz w:val="22"/>
                <w:szCs w:val="22"/>
              </w:rPr>
              <w:t>7</w:t>
            </w:r>
          </w:p>
        </w:tc>
        <w:tc>
          <w:tcPr>
            <w:tcW w:w="2313" w:type="dxa"/>
          </w:tcPr>
          <w:p w14:paraId="7B0653D5" w14:textId="77777777" w:rsidR="00750E0E" w:rsidRPr="00020490" w:rsidRDefault="00750E0E" w:rsidP="00012A22">
            <w:pPr>
              <w:rPr>
                <w:noProof/>
                <w:sz w:val="22"/>
                <w:szCs w:val="22"/>
              </w:rPr>
            </w:pPr>
            <w:r w:rsidRPr="00020490">
              <w:rPr>
                <w:noProof/>
                <w:sz w:val="22"/>
                <w:szCs w:val="22"/>
              </w:rPr>
              <w:t>[737, 2, 2, 3, 7, 3, 12]</w:t>
            </w:r>
          </w:p>
        </w:tc>
        <w:tc>
          <w:tcPr>
            <w:tcW w:w="2614" w:type="dxa"/>
          </w:tcPr>
          <w:p w14:paraId="3CCB0BEA" w14:textId="77777777" w:rsidR="00750E0E" w:rsidRPr="00020490" w:rsidRDefault="00750E0E" w:rsidP="00012A22">
            <w:pPr>
              <w:rPr>
                <w:noProof/>
                <w:sz w:val="22"/>
                <w:szCs w:val="22"/>
              </w:rPr>
            </w:pPr>
            <w:r w:rsidRPr="00020490">
              <w:rPr>
                <w:noProof/>
                <w:sz w:val="22"/>
                <w:szCs w:val="22"/>
              </w:rPr>
              <w:t>0.000189579</w:t>
            </w:r>
          </w:p>
        </w:tc>
      </w:tr>
      <w:tr w:rsidR="00750E0E" w14:paraId="33060AC1" w14:textId="77777777" w:rsidTr="00012A22">
        <w:tc>
          <w:tcPr>
            <w:tcW w:w="2718" w:type="dxa"/>
          </w:tcPr>
          <w:p w14:paraId="6DB41455" w14:textId="77777777" w:rsidR="00750E0E" w:rsidRPr="00020490" w:rsidRDefault="00750E0E" w:rsidP="00012A22">
            <w:pPr>
              <w:rPr>
                <w:sz w:val="22"/>
                <w:szCs w:val="22"/>
                <w:lang w:val="sr-Latn-RS"/>
              </w:rPr>
            </w:pPr>
            <w:r w:rsidRPr="00257088">
              <w:t>Спектрално кластерисање</w:t>
            </w:r>
          </w:p>
        </w:tc>
        <w:tc>
          <w:tcPr>
            <w:tcW w:w="1931" w:type="dxa"/>
          </w:tcPr>
          <w:p w14:paraId="307CF23F" w14:textId="77777777" w:rsidR="00750E0E" w:rsidRPr="00020490" w:rsidRDefault="00750E0E" w:rsidP="00012A22">
            <w:pPr>
              <w:rPr>
                <w:sz w:val="22"/>
                <w:szCs w:val="22"/>
              </w:rPr>
            </w:pPr>
            <w:r w:rsidRPr="00020490">
              <w:rPr>
                <w:sz w:val="22"/>
                <w:szCs w:val="22"/>
              </w:rPr>
              <w:t>31</w:t>
            </w:r>
          </w:p>
        </w:tc>
        <w:tc>
          <w:tcPr>
            <w:tcW w:w="2313" w:type="dxa"/>
          </w:tcPr>
          <w:p w14:paraId="44662DFB" w14:textId="77777777" w:rsidR="00750E0E" w:rsidRPr="00020490" w:rsidRDefault="00750E0E" w:rsidP="00012A22">
            <w:pPr>
              <w:rPr>
                <w:sz w:val="22"/>
                <w:szCs w:val="22"/>
              </w:rPr>
            </w:pPr>
            <w:r w:rsidRPr="00020490">
              <w:rPr>
                <w:sz w:val="22"/>
                <w:szCs w:val="22"/>
              </w:rPr>
              <w:t>[237 .. 1]</w:t>
            </w:r>
          </w:p>
        </w:tc>
        <w:tc>
          <w:tcPr>
            <w:tcW w:w="2614" w:type="dxa"/>
          </w:tcPr>
          <w:p w14:paraId="1EFEE0E2" w14:textId="77777777" w:rsidR="00750E0E" w:rsidRPr="00020490" w:rsidRDefault="00750E0E" w:rsidP="00012A22">
            <w:pPr>
              <w:rPr>
                <w:noProof/>
                <w:sz w:val="22"/>
                <w:szCs w:val="22"/>
              </w:rPr>
            </w:pPr>
            <w:r w:rsidRPr="00020490">
              <w:rPr>
                <w:noProof/>
                <w:sz w:val="22"/>
                <w:szCs w:val="22"/>
              </w:rPr>
              <w:t>0.022104973</w:t>
            </w:r>
          </w:p>
        </w:tc>
      </w:tr>
      <w:tr w:rsidR="00750E0E" w14:paraId="44151B96" w14:textId="77777777" w:rsidTr="00012A22">
        <w:tc>
          <w:tcPr>
            <w:tcW w:w="2718" w:type="dxa"/>
          </w:tcPr>
          <w:p w14:paraId="09D760FD" w14:textId="77777777" w:rsidR="00750E0E" w:rsidRPr="00020490" w:rsidRDefault="00750E0E" w:rsidP="00012A22">
            <w:pPr>
              <w:rPr>
                <w:sz w:val="22"/>
                <w:szCs w:val="22"/>
                <w:lang w:val="sr-Latn-RS"/>
              </w:rPr>
            </w:pPr>
            <w:r w:rsidRPr="00257088">
              <w:t>Спектрално кластерисање</w:t>
            </w:r>
          </w:p>
        </w:tc>
        <w:tc>
          <w:tcPr>
            <w:tcW w:w="1931" w:type="dxa"/>
          </w:tcPr>
          <w:p w14:paraId="26B07957" w14:textId="77777777" w:rsidR="00750E0E" w:rsidRPr="00020490" w:rsidRDefault="00750E0E" w:rsidP="00012A22">
            <w:pPr>
              <w:rPr>
                <w:sz w:val="22"/>
                <w:szCs w:val="22"/>
              </w:rPr>
            </w:pPr>
            <w:r w:rsidRPr="00020490">
              <w:rPr>
                <w:sz w:val="22"/>
                <w:szCs w:val="22"/>
              </w:rPr>
              <w:t>39</w:t>
            </w:r>
          </w:p>
        </w:tc>
        <w:tc>
          <w:tcPr>
            <w:tcW w:w="2313" w:type="dxa"/>
          </w:tcPr>
          <w:p w14:paraId="5B2BD79E" w14:textId="77777777" w:rsidR="00750E0E" w:rsidRPr="00020490" w:rsidRDefault="00750E0E" w:rsidP="00012A22">
            <w:pPr>
              <w:rPr>
                <w:sz w:val="22"/>
                <w:szCs w:val="22"/>
              </w:rPr>
            </w:pPr>
            <w:r w:rsidRPr="00020490">
              <w:rPr>
                <w:sz w:val="22"/>
                <w:szCs w:val="22"/>
              </w:rPr>
              <w:t>[228 .. 1]</w:t>
            </w:r>
          </w:p>
        </w:tc>
        <w:tc>
          <w:tcPr>
            <w:tcW w:w="2614" w:type="dxa"/>
          </w:tcPr>
          <w:p w14:paraId="3BFBC082" w14:textId="77777777" w:rsidR="00750E0E" w:rsidRPr="00020490" w:rsidRDefault="00750E0E" w:rsidP="00012A22">
            <w:pPr>
              <w:rPr>
                <w:noProof/>
                <w:sz w:val="22"/>
                <w:szCs w:val="22"/>
              </w:rPr>
            </w:pPr>
            <w:r w:rsidRPr="00020490">
              <w:rPr>
                <w:noProof/>
                <w:sz w:val="22"/>
                <w:szCs w:val="22"/>
              </w:rPr>
              <w:t>0.013545307</w:t>
            </w:r>
          </w:p>
        </w:tc>
      </w:tr>
    </w:tbl>
    <w:p w14:paraId="78D01398" w14:textId="77777777" w:rsidR="00750E0E" w:rsidRPr="004F5BC0" w:rsidRDefault="00750E0E" w:rsidP="00750E0E">
      <w:pPr>
        <w:pStyle w:val="ListParagraph"/>
        <w:ind w:left="644" w:firstLine="0"/>
        <w:rPr>
          <w:sz w:val="24"/>
          <w:szCs w:val="24"/>
          <w:lang w:val="sr-Cyrl-ME"/>
        </w:rPr>
      </w:pPr>
    </w:p>
    <w:p w14:paraId="618CA0B5" w14:textId="77777777" w:rsidR="00750E0E" w:rsidRDefault="00750E0E" w:rsidP="00750E0E">
      <w:pPr>
        <w:jc w:val="both"/>
        <w:rPr>
          <w:noProof/>
        </w:rPr>
      </w:pPr>
      <w:r>
        <w:rPr>
          <w:noProof/>
          <w:lang w:val="sr-Cyrl-ME"/>
        </w:rPr>
        <w:t>У наставку су</w:t>
      </w:r>
      <w:r w:rsidRPr="000D3B31">
        <w:rPr>
          <w:noProof/>
        </w:rPr>
        <w:t xml:space="preserve"> приказани сабредити који припадају комунама, и претпос</w:t>
      </w:r>
      <w:r>
        <w:rPr>
          <w:noProof/>
          <w:lang w:val="sr-Cyrl-ME"/>
        </w:rPr>
        <w:t>т</w:t>
      </w:r>
      <w:r w:rsidRPr="000D3B31">
        <w:rPr>
          <w:noProof/>
        </w:rPr>
        <w:t>авке зашто су тако гр</w:t>
      </w:r>
      <w:r>
        <w:rPr>
          <w:noProof/>
          <w:lang w:val="sr-Cyrl-ME"/>
        </w:rPr>
        <w:t>у</w:t>
      </w:r>
      <w:r w:rsidRPr="000D3B31">
        <w:rPr>
          <w:noProof/>
        </w:rPr>
        <w:t>писани.</w:t>
      </w:r>
    </w:p>
    <w:p w14:paraId="6AFE2E92" w14:textId="77777777" w:rsidR="00750E0E" w:rsidRPr="009910BC" w:rsidRDefault="00750E0E" w:rsidP="00750E0E">
      <w:pPr>
        <w:pStyle w:val="ListParagraph"/>
        <w:widowControl/>
        <w:numPr>
          <w:ilvl w:val="0"/>
          <w:numId w:val="16"/>
        </w:numPr>
        <w:autoSpaceDE/>
        <w:autoSpaceDN/>
        <w:contextualSpacing/>
        <w:rPr>
          <w:rFonts w:cstheme="minorHAnsi"/>
          <w:szCs w:val="14"/>
        </w:rPr>
      </w:pPr>
      <w:r w:rsidRPr="009910BC">
        <w:rPr>
          <w:rFonts w:cstheme="minorHAnsi"/>
          <w:szCs w:val="14"/>
        </w:rPr>
        <w:t>[nederlands</w:t>
      </w:r>
      <w:r>
        <w:rPr>
          <w:rFonts w:cstheme="minorHAnsi"/>
          <w:szCs w:val="14"/>
        </w:rPr>
        <w:t>, nl</w:t>
      </w:r>
      <w:r w:rsidRPr="009910BC">
        <w:rPr>
          <w:rFonts w:cstheme="minorHAnsi"/>
          <w:szCs w:val="14"/>
        </w:rPr>
        <w:t>]</w:t>
      </w:r>
      <w:r>
        <w:rPr>
          <w:rFonts w:cstheme="minorHAnsi"/>
          <w:szCs w:val="14"/>
        </w:rPr>
        <w:t xml:space="preserve"> – Holandija i skraćenica za Holandiju. Okpulja korisnike koji su zainteresovani za Holandiju.</w:t>
      </w:r>
    </w:p>
    <w:p w14:paraId="344D89AE" w14:textId="77777777" w:rsidR="00750E0E" w:rsidRPr="00A575F9" w:rsidRDefault="00750E0E" w:rsidP="00750E0E">
      <w:pPr>
        <w:pStyle w:val="ListParagraph"/>
        <w:widowControl/>
        <w:numPr>
          <w:ilvl w:val="0"/>
          <w:numId w:val="16"/>
        </w:numPr>
        <w:autoSpaceDE/>
        <w:autoSpaceDN/>
        <w:contextualSpacing/>
        <w:rPr>
          <w:rFonts w:cstheme="minorHAnsi"/>
          <w:szCs w:val="14"/>
        </w:rPr>
      </w:pPr>
      <w:r w:rsidRPr="00A575F9">
        <w:rPr>
          <w:rFonts w:cstheme="minorHAnsi"/>
          <w:szCs w:val="14"/>
        </w:rPr>
        <w:t>[france</w:t>
      </w:r>
      <w:r>
        <w:rPr>
          <w:rFonts w:cstheme="minorHAnsi"/>
          <w:szCs w:val="14"/>
        </w:rPr>
        <w:t>, fr</w:t>
      </w:r>
      <w:r w:rsidRPr="00A575F9">
        <w:rPr>
          <w:rFonts w:cstheme="minorHAnsi"/>
          <w:szCs w:val="14"/>
        </w:rPr>
        <w:t>]</w:t>
      </w:r>
      <w:r>
        <w:rPr>
          <w:rFonts w:cstheme="minorHAnsi"/>
          <w:szCs w:val="14"/>
        </w:rPr>
        <w:t xml:space="preserve"> </w:t>
      </w:r>
      <w:r w:rsidRPr="00A575F9">
        <w:rPr>
          <w:rFonts w:cstheme="minorHAnsi"/>
          <w:szCs w:val="14"/>
        </w:rPr>
        <w:t xml:space="preserve">– </w:t>
      </w:r>
      <w:r>
        <w:rPr>
          <w:rFonts w:cstheme="minorHAnsi"/>
          <w:szCs w:val="14"/>
        </w:rPr>
        <w:t>Francuska</w:t>
      </w:r>
      <w:r w:rsidRPr="00A575F9">
        <w:rPr>
          <w:rFonts w:cstheme="minorHAnsi"/>
          <w:szCs w:val="14"/>
        </w:rPr>
        <w:t xml:space="preserve"> </w:t>
      </w:r>
      <w:r>
        <w:rPr>
          <w:rFonts w:cstheme="minorHAnsi"/>
          <w:szCs w:val="14"/>
        </w:rPr>
        <w:t>i njena</w:t>
      </w:r>
      <w:r w:rsidRPr="00A575F9">
        <w:rPr>
          <w:rFonts w:cstheme="minorHAnsi"/>
          <w:szCs w:val="14"/>
        </w:rPr>
        <w:t xml:space="preserve"> skraćenica</w:t>
      </w:r>
      <w:r>
        <w:rPr>
          <w:rFonts w:cstheme="minorHAnsi"/>
          <w:szCs w:val="14"/>
        </w:rPr>
        <w:t>. O</w:t>
      </w:r>
      <w:r w:rsidRPr="00A575F9">
        <w:rPr>
          <w:rFonts w:cstheme="minorHAnsi"/>
          <w:szCs w:val="14"/>
        </w:rPr>
        <w:t xml:space="preserve">kpulja korisnike koji </w:t>
      </w:r>
      <w:r>
        <w:rPr>
          <w:rFonts w:cstheme="minorHAnsi"/>
          <w:szCs w:val="14"/>
        </w:rPr>
        <w:t>imaju veze ili interesovanja sa Francuskom.</w:t>
      </w:r>
    </w:p>
    <w:p w14:paraId="1DA7AEC1" w14:textId="77777777" w:rsidR="00750E0E" w:rsidRDefault="00750E0E" w:rsidP="00750E0E">
      <w:pPr>
        <w:pStyle w:val="ListParagraph"/>
        <w:widowControl/>
        <w:numPr>
          <w:ilvl w:val="0"/>
          <w:numId w:val="16"/>
        </w:numPr>
        <w:autoSpaceDE/>
        <w:autoSpaceDN/>
        <w:contextualSpacing/>
        <w:rPr>
          <w:rFonts w:cstheme="minorHAnsi"/>
          <w:szCs w:val="14"/>
        </w:rPr>
      </w:pPr>
      <w:r w:rsidRPr="00A575F9">
        <w:rPr>
          <w:rFonts w:cstheme="minorHAnsi"/>
          <w:szCs w:val="14"/>
        </w:rPr>
        <w:t xml:space="preserve">[ru, russia]– </w:t>
      </w:r>
      <w:r>
        <w:rPr>
          <w:rFonts w:cstheme="minorHAnsi"/>
          <w:szCs w:val="14"/>
        </w:rPr>
        <w:t>Rusija i skraćenica za Rusiju.</w:t>
      </w:r>
      <w:r w:rsidRPr="00A575F9">
        <w:rPr>
          <w:rFonts w:cstheme="minorHAnsi"/>
          <w:szCs w:val="14"/>
        </w:rPr>
        <w:t xml:space="preserve"> </w:t>
      </w:r>
      <w:r>
        <w:rPr>
          <w:rFonts w:cstheme="minorHAnsi"/>
          <w:szCs w:val="14"/>
        </w:rPr>
        <w:t>Korisnici koji su zainteresovani za Rusiju imaju tendenciju da budu aktivni na oba sabredita.</w:t>
      </w:r>
    </w:p>
    <w:p w14:paraId="44E7F416" w14:textId="77777777" w:rsidR="00750E0E" w:rsidRDefault="00750E0E" w:rsidP="00750E0E">
      <w:pPr>
        <w:pStyle w:val="ListParagraph"/>
        <w:widowControl/>
        <w:numPr>
          <w:ilvl w:val="0"/>
          <w:numId w:val="16"/>
        </w:numPr>
        <w:autoSpaceDE/>
        <w:autoSpaceDN/>
        <w:contextualSpacing/>
        <w:rPr>
          <w:rFonts w:cstheme="minorHAnsi"/>
          <w:szCs w:val="14"/>
        </w:rPr>
      </w:pPr>
      <w:r w:rsidRPr="009662C0">
        <w:rPr>
          <w:rFonts w:cstheme="minorHAnsi"/>
          <w:szCs w:val="14"/>
        </w:rPr>
        <w:t>[mexico, latinoamerica]</w:t>
      </w:r>
      <w:r>
        <w:rPr>
          <w:rFonts w:cstheme="minorHAnsi"/>
          <w:szCs w:val="14"/>
        </w:rPr>
        <w:t xml:space="preserve"> – Meksiko se nalazi u latinskoj Americi. Ova komuna okuplja korisnike koji su zainteresovani za Meksiko i latinsku Ameriku.</w:t>
      </w:r>
    </w:p>
    <w:p w14:paraId="118BBEE5" w14:textId="77777777" w:rsidR="00750E0E" w:rsidRPr="009B59C2" w:rsidRDefault="00750E0E" w:rsidP="00750E0E">
      <w:pPr>
        <w:pStyle w:val="ListParagraph"/>
        <w:widowControl/>
        <w:numPr>
          <w:ilvl w:val="0"/>
          <w:numId w:val="16"/>
        </w:numPr>
        <w:autoSpaceDE/>
        <w:autoSpaceDN/>
        <w:contextualSpacing/>
        <w:rPr>
          <w:rFonts w:cstheme="minorHAnsi"/>
          <w:szCs w:val="14"/>
        </w:rPr>
      </w:pPr>
      <w:r w:rsidRPr="009B59C2">
        <w:rPr>
          <w:rFonts w:cstheme="minorHAnsi"/>
          <w:szCs w:val="14"/>
        </w:rPr>
        <w:t>[argentina, es, spanishlanguagenerds]</w:t>
      </w:r>
      <w:r>
        <w:rPr>
          <w:rFonts w:cstheme="minorHAnsi"/>
          <w:szCs w:val="14"/>
        </w:rPr>
        <w:t xml:space="preserve"> – Ovi sabrediti privlače korisnike koji žele da upoznaju Argentinu, a samim tim i španski jezik.</w:t>
      </w:r>
    </w:p>
    <w:p w14:paraId="392714EF" w14:textId="77777777" w:rsidR="00750E0E" w:rsidRPr="009B59C2" w:rsidRDefault="00750E0E" w:rsidP="00750E0E">
      <w:pPr>
        <w:pStyle w:val="ListParagraph"/>
        <w:widowControl/>
        <w:numPr>
          <w:ilvl w:val="0"/>
          <w:numId w:val="16"/>
        </w:numPr>
        <w:autoSpaceDE/>
        <w:autoSpaceDN/>
        <w:contextualSpacing/>
        <w:rPr>
          <w:rFonts w:cstheme="minorHAnsi"/>
          <w:szCs w:val="14"/>
        </w:rPr>
      </w:pPr>
      <w:r w:rsidRPr="009B59C2">
        <w:rPr>
          <w:rFonts w:cstheme="minorHAnsi"/>
          <w:szCs w:val="14"/>
        </w:rPr>
        <w:t>[braga, brasil]</w:t>
      </w:r>
      <w:r>
        <w:rPr>
          <w:rFonts w:cstheme="minorHAnsi"/>
          <w:szCs w:val="14"/>
        </w:rPr>
        <w:t xml:space="preserve"> – Brada je opština u državi Brazil, pa su ova dva sabredita usko povezana i imaju zajedničke korisnike.</w:t>
      </w:r>
    </w:p>
    <w:p w14:paraId="2B5AE214" w14:textId="77777777" w:rsidR="00750E0E" w:rsidRPr="009B59C2" w:rsidRDefault="00750E0E" w:rsidP="00750E0E">
      <w:pPr>
        <w:pStyle w:val="ListParagraph"/>
        <w:widowControl/>
        <w:numPr>
          <w:ilvl w:val="0"/>
          <w:numId w:val="16"/>
        </w:numPr>
        <w:autoSpaceDE/>
        <w:autoSpaceDN/>
        <w:contextualSpacing/>
        <w:rPr>
          <w:rFonts w:cstheme="minorHAnsi"/>
          <w:szCs w:val="14"/>
        </w:rPr>
      </w:pPr>
      <w:r w:rsidRPr="009B59C2">
        <w:rPr>
          <w:rFonts w:cstheme="minorHAnsi"/>
          <w:szCs w:val="14"/>
        </w:rPr>
        <w:t>[7mooode, arabic, arabicblogs]</w:t>
      </w:r>
      <w:r>
        <w:rPr>
          <w:rFonts w:cstheme="minorHAnsi"/>
          <w:szCs w:val="14"/>
        </w:rPr>
        <w:t xml:space="preserve"> – Komuna privla</w:t>
      </w:r>
      <w:r>
        <w:rPr>
          <w:rFonts w:cstheme="minorHAnsi"/>
          <w:szCs w:val="14"/>
          <w:lang w:val="sr-Latn-RS"/>
        </w:rPr>
        <w:t>či Arape, jer prvi sabredit ima dosta obajva i komentara na arapskom, a druga dva su jasna.</w:t>
      </w:r>
    </w:p>
    <w:p w14:paraId="589FD728" w14:textId="77777777" w:rsidR="00750E0E" w:rsidRPr="009B59C2" w:rsidRDefault="00750E0E" w:rsidP="00750E0E">
      <w:pPr>
        <w:pStyle w:val="ListParagraph"/>
        <w:widowControl/>
        <w:numPr>
          <w:ilvl w:val="0"/>
          <w:numId w:val="16"/>
        </w:numPr>
        <w:autoSpaceDE/>
        <w:autoSpaceDN/>
        <w:contextualSpacing/>
        <w:rPr>
          <w:rFonts w:cstheme="minorHAnsi"/>
          <w:szCs w:val="14"/>
        </w:rPr>
      </w:pPr>
      <w:r w:rsidRPr="009B59C2">
        <w:rPr>
          <w:rFonts w:cstheme="minorHAnsi"/>
          <w:szCs w:val="14"/>
        </w:rPr>
        <w:t>[ANTISHARIA, Islamofascism, antiterrorism, islam]</w:t>
      </w:r>
      <w:r>
        <w:rPr>
          <w:rFonts w:cstheme="minorHAnsi"/>
          <w:szCs w:val="14"/>
        </w:rPr>
        <w:t xml:space="preserve"> – Sabrediti koji su bave temama terorizma, šerijata, Islama.</w:t>
      </w:r>
    </w:p>
    <w:p w14:paraId="070DF4B9" w14:textId="77777777" w:rsidR="00750E0E" w:rsidRPr="00DE06D6" w:rsidRDefault="00750E0E" w:rsidP="00750E0E">
      <w:pPr>
        <w:pStyle w:val="ListParagraph"/>
        <w:widowControl/>
        <w:numPr>
          <w:ilvl w:val="0"/>
          <w:numId w:val="16"/>
        </w:numPr>
        <w:autoSpaceDE/>
        <w:autoSpaceDN/>
        <w:contextualSpacing/>
        <w:rPr>
          <w:rFonts w:cstheme="minorHAnsi"/>
          <w:szCs w:val="14"/>
        </w:rPr>
      </w:pPr>
      <w:r w:rsidRPr="00DE06D6">
        <w:rPr>
          <w:rFonts w:cstheme="minorHAnsi"/>
          <w:szCs w:val="14"/>
        </w:rPr>
        <w:t>[it, businessnews]</w:t>
      </w:r>
      <w:r>
        <w:rPr>
          <w:rFonts w:cstheme="minorHAnsi"/>
          <w:szCs w:val="14"/>
        </w:rPr>
        <w:t xml:space="preserve"> – Komuna okuplja korisnike koji se bave biznisom i informacionim tehnologijama.</w:t>
      </w:r>
    </w:p>
    <w:p w14:paraId="3D7212DB" w14:textId="77777777" w:rsidR="00750E0E" w:rsidRDefault="00750E0E" w:rsidP="00750E0E">
      <w:pPr>
        <w:pStyle w:val="ListParagraph"/>
        <w:widowControl/>
        <w:numPr>
          <w:ilvl w:val="0"/>
          <w:numId w:val="16"/>
        </w:numPr>
        <w:autoSpaceDE/>
        <w:autoSpaceDN/>
        <w:contextualSpacing/>
        <w:rPr>
          <w:rFonts w:cstheme="minorHAnsi"/>
          <w:szCs w:val="14"/>
        </w:rPr>
      </w:pPr>
      <w:r w:rsidRPr="00DE06D6">
        <w:rPr>
          <w:rFonts w:cstheme="minorHAnsi"/>
          <w:szCs w:val="14"/>
        </w:rPr>
        <w:t>[bloggerdal, tr, geyik]</w:t>
      </w:r>
      <w:r>
        <w:rPr>
          <w:rFonts w:cstheme="minorHAnsi"/>
          <w:szCs w:val="14"/>
        </w:rPr>
        <w:t xml:space="preserve"> </w:t>
      </w:r>
      <w:r w:rsidRPr="00DE06D6">
        <w:rPr>
          <w:rFonts w:cstheme="minorHAnsi"/>
          <w:szCs w:val="14"/>
        </w:rPr>
        <w:t>-</w:t>
      </w:r>
      <w:r>
        <w:rPr>
          <w:rFonts w:cstheme="minorHAnsi"/>
          <w:szCs w:val="14"/>
        </w:rPr>
        <w:t xml:space="preserve"> </w:t>
      </w:r>
      <w:r w:rsidRPr="00DE06D6">
        <w:rPr>
          <w:rFonts w:cstheme="minorHAnsi"/>
          <w:szCs w:val="14"/>
        </w:rPr>
        <w:t xml:space="preserve"> </w:t>
      </w:r>
      <w:r w:rsidRPr="00DE06D6">
        <w:rPr>
          <w:noProof/>
          <w:lang w:val="sr-Latn-RS"/>
        </w:rPr>
        <w:t>bloggerdal je turski blog za muziku</w:t>
      </w:r>
      <w:r>
        <w:rPr>
          <w:noProof/>
          <w:lang w:val="sr-Latn-RS"/>
        </w:rPr>
        <w:t xml:space="preserve">, tr je skraćenica za Tursku, </w:t>
      </w:r>
      <w:r w:rsidRPr="00DE06D6">
        <w:rPr>
          <w:rFonts w:cstheme="minorHAnsi"/>
          <w:szCs w:val="14"/>
        </w:rPr>
        <w:t>geyik</w:t>
      </w:r>
      <w:r>
        <w:rPr>
          <w:rFonts w:cstheme="minorHAnsi"/>
          <w:szCs w:val="14"/>
        </w:rPr>
        <w:t xml:space="preserve"> je turska reč za jelena, a postoji i turski košarkaš sa tim prezimenom. Ova komuna je interesantna korisnicima koji imaju veze sa Turskom.</w:t>
      </w:r>
    </w:p>
    <w:p w14:paraId="5C4A377F" w14:textId="77777777" w:rsidR="00750E0E" w:rsidRPr="00DE06D6" w:rsidRDefault="00750E0E" w:rsidP="00750E0E">
      <w:pPr>
        <w:pStyle w:val="ListParagraph"/>
        <w:widowControl/>
        <w:numPr>
          <w:ilvl w:val="0"/>
          <w:numId w:val="16"/>
        </w:numPr>
        <w:autoSpaceDE/>
        <w:autoSpaceDN/>
        <w:contextualSpacing/>
        <w:rPr>
          <w:rFonts w:cstheme="minorHAnsi"/>
          <w:szCs w:val="14"/>
        </w:rPr>
      </w:pPr>
      <w:r w:rsidRPr="00DE06D6">
        <w:rPr>
          <w:rFonts w:cstheme="minorHAnsi"/>
          <w:szCs w:val="14"/>
        </w:rPr>
        <w:t>[math, compsci, haskell, lisp, erlang, cpp, codeprojects, ocaml, C_Programming, asm, haskell_proposals, types, scheme, functional, scala, git, agi, smalltalk]</w:t>
      </w:r>
      <w:r>
        <w:rPr>
          <w:rFonts w:cstheme="minorHAnsi"/>
          <w:szCs w:val="14"/>
        </w:rPr>
        <w:t xml:space="preserve"> – Sabrediti vezani za matematiku, programiranje, programske jezike.</w:t>
      </w:r>
    </w:p>
    <w:p w14:paraId="263FD81B" w14:textId="77777777" w:rsidR="00750E0E" w:rsidRPr="00700DB3" w:rsidRDefault="00750E0E" w:rsidP="00750E0E">
      <w:pPr>
        <w:pStyle w:val="ListParagraph"/>
        <w:widowControl/>
        <w:numPr>
          <w:ilvl w:val="0"/>
          <w:numId w:val="16"/>
        </w:numPr>
        <w:autoSpaceDE/>
        <w:autoSpaceDN/>
        <w:contextualSpacing/>
        <w:rPr>
          <w:rFonts w:cstheme="minorHAnsi"/>
          <w:szCs w:val="14"/>
        </w:rPr>
      </w:pPr>
      <w:r w:rsidRPr="00700DB3">
        <w:rPr>
          <w:rFonts w:cstheme="minorHAnsi"/>
          <w:szCs w:val="14"/>
        </w:rPr>
        <w:t>[Libertarian, Anarchism, Military, conspiracy, economy, guns, ronpaul, Israel, government, AmericanGovernment, conspiracies, socialism, AmericanPolitics, 911truth, BlackOps, Liberty, Cryptogon, WorldWideNews, CommonLaw, ResistTyranny, antiwar, AmericanHistory, GlobalistNews, WorldWidePolitics, Conservative, mises, finance, joos, MMJ]</w:t>
      </w:r>
      <w:r>
        <w:rPr>
          <w:rFonts w:cstheme="minorHAnsi"/>
          <w:szCs w:val="14"/>
        </w:rPr>
        <w:t xml:space="preserve"> – sabrediti koji se bave tajnim operacijama vlade i vojnih organizacija (BlackOps), kao i terorističkim napadima (</w:t>
      </w:r>
      <w:r w:rsidRPr="00700DB3">
        <w:rPr>
          <w:rFonts w:cstheme="minorHAnsi"/>
          <w:szCs w:val="14"/>
        </w:rPr>
        <w:t>911truth</w:t>
      </w:r>
      <w:r>
        <w:rPr>
          <w:rFonts w:cstheme="minorHAnsi"/>
          <w:szCs w:val="14"/>
        </w:rPr>
        <w:t>), i svime što ide uz to, kao što je politila, ekonomija, sloboda koje tom prilikom mogu biti narušene.</w:t>
      </w:r>
    </w:p>
    <w:p w14:paraId="7A525CE5" w14:textId="77777777" w:rsidR="00750E0E" w:rsidRPr="008A6E6C" w:rsidRDefault="00750E0E" w:rsidP="00750E0E">
      <w:pPr>
        <w:pStyle w:val="ListParagraph"/>
        <w:widowControl/>
        <w:numPr>
          <w:ilvl w:val="0"/>
          <w:numId w:val="16"/>
        </w:numPr>
        <w:autoSpaceDE/>
        <w:autoSpaceDN/>
        <w:contextualSpacing/>
        <w:rPr>
          <w:rFonts w:cstheme="minorHAnsi"/>
          <w:szCs w:val="14"/>
        </w:rPr>
      </w:pPr>
      <w:r w:rsidRPr="008A6E6C">
        <w:rPr>
          <w:rFonts w:cstheme="minorHAnsi"/>
          <w:szCs w:val="14"/>
        </w:rPr>
        <w:t>[2008Olympics, travel, celebrities, Design, socialmedia, PalinProblem, WebNews, nyc, cute, fashion, Fitness, blogs, gossip, marketing, television, social_bookmarking, lifestyle, Autos, SEO, search, celebrity, Blogging, InternetMarketing, FinanceNews, ExDiggers, just4callie]</w:t>
      </w:r>
      <w:r>
        <w:rPr>
          <w:rFonts w:cstheme="minorHAnsi"/>
          <w:szCs w:val="14"/>
        </w:rPr>
        <w:t xml:space="preserve"> – komuna koja okuplja korisnike koje zanimaju svakodnevne teme, kao što su vesti, moda, životni stil, dešavanja poznatih.</w:t>
      </w:r>
    </w:p>
    <w:p w14:paraId="44C2BC45" w14:textId="77777777" w:rsidR="00750E0E" w:rsidRDefault="00750E0E" w:rsidP="00750E0E">
      <w:pPr>
        <w:pStyle w:val="ListParagraph"/>
        <w:widowControl/>
        <w:numPr>
          <w:ilvl w:val="0"/>
          <w:numId w:val="16"/>
        </w:numPr>
        <w:autoSpaceDE/>
        <w:autoSpaceDN/>
        <w:contextualSpacing/>
        <w:rPr>
          <w:rFonts w:cstheme="minorHAnsi"/>
          <w:szCs w:val="14"/>
        </w:rPr>
      </w:pPr>
      <w:r w:rsidRPr="00A644A2">
        <w:rPr>
          <w:rFonts w:cstheme="minorHAnsi"/>
          <w:szCs w:val="14"/>
        </w:rPr>
        <w:t>[Infos]</w:t>
      </w:r>
      <w:r>
        <w:rPr>
          <w:rFonts w:cstheme="minorHAnsi"/>
          <w:szCs w:val="14"/>
        </w:rPr>
        <w:t xml:space="preserve"> – sabredit predstavlja zasebnu</w:t>
      </w:r>
      <w:r w:rsidRPr="00B31779">
        <w:rPr>
          <w:rFonts w:cstheme="minorHAnsi"/>
          <w:szCs w:val="14"/>
        </w:rPr>
        <w:t xml:space="preserve"> ko</w:t>
      </w:r>
      <w:r>
        <w:rPr>
          <w:rFonts w:cstheme="minorHAnsi"/>
          <w:szCs w:val="14"/>
        </w:rPr>
        <w:t>munu</w:t>
      </w:r>
      <w:r w:rsidRPr="00B31779">
        <w:rPr>
          <w:rFonts w:cstheme="minorHAnsi"/>
          <w:szCs w:val="14"/>
        </w:rPr>
        <w:t>.</w:t>
      </w:r>
    </w:p>
    <w:p w14:paraId="7DBD7F4D" w14:textId="77777777" w:rsidR="00750E0E" w:rsidRPr="00B31779" w:rsidRDefault="00750E0E" w:rsidP="00750E0E">
      <w:pPr>
        <w:pStyle w:val="ListParagraph"/>
        <w:widowControl/>
        <w:numPr>
          <w:ilvl w:val="0"/>
          <w:numId w:val="16"/>
        </w:numPr>
        <w:autoSpaceDE/>
        <w:autoSpaceDN/>
        <w:contextualSpacing/>
        <w:rPr>
          <w:rFonts w:cstheme="minorHAnsi"/>
          <w:szCs w:val="14"/>
        </w:rPr>
      </w:pPr>
      <w:r w:rsidRPr="00A644A2">
        <w:rPr>
          <w:rFonts w:cstheme="minorHAnsi"/>
          <w:szCs w:val="14"/>
        </w:rPr>
        <w:t>[Descary]</w:t>
      </w:r>
      <w:r>
        <w:rPr>
          <w:rFonts w:cstheme="minorHAnsi"/>
          <w:szCs w:val="14"/>
        </w:rPr>
        <w:t xml:space="preserve"> – sabredit predstavlja zasebnu</w:t>
      </w:r>
      <w:r w:rsidRPr="00B31779">
        <w:rPr>
          <w:rFonts w:cstheme="minorHAnsi"/>
          <w:szCs w:val="14"/>
        </w:rPr>
        <w:t xml:space="preserve"> ko</w:t>
      </w:r>
      <w:r>
        <w:rPr>
          <w:rFonts w:cstheme="minorHAnsi"/>
          <w:szCs w:val="14"/>
        </w:rPr>
        <w:t>munu</w:t>
      </w:r>
      <w:r w:rsidRPr="00B31779">
        <w:rPr>
          <w:rFonts w:cstheme="minorHAnsi"/>
          <w:szCs w:val="14"/>
        </w:rPr>
        <w:t>.</w:t>
      </w:r>
    </w:p>
    <w:p w14:paraId="69C99DD0" w14:textId="77777777" w:rsidR="00750E0E" w:rsidRPr="00E34892" w:rsidRDefault="00750E0E" w:rsidP="00750E0E">
      <w:pPr>
        <w:pStyle w:val="ListParagraph"/>
        <w:widowControl/>
        <w:numPr>
          <w:ilvl w:val="0"/>
          <w:numId w:val="16"/>
        </w:numPr>
        <w:autoSpaceDE/>
        <w:autoSpaceDN/>
        <w:contextualSpacing/>
        <w:rPr>
          <w:rFonts w:cstheme="minorHAnsi"/>
          <w:szCs w:val="14"/>
        </w:rPr>
      </w:pPr>
      <w:r w:rsidRPr="00E34892">
        <w:rPr>
          <w:rFonts w:cstheme="minorHAnsi"/>
          <w:szCs w:val="14"/>
        </w:rPr>
        <w:t>[lgbt, MensRights, egalitarian, giveaways, SuicideWatch, Socialize, lovereddit, hotmanflesh, likereddit]</w:t>
      </w:r>
      <w:r>
        <w:rPr>
          <w:rFonts w:cstheme="minorHAnsi"/>
          <w:szCs w:val="14"/>
        </w:rPr>
        <w:t xml:space="preserve"> – Sabrediti koji se bave ljudskim pravima, socijalnim problemima i podržavaju mišljenje da su svi jednaki.</w:t>
      </w:r>
    </w:p>
    <w:p w14:paraId="76B823AE" w14:textId="77777777" w:rsidR="00750E0E" w:rsidRDefault="00750E0E" w:rsidP="00750E0E">
      <w:pPr>
        <w:pStyle w:val="ListParagraph"/>
        <w:widowControl/>
        <w:numPr>
          <w:ilvl w:val="0"/>
          <w:numId w:val="16"/>
        </w:numPr>
        <w:autoSpaceDE/>
        <w:autoSpaceDN/>
        <w:contextualSpacing/>
        <w:rPr>
          <w:rFonts w:cstheme="minorHAnsi"/>
          <w:szCs w:val="14"/>
        </w:rPr>
      </w:pPr>
      <w:r w:rsidRPr="00210C8B">
        <w:rPr>
          <w:rFonts w:cstheme="minorHAnsi"/>
          <w:szCs w:val="14"/>
        </w:rPr>
        <w:t>[deutschland</w:t>
      </w:r>
      <w:r>
        <w:rPr>
          <w:rFonts w:cstheme="minorHAnsi"/>
          <w:szCs w:val="14"/>
        </w:rPr>
        <w:t xml:space="preserve">, </w:t>
      </w:r>
      <w:r w:rsidRPr="00210C8B">
        <w:rPr>
          <w:rFonts w:cstheme="minorHAnsi"/>
          <w:szCs w:val="14"/>
        </w:rPr>
        <w:t>de,</w:t>
      </w:r>
      <w:r>
        <w:rPr>
          <w:rFonts w:cstheme="minorHAnsi"/>
          <w:szCs w:val="14"/>
        </w:rPr>
        <w:t xml:space="preserve"> AnnikRubens</w:t>
      </w:r>
      <w:r w:rsidRPr="00210C8B">
        <w:rPr>
          <w:rFonts w:cstheme="minorHAnsi"/>
          <w:szCs w:val="14"/>
        </w:rPr>
        <w:t>]</w:t>
      </w:r>
      <w:r>
        <w:rPr>
          <w:rFonts w:cstheme="minorHAnsi"/>
          <w:szCs w:val="14"/>
        </w:rPr>
        <w:t xml:space="preserve"> – Nazivi ovih sabredita predstavljaju Nemačku, skraćenicu za tu državu, i novinarku te zemlje, Larisu Vasilian koja ima podkast gde nastupa pod imenom Annik Rubens. </w:t>
      </w:r>
    </w:p>
    <w:p w14:paraId="113DB25D" w14:textId="77777777" w:rsidR="00750E0E" w:rsidRPr="00340AB1" w:rsidRDefault="00750E0E" w:rsidP="00750E0E">
      <w:pPr>
        <w:pStyle w:val="ListParagraph"/>
        <w:widowControl/>
        <w:numPr>
          <w:ilvl w:val="0"/>
          <w:numId w:val="16"/>
        </w:numPr>
        <w:autoSpaceDE/>
        <w:autoSpaceDN/>
        <w:contextualSpacing/>
        <w:rPr>
          <w:rFonts w:cstheme="minorHAnsi"/>
          <w:szCs w:val="14"/>
        </w:rPr>
      </w:pPr>
      <w:r w:rsidRPr="00340AB1">
        <w:rPr>
          <w:rFonts w:cstheme="minorHAnsi"/>
          <w:szCs w:val="14"/>
        </w:rPr>
        <w:lastRenderedPageBreak/>
        <w:t>[Gamer, Webbook]</w:t>
      </w:r>
      <w:r>
        <w:rPr>
          <w:rFonts w:cstheme="minorHAnsi"/>
          <w:szCs w:val="14"/>
        </w:rPr>
        <w:t xml:space="preserve"> – Komuna obuhvata korisnike koji vole da igraju igrice, i</w:t>
      </w:r>
      <w:r>
        <w:rPr>
          <w:rFonts w:cstheme="minorHAnsi"/>
          <w:szCs w:val="14"/>
          <w:lang w:val="sr-Latn-RS"/>
        </w:rPr>
        <w:t xml:space="preserve"> zainteresovani su za webbook tj. prenosne računare.</w:t>
      </w:r>
    </w:p>
    <w:p w14:paraId="06F05FD9" w14:textId="77777777" w:rsidR="00750E0E" w:rsidRPr="007B6D9B" w:rsidRDefault="00750E0E" w:rsidP="00750E0E">
      <w:pPr>
        <w:pStyle w:val="ListParagraph"/>
        <w:widowControl/>
        <w:numPr>
          <w:ilvl w:val="0"/>
          <w:numId w:val="16"/>
        </w:numPr>
        <w:autoSpaceDE/>
        <w:autoSpaceDN/>
        <w:contextualSpacing/>
        <w:rPr>
          <w:rFonts w:cstheme="minorHAnsi"/>
          <w:szCs w:val="14"/>
        </w:rPr>
      </w:pPr>
      <w:r w:rsidRPr="007B6D9B">
        <w:rPr>
          <w:rFonts w:cstheme="minorHAnsi"/>
          <w:szCs w:val="14"/>
        </w:rPr>
        <w:t xml:space="preserve">[ruby, rails, Clojure, Cricket, merb] – Ruby je open source programski jezik, Rails je razvojni okvir za veb napisan na programskom jeziku Ruby. Clojure je programski jezik opšte namene sa naglaskom na funkcinalnom programiranju. Merb je preteča Rails-a. </w:t>
      </w:r>
    </w:p>
    <w:p w14:paraId="4E99B4F0" w14:textId="77777777" w:rsidR="00750E0E" w:rsidRPr="007B6D9B" w:rsidRDefault="00750E0E" w:rsidP="00750E0E">
      <w:pPr>
        <w:pStyle w:val="ListParagraph"/>
        <w:widowControl/>
        <w:numPr>
          <w:ilvl w:val="0"/>
          <w:numId w:val="16"/>
        </w:numPr>
        <w:autoSpaceDE/>
        <w:autoSpaceDN/>
        <w:contextualSpacing/>
        <w:rPr>
          <w:rFonts w:cstheme="minorHAnsi"/>
          <w:szCs w:val="14"/>
        </w:rPr>
      </w:pPr>
      <w:r w:rsidRPr="007B6D9B">
        <w:rPr>
          <w:rFonts w:cstheme="minorHAnsi"/>
          <w:szCs w:val="14"/>
        </w:rPr>
        <w:t>[Ambientalmente, italy]</w:t>
      </w:r>
      <w:r>
        <w:rPr>
          <w:rFonts w:cstheme="minorHAnsi"/>
          <w:szCs w:val="14"/>
        </w:rPr>
        <w:t xml:space="preserve"> – Komuna koja privaliči korisnike koji se bave ekologijom i zaštitom životne sredine u Italiji.</w:t>
      </w:r>
    </w:p>
    <w:p w14:paraId="79BF425C" w14:textId="77777777" w:rsidR="00750E0E" w:rsidRPr="007B6D9B" w:rsidRDefault="00750E0E" w:rsidP="00750E0E">
      <w:pPr>
        <w:pStyle w:val="ListParagraph"/>
        <w:widowControl/>
        <w:numPr>
          <w:ilvl w:val="0"/>
          <w:numId w:val="16"/>
        </w:numPr>
        <w:autoSpaceDE/>
        <w:autoSpaceDN/>
        <w:contextualSpacing/>
        <w:rPr>
          <w:rFonts w:cstheme="minorHAnsi"/>
          <w:szCs w:val="14"/>
        </w:rPr>
      </w:pPr>
      <w:r w:rsidRPr="007B6D9B">
        <w:rPr>
          <w:rFonts w:cstheme="minorHAnsi"/>
          <w:szCs w:val="14"/>
        </w:rPr>
        <w:t xml:space="preserve">[Chinese, SinoBeta, cnbeta, </w:t>
      </w:r>
      <w:r w:rsidRPr="00D71C69">
        <w:rPr>
          <w:rFonts w:cstheme="minorHAnsi"/>
          <w:szCs w:val="14"/>
        </w:rPr>
        <w:t>Josie, totosoft, lamengao, XYON</w:t>
      </w:r>
      <w:r w:rsidRPr="007B6D9B">
        <w:rPr>
          <w:rFonts w:cstheme="minorHAnsi"/>
          <w:szCs w:val="14"/>
        </w:rPr>
        <w:t>]</w:t>
      </w:r>
      <w:r>
        <w:rPr>
          <w:rFonts w:cstheme="minorHAnsi"/>
          <w:szCs w:val="14"/>
        </w:rPr>
        <w:t xml:space="preserve"> – cnBeta je vodeći sajt u Kini za vesti iz lokalne i globalne IT industrije. Kineska kompanija SinoBeta je razvila pretraživač Chinasearch.com.   </w:t>
      </w:r>
    </w:p>
    <w:p w14:paraId="2041F697" w14:textId="661C9699" w:rsidR="00750E0E" w:rsidRDefault="00750E0E" w:rsidP="00750E0E">
      <w:pPr>
        <w:pStyle w:val="ListParagraph"/>
        <w:widowControl/>
        <w:numPr>
          <w:ilvl w:val="0"/>
          <w:numId w:val="16"/>
        </w:numPr>
        <w:autoSpaceDE/>
        <w:autoSpaceDN/>
        <w:contextualSpacing/>
        <w:rPr>
          <w:rFonts w:cstheme="minorHAnsi"/>
          <w:szCs w:val="14"/>
        </w:rPr>
      </w:pPr>
      <w:r w:rsidRPr="00B31779">
        <w:rPr>
          <w:rFonts w:cstheme="minorHAnsi"/>
          <w:szCs w:val="14"/>
        </w:rPr>
        <w:t>[hardware, apple, google, linux, web_design, opensource, browsers, bugs, hackers, netsec, startups, torrents, worstof, Python, javascript, l33t, astro, robotics, tech, ComputerSecurity, firefox, productivity, software, joel, Ubuntu, ASPNET, microsoft, askXKCD, redditdev, perl, osx, BSD, django, iphone, PHP, mac, TestMySite, meta, kde, hacking, softwaredevelopment, dotnet, ReverseEngineering, security, Database, electronics, java, emacs, ITnews, typography, agile, mobile, cheats, floss, windows, Webmaster, encryption, dotfiles, gnu, vim, virtualization, management, onlycode]</w:t>
      </w:r>
      <w:r>
        <w:rPr>
          <w:rFonts w:cstheme="minorHAnsi"/>
          <w:szCs w:val="14"/>
        </w:rPr>
        <w:t xml:space="preserve"> – sabrediti koji predstavljaju hardver, soft</w:t>
      </w:r>
      <w:r w:rsidR="00D71C69">
        <w:rPr>
          <w:rFonts w:cstheme="minorHAnsi"/>
          <w:szCs w:val="14"/>
        </w:rPr>
        <w:t>v</w:t>
      </w:r>
      <w:r>
        <w:rPr>
          <w:rFonts w:cstheme="minorHAnsi"/>
          <w:szCs w:val="14"/>
        </w:rPr>
        <w:t>er, IT industriju.</w:t>
      </w:r>
    </w:p>
    <w:p w14:paraId="30DF7CAE" w14:textId="77777777" w:rsidR="00750E0E" w:rsidRDefault="00750E0E" w:rsidP="00750E0E">
      <w:pPr>
        <w:pStyle w:val="ListParagraph"/>
        <w:ind w:left="644" w:firstLine="0"/>
        <w:rPr>
          <w:sz w:val="24"/>
          <w:szCs w:val="24"/>
          <w:lang w:val="sr-Cyrl-ME"/>
        </w:rPr>
      </w:pPr>
    </w:p>
    <w:p w14:paraId="073343BE" w14:textId="5F26E249" w:rsidR="006F03D2" w:rsidRPr="006F03D2" w:rsidRDefault="006F03D2" w:rsidP="005825CE">
      <w:pPr>
        <w:pStyle w:val="ListParagraph"/>
        <w:numPr>
          <w:ilvl w:val="0"/>
          <w:numId w:val="11"/>
        </w:numPr>
        <w:jc w:val="left"/>
        <w:rPr>
          <w:sz w:val="24"/>
          <w:szCs w:val="24"/>
          <w:lang w:val="sr-Cyrl-ME"/>
        </w:rPr>
      </w:pPr>
      <w:r w:rsidRPr="006F03D2">
        <w:rPr>
          <w:sz w:val="24"/>
          <w:szCs w:val="24"/>
          <w:lang w:val="sr-Cyrl-ME"/>
        </w:rPr>
        <w:t xml:space="preserve">Брокери су они чворови у мрежи који имају релативно ниска мрежа ограничења, а високу релациону централност. За проналажење брокера коришћења је функција </w:t>
      </w:r>
      <w:r w:rsidR="00060AA5" w:rsidRPr="00060AA5">
        <w:rPr>
          <w:sz w:val="24"/>
          <w:szCs w:val="24"/>
          <w:lang w:val="sr-Cyrl-ME"/>
        </w:rPr>
        <w:t>bridges</w:t>
      </w:r>
      <w:r w:rsidRPr="006F03D2">
        <w:rPr>
          <w:sz w:val="24"/>
          <w:szCs w:val="24"/>
          <w:lang w:val="sr-Cyrl-ME"/>
        </w:rPr>
        <w:t xml:space="preserve"> из библиотеке </w:t>
      </w:r>
      <w:r w:rsidR="00060AA5" w:rsidRPr="000D156C">
        <w:rPr>
          <w:i/>
          <w:iCs/>
          <w:sz w:val="24"/>
          <w:szCs w:val="24"/>
          <w:lang w:val="sr-Cyrl-ME"/>
        </w:rPr>
        <w:t>networkx.algorithms.bridges</w:t>
      </w:r>
      <w:r w:rsidRPr="006F03D2">
        <w:rPr>
          <w:sz w:val="24"/>
          <w:szCs w:val="24"/>
          <w:lang w:val="sr-Cyrl-ME"/>
        </w:rPr>
        <w:t xml:space="preserve">, која проналази ламбда скуп тј. оне гране чијим би се уклањањем мрежа поделила на више неповезаних компоненти. </w:t>
      </w:r>
    </w:p>
    <w:p w14:paraId="018ABFC7" w14:textId="68DF316F" w:rsidR="00750E0E" w:rsidRPr="009B059A" w:rsidRDefault="000D156C" w:rsidP="005825CE">
      <w:pPr>
        <w:pStyle w:val="ListParagraph"/>
        <w:ind w:left="644" w:firstLine="0"/>
        <w:jc w:val="left"/>
        <w:rPr>
          <w:sz w:val="24"/>
          <w:szCs w:val="24"/>
          <w:lang w:val="sr-Cyrl-ME"/>
        </w:rPr>
      </w:pPr>
      <w:r>
        <w:rPr>
          <w:sz w:val="24"/>
          <w:szCs w:val="24"/>
          <w:lang w:val="sr-Cyrl-ME"/>
        </w:rPr>
        <w:t>Сабредит</w:t>
      </w:r>
      <w:r w:rsidR="006F03D2" w:rsidRPr="006F03D2">
        <w:rPr>
          <w:sz w:val="24"/>
          <w:szCs w:val="24"/>
          <w:lang w:val="sr-Cyrl-ME"/>
        </w:rPr>
        <w:t xml:space="preserve"> </w:t>
      </w:r>
      <w:r w:rsidR="003D2467" w:rsidRPr="003D2467">
        <w:rPr>
          <w:i/>
          <w:iCs/>
          <w:sz w:val="24"/>
          <w:szCs w:val="24"/>
        </w:rPr>
        <w:t>reddit.com</w:t>
      </w:r>
      <w:r w:rsidR="006F03D2" w:rsidRPr="006F03D2">
        <w:rPr>
          <w:sz w:val="24"/>
          <w:szCs w:val="24"/>
          <w:lang w:val="sr-Cyrl-ME"/>
        </w:rPr>
        <w:t xml:space="preserve"> </w:t>
      </w:r>
      <w:r w:rsidR="00C51786">
        <w:rPr>
          <w:sz w:val="24"/>
          <w:szCs w:val="24"/>
          <w:lang w:val="sr-Cyrl-ME"/>
        </w:rPr>
        <w:t xml:space="preserve">се </w:t>
      </w:r>
      <w:r w:rsidR="006F03D2" w:rsidRPr="006F03D2">
        <w:rPr>
          <w:sz w:val="24"/>
          <w:szCs w:val="24"/>
          <w:lang w:val="sr-Cyrl-ME"/>
        </w:rPr>
        <w:t>појављује у највећем броју грана, и он има највећу релациону централност, тако да он дефинитивино представља мост у мрежи.</w:t>
      </w:r>
      <w:r w:rsidR="00C51786">
        <w:rPr>
          <w:sz w:val="24"/>
          <w:szCs w:val="24"/>
          <w:lang w:val="sr-Cyrl-ME"/>
        </w:rPr>
        <w:t xml:space="preserve"> Од њега зависи 25 сабредита. </w:t>
      </w:r>
      <w:r w:rsidR="00CA24B5" w:rsidRPr="00CA24B5">
        <w:rPr>
          <w:sz w:val="24"/>
          <w:szCs w:val="24"/>
          <w:lang w:val="sr-Cyrl-ME"/>
        </w:rPr>
        <w:t>Сабредит</w:t>
      </w:r>
      <w:r w:rsidR="00CA24B5">
        <w:rPr>
          <w:sz w:val="24"/>
          <w:szCs w:val="24"/>
          <w:lang w:val="sr-Cyrl-ME"/>
        </w:rPr>
        <w:t xml:space="preserve"> </w:t>
      </w:r>
      <w:r w:rsidR="00CA24B5" w:rsidRPr="00CA24B5">
        <w:rPr>
          <w:sz w:val="24"/>
          <w:szCs w:val="24"/>
          <w:lang w:val="sr-Cyrl-ME"/>
        </w:rPr>
        <w:t xml:space="preserve">programming је 6. по важности што се тиче релационе централности. </w:t>
      </w:r>
      <w:r w:rsidR="00CA24B5">
        <w:rPr>
          <w:sz w:val="24"/>
          <w:szCs w:val="24"/>
          <w:lang w:val="sr-Cyrl-ME"/>
        </w:rPr>
        <w:t>Њ</w:t>
      </w:r>
      <w:r w:rsidR="00CA24B5" w:rsidRPr="00CA24B5">
        <w:rPr>
          <w:sz w:val="24"/>
          <w:szCs w:val="24"/>
          <w:lang w:val="sr-Cyrl-ME"/>
        </w:rPr>
        <w:t>еговим уклањањем добили бисмо јо</w:t>
      </w:r>
      <w:r w:rsidR="00CA24B5">
        <w:rPr>
          <w:sz w:val="24"/>
          <w:szCs w:val="24"/>
          <w:lang w:val="sr-Cyrl-ME"/>
        </w:rPr>
        <w:t>ш</w:t>
      </w:r>
      <w:r w:rsidR="00CA24B5" w:rsidRPr="00CA24B5">
        <w:rPr>
          <w:sz w:val="24"/>
          <w:szCs w:val="24"/>
          <w:lang w:val="sr-Cyrl-ME"/>
        </w:rPr>
        <w:t xml:space="preserve"> 3 неповезане компоненте</w:t>
      </w:r>
      <w:r w:rsidR="00CA24B5">
        <w:rPr>
          <w:sz w:val="24"/>
          <w:szCs w:val="24"/>
          <w:lang w:val="sr-Cyrl-ME"/>
        </w:rPr>
        <w:t xml:space="preserve">. Међутим, он </w:t>
      </w:r>
      <w:r w:rsidR="00CA24B5" w:rsidRPr="00CA24B5">
        <w:rPr>
          <w:sz w:val="24"/>
          <w:szCs w:val="24"/>
          <w:lang w:val="sr-Cyrl-ME"/>
        </w:rPr>
        <w:t xml:space="preserve">припада језгру мреже, </w:t>
      </w:r>
      <w:r w:rsidR="00F66710">
        <w:rPr>
          <w:sz w:val="24"/>
          <w:szCs w:val="24"/>
          <w:lang w:val="sr-Cyrl-ME"/>
        </w:rPr>
        <w:t xml:space="preserve">тако да </w:t>
      </w:r>
      <w:r w:rsidR="00CA24B5" w:rsidRPr="00CA24B5">
        <w:rPr>
          <w:sz w:val="24"/>
          <w:szCs w:val="24"/>
          <w:lang w:val="sr-Cyrl-ME"/>
        </w:rPr>
        <w:t>комуникација у том делу би могла да се обави и без њега.</w:t>
      </w:r>
      <w:r w:rsidR="009B059A">
        <w:rPr>
          <w:sz w:val="24"/>
          <w:szCs w:val="24"/>
          <w:lang w:val="sr-Cyrl-ME"/>
        </w:rPr>
        <w:t xml:space="preserve"> Од сабредита </w:t>
      </w:r>
      <w:r w:rsidR="009B059A" w:rsidRPr="009B059A">
        <w:rPr>
          <w:i/>
          <w:iCs/>
          <w:sz w:val="24"/>
          <w:szCs w:val="24"/>
        </w:rPr>
        <w:t>Chinese</w:t>
      </w:r>
      <w:r w:rsidR="009B059A">
        <w:rPr>
          <w:sz w:val="24"/>
          <w:szCs w:val="24"/>
        </w:rPr>
        <w:t xml:space="preserve"> </w:t>
      </w:r>
      <w:r w:rsidR="009B059A">
        <w:rPr>
          <w:sz w:val="24"/>
          <w:szCs w:val="24"/>
          <w:lang w:val="sr-Cyrl-ME"/>
        </w:rPr>
        <w:t xml:space="preserve">директно зависи 6 чворова, тако да </w:t>
      </w:r>
      <w:r w:rsidR="005825CE">
        <w:rPr>
          <w:sz w:val="24"/>
          <w:szCs w:val="24"/>
          <w:lang w:val="sr-Cyrl-ME"/>
        </w:rPr>
        <w:t xml:space="preserve">и </w:t>
      </w:r>
      <w:r w:rsidR="009B059A">
        <w:rPr>
          <w:sz w:val="24"/>
          <w:szCs w:val="24"/>
          <w:lang w:val="sr-Cyrl-ME"/>
        </w:rPr>
        <w:t>он представља брокера.</w:t>
      </w:r>
    </w:p>
    <w:p w14:paraId="6048F1A2" w14:textId="77777777" w:rsidR="00A9083C" w:rsidRDefault="00A9083C" w:rsidP="00060AA5">
      <w:pPr>
        <w:pStyle w:val="ListParagraph"/>
        <w:ind w:left="644" w:firstLine="0"/>
        <w:rPr>
          <w:sz w:val="24"/>
          <w:szCs w:val="24"/>
          <w:lang w:val="sr-Cyrl-ME"/>
        </w:rPr>
      </w:pPr>
    </w:p>
    <w:p w14:paraId="476D644D" w14:textId="77777777" w:rsidR="00CA581A" w:rsidRPr="00A0502F" w:rsidRDefault="00CA581A" w:rsidP="000D3B31">
      <w:pPr>
        <w:jc w:val="both"/>
        <w:rPr>
          <w:noProof/>
          <w:lang w:val="sr-Latn-RS"/>
        </w:rPr>
      </w:pPr>
    </w:p>
    <w:p w14:paraId="1896FD72" w14:textId="7385AFF0" w:rsidR="00A82DE9" w:rsidRPr="00A82DE9" w:rsidRDefault="00A82DE9" w:rsidP="00C846F0">
      <w:pPr>
        <w:rPr>
          <w:lang w:val="sr-Cyrl-ME"/>
        </w:rPr>
      </w:pPr>
    </w:p>
    <w:p w14:paraId="6ABB8CDC" w14:textId="3817CBBC" w:rsidR="00A82DE9" w:rsidRPr="00A82DE9" w:rsidRDefault="00A82DE9" w:rsidP="00C846F0">
      <w:pPr>
        <w:rPr>
          <w:lang w:val="sr-Cyrl-ME"/>
        </w:rPr>
      </w:pPr>
    </w:p>
    <w:p w14:paraId="03EFAFC9" w14:textId="1D37663F" w:rsidR="00A82DE9" w:rsidRDefault="00A82DE9" w:rsidP="00C846F0">
      <w:pPr>
        <w:rPr>
          <w:lang w:val="sr-Cyrl-ME"/>
        </w:rPr>
      </w:pPr>
    </w:p>
    <w:p w14:paraId="715A4983" w14:textId="77777777" w:rsidR="00A82DE9" w:rsidRPr="00A82DE9" w:rsidRDefault="00A82DE9" w:rsidP="00C846F0">
      <w:pPr>
        <w:rPr>
          <w:lang w:val="sr-Cyrl-ME"/>
        </w:rPr>
      </w:pPr>
    </w:p>
    <w:p w14:paraId="11159D65" w14:textId="1079E65C" w:rsidR="005D4F44" w:rsidRDefault="004617A2" w:rsidP="00C846F0">
      <w:pPr>
        <w:pStyle w:val="Inivonaslova-Poglavlje"/>
        <w:rPr>
          <w:lang w:val="sr-Cyrl-ME"/>
        </w:rPr>
      </w:pPr>
      <w:bookmarkStart w:id="17" w:name="_Toc96294737"/>
      <w:r>
        <w:rPr>
          <w:lang w:val="sr-Cyrl-ME"/>
        </w:rPr>
        <w:lastRenderedPageBreak/>
        <w:t xml:space="preserve">Моделовање </w:t>
      </w:r>
      <w:r>
        <w:rPr>
          <w:lang w:val="en-US"/>
        </w:rPr>
        <w:t xml:space="preserve">SnetT </w:t>
      </w:r>
      <w:r>
        <w:rPr>
          <w:lang w:val="sr-Cyrl-ME"/>
        </w:rPr>
        <w:t>мреже</w:t>
      </w:r>
      <w:bookmarkEnd w:id="17"/>
    </w:p>
    <w:p w14:paraId="5723C1EA" w14:textId="2904B1D1" w:rsidR="00F5493E" w:rsidRPr="00E55B97" w:rsidRDefault="00F5493E" w:rsidP="00C846F0">
      <w:pPr>
        <w:pStyle w:val="Osnovnitekst"/>
        <w:spacing w:line="240" w:lineRule="auto"/>
        <w:rPr>
          <w:lang w:val="sr-Cyrl-ME"/>
        </w:rPr>
      </w:pPr>
      <w:r w:rsidRPr="00E55B97">
        <w:rPr>
          <w:lang w:val="sr-Cyrl-ME"/>
        </w:rPr>
        <w:t xml:space="preserve">Мрежа </w:t>
      </w:r>
      <w:r w:rsidRPr="00E55B97">
        <w:rPr>
          <w:lang w:val="en-US"/>
        </w:rPr>
        <w:t>SnetT</w:t>
      </w:r>
      <w:r w:rsidRPr="00E55B97">
        <w:rPr>
          <w:lang w:val="sr-Cyrl-ME"/>
        </w:rPr>
        <w:t xml:space="preserve"> је генерисана као подграф мреже </w:t>
      </w:r>
      <w:r w:rsidRPr="00E55B97">
        <w:rPr>
          <w:lang w:val="en-US"/>
        </w:rPr>
        <w:t>Snet</w:t>
      </w:r>
      <w:r w:rsidRPr="00E55B97">
        <w:rPr>
          <w:lang w:val="sr-Cyrl-ME"/>
        </w:rPr>
        <w:t xml:space="preserve">,  где су чворови из скупа сабредита чија је тематика везана за економску кризу. Подграф се састоји од 39 чворова и 741 грана. </w:t>
      </w:r>
      <w:r w:rsidR="00820E89" w:rsidRPr="00E55B97">
        <w:rPr>
          <w:lang w:val="sr-Cyrl-ME"/>
        </w:rPr>
        <w:t>У наредним потпоглављима је извршена анализа</w:t>
      </w:r>
      <w:r w:rsidR="00EF4A3D" w:rsidRPr="00E55B97">
        <w:rPr>
          <w:lang w:val="sr-Cyrl-ME"/>
        </w:rPr>
        <w:t xml:space="preserve"> мреже </w:t>
      </w:r>
      <w:r w:rsidR="00EF4A3D" w:rsidRPr="00E55B97">
        <w:rPr>
          <w:lang w:val="en-US"/>
        </w:rPr>
        <w:t>SnetT</w:t>
      </w:r>
      <w:r w:rsidR="00820E89" w:rsidRPr="00E55B97">
        <w:rPr>
          <w:lang w:val="sr-Cyrl-ME"/>
        </w:rPr>
        <w:t>, а н</w:t>
      </w:r>
      <w:r w:rsidRPr="00E55B97">
        <w:rPr>
          <w:lang w:val="sr-Cyrl-ME"/>
        </w:rPr>
        <w:t>а слици 5.1</w:t>
      </w:r>
      <w:r w:rsidR="00890304" w:rsidRPr="00E55B97">
        <w:rPr>
          <w:lang w:val="sr-Cyrl-ME"/>
        </w:rPr>
        <w:t xml:space="preserve"> је </w:t>
      </w:r>
      <w:r w:rsidRPr="00E55B97">
        <w:rPr>
          <w:lang w:val="sr-Cyrl-ME"/>
        </w:rPr>
        <w:t>приказ</w:t>
      </w:r>
      <w:r w:rsidR="00890304" w:rsidRPr="00E55B97">
        <w:rPr>
          <w:lang w:val="sr-Cyrl-ME"/>
        </w:rPr>
        <w:t>ан</w:t>
      </w:r>
      <w:r w:rsidR="00716A63" w:rsidRPr="00E55B97">
        <w:rPr>
          <w:lang w:val="sr-Cyrl-ME"/>
        </w:rPr>
        <w:t xml:space="preserve"> модел мреже </w:t>
      </w:r>
      <w:r w:rsidR="00890304" w:rsidRPr="00E55B97">
        <w:rPr>
          <w:lang w:val="sr-Cyrl-ME"/>
        </w:rPr>
        <w:t>генерисан</w:t>
      </w:r>
      <w:r w:rsidR="009D1D35" w:rsidRPr="00E55B97">
        <w:rPr>
          <w:lang w:val="sr-Cyrl-ME"/>
        </w:rPr>
        <w:t xml:space="preserve"> у </w:t>
      </w:r>
      <w:r w:rsidR="009D1D35" w:rsidRPr="00E55B97">
        <w:rPr>
          <w:i/>
          <w:iCs/>
          <w:lang w:val="en-US"/>
        </w:rPr>
        <w:t>Gephy</w:t>
      </w:r>
      <w:r w:rsidR="009D1D35" w:rsidRPr="00E55B97">
        <w:rPr>
          <w:lang w:val="en-US"/>
        </w:rPr>
        <w:t xml:space="preserve"> </w:t>
      </w:r>
      <w:r w:rsidR="009D1D35" w:rsidRPr="00E55B97">
        <w:rPr>
          <w:lang w:val="sr-Cyrl-ME"/>
        </w:rPr>
        <w:t>алату.</w:t>
      </w:r>
    </w:p>
    <w:p w14:paraId="4C15D257" w14:textId="77777777" w:rsidR="003F2E03" w:rsidRPr="00E55B97" w:rsidRDefault="009D1D35" w:rsidP="00C846F0">
      <w:pPr>
        <w:pStyle w:val="Osnovnitekst"/>
        <w:keepNext/>
        <w:spacing w:line="240" w:lineRule="auto"/>
        <w:jc w:val="center"/>
      </w:pPr>
      <w:r w:rsidRPr="00E55B97">
        <w:rPr>
          <w:noProof/>
          <w:lang w:val="en-US"/>
        </w:rPr>
        <w:drawing>
          <wp:inline distT="0" distB="0" distL="0" distR="0" wp14:anchorId="3AF988C0" wp14:editId="334DE430">
            <wp:extent cx="2225040" cy="23317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855" t="4564" r="4520" b="2314"/>
                    <a:stretch/>
                  </pic:blipFill>
                  <pic:spPr bwMode="auto">
                    <a:xfrm>
                      <a:off x="0" y="0"/>
                      <a:ext cx="2251110" cy="2359040"/>
                    </a:xfrm>
                    <a:prstGeom prst="rect">
                      <a:avLst/>
                    </a:prstGeom>
                    <a:ln>
                      <a:noFill/>
                    </a:ln>
                    <a:extLst>
                      <a:ext uri="{53640926-AAD7-44D8-BBD7-CCE9431645EC}">
                        <a14:shadowObscured xmlns:a14="http://schemas.microsoft.com/office/drawing/2010/main"/>
                      </a:ext>
                    </a:extLst>
                  </pic:spPr>
                </pic:pic>
              </a:graphicData>
            </a:graphic>
          </wp:inline>
        </w:drawing>
      </w:r>
    </w:p>
    <w:p w14:paraId="544AFD09" w14:textId="5032DB2F" w:rsidR="009D1D35" w:rsidRPr="00E55B97" w:rsidRDefault="003F2E03" w:rsidP="00C846F0">
      <w:pPr>
        <w:pStyle w:val="Caption"/>
        <w:jc w:val="center"/>
        <w:rPr>
          <w:sz w:val="24"/>
          <w:szCs w:val="24"/>
          <w:lang w:val="sr-Cyrl-ME"/>
        </w:rPr>
      </w:pPr>
      <w:r w:rsidRPr="00E55B97">
        <w:rPr>
          <w:sz w:val="24"/>
          <w:szCs w:val="24"/>
        </w:rPr>
        <w:t>Слик</w:t>
      </w:r>
      <w:r w:rsidRPr="00E55B97">
        <w:rPr>
          <w:sz w:val="24"/>
          <w:szCs w:val="24"/>
          <w:lang w:val="sr-Cyrl-ME"/>
        </w:rPr>
        <w:t>а 5</w:t>
      </w:r>
      <w:r w:rsidRPr="00E55B97">
        <w:rPr>
          <w:sz w:val="24"/>
          <w:szCs w:val="24"/>
        </w:rPr>
        <w:t>.</w:t>
      </w:r>
      <w:r w:rsidRPr="00E55B97">
        <w:rPr>
          <w:sz w:val="24"/>
          <w:szCs w:val="24"/>
          <w:lang w:val="sr-Cyrl-ME"/>
        </w:rPr>
        <w:t xml:space="preserve">1 </w:t>
      </w:r>
      <w:r w:rsidRPr="00E55B97">
        <w:rPr>
          <w:sz w:val="24"/>
          <w:szCs w:val="24"/>
          <w:lang w:val="en-US"/>
        </w:rPr>
        <w:t>SnetT</w:t>
      </w:r>
      <w:r w:rsidRPr="00E55B97">
        <w:rPr>
          <w:sz w:val="24"/>
          <w:szCs w:val="24"/>
          <w:lang w:val="sr-Cyrl-ME"/>
        </w:rPr>
        <w:t xml:space="preserve"> мрежа</w:t>
      </w:r>
    </w:p>
    <w:p w14:paraId="11A636DD" w14:textId="3871652D" w:rsidR="00484FC3" w:rsidRPr="00161B42" w:rsidRDefault="00046920" w:rsidP="00C846F0">
      <w:pPr>
        <w:pStyle w:val="IInivonaslova-Potpoglavlje"/>
      </w:pPr>
      <w:bookmarkStart w:id="18" w:name="_Toc96294738"/>
      <w:r w:rsidRPr="00161B42">
        <w:t>Основне особине мреже</w:t>
      </w:r>
      <w:bookmarkEnd w:id="18"/>
    </w:p>
    <w:p w14:paraId="62B0E200" w14:textId="753CF902" w:rsidR="00161B42" w:rsidRPr="00161B42" w:rsidRDefault="00161B42" w:rsidP="007C0C12">
      <w:pPr>
        <w:pStyle w:val="Osnovnitekst"/>
        <w:numPr>
          <w:ilvl w:val="0"/>
          <w:numId w:val="8"/>
        </w:numPr>
        <w:spacing w:line="240" w:lineRule="auto"/>
        <w:jc w:val="left"/>
        <w:rPr>
          <w:lang w:val="en-US"/>
        </w:rPr>
      </w:pPr>
      <w:r w:rsidRPr="00E55B97">
        <w:rPr>
          <w:lang w:val="sr-Cyrl-ME"/>
        </w:rPr>
        <w:t>Густина мреже је</w:t>
      </w:r>
      <w:r w:rsidRPr="00E55B97">
        <w:rPr>
          <w:lang w:val="en-US"/>
        </w:rPr>
        <w:t xml:space="preserve"> 1.0</w:t>
      </w:r>
      <w:r w:rsidRPr="00E55B97">
        <w:rPr>
          <w:lang w:val="sr-Cyrl-ME"/>
        </w:rPr>
        <w:t>.</w:t>
      </w:r>
    </w:p>
    <w:p w14:paraId="5B642C53" w14:textId="706A263A" w:rsidR="00161B42" w:rsidRDefault="00161B42" w:rsidP="007C0C12">
      <w:pPr>
        <w:pStyle w:val="Osnovnitekst"/>
        <w:numPr>
          <w:ilvl w:val="0"/>
          <w:numId w:val="8"/>
        </w:numPr>
        <w:spacing w:line="240" w:lineRule="auto"/>
        <w:jc w:val="left"/>
        <w:rPr>
          <w:lang w:val="sr-Cyrl-ME"/>
        </w:rPr>
      </w:pPr>
      <w:r w:rsidRPr="00E55B97">
        <w:rPr>
          <w:lang w:val="sr-Cyrl-ME"/>
        </w:rPr>
        <w:t>Дијаметар мреже је</w:t>
      </w:r>
      <w:r w:rsidRPr="00E55B97">
        <w:rPr>
          <w:lang w:val="en-US"/>
        </w:rPr>
        <w:t xml:space="preserve"> 1</w:t>
      </w:r>
      <w:r w:rsidRPr="00E55B97">
        <w:rPr>
          <w:lang w:val="sr-Cyrl-ME"/>
        </w:rPr>
        <w:t>, а просечне дистанце у оквиру мреже су</w:t>
      </w:r>
      <w:r w:rsidRPr="00E55B97">
        <w:rPr>
          <w:lang w:val="en-US"/>
        </w:rPr>
        <w:t xml:space="preserve"> 1.0</w:t>
      </w:r>
      <w:r w:rsidRPr="00E55B97">
        <w:rPr>
          <w:lang w:val="sr-Cyrl-ME"/>
        </w:rPr>
        <w:t>. Просечна дистанца у Erdos-Reny</w:t>
      </w:r>
      <w:r w:rsidRPr="00E55B97">
        <w:rPr>
          <w:lang w:val="en-US"/>
        </w:rPr>
        <w:t xml:space="preserve"> </w:t>
      </w:r>
      <w:r w:rsidRPr="00E55B97">
        <w:rPr>
          <w:lang w:val="sr-Cyrl-ME"/>
        </w:rPr>
        <w:t>мрежи истих димензија је 1.0</w:t>
      </w:r>
      <w:r>
        <w:rPr>
          <w:lang w:val="sr-Cyrl-ME"/>
        </w:rPr>
        <w:t>.</w:t>
      </w:r>
    </w:p>
    <w:p w14:paraId="10BE525B" w14:textId="77777777" w:rsidR="00161B42" w:rsidRDefault="004F15E1" w:rsidP="007C0C12">
      <w:pPr>
        <w:pStyle w:val="Osnovnitekst"/>
        <w:numPr>
          <w:ilvl w:val="0"/>
          <w:numId w:val="8"/>
        </w:numPr>
        <w:spacing w:line="240" w:lineRule="auto"/>
        <w:jc w:val="left"/>
        <w:rPr>
          <w:lang w:val="en-US"/>
        </w:rPr>
      </w:pPr>
      <w:r w:rsidRPr="00161B42">
        <w:rPr>
          <w:lang w:val="sr-Cyrl-ME"/>
        </w:rPr>
        <w:t>Број повезаних компоненти је</w:t>
      </w:r>
      <w:r w:rsidR="00EA0F34" w:rsidRPr="00161B42">
        <w:rPr>
          <w:lang w:val="en-US"/>
        </w:rPr>
        <w:t xml:space="preserve"> 1</w:t>
      </w:r>
      <w:r w:rsidRPr="00161B42">
        <w:rPr>
          <w:lang w:val="sr-Cyrl-ME"/>
        </w:rPr>
        <w:t>.</w:t>
      </w:r>
      <w:r w:rsidR="00EA0F34" w:rsidRPr="00161B42">
        <w:rPr>
          <w:lang w:val="en-US"/>
        </w:rPr>
        <w:t xml:space="preserve"> </w:t>
      </w:r>
      <w:r w:rsidR="00EA0F34" w:rsidRPr="00161B42">
        <w:rPr>
          <w:lang w:val="sr-Cyrl-ME"/>
        </w:rPr>
        <w:t>Цела мрежа је повезана</w:t>
      </w:r>
      <w:r w:rsidR="00706C58" w:rsidRPr="00161B42">
        <w:rPr>
          <w:lang w:val="en-US"/>
        </w:rPr>
        <w:t xml:space="preserve"> </w:t>
      </w:r>
      <w:r w:rsidR="00706C58" w:rsidRPr="00161B42">
        <w:rPr>
          <w:lang w:val="sr-Cyrl-ME"/>
        </w:rPr>
        <w:t>и комплетна</w:t>
      </w:r>
      <w:r w:rsidR="000E063E" w:rsidRPr="00161B42">
        <w:rPr>
          <w:lang w:val="en-US"/>
        </w:rPr>
        <w:t xml:space="preserve">, </w:t>
      </w:r>
      <w:r w:rsidR="00EA0F34" w:rsidRPr="00161B42">
        <w:rPr>
          <w:lang w:val="sr-Cyrl-ME"/>
        </w:rPr>
        <w:t xml:space="preserve"> и представља гигантску компоненту мреже.</w:t>
      </w:r>
      <w:r w:rsidR="00706C58" w:rsidRPr="00161B42">
        <w:rPr>
          <w:lang w:val="en-US"/>
        </w:rPr>
        <w:t xml:space="preserve"> </w:t>
      </w:r>
    </w:p>
    <w:p w14:paraId="1023E6F7" w14:textId="25538913" w:rsidR="00BC52D6" w:rsidRPr="00E55B97" w:rsidRDefault="00313064" w:rsidP="007C0C12">
      <w:pPr>
        <w:pStyle w:val="Osnovnitekst"/>
        <w:numPr>
          <w:ilvl w:val="0"/>
          <w:numId w:val="8"/>
        </w:numPr>
        <w:spacing w:line="240" w:lineRule="auto"/>
        <w:jc w:val="left"/>
        <w:rPr>
          <w:lang w:val="en-US"/>
        </w:rPr>
      </w:pPr>
      <w:r w:rsidRPr="00E55B97">
        <w:rPr>
          <w:lang w:val="en-US"/>
        </w:rPr>
        <w:t>Просечни коефицијент кластеризације SNetT мреже је 1.0, док је просечни коефицијент кластеризације узимајући у обзир тежине грана 0.0648. Глобални коефицијент кластеризације је 1.0.</w:t>
      </w:r>
      <w:r w:rsidR="00B84A9F" w:rsidRPr="00E55B97">
        <w:rPr>
          <w:lang w:val="en-US"/>
        </w:rPr>
        <w:t xml:space="preserve"> На наредним сликама је приказана расподела локаног коефицијента кластеризације њених чворова узимајући и </w:t>
      </w:r>
      <w:r w:rsidR="00B84A9F" w:rsidRPr="00E55B97">
        <w:rPr>
          <w:lang w:val="sr-Cyrl-ME"/>
        </w:rPr>
        <w:t>не</w:t>
      </w:r>
      <w:r w:rsidR="00C55EAB" w:rsidRPr="00E55B97">
        <w:rPr>
          <w:lang w:val="en-US"/>
        </w:rPr>
        <w:t xml:space="preserve"> </w:t>
      </w:r>
      <w:r w:rsidR="00B84A9F" w:rsidRPr="00E55B97">
        <w:rPr>
          <w:lang w:val="en-US"/>
        </w:rPr>
        <w:t>узимајући у обзир тежине грана.</w:t>
      </w:r>
    </w:p>
    <w:p w14:paraId="74E09EE8" w14:textId="179473A5" w:rsidR="006F3FB8" w:rsidRPr="00E55B97" w:rsidRDefault="00B84A9F" w:rsidP="00C846F0">
      <w:pPr>
        <w:pStyle w:val="Osnovnitekst"/>
        <w:spacing w:line="240" w:lineRule="auto"/>
        <w:rPr>
          <w:lang w:val="en-US"/>
        </w:rPr>
      </w:pPr>
      <w:r w:rsidRPr="00E55B97">
        <w:rPr>
          <w:noProof/>
          <w:lang w:val="en-US"/>
        </w:rPr>
        <w:lastRenderedPageBreak/>
        <w:drawing>
          <wp:inline distT="0" distB="0" distL="0" distR="0" wp14:anchorId="6B3701ED" wp14:editId="3FAE0BD3">
            <wp:extent cx="2806700" cy="2105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06700" cy="2105025"/>
                    </a:xfrm>
                    <a:prstGeom prst="rect">
                      <a:avLst/>
                    </a:prstGeom>
                    <a:noFill/>
                    <a:ln>
                      <a:noFill/>
                    </a:ln>
                  </pic:spPr>
                </pic:pic>
              </a:graphicData>
            </a:graphic>
          </wp:inline>
        </w:drawing>
      </w:r>
      <w:r w:rsidRPr="00E55B97">
        <w:rPr>
          <w:noProof/>
          <w:lang w:val="en-US"/>
        </w:rPr>
        <w:drawing>
          <wp:inline distT="0" distB="0" distL="0" distR="0" wp14:anchorId="553F0557" wp14:editId="17D15BA4">
            <wp:extent cx="2834640" cy="21259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34640" cy="2125980"/>
                    </a:xfrm>
                    <a:prstGeom prst="rect">
                      <a:avLst/>
                    </a:prstGeom>
                    <a:noFill/>
                    <a:ln>
                      <a:noFill/>
                    </a:ln>
                  </pic:spPr>
                </pic:pic>
              </a:graphicData>
            </a:graphic>
          </wp:inline>
        </w:drawing>
      </w:r>
    </w:p>
    <w:p w14:paraId="35254F05" w14:textId="41856E5A" w:rsidR="00C55EAB" w:rsidRPr="00E55B97" w:rsidRDefault="00C55EAB" w:rsidP="00C846F0">
      <w:pPr>
        <w:pStyle w:val="Osnovnitekst"/>
        <w:spacing w:line="240" w:lineRule="auto"/>
        <w:ind w:left="675" w:firstLine="0"/>
        <w:jc w:val="left"/>
        <w:rPr>
          <w:lang w:val="en-US"/>
        </w:rPr>
      </w:pPr>
      <w:r w:rsidRPr="00E55B97">
        <w:rPr>
          <w:lang w:val="en-US"/>
        </w:rPr>
        <w:t xml:space="preserve">На наредној слици је приказана расподела локаног коефицијента кластеризације </w:t>
      </w:r>
      <w:r w:rsidRPr="00E55B97">
        <w:rPr>
          <w:lang w:val="sr-Cyrl-ME"/>
        </w:rPr>
        <w:t>Erdos-Reny</w:t>
      </w:r>
      <w:r w:rsidRPr="00E55B97">
        <w:rPr>
          <w:lang w:val="en-US"/>
        </w:rPr>
        <w:t xml:space="preserve"> мреже истих димензија. Просечни коефицијент кластеризације </w:t>
      </w:r>
      <w:r w:rsidRPr="00E55B97">
        <w:rPr>
          <w:lang w:val="sr-Cyrl-ME"/>
        </w:rPr>
        <w:t>Erdos-Reny</w:t>
      </w:r>
      <w:r w:rsidRPr="00E55B97">
        <w:rPr>
          <w:lang w:val="en-US"/>
        </w:rPr>
        <w:t xml:space="preserve"> мреже је 1.0, а глобални коефицијент кластеризације је такође 1.0. Пошто су коефицијенти исти закључујемо да је кластерисање изражено.</w:t>
      </w:r>
    </w:p>
    <w:p w14:paraId="220A9ED8" w14:textId="77777777" w:rsidR="00161B42" w:rsidRDefault="00B84A9F" w:rsidP="00C846F0">
      <w:pPr>
        <w:pStyle w:val="Osnovnitekst"/>
        <w:spacing w:line="240" w:lineRule="auto"/>
        <w:rPr>
          <w:lang w:val="en-US"/>
        </w:rPr>
      </w:pPr>
      <w:r w:rsidRPr="00E55B97">
        <w:rPr>
          <w:noProof/>
          <w:lang w:val="en-US"/>
        </w:rPr>
        <w:drawing>
          <wp:inline distT="0" distB="0" distL="0" distR="0" wp14:anchorId="1B0873FB" wp14:editId="1B3DAA0F">
            <wp:extent cx="2781300" cy="20859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300" cy="2085975"/>
                    </a:xfrm>
                    <a:prstGeom prst="rect">
                      <a:avLst/>
                    </a:prstGeom>
                    <a:noFill/>
                    <a:ln>
                      <a:noFill/>
                    </a:ln>
                  </pic:spPr>
                </pic:pic>
              </a:graphicData>
            </a:graphic>
          </wp:inline>
        </w:drawing>
      </w:r>
    </w:p>
    <w:p w14:paraId="29CBA01D" w14:textId="3FA93565" w:rsidR="00D56B7D" w:rsidRPr="00161B42" w:rsidRDefault="00D56B7D" w:rsidP="007C0C12">
      <w:pPr>
        <w:pStyle w:val="Osnovnitekst"/>
        <w:numPr>
          <w:ilvl w:val="0"/>
          <w:numId w:val="8"/>
        </w:numPr>
        <w:spacing w:line="240" w:lineRule="auto"/>
        <w:rPr>
          <w:lang w:val="en-US"/>
        </w:rPr>
      </w:pPr>
      <w:r w:rsidRPr="00E55B97">
        <w:rPr>
          <w:lang w:val="en-US"/>
        </w:rPr>
        <w:t xml:space="preserve">Феномен малог света је карактеристика реалних мрежа за које важи: </w:t>
      </w:r>
    </w:p>
    <w:p w14:paraId="6F639012" w14:textId="77777777" w:rsidR="00161B42" w:rsidRDefault="00D56B7D" w:rsidP="007C0C12">
      <w:pPr>
        <w:pStyle w:val="Osnovnitekst"/>
        <w:numPr>
          <w:ilvl w:val="0"/>
          <w:numId w:val="9"/>
        </w:numPr>
        <w:spacing w:line="240" w:lineRule="auto"/>
        <w:jc w:val="left"/>
        <w:rPr>
          <w:lang w:val="en-US"/>
        </w:rPr>
      </w:pPr>
      <w:r w:rsidRPr="00E55B97">
        <w:rPr>
          <w:lang w:val="en-US"/>
        </w:rPr>
        <w:t>Мала просечна удаљеност било која два чвора – важи за SNetT јер је просечна дистанца у мрежи је 1.0.</w:t>
      </w:r>
    </w:p>
    <w:p w14:paraId="67FAAA92" w14:textId="77777777" w:rsidR="00161B42" w:rsidRDefault="00D56B7D" w:rsidP="007C0C12">
      <w:pPr>
        <w:pStyle w:val="Osnovnitekst"/>
        <w:numPr>
          <w:ilvl w:val="0"/>
          <w:numId w:val="9"/>
        </w:numPr>
        <w:spacing w:line="240" w:lineRule="auto"/>
        <w:jc w:val="left"/>
        <w:rPr>
          <w:lang w:val="en-US"/>
        </w:rPr>
      </w:pPr>
      <w:r w:rsidRPr="00161B42">
        <w:rPr>
          <w:lang w:val="en-US"/>
        </w:rPr>
        <w:t>Ограничен дијаметар у односу на величину мреже –  важи за SNetT јер је дијаметар 1, а величина мреже 39.</w:t>
      </w:r>
    </w:p>
    <w:p w14:paraId="2628D6D5" w14:textId="37342EF8" w:rsidR="00D56B7D" w:rsidRPr="00161B42" w:rsidRDefault="00D56B7D" w:rsidP="007C0C12">
      <w:pPr>
        <w:pStyle w:val="Osnovnitekst"/>
        <w:numPr>
          <w:ilvl w:val="0"/>
          <w:numId w:val="9"/>
        </w:numPr>
        <w:spacing w:line="240" w:lineRule="auto"/>
        <w:jc w:val="left"/>
        <w:rPr>
          <w:lang w:val="en-US"/>
        </w:rPr>
      </w:pPr>
      <w:r w:rsidRPr="00161B42">
        <w:rPr>
          <w:lang w:val="en-US"/>
        </w:rPr>
        <w:t xml:space="preserve">Висок степен кластеризације – према резултатима питања 10) закључујемо да важи за </w:t>
      </w:r>
      <w:r w:rsidR="00724B90" w:rsidRPr="00161B42">
        <w:rPr>
          <w:lang w:val="en-US"/>
        </w:rPr>
        <w:t>SNetT</w:t>
      </w:r>
      <w:r w:rsidRPr="00161B42">
        <w:rPr>
          <w:lang w:val="en-US"/>
        </w:rPr>
        <w:t>.</w:t>
      </w:r>
    </w:p>
    <w:p w14:paraId="69C3E0CA" w14:textId="77777777" w:rsidR="00161B42" w:rsidRDefault="00D56B7D" w:rsidP="00C846F0">
      <w:pPr>
        <w:pStyle w:val="Osnovnitekst"/>
        <w:spacing w:line="240" w:lineRule="auto"/>
        <w:ind w:firstLine="360"/>
        <w:jc w:val="left"/>
        <w:rPr>
          <w:lang w:val="en-US"/>
        </w:rPr>
      </w:pPr>
      <w:r w:rsidRPr="00E55B97">
        <w:rPr>
          <w:lang w:val="en-US"/>
        </w:rPr>
        <w:t xml:space="preserve">Из наведеног </w:t>
      </w:r>
      <w:r w:rsidR="00D35B30" w:rsidRPr="00E55B97">
        <w:rPr>
          <w:lang w:val="sr-Cyrl-ME"/>
        </w:rPr>
        <w:t>следи</w:t>
      </w:r>
      <w:r w:rsidRPr="00E55B97">
        <w:rPr>
          <w:lang w:val="en-US"/>
        </w:rPr>
        <w:t xml:space="preserve"> да </w:t>
      </w:r>
      <w:r w:rsidR="00941542" w:rsidRPr="00E55B97">
        <w:rPr>
          <w:lang w:val="en-US"/>
        </w:rPr>
        <w:t>SNetT</w:t>
      </w:r>
      <w:r w:rsidRPr="00E55B97">
        <w:rPr>
          <w:lang w:val="en-US"/>
        </w:rPr>
        <w:t xml:space="preserve"> мрежа испољава особине малог света.</w:t>
      </w:r>
    </w:p>
    <w:p w14:paraId="4D305B33" w14:textId="6C28106A" w:rsidR="0008451E" w:rsidRPr="00161B42" w:rsidRDefault="0008451E" w:rsidP="007C0C12">
      <w:pPr>
        <w:pStyle w:val="Osnovnitekst"/>
        <w:numPr>
          <w:ilvl w:val="0"/>
          <w:numId w:val="8"/>
        </w:numPr>
        <w:spacing w:line="240" w:lineRule="auto"/>
        <w:jc w:val="left"/>
        <w:rPr>
          <w:lang w:val="en-US"/>
        </w:rPr>
      </w:pPr>
      <w:r w:rsidRPr="00E55B97">
        <w:rPr>
          <w:lang w:val="en-US"/>
        </w:rPr>
        <w:t xml:space="preserve">Коефицијент асортативности </w:t>
      </w:r>
      <w:r w:rsidRPr="00E55B97">
        <w:rPr>
          <w:lang w:val="sr-Cyrl-ME"/>
        </w:rPr>
        <w:t>на основу тежинског степена чвора је</w:t>
      </w:r>
      <w:r w:rsidRPr="00E55B97">
        <w:rPr>
          <w:lang w:val="en-US"/>
        </w:rPr>
        <w:t xml:space="preserve"> 0.0001</w:t>
      </w:r>
      <w:r w:rsidRPr="00E55B97">
        <w:rPr>
          <w:noProof/>
        </w:rPr>
        <w:t>.</w:t>
      </w:r>
      <w:r w:rsidR="00392388" w:rsidRPr="00E55B97">
        <w:rPr>
          <w:noProof/>
          <w:lang w:val="sr-Cyrl-ME"/>
        </w:rPr>
        <w:t xml:space="preserve"> Коефицијент асортативности на основу степена чвора је </w:t>
      </w:r>
      <w:r w:rsidR="00392388" w:rsidRPr="00E55B97">
        <w:rPr>
          <w:noProof/>
        </w:rPr>
        <w:t>NaN (</w:t>
      </w:r>
      <w:r w:rsidR="00392388" w:rsidRPr="00E55B97">
        <w:rPr>
          <w:i/>
          <w:iCs/>
          <w:noProof/>
        </w:rPr>
        <w:t>not a number</w:t>
      </w:r>
      <w:r w:rsidR="00392388" w:rsidRPr="00E55B97">
        <w:rPr>
          <w:noProof/>
        </w:rPr>
        <w:t>).</w:t>
      </w:r>
      <w:r w:rsidR="00392388" w:rsidRPr="00E55B97">
        <w:rPr>
          <w:noProof/>
          <w:lang w:val="sr-Cyrl-ME"/>
        </w:rPr>
        <w:t xml:space="preserve"> </w:t>
      </w:r>
      <w:r w:rsidR="00392388" w:rsidRPr="00161B42">
        <w:rPr>
          <w:noProof/>
          <w:lang w:val="sr-Cyrl-ME"/>
        </w:rPr>
        <w:t>Коефицијент асортативности представља Пирсонов коефицијент корелације и рачуна се по формули</w:t>
      </w:r>
      <w:r w:rsidRPr="00161B42">
        <w:rPr>
          <w:noProof/>
          <w:lang w:val="sr-Latn-RS"/>
        </w:rPr>
        <w:t xml:space="preserve"> </w:t>
      </w:r>
      <m:oMath>
        <m:sSub>
          <m:sSubPr>
            <m:ctrlPr>
              <w:rPr>
                <w:rFonts w:ascii="Cambria Math" w:hAnsi="Cambria Math"/>
                <w:i/>
                <w:noProof/>
                <w:lang w:val="sr-Latn-RS"/>
              </w:rPr>
            </m:ctrlPr>
          </m:sSubPr>
          <m:e>
            <m:r>
              <w:rPr>
                <w:rFonts w:ascii="Cambria Math" w:hAnsi="Cambria Math"/>
                <w:noProof/>
                <w:lang w:val="sr-Latn-RS"/>
              </w:rPr>
              <m:t>ρ</m:t>
            </m:r>
          </m:e>
          <m:sub>
            <m:r>
              <w:rPr>
                <w:rFonts w:ascii="Cambria Math" w:hAnsi="Cambria Math"/>
                <w:noProof/>
                <w:lang w:val="sr-Latn-RS"/>
              </w:rPr>
              <m:t>X,Y</m:t>
            </m:r>
          </m:sub>
        </m:sSub>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cov(X,Y)</m:t>
            </m:r>
          </m:num>
          <m:den>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X</m:t>
                </m:r>
              </m:sub>
            </m:sSub>
            <m:sSub>
              <m:sSubPr>
                <m:ctrlPr>
                  <w:rPr>
                    <w:rFonts w:ascii="Cambria Math" w:eastAsiaTheme="minorEastAsia" w:hAnsi="Cambria Math"/>
                    <w:i/>
                    <w:noProof/>
                  </w:rPr>
                </m:ctrlPr>
              </m:sSubPr>
              <m:e>
                <m:r>
                  <w:rPr>
                    <w:rFonts w:ascii="Cambria Math" w:eastAsiaTheme="minorEastAsia" w:hAnsi="Cambria Math"/>
                    <w:noProof/>
                  </w:rPr>
                  <m:t>σ</m:t>
                </m:r>
              </m:e>
              <m:sub>
                <m:r>
                  <w:rPr>
                    <w:rFonts w:ascii="Cambria Math" w:eastAsiaTheme="minorEastAsia" w:hAnsi="Cambria Math"/>
                    <w:noProof/>
                  </w:rPr>
                  <m:t>Y</m:t>
                </m:r>
              </m:sub>
            </m:sSub>
          </m:den>
        </m:f>
      </m:oMath>
      <w:r w:rsidRPr="00161B42">
        <w:rPr>
          <w:rFonts w:eastAsiaTheme="minorEastAsia"/>
          <w:noProof/>
        </w:rPr>
        <w:t xml:space="preserve">, </w:t>
      </w:r>
      <w:r w:rsidR="00392388" w:rsidRPr="00161B42">
        <w:rPr>
          <w:rFonts w:eastAsiaTheme="minorEastAsia"/>
          <w:noProof/>
          <w:lang w:val="sr-Cyrl-ME"/>
        </w:rPr>
        <w:t>а стандардна девијација је</w:t>
      </w:r>
      <w:r w:rsidRPr="00161B42">
        <w:rPr>
          <w:rFonts w:eastAsiaTheme="minorEastAsia"/>
          <w:noProof/>
        </w:rPr>
        <w:t xml:space="preserve"> </w:t>
      </w:r>
      <m:oMath>
        <m:r>
          <w:rPr>
            <w:rFonts w:ascii="Cambria Math" w:eastAsiaTheme="minorEastAsia" w:hAnsi="Cambria Math"/>
            <w:noProof/>
          </w:rPr>
          <m:t>σ=</m:t>
        </m:r>
        <m:rad>
          <m:radPr>
            <m:degHide m:val="1"/>
            <m:ctrlPr>
              <w:rPr>
                <w:rFonts w:ascii="Cambria Math" w:eastAsiaTheme="minorEastAsia" w:hAnsi="Cambria Math"/>
                <w:i/>
                <w:noProof/>
              </w:rPr>
            </m:ctrlPr>
          </m:radPr>
          <m:deg/>
          <m:e>
            <m:f>
              <m:fPr>
                <m:ctrlPr>
                  <w:rPr>
                    <w:rFonts w:ascii="Cambria Math" w:eastAsiaTheme="minorEastAsia" w:hAnsi="Cambria Math"/>
                    <w:i/>
                    <w:noProof/>
                  </w:rPr>
                </m:ctrlPr>
              </m:fPr>
              <m:num>
                <m:r>
                  <w:rPr>
                    <w:rFonts w:ascii="Cambria Math" w:eastAsiaTheme="minorEastAsia" w:hAnsi="Cambria Math"/>
                    <w:noProof/>
                  </w:rPr>
                  <m:t>1</m:t>
                </m:r>
              </m:num>
              <m:den>
                <m:r>
                  <w:rPr>
                    <w:rFonts w:ascii="Cambria Math" w:eastAsiaTheme="minorEastAsia" w:hAnsi="Cambria Math"/>
                    <w:noProof/>
                  </w:rPr>
                  <m:t>n</m:t>
                </m:r>
              </m:den>
            </m:f>
            <m:nary>
              <m:naryPr>
                <m:chr m:val="∑"/>
                <m:limLoc m:val="undOvr"/>
                <m:ctrlPr>
                  <w:rPr>
                    <w:rFonts w:ascii="Cambria Math" w:eastAsiaTheme="minorEastAsia" w:hAnsi="Cambria Math"/>
                    <w:i/>
                    <w:noProof/>
                  </w:rPr>
                </m:ctrlPr>
              </m:naryPr>
              <m:sub>
                <m:r>
                  <w:rPr>
                    <w:rFonts w:ascii="Cambria Math" w:eastAsiaTheme="minorEastAsia" w:hAnsi="Cambria Math"/>
                    <w:noProof/>
                  </w:rPr>
                  <m:t>i=1</m:t>
                </m:r>
              </m:sub>
              <m:sup>
                <m:r>
                  <w:rPr>
                    <w:rFonts w:ascii="Cambria Math" w:eastAsiaTheme="minorEastAsia" w:hAnsi="Cambria Math"/>
                    <w:noProof/>
                  </w:rPr>
                  <m:t>n</m:t>
                </m:r>
              </m:sup>
              <m:e>
                <m:sSup>
                  <m:sSupPr>
                    <m:ctrlPr>
                      <w:rPr>
                        <w:rFonts w:ascii="Cambria Math" w:eastAsiaTheme="minorEastAsia" w:hAnsi="Cambria Math"/>
                        <w:i/>
                        <w:noProof/>
                      </w:rPr>
                    </m:ctrlPr>
                  </m:sSupPr>
                  <m:e>
                    <m:r>
                      <w:rPr>
                        <w:rFonts w:ascii="Cambria Math" w:eastAsiaTheme="minorEastAsia" w:hAnsi="Cambria Math"/>
                        <w:noProof/>
                      </w:rPr>
                      <m:t>(</m:t>
                    </m:r>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i</m:t>
                        </m:r>
                      </m:sub>
                    </m:sSub>
                    <m:r>
                      <w:rPr>
                        <w:rFonts w:ascii="Cambria Math" w:eastAsiaTheme="minorEastAsia" w:hAnsi="Cambria Math"/>
                        <w:noProof/>
                      </w:rPr>
                      <m:t>-μ)</m:t>
                    </m:r>
                  </m:e>
                  <m:sup>
                    <m:r>
                      <w:rPr>
                        <w:rFonts w:ascii="Cambria Math" w:eastAsiaTheme="minorEastAsia" w:hAnsi="Cambria Math"/>
                        <w:noProof/>
                      </w:rPr>
                      <m:t>2</m:t>
                    </m:r>
                  </m:sup>
                </m:sSup>
              </m:e>
            </m:nary>
          </m:e>
        </m:rad>
      </m:oMath>
      <w:r w:rsidRPr="00161B42">
        <w:rPr>
          <w:rFonts w:eastAsiaTheme="minorEastAsia"/>
          <w:noProof/>
        </w:rPr>
        <w:t xml:space="preserve">. </w:t>
      </w:r>
      <m:oMath>
        <m:r>
          <w:rPr>
            <w:rFonts w:ascii="Cambria Math" w:eastAsiaTheme="minorEastAsia" w:hAnsi="Cambria Math"/>
            <w:noProof/>
          </w:rPr>
          <m:t>μ</m:t>
        </m:r>
      </m:oMath>
      <w:r w:rsidRPr="00161B42">
        <w:rPr>
          <w:rFonts w:eastAsiaTheme="minorEastAsia"/>
          <w:noProof/>
        </w:rPr>
        <w:t xml:space="preserve"> </w:t>
      </w:r>
      <w:r w:rsidR="00392388" w:rsidRPr="00161B42">
        <w:rPr>
          <w:rFonts w:eastAsiaTheme="minorEastAsia"/>
          <w:noProof/>
          <w:lang w:val="sr-Cyrl-ME"/>
        </w:rPr>
        <w:t>аритметичка средина чвора</w:t>
      </w:r>
      <w:r w:rsidRPr="00161B42">
        <w:rPr>
          <w:rFonts w:eastAsiaTheme="minorEastAsia"/>
          <w:noProof/>
          <w:lang w:val="sr-Latn-RS"/>
        </w:rPr>
        <w:t xml:space="preserve"> </w:t>
      </w:r>
      <w:r w:rsidR="00392388" w:rsidRPr="00161B42">
        <w:rPr>
          <w:rFonts w:eastAsiaTheme="minorEastAsia"/>
          <w:noProof/>
          <w:lang w:val="sr-Cyrl-ME"/>
        </w:rPr>
        <w:t>и једнака је</w:t>
      </w:r>
      <w:r w:rsidRPr="00161B42">
        <w:rPr>
          <w:rFonts w:eastAsiaTheme="minorEastAsia"/>
          <w:noProof/>
          <w:lang w:val="sr-Latn-RS"/>
        </w:rPr>
        <w:t xml:space="preserve"> 38,</w:t>
      </w:r>
      <w:r w:rsidR="00392388" w:rsidRPr="00161B42">
        <w:rPr>
          <w:rFonts w:eastAsiaTheme="minorEastAsia"/>
          <w:noProof/>
          <w:lang w:val="sr-Cyrl-ME"/>
        </w:rPr>
        <w:t xml:space="preserve"> степен сваког чвора</w:t>
      </w:r>
      <w:r w:rsidRPr="00161B42">
        <w:rPr>
          <w:rFonts w:eastAsiaTheme="minorEastAsia"/>
          <w:noProof/>
          <w:lang w:val="sr-Latn-RS"/>
        </w:rPr>
        <w:t xml:space="preserve"> </w:t>
      </w:r>
      <m:oMath>
        <m:sSub>
          <m:sSubPr>
            <m:ctrlPr>
              <w:rPr>
                <w:rFonts w:ascii="Cambria Math" w:eastAsiaTheme="minorEastAsia" w:hAnsi="Cambria Math"/>
                <w:i/>
                <w:noProof/>
              </w:rPr>
            </m:ctrlPr>
          </m:sSubPr>
          <m:e>
            <m:r>
              <w:rPr>
                <w:rFonts w:ascii="Cambria Math" w:eastAsiaTheme="minorEastAsia" w:hAnsi="Cambria Math"/>
                <w:noProof/>
              </w:rPr>
              <m:t>x</m:t>
            </m:r>
          </m:e>
          <m:sub>
            <m:r>
              <w:rPr>
                <w:rFonts w:ascii="Cambria Math" w:eastAsiaTheme="minorEastAsia" w:hAnsi="Cambria Math"/>
                <w:noProof/>
              </w:rPr>
              <m:t xml:space="preserve">i </m:t>
            </m:r>
          </m:sub>
        </m:sSub>
      </m:oMath>
      <w:r w:rsidRPr="00161B42">
        <w:rPr>
          <w:rFonts w:eastAsiaTheme="minorEastAsia"/>
          <w:noProof/>
        </w:rPr>
        <w:t xml:space="preserve"> je</w:t>
      </w:r>
      <w:r w:rsidR="00392388" w:rsidRPr="00161B42">
        <w:rPr>
          <w:rFonts w:eastAsiaTheme="minorEastAsia"/>
          <w:noProof/>
          <w:lang w:val="sr-Cyrl-ME"/>
        </w:rPr>
        <w:t xml:space="preserve"> такође</w:t>
      </w:r>
      <w:r w:rsidRPr="00161B42">
        <w:rPr>
          <w:rFonts w:eastAsiaTheme="minorEastAsia"/>
          <w:noProof/>
        </w:rPr>
        <w:t xml:space="preserve"> 38</w:t>
      </w:r>
      <w:r w:rsidRPr="00161B42">
        <w:rPr>
          <w:rFonts w:eastAsiaTheme="minorEastAsia"/>
          <w:noProof/>
          <w:lang w:val="sr-Latn-RS"/>
        </w:rPr>
        <w:t>.</w:t>
      </w:r>
      <w:r w:rsidR="00392388" w:rsidRPr="00161B42">
        <w:rPr>
          <w:rFonts w:eastAsiaTheme="minorEastAsia"/>
          <w:noProof/>
          <w:lang w:val="sr-Cyrl-ME"/>
        </w:rPr>
        <w:t xml:space="preserve"> Стога добијамо да је стандардна девијација једнака </w:t>
      </w:r>
      <w:r w:rsidRPr="00161B42">
        <w:rPr>
          <w:rFonts w:eastAsiaTheme="minorEastAsia"/>
          <w:noProof/>
          <w:lang w:val="sr-Latn-RS"/>
        </w:rPr>
        <w:t xml:space="preserve">0, </w:t>
      </w:r>
      <w:r w:rsidR="00392388" w:rsidRPr="00161B42">
        <w:rPr>
          <w:rFonts w:eastAsiaTheme="minorEastAsia"/>
          <w:noProof/>
          <w:lang w:val="sr-Cyrl-ME"/>
        </w:rPr>
        <w:t>па је Пирсонов коефицијент недефинисан због дељења нулом</w:t>
      </w:r>
      <w:r w:rsidRPr="00161B42">
        <w:rPr>
          <w:rFonts w:eastAsiaTheme="minorEastAsia"/>
          <w:noProof/>
          <w:lang w:val="sr-Latn-RS"/>
        </w:rPr>
        <w:t>.</w:t>
      </w:r>
      <w:r w:rsidR="00392388" w:rsidRPr="00161B42">
        <w:rPr>
          <w:rFonts w:eastAsiaTheme="minorEastAsia"/>
          <w:noProof/>
          <w:lang w:val="sr-Cyrl-ME"/>
        </w:rPr>
        <w:t xml:space="preserve"> Пошто је граф комплетан закључује се да су чворови </w:t>
      </w:r>
      <w:r w:rsidR="00392388" w:rsidRPr="00161B42">
        <w:rPr>
          <w:rFonts w:eastAsiaTheme="minorEastAsia"/>
          <w:noProof/>
          <w:lang w:val="sr-Cyrl-ME"/>
        </w:rPr>
        <w:lastRenderedPageBreak/>
        <w:t>истог степена међусобно повезани</w:t>
      </w:r>
      <w:r w:rsidRPr="00161B42">
        <w:rPr>
          <w:rFonts w:eastAsiaTheme="minorEastAsia"/>
          <w:noProof/>
          <w:lang w:val="sr-Latn-RS"/>
        </w:rPr>
        <w:t xml:space="preserve">. </w:t>
      </w:r>
      <w:r w:rsidR="00392388" w:rsidRPr="00161B42">
        <w:rPr>
          <w:rFonts w:eastAsiaTheme="minorEastAsia"/>
          <w:noProof/>
          <w:lang w:val="sr-Cyrl-ME"/>
        </w:rPr>
        <w:t>Сви чворови имају исти степен чвора 38, па самим тим и припадају истој класи</w:t>
      </w:r>
      <w:r w:rsidRPr="00161B42">
        <w:rPr>
          <w:rFonts w:eastAsiaTheme="minorEastAsia"/>
          <w:noProof/>
          <w:lang w:val="sr-Latn-RS"/>
        </w:rPr>
        <w:t xml:space="preserve"> c0. </w:t>
      </w:r>
      <w:r w:rsidR="00392388" w:rsidRPr="00161B42">
        <w:rPr>
          <w:rFonts w:eastAsiaTheme="minorEastAsia"/>
          <w:noProof/>
          <w:lang w:val="sr-Cyrl-ME"/>
        </w:rPr>
        <w:t xml:space="preserve">Визуелизација је дата на </w:t>
      </w:r>
      <w:r w:rsidR="00171CF0">
        <w:rPr>
          <w:rFonts w:eastAsiaTheme="minorEastAsia"/>
          <w:noProof/>
          <w:lang w:val="sr-Cyrl-ME"/>
        </w:rPr>
        <w:t xml:space="preserve">следећој </w:t>
      </w:r>
      <w:r w:rsidR="00392388" w:rsidRPr="00161B42">
        <w:rPr>
          <w:rFonts w:eastAsiaTheme="minorEastAsia"/>
          <w:noProof/>
          <w:lang w:val="sr-Cyrl-ME"/>
        </w:rPr>
        <w:t>слици</w:t>
      </w:r>
      <w:r w:rsidRPr="00161B42">
        <w:rPr>
          <w:rFonts w:eastAsiaTheme="minorEastAsia"/>
          <w:noProof/>
          <w:lang w:val="sr-Latn-RS"/>
        </w:rPr>
        <w:t>.</w:t>
      </w:r>
    </w:p>
    <w:p w14:paraId="72FE2022" w14:textId="77777777" w:rsidR="00E658C4" w:rsidRPr="00E55B97" w:rsidRDefault="00E658C4" w:rsidP="00C846F0">
      <w:pPr>
        <w:keepNext/>
        <w:ind w:left="675"/>
        <w:jc w:val="center"/>
      </w:pPr>
      <w:r w:rsidRPr="00E55B97">
        <w:rPr>
          <w:noProof/>
          <w:lang w:val="en-US"/>
        </w:rPr>
        <w:drawing>
          <wp:inline distT="0" distB="0" distL="0" distR="0" wp14:anchorId="1663AFF6" wp14:editId="53608005">
            <wp:extent cx="2473795" cy="1838325"/>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6250" r="2091" b="4413"/>
                    <a:stretch/>
                  </pic:blipFill>
                  <pic:spPr bwMode="auto">
                    <a:xfrm>
                      <a:off x="0" y="0"/>
                      <a:ext cx="2481002" cy="1843681"/>
                    </a:xfrm>
                    <a:prstGeom prst="rect">
                      <a:avLst/>
                    </a:prstGeom>
                    <a:ln>
                      <a:noFill/>
                    </a:ln>
                    <a:extLst>
                      <a:ext uri="{53640926-AAD7-44D8-BBD7-CCE9431645EC}">
                        <a14:shadowObscured xmlns:a14="http://schemas.microsoft.com/office/drawing/2010/main"/>
                      </a:ext>
                    </a:extLst>
                  </pic:spPr>
                </pic:pic>
              </a:graphicData>
            </a:graphic>
          </wp:inline>
        </w:drawing>
      </w:r>
    </w:p>
    <w:p w14:paraId="3F18C9B8" w14:textId="77777777" w:rsidR="00161B42" w:rsidRDefault="00E658C4" w:rsidP="007C0C12">
      <w:pPr>
        <w:pStyle w:val="Osnovnitekst"/>
        <w:numPr>
          <w:ilvl w:val="0"/>
          <w:numId w:val="8"/>
        </w:numPr>
        <w:spacing w:line="240" w:lineRule="auto"/>
        <w:jc w:val="left"/>
        <w:rPr>
          <w:lang w:val="sr-Cyrl-ME"/>
        </w:rPr>
      </w:pPr>
      <w:r w:rsidRPr="00E55B97">
        <w:rPr>
          <w:lang w:val="sr-Cyrl-ME"/>
        </w:rPr>
        <w:t xml:space="preserve">Из визуелизације </w:t>
      </w:r>
      <w:r w:rsidRPr="00E55B97">
        <w:rPr>
          <w:lang w:val="en-US"/>
        </w:rPr>
        <w:t>SNetT</w:t>
      </w:r>
      <w:r w:rsidRPr="00E55B97">
        <w:rPr>
          <w:lang w:val="sr-Cyrl-ME"/>
        </w:rPr>
        <w:t xml:space="preserve"> мреже </w:t>
      </w:r>
      <w:r w:rsidR="001F5A13" w:rsidRPr="00E55B97">
        <w:rPr>
          <w:lang w:val="sr-Cyrl-ME"/>
        </w:rPr>
        <w:t xml:space="preserve">закључено је да </w:t>
      </w:r>
      <w:r w:rsidRPr="00E55B97">
        <w:rPr>
          <w:lang w:val="sr-Cyrl-ME"/>
        </w:rPr>
        <w:t xml:space="preserve">структура мреже не изгледа као да испољава феномен клуба богатих. </w:t>
      </w:r>
      <w:r w:rsidR="001F5A13" w:rsidRPr="00E55B97">
        <w:rPr>
          <w:lang w:val="en-US"/>
        </w:rPr>
        <w:t>SNetT</w:t>
      </w:r>
      <w:r w:rsidR="001F5A13" w:rsidRPr="00E55B97">
        <w:rPr>
          <w:lang w:val="sr-Cyrl-ME"/>
        </w:rPr>
        <w:t xml:space="preserve"> </w:t>
      </w:r>
      <w:r w:rsidRPr="00E55B97">
        <w:rPr>
          <w:lang w:val="sr-Cyrl-ME"/>
        </w:rPr>
        <w:t xml:space="preserve">мрежа </w:t>
      </w:r>
      <w:r w:rsidR="001F5A13" w:rsidRPr="00E55B97">
        <w:rPr>
          <w:lang w:val="sr-Cyrl-ME"/>
        </w:rPr>
        <w:t>нема</w:t>
      </w:r>
      <w:r w:rsidRPr="00E55B97">
        <w:rPr>
          <w:lang w:val="sr-Cyrl-ME"/>
        </w:rPr>
        <w:t xml:space="preserve"> мали</w:t>
      </w:r>
      <w:r w:rsidR="001F5A13" w:rsidRPr="00E55B97">
        <w:rPr>
          <w:lang w:val="sr-Cyrl-ME"/>
        </w:rPr>
        <w:t xml:space="preserve"> </w:t>
      </w:r>
      <w:r w:rsidRPr="00E55B97">
        <w:rPr>
          <w:lang w:val="sr-Cyrl-ME"/>
        </w:rPr>
        <w:t>број јако добро повезаних чворова и велики број чворова са малим степеном, јер уопште нема чв</w:t>
      </w:r>
      <w:r w:rsidR="001F5A13" w:rsidRPr="00E55B97">
        <w:rPr>
          <w:lang w:val="sr-Cyrl-ME"/>
        </w:rPr>
        <w:t>о</w:t>
      </w:r>
      <w:r w:rsidRPr="00E55B97">
        <w:rPr>
          <w:lang w:val="sr-Cyrl-ME"/>
        </w:rPr>
        <w:t>рова са малим степеном, сви имају максимални степен. Додавањем нових чворова не би</w:t>
      </w:r>
      <w:r w:rsidR="001F5A13" w:rsidRPr="00E55B97">
        <w:rPr>
          <w:lang w:val="sr-Cyrl-ME"/>
        </w:rPr>
        <w:t xml:space="preserve"> се</w:t>
      </w:r>
      <w:r w:rsidRPr="00E55B97">
        <w:rPr>
          <w:lang w:val="sr-Cyrl-ME"/>
        </w:rPr>
        <w:t xml:space="preserve"> могл</w:t>
      </w:r>
      <w:r w:rsidR="001F5A13" w:rsidRPr="00E55B97">
        <w:rPr>
          <w:lang w:val="sr-Cyrl-ME"/>
        </w:rPr>
        <w:t xml:space="preserve">о </w:t>
      </w:r>
      <w:r w:rsidRPr="00E55B97">
        <w:rPr>
          <w:lang w:val="sr-Cyrl-ME"/>
        </w:rPr>
        <w:t>закључи</w:t>
      </w:r>
      <w:r w:rsidR="001F5A13" w:rsidRPr="00E55B97">
        <w:rPr>
          <w:lang w:val="sr-Cyrl-ME"/>
        </w:rPr>
        <w:t>ти</w:t>
      </w:r>
      <w:r w:rsidRPr="00E55B97">
        <w:rPr>
          <w:lang w:val="sr-Cyrl-ME"/>
        </w:rPr>
        <w:t xml:space="preserve"> да ће степени неких чворова расти знатно брже од остали</w:t>
      </w:r>
      <w:r w:rsidR="001F5A13" w:rsidRPr="00E55B97">
        <w:rPr>
          <w:lang w:val="sr-Cyrl-ME"/>
        </w:rPr>
        <w:t>х.</w:t>
      </w:r>
      <w:r w:rsidRPr="00E55B97">
        <w:rPr>
          <w:lang w:val="sr-Cyrl-ME"/>
        </w:rPr>
        <w:t xml:space="preserve"> Тим</w:t>
      </w:r>
      <w:r w:rsidR="001F5A13" w:rsidRPr="00E55B97">
        <w:rPr>
          <w:lang w:val="sr-Cyrl-ME"/>
        </w:rPr>
        <w:t>е з</w:t>
      </w:r>
      <w:r w:rsidRPr="00E55B97">
        <w:rPr>
          <w:lang w:val="sr-Cyrl-ME"/>
        </w:rPr>
        <w:t>акључујемо да мрежа не испољ</w:t>
      </w:r>
      <w:r w:rsidR="001F5A13" w:rsidRPr="00E55B97">
        <w:rPr>
          <w:lang w:val="sr-Cyrl-ME"/>
        </w:rPr>
        <w:t>а</w:t>
      </w:r>
      <w:r w:rsidRPr="00E55B97">
        <w:rPr>
          <w:lang w:val="sr-Cyrl-ME"/>
        </w:rPr>
        <w:t>ва феномен клуба богатих.</w:t>
      </w:r>
    </w:p>
    <w:p w14:paraId="37EADA60" w14:textId="59F5A070" w:rsidR="00941542" w:rsidRPr="00161B42" w:rsidRDefault="00941542" w:rsidP="007C0C12">
      <w:pPr>
        <w:pStyle w:val="Osnovnitekst"/>
        <w:numPr>
          <w:ilvl w:val="0"/>
          <w:numId w:val="8"/>
        </w:numPr>
        <w:spacing w:line="240" w:lineRule="auto"/>
        <w:jc w:val="left"/>
        <w:rPr>
          <w:lang w:val="sr-Cyrl-ME"/>
        </w:rPr>
      </w:pPr>
      <w:r w:rsidRPr="00161B42">
        <w:rPr>
          <w:lang w:val="sr-Cyrl-ME"/>
        </w:rPr>
        <w:t xml:space="preserve"> </w:t>
      </w:r>
      <w:r w:rsidR="001F5A13" w:rsidRPr="00161B42">
        <w:rPr>
          <w:lang w:val="sr-Cyrl-ME"/>
        </w:rPr>
        <w:t>На наредним сликама је приказана дистрибуција чворова по степену и дистрибуција чворова по тежинском степену.</w:t>
      </w:r>
    </w:p>
    <w:p w14:paraId="7A940061" w14:textId="00E7EFF3" w:rsidR="001F5A13" w:rsidRPr="00E55B97" w:rsidRDefault="001F5A13" w:rsidP="00C846F0">
      <w:pPr>
        <w:pStyle w:val="Osnovnitekst"/>
        <w:spacing w:line="240" w:lineRule="auto"/>
        <w:ind w:left="567" w:firstLine="108"/>
        <w:jc w:val="left"/>
        <w:rPr>
          <w:lang w:val="sr-Cyrl-ME"/>
        </w:rPr>
      </w:pPr>
      <w:r w:rsidRPr="00E55B97">
        <w:rPr>
          <w:noProof/>
          <w:lang w:val="en-US"/>
        </w:rPr>
        <w:drawing>
          <wp:inline distT="0" distB="0" distL="0" distR="0" wp14:anchorId="0D607D86" wp14:editId="1D74D50E">
            <wp:extent cx="2796299" cy="213964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r="2369"/>
                    <a:stretch/>
                  </pic:blipFill>
                  <pic:spPr bwMode="auto">
                    <a:xfrm>
                      <a:off x="0" y="0"/>
                      <a:ext cx="2815302" cy="2154187"/>
                    </a:xfrm>
                    <a:prstGeom prst="rect">
                      <a:avLst/>
                    </a:prstGeom>
                    <a:ln>
                      <a:noFill/>
                    </a:ln>
                    <a:extLst>
                      <a:ext uri="{53640926-AAD7-44D8-BBD7-CCE9431645EC}">
                        <a14:shadowObscured xmlns:a14="http://schemas.microsoft.com/office/drawing/2010/main"/>
                      </a:ext>
                    </a:extLst>
                  </pic:spPr>
                </pic:pic>
              </a:graphicData>
            </a:graphic>
          </wp:inline>
        </w:drawing>
      </w:r>
      <w:r w:rsidRPr="00E55B97">
        <w:rPr>
          <w:noProof/>
          <w:lang w:val="en-US"/>
        </w:rPr>
        <w:drawing>
          <wp:inline distT="0" distB="0" distL="0" distR="0" wp14:anchorId="430F24FA" wp14:editId="184CDE84">
            <wp:extent cx="2762782" cy="20983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767709" cy="2102119"/>
                    </a:xfrm>
                    <a:prstGeom prst="rect">
                      <a:avLst/>
                    </a:prstGeom>
                  </pic:spPr>
                </pic:pic>
              </a:graphicData>
            </a:graphic>
          </wp:inline>
        </w:drawing>
      </w:r>
    </w:p>
    <w:p w14:paraId="732F263B" w14:textId="77777777" w:rsidR="00161B42" w:rsidRDefault="001F5A13" w:rsidP="00C846F0">
      <w:pPr>
        <w:pStyle w:val="Osnovnitekst"/>
        <w:spacing w:line="240" w:lineRule="auto"/>
        <w:ind w:left="360" w:firstLine="0"/>
        <w:jc w:val="left"/>
        <w:rPr>
          <w:lang w:val="sr-Cyrl-ME"/>
        </w:rPr>
      </w:pPr>
      <w:r w:rsidRPr="00E55B97">
        <w:rPr>
          <w:lang w:val="sr-Cyrl-ME"/>
        </w:rPr>
        <w:t xml:space="preserve">Дистрибуција чворова по степену код случајно генерисане мреже са истим бројем чворова и грана (гнм генератор) и код </w:t>
      </w:r>
      <w:r w:rsidRPr="00E55B97">
        <w:rPr>
          <w:noProof/>
          <w:lang w:val="sr-Latn-RS"/>
        </w:rPr>
        <w:t xml:space="preserve">Erdos-Reny </w:t>
      </w:r>
      <w:r w:rsidRPr="00E55B97">
        <w:rPr>
          <w:lang w:val="sr-Cyrl-ME"/>
        </w:rPr>
        <w:t xml:space="preserve">мреже је иста као дистрибуција чворова по степену </w:t>
      </w:r>
      <w:r w:rsidRPr="00E55B97">
        <w:rPr>
          <w:lang w:val="en-US"/>
        </w:rPr>
        <w:t>SNetT</w:t>
      </w:r>
      <w:r w:rsidRPr="00E55B97">
        <w:rPr>
          <w:lang w:val="sr-Cyrl-ME"/>
        </w:rPr>
        <w:t xml:space="preserve"> мреже, и не прати </w:t>
      </w:r>
      <w:r w:rsidRPr="00E55B97">
        <w:rPr>
          <w:lang w:val="en-US"/>
        </w:rPr>
        <w:t>power-law</w:t>
      </w:r>
      <w:r w:rsidRPr="00E55B97">
        <w:rPr>
          <w:lang w:val="sr-Cyrl-ME"/>
        </w:rPr>
        <w:t xml:space="preserve"> расподелу. Дистрибуција чворова по степену би могла да се представи Дираковом функцијом </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 δ</m:t>
        </m:r>
        <m:d>
          <m:dPr>
            <m:ctrlPr>
              <w:rPr>
                <w:rFonts w:ascii="Cambria Math" w:hAnsi="Cambria Math"/>
                <w:i/>
              </w:rPr>
            </m:ctrlPr>
          </m:dPr>
          <m:e>
            <m:r>
              <w:rPr>
                <w:rFonts w:ascii="Cambria Math" w:hAnsi="Cambria Math"/>
              </w:rPr>
              <m:t>k-38</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k=38</m:t>
                </m:r>
              </m:e>
              <m:e>
                <m:r>
                  <w:rPr>
                    <w:rFonts w:ascii="Cambria Math" w:hAnsi="Cambria Math"/>
                  </w:rPr>
                  <m:t xml:space="preserve"> 0,       k≠38</m:t>
                </m:r>
              </m:e>
            </m:eqArr>
          </m:e>
        </m:d>
      </m:oMath>
      <w:r w:rsidRPr="00E55B97">
        <w:rPr>
          <w:lang w:val="sr-Cyrl-ME"/>
        </w:rPr>
        <w:t xml:space="preserve"> , а дистрибуција чворова по тежинском степену функцијом </w:t>
      </w:r>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38</m:t>
            </m:r>
          </m:den>
        </m:f>
        <m:nary>
          <m:naryPr>
            <m:chr m:val="∑"/>
            <m:limLoc m:val="undOvr"/>
            <m:ctrlPr>
              <w:rPr>
                <w:rFonts w:ascii="Cambria Math" w:hAnsi="Cambria Math"/>
                <w:i/>
              </w:rPr>
            </m:ctrlPr>
          </m:naryPr>
          <m:sub>
            <m:r>
              <w:rPr>
                <w:rFonts w:ascii="Cambria Math" w:hAnsi="Cambria Math"/>
              </w:rPr>
              <m:t>i=0</m:t>
            </m:r>
          </m:sub>
          <m:sup>
            <m:r>
              <w:rPr>
                <w:rFonts w:ascii="Cambria Math" w:hAnsi="Cambria Math"/>
              </w:rPr>
              <m:t>38</m:t>
            </m:r>
          </m:sup>
          <m:e>
            <m:r>
              <w:rPr>
                <w:rFonts w:ascii="Cambria Math" w:hAnsi="Cambria Math"/>
              </w:rPr>
              <m:t xml:space="preserve"> δ</m:t>
            </m:r>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d</m:t>
                    </m:r>
                  </m:e>
                  <m:sub>
                    <m:r>
                      <w:rPr>
                        <w:rFonts w:ascii="Cambria Math" w:hAnsi="Cambria Math"/>
                      </w:rPr>
                      <m:t>ti</m:t>
                    </m:r>
                  </m:sub>
                </m:sSub>
              </m:e>
            </m:d>
          </m:e>
        </m:nary>
      </m:oMath>
      <w:r w:rsidRPr="00E55B97">
        <w:rPr>
          <w:rFonts w:eastAsiaTheme="minorEastAsia"/>
        </w:rPr>
        <w:t xml:space="preserve">, </w:t>
      </w:r>
      <w:r w:rsidRPr="00E55B97">
        <w:rPr>
          <w:rFonts w:eastAsiaTheme="minorEastAsia"/>
          <w:lang w:val="sr-Cyrl-ME"/>
        </w:rPr>
        <w:t>где</w:t>
      </w:r>
      <w:r w:rsidRPr="00E55B97">
        <w:rPr>
          <w:rFonts w:eastAsiaTheme="minorEastAsia"/>
        </w:rPr>
        <w:t xml:space="preserve"> je </w:t>
      </w:r>
      <m:oMath>
        <m:sSub>
          <m:sSubPr>
            <m:ctrlPr>
              <w:rPr>
                <w:rFonts w:ascii="Cambria Math" w:hAnsi="Cambria Math"/>
                <w:i/>
              </w:rPr>
            </m:ctrlPr>
          </m:sSubPr>
          <m:e>
            <m:r>
              <w:rPr>
                <w:rFonts w:ascii="Cambria Math" w:hAnsi="Cambria Math"/>
              </w:rPr>
              <m:t>d</m:t>
            </m:r>
          </m:e>
          <m:sub>
            <m:r>
              <w:rPr>
                <w:rFonts w:ascii="Cambria Math" w:hAnsi="Cambria Math"/>
              </w:rPr>
              <m:t>ti</m:t>
            </m:r>
          </m:sub>
        </m:sSub>
      </m:oMath>
      <w:r w:rsidRPr="00E55B97">
        <w:rPr>
          <w:rFonts w:eastAsiaTheme="minorEastAsia"/>
        </w:rPr>
        <w:t xml:space="preserve"> </w:t>
      </w:r>
      <w:r w:rsidRPr="00E55B97">
        <w:rPr>
          <w:lang w:val="sr-Cyrl-ME"/>
        </w:rPr>
        <w:t>тежински степен чвора</w:t>
      </w:r>
      <w:r w:rsidRPr="00E55B97">
        <w:rPr>
          <w:lang w:val="sr-Latn-RS"/>
        </w:rPr>
        <w:t xml:space="preserve"> </w:t>
      </w:r>
      <w:r w:rsidRPr="00E55B97">
        <w:rPr>
          <w:i/>
          <w:lang w:val="sr-Latn-RS"/>
        </w:rPr>
        <w:t>i</w:t>
      </w:r>
      <w:r w:rsidRPr="00E55B97">
        <w:rPr>
          <w:lang w:val="sr-Latn-RS"/>
        </w:rPr>
        <w:t>.</w:t>
      </w:r>
    </w:p>
    <w:p w14:paraId="44366368" w14:textId="05A7EB91" w:rsidR="007A77D3" w:rsidRPr="00E55B97" w:rsidRDefault="00941542" w:rsidP="007C0C12">
      <w:pPr>
        <w:pStyle w:val="Osnovnitekst"/>
        <w:numPr>
          <w:ilvl w:val="0"/>
          <w:numId w:val="8"/>
        </w:numPr>
        <w:spacing w:line="240" w:lineRule="auto"/>
        <w:jc w:val="left"/>
        <w:rPr>
          <w:lang w:val="sr-Cyrl-ME"/>
        </w:rPr>
      </w:pPr>
      <w:r w:rsidRPr="00E55B97">
        <w:rPr>
          <w:lang w:val="sr-Cyrl-ME"/>
        </w:rPr>
        <w:t xml:space="preserve">Ауторитети и хабови су карактеристични за усмерене мреже. Стога их нема потребе испитивати над </w:t>
      </w:r>
      <w:r w:rsidR="00CC242B" w:rsidRPr="00E55B97">
        <w:rPr>
          <w:lang w:val="en-US"/>
        </w:rPr>
        <w:t>SNetT</w:t>
      </w:r>
      <w:r w:rsidRPr="00E55B97">
        <w:rPr>
          <w:lang w:val="sr-Cyrl-ME"/>
        </w:rPr>
        <w:t xml:space="preserve"> мрежом јер је она неусмерена.</w:t>
      </w:r>
    </w:p>
    <w:p w14:paraId="2C5BB8E4" w14:textId="55E98F74" w:rsidR="00C8717C" w:rsidRPr="00C8717C" w:rsidRDefault="0028561B" w:rsidP="00C846F0">
      <w:pPr>
        <w:pStyle w:val="IInivonaslova-Potpoglavlje"/>
        <w:rPr>
          <w:rFonts w:cs="Times New Roman"/>
        </w:rPr>
      </w:pPr>
      <w:bookmarkStart w:id="19" w:name="_Toc96294739"/>
      <w:r w:rsidRPr="00C8717C">
        <w:rPr>
          <w:rFonts w:cs="Times New Roman"/>
        </w:rPr>
        <w:lastRenderedPageBreak/>
        <w:t>Анализа мера централности</w:t>
      </w:r>
      <w:bookmarkEnd w:id="19"/>
    </w:p>
    <w:p w14:paraId="6079E2B9" w14:textId="548B1B23" w:rsidR="00EE502F" w:rsidRPr="00E55B97" w:rsidRDefault="00E163AF" w:rsidP="007C0C12">
      <w:pPr>
        <w:pStyle w:val="Osnovnitekst"/>
        <w:numPr>
          <w:ilvl w:val="0"/>
          <w:numId w:val="8"/>
        </w:numPr>
        <w:spacing w:line="240" w:lineRule="auto"/>
        <w:jc w:val="left"/>
        <w:rPr>
          <w:lang w:val="en-US"/>
        </w:rPr>
        <w:sectPr w:rsidR="00EE502F" w:rsidRPr="00E55B97" w:rsidSect="004C4CEC">
          <w:type w:val="continuous"/>
          <w:pgSz w:w="11906" w:h="16838" w:code="9"/>
          <w:pgMar w:top="1701" w:right="1134" w:bottom="1701" w:left="1134" w:header="709" w:footer="709" w:gutter="0"/>
          <w:cols w:space="708"/>
          <w:titlePg/>
          <w:docGrid w:linePitch="360"/>
        </w:sectPr>
      </w:pPr>
      <w:r w:rsidRPr="00E55B97">
        <w:rPr>
          <w:lang w:val="en-US"/>
        </w:rPr>
        <w:t>Централност по степену</w:t>
      </w:r>
      <w:r w:rsidR="00EE502F" w:rsidRPr="00E55B97">
        <w:rPr>
          <w:lang w:val="sr-Cyrl-ME"/>
        </w:rPr>
        <w:t xml:space="preserve"> </w:t>
      </w:r>
      <w:r w:rsidRPr="00E55B97">
        <w:rPr>
          <w:lang w:val="en-US"/>
        </w:rPr>
        <w:t>за сваки чвор</w:t>
      </w:r>
      <w:r w:rsidR="00EE502F" w:rsidRPr="00E55B97">
        <w:rPr>
          <w:lang w:val="sr-Cyrl-ME"/>
        </w:rPr>
        <w:t xml:space="preserve"> износи</w:t>
      </w:r>
      <w:r w:rsidRPr="00E55B97">
        <w:rPr>
          <w:lang w:val="en-US"/>
        </w:rPr>
        <w:t xml:space="preserve"> 1</w:t>
      </w:r>
      <w:r w:rsidR="00EE502F" w:rsidRPr="00E55B97">
        <w:rPr>
          <w:lang w:val="sr-Cyrl-ME"/>
        </w:rPr>
        <w:t>,</w:t>
      </w:r>
      <w:r w:rsidRPr="00E55B97">
        <w:rPr>
          <w:lang w:val="en-US"/>
        </w:rPr>
        <w:t xml:space="preserve"> јер је у питању комплетан граф (сваки чвор има степен </w:t>
      </w:r>
      <w:r w:rsidR="009B57BA" w:rsidRPr="00E55B97">
        <w:rPr>
          <w:lang w:val="en-US"/>
        </w:rPr>
        <w:t>N</w:t>
      </w:r>
      <w:r w:rsidRPr="00E55B97">
        <w:rPr>
          <w:lang w:val="en-US"/>
        </w:rPr>
        <w:t xml:space="preserve">-1, и због нормализације се тај број дели са </w:t>
      </w:r>
      <w:r w:rsidR="009B57BA" w:rsidRPr="00E55B97">
        <w:rPr>
          <w:lang w:val="en-US"/>
        </w:rPr>
        <w:t>N-1</w:t>
      </w:r>
      <w:r w:rsidRPr="00E55B97">
        <w:rPr>
          <w:lang w:val="en-US"/>
        </w:rPr>
        <w:t xml:space="preserve">, и добијамо вредност 1). </w:t>
      </w:r>
      <w:r w:rsidR="00EE502F" w:rsidRPr="00E55B97">
        <w:rPr>
          <w:lang w:val="sr-Cyrl-ME"/>
        </w:rPr>
        <w:t>Мера ц</w:t>
      </w:r>
      <w:r w:rsidRPr="00E55B97">
        <w:rPr>
          <w:lang w:val="en-US"/>
        </w:rPr>
        <w:t>ентралност</w:t>
      </w:r>
      <w:r w:rsidR="00EE502F" w:rsidRPr="00E55B97">
        <w:rPr>
          <w:lang w:val="sr-Cyrl-ME"/>
        </w:rPr>
        <w:t>и</w:t>
      </w:r>
      <w:r w:rsidRPr="00E55B97">
        <w:rPr>
          <w:lang w:val="en-US"/>
        </w:rPr>
        <w:t xml:space="preserve"> по блискости </w:t>
      </w:r>
      <w:r w:rsidR="00EE502F" w:rsidRPr="00E55B97">
        <w:rPr>
          <w:lang w:val="sr-Cyrl-ME"/>
        </w:rPr>
        <w:t>такође има</w:t>
      </w:r>
      <w:r w:rsidRPr="00E55B97">
        <w:rPr>
          <w:lang w:val="en-US"/>
        </w:rPr>
        <w:t xml:space="preserve"> вредност 1 (за сваки чвор се вредност </w:t>
      </w:r>
      <w:r w:rsidR="009B57BA" w:rsidRPr="00E55B97">
        <w:rPr>
          <w:lang w:val="en-US"/>
        </w:rPr>
        <w:t>N-1</w:t>
      </w:r>
      <w:r w:rsidRPr="00E55B97">
        <w:rPr>
          <w:lang w:val="en-US"/>
        </w:rPr>
        <w:t xml:space="preserve"> дели са збиром најкраћих растојања од тог до сваког другог чвора што је 1*(</w:t>
      </w:r>
      <w:r w:rsidR="009B57BA" w:rsidRPr="00E55B97">
        <w:rPr>
          <w:lang w:val="en-US"/>
        </w:rPr>
        <w:t>N</w:t>
      </w:r>
      <w:r w:rsidRPr="00E55B97">
        <w:rPr>
          <w:lang w:val="en-US"/>
        </w:rPr>
        <w:t>-1), па количник</w:t>
      </w:r>
      <w:r w:rsidR="00EE502F" w:rsidRPr="00E55B97">
        <w:rPr>
          <w:lang w:val="sr-Cyrl-ME"/>
        </w:rPr>
        <w:t xml:space="preserve"> има вредност 1).</w:t>
      </w:r>
      <w:r w:rsidRPr="00E55B97">
        <w:rPr>
          <w:lang w:val="en-US"/>
        </w:rPr>
        <w:t xml:space="preserve"> Релациона централност је за сваки чвор једнака 0</w:t>
      </w:r>
      <w:r w:rsidR="00EE502F" w:rsidRPr="00E55B97">
        <w:rPr>
          <w:lang w:val="sr-Cyrl-ME"/>
        </w:rPr>
        <w:t xml:space="preserve">. Ако посматрамо један чвор и </w:t>
      </w:r>
      <w:r w:rsidRPr="00E55B97">
        <w:rPr>
          <w:lang w:val="en-US"/>
        </w:rPr>
        <w:t>најкраћ</w:t>
      </w:r>
      <w:r w:rsidR="00EE502F" w:rsidRPr="00E55B97">
        <w:rPr>
          <w:lang w:val="sr-Cyrl-ME"/>
        </w:rPr>
        <w:t>е</w:t>
      </w:r>
      <w:r w:rsidRPr="00E55B97">
        <w:rPr>
          <w:lang w:val="en-US"/>
        </w:rPr>
        <w:t xml:space="preserve"> путев</w:t>
      </w:r>
      <w:r w:rsidR="00EE502F" w:rsidRPr="00E55B97">
        <w:rPr>
          <w:lang w:val="sr-Cyrl-ME"/>
        </w:rPr>
        <w:t>е</w:t>
      </w:r>
      <w:r w:rsidRPr="00E55B97">
        <w:rPr>
          <w:lang w:val="en-US"/>
        </w:rPr>
        <w:t xml:space="preserve"> између</w:t>
      </w:r>
      <w:r w:rsidR="00EE502F" w:rsidRPr="00E55B97">
        <w:rPr>
          <w:lang w:val="sr-Cyrl-ME"/>
        </w:rPr>
        <w:t xml:space="preserve"> </w:t>
      </w:r>
      <w:r w:rsidRPr="00E55B97">
        <w:rPr>
          <w:lang w:val="en-US"/>
        </w:rPr>
        <w:t>свака два преостал</w:t>
      </w:r>
      <w:r w:rsidR="00EE502F" w:rsidRPr="00E55B97">
        <w:rPr>
          <w:lang w:val="sr-Cyrl-ME"/>
        </w:rPr>
        <w:t xml:space="preserve">а </w:t>
      </w:r>
      <w:r w:rsidRPr="00E55B97">
        <w:rPr>
          <w:lang w:val="en-US"/>
        </w:rPr>
        <w:t>чвор</w:t>
      </w:r>
      <w:r w:rsidR="00EE502F" w:rsidRPr="00E55B97">
        <w:rPr>
          <w:lang w:val="sr-Cyrl-ME"/>
        </w:rPr>
        <w:t>а</w:t>
      </w:r>
      <w:r w:rsidRPr="00E55B97">
        <w:rPr>
          <w:lang w:val="en-US"/>
        </w:rPr>
        <w:t xml:space="preserve">, ниједан од </w:t>
      </w:r>
      <w:r w:rsidR="00EE502F" w:rsidRPr="00E55B97">
        <w:rPr>
          <w:lang w:val="sr-Cyrl-ME"/>
        </w:rPr>
        <w:t>најкраћих</w:t>
      </w:r>
      <w:r w:rsidRPr="00E55B97">
        <w:rPr>
          <w:lang w:val="en-US"/>
        </w:rPr>
        <w:t xml:space="preserve"> путева не пролази кроз посматрани чвор.</w:t>
      </w:r>
      <w:r w:rsidR="00EE502F" w:rsidRPr="00E55B97">
        <w:rPr>
          <w:lang w:val="sr-Cyrl-ME"/>
        </w:rPr>
        <w:t xml:space="preserve"> Централности по степену, блискости и релациона централност за 10 чворова </w:t>
      </w:r>
      <w:r w:rsidR="00EE502F" w:rsidRPr="00E55B97">
        <w:rPr>
          <w:lang w:val="en-US"/>
        </w:rPr>
        <w:t>SNetT</w:t>
      </w:r>
      <w:r w:rsidR="00EE502F" w:rsidRPr="00E55B97">
        <w:rPr>
          <w:lang w:val="sr-Cyrl-ME"/>
        </w:rPr>
        <w:t xml:space="preserve"> мреже су приказане у наредним табелама</w:t>
      </w:r>
      <w:r w:rsidR="00EC364F" w:rsidRPr="00E55B97">
        <w:rPr>
          <w:lang w:val="sr-Cyrl-ME"/>
        </w:rPr>
        <w:t>, и имају исте вредности за све чворове.</w:t>
      </w:r>
    </w:p>
    <w:p w14:paraId="3EFBBC42" w14:textId="19E8D0AA" w:rsidR="004C4CEC" w:rsidRPr="00A9083C" w:rsidRDefault="004C4CEC" w:rsidP="00C846F0">
      <w:pPr>
        <w:pStyle w:val="Caption"/>
        <w:keepNext/>
        <w:jc w:val="center"/>
        <w:rPr>
          <w:b w:val="0"/>
          <w:bCs w:val="0"/>
          <w:sz w:val="22"/>
          <w:szCs w:val="22"/>
          <w:lang w:val="sr-Cyrl-ME"/>
        </w:rPr>
        <w:sectPr w:rsidR="004C4CEC" w:rsidRPr="00A9083C" w:rsidSect="00F27F5D">
          <w:type w:val="continuous"/>
          <w:pgSz w:w="11906" w:h="16838" w:code="9"/>
          <w:pgMar w:top="1701" w:right="1134" w:bottom="1701" w:left="1134" w:header="709" w:footer="709" w:gutter="0"/>
          <w:cols w:space="720"/>
          <w:titlePg/>
          <w:docGrid w:linePitch="360"/>
        </w:sectPr>
      </w:pPr>
      <w:r w:rsidRPr="00A9083C">
        <w:rPr>
          <w:b w:val="0"/>
          <w:bCs w:val="0"/>
          <w:sz w:val="22"/>
          <w:szCs w:val="22"/>
        </w:rPr>
        <w:lastRenderedPageBreak/>
        <w:t xml:space="preserve">Табела </w:t>
      </w:r>
      <w:r w:rsidRPr="00A9083C">
        <w:rPr>
          <w:b w:val="0"/>
          <w:bCs w:val="0"/>
          <w:sz w:val="22"/>
          <w:szCs w:val="22"/>
          <w:lang w:val="en-US"/>
        </w:rPr>
        <w:t>5</w:t>
      </w:r>
      <w:r w:rsidRPr="00A9083C">
        <w:rPr>
          <w:b w:val="0"/>
          <w:bCs w:val="0"/>
          <w:sz w:val="22"/>
          <w:szCs w:val="22"/>
          <w:lang w:val="sr-Cyrl-ME"/>
        </w:rPr>
        <w:t>.2</w:t>
      </w:r>
      <w:r w:rsidRPr="00A9083C">
        <w:rPr>
          <w:b w:val="0"/>
          <w:bCs w:val="0"/>
          <w:sz w:val="22"/>
          <w:szCs w:val="22"/>
        </w:rPr>
        <w:t>.</w:t>
      </w:r>
      <w:r w:rsidRPr="00A9083C">
        <w:rPr>
          <w:b w:val="0"/>
          <w:bCs w:val="0"/>
          <w:sz w:val="22"/>
          <w:szCs w:val="22"/>
          <w:lang w:val="sr-Cyrl-ME"/>
        </w:rPr>
        <w:t>1 Централност по степену(лево) и централност по блискости (десно)</w:t>
      </w:r>
    </w:p>
    <w:p w14:paraId="5A7213C8" w14:textId="77777777" w:rsidR="004C4CEC" w:rsidRPr="00E55B97" w:rsidRDefault="004C4CEC" w:rsidP="00C846F0">
      <w:pPr>
        <w:pStyle w:val="Osnovnitekst"/>
        <w:spacing w:line="240" w:lineRule="auto"/>
        <w:ind w:firstLine="0"/>
        <w:rPr>
          <w:lang w:val="sr-Cyrl-ME"/>
        </w:rPr>
        <w:sectPr w:rsidR="004C4CEC" w:rsidRPr="00E55B97" w:rsidSect="0024338D">
          <w:type w:val="continuous"/>
          <w:pgSz w:w="11906" w:h="16838" w:code="9"/>
          <w:pgMar w:top="1701" w:right="1134" w:bottom="1701" w:left="1134" w:header="709" w:footer="709" w:gutter="0"/>
          <w:cols w:space="708"/>
          <w:titlePg/>
          <w:docGrid w:linePitch="360"/>
        </w:sectPr>
      </w:pPr>
    </w:p>
    <w:tbl>
      <w:tblPr>
        <w:tblStyle w:val="TableGrid"/>
        <w:tblW w:w="6649" w:type="dxa"/>
        <w:tblInd w:w="644" w:type="dxa"/>
        <w:tblLook w:val="04A0" w:firstRow="1" w:lastRow="0" w:firstColumn="1" w:lastColumn="0" w:noHBand="0" w:noVBand="1"/>
      </w:tblPr>
      <w:tblGrid>
        <w:gridCol w:w="1323"/>
        <w:gridCol w:w="1426"/>
        <w:gridCol w:w="1137"/>
        <w:gridCol w:w="222"/>
        <w:gridCol w:w="1048"/>
        <w:gridCol w:w="1426"/>
        <w:gridCol w:w="1137"/>
      </w:tblGrid>
      <w:tr w:rsidR="004C4CEC" w:rsidRPr="00E55B97" w14:paraId="68F7ABFA" w14:textId="77777777" w:rsidTr="00E55B97">
        <w:trPr>
          <w:trHeight w:val="518"/>
        </w:trPr>
        <w:tc>
          <w:tcPr>
            <w:tcW w:w="0" w:type="auto"/>
          </w:tcPr>
          <w:p w14:paraId="656DB765"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lastRenderedPageBreak/>
              <w:t>Чвор</w:t>
            </w:r>
          </w:p>
        </w:tc>
        <w:tc>
          <w:tcPr>
            <w:tcW w:w="0" w:type="auto"/>
          </w:tcPr>
          <w:p w14:paraId="3D21926E"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t>Сабредит</w:t>
            </w:r>
          </w:p>
        </w:tc>
        <w:tc>
          <w:tcPr>
            <w:tcW w:w="1040" w:type="dxa"/>
            <w:tcBorders>
              <w:right w:val="single" w:sz="4" w:space="0" w:color="auto"/>
            </w:tcBorders>
          </w:tcPr>
          <w:p w14:paraId="4BFB5FA6"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t>Вредност</w:t>
            </w:r>
          </w:p>
        </w:tc>
        <w:tc>
          <w:tcPr>
            <w:tcW w:w="188" w:type="dxa"/>
            <w:vMerge w:val="restart"/>
            <w:tcBorders>
              <w:top w:val="nil"/>
              <w:left w:val="single" w:sz="4" w:space="0" w:color="auto"/>
              <w:bottom w:val="nil"/>
              <w:right w:val="single" w:sz="4" w:space="0" w:color="auto"/>
            </w:tcBorders>
          </w:tcPr>
          <w:p w14:paraId="05914D68" w14:textId="77777777" w:rsidR="004C4CEC" w:rsidRPr="00A9083C" w:rsidRDefault="004C4CEC" w:rsidP="00C846F0">
            <w:pPr>
              <w:rPr>
                <w:b/>
                <w:bCs/>
                <w:sz w:val="22"/>
                <w:szCs w:val="22"/>
                <w:lang w:val="sr-Cyrl-ME"/>
              </w:rPr>
            </w:pPr>
          </w:p>
        </w:tc>
        <w:tc>
          <w:tcPr>
            <w:tcW w:w="895" w:type="dxa"/>
            <w:tcBorders>
              <w:left w:val="single" w:sz="4" w:space="0" w:color="auto"/>
            </w:tcBorders>
          </w:tcPr>
          <w:p w14:paraId="32534A0D" w14:textId="77777777" w:rsidR="004C4CEC" w:rsidRPr="00A9083C" w:rsidRDefault="004C4CEC" w:rsidP="00C846F0">
            <w:pPr>
              <w:rPr>
                <w:b/>
                <w:bCs/>
                <w:sz w:val="22"/>
                <w:szCs w:val="22"/>
                <w:lang w:val="sr-Cyrl-ME"/>
              </w:rPr>
            </w:pPr>
            <w:r w:rsidRPr="00A9083C">
              <w:rPr>
                <w:b/>
                <w:bCs/>
                <w:sz w:val="22"/>
                <w:szCs w:val="22"/>
                <w:lang w:val="sr-Cyrl-ME"/>
              </w:rPr>
              <w:t>Чвор</w:t>
            </w:r>
          </w:p>
        </w:tc>
        <w:tc>
          <w:tcPr>
            <w:tcW w:w="0" w:type="auto"/>
          </w:tcPr>
          <w:p w14:paraId="404CA233" w14:textId="77777777" w:rsidR="004C4CEC" w:rsidRPr="00A9083C" w:rsidRDefault="004C4CEC" w:rsidP="00C846F0">
            <w:pPr>
              <w:rPr>
                <w:b/>
                <w:bCs/>
                <w:sz w:val="22"/>
                <w:szCs w:val="22"/>
                <w:lang w:val="sr-Cyrl-ME"/>
              </w:rPr>
            </w:pPr>
            <w:r w:rsidRPr="00A9083C">
              <w:rPr>
                <w:b/>
                <w:bCs/>
                <w:sz w:val="22"/>
                <w:szCs w:val="22"/>
                <w:lang w:val="sr-Cyrl-ME"/>
              </w:rPr>
              <w:t>Сабредит</w:t>
            </w:r>
          </w:p>
        </w:tc>
        <w:tc>
          <w:tcPr>
            <w:tcW w:w="0" w:type="auto"/>
          </w:tcPr>
          <w:p w14:paraId="56F75152" w14:textId="77777777" w:rsidR="004C4CEC" w:rsidRPr="00A9083C" w:rsidRDefault="004C4CEC" w:rsidP="00C846F0">
            <w:pPr>
              <w:rPr>
                <w:b/>
                <w:bCs/>
                <w:sz w:val="22"/>
                <w:szCs w:val="22"/>
                <w:lang w:val="sr-Cyrl-ME"/>
              </w:rPr>
            </w:pPr>
            <w:r w:rsidRPr="00A9083C">
              <w:rPr>
                <w:b/>
                <w:bCs/>
                <w:sz w:val="22"/>
                <w:szCs w:val="22"/>
                <w:lang w:val="sr-Cyrl-ME"/>
              </w:rPr>
              <w:t>Вредност</w:t>
            </w:r>
          </w:p>
        </w:tc>
      </w:tr>
      <w:tr w:rsidR="0031063F" w:rsidRPr="00E55B97" w14:paraId="4D51ED57" w14:textId="77777777" w:rsidTr="00E55B97">
        <w:trPr>
          <w:trHeight w:val="518"/>
        </w:trPr>
        <w:tc>
          <w:tcPr>
            <w:tcW w:w="0" w:type="auto"/>
          </w:tcPr>
          <w:p w14:paraId="008D72F6" w14:textId="5F733513" w:rsidR="0031063F" w:rsidRPr="00A9083C" w:rsidRDefault="0031063F" w:rsidP="00C846F0">
            <w:pPr>
              <w:pStyle w:val="Osnovnitekst"/>
              <w:spacing w:line="240" w:lineRule="auto"/>
              <w:ind w:firstLine="0"/>
              <w:rPr>
                <w:sz w:val="22"/>
                <w:szCs w:val="22"/>
                <w:lang w:val="sr-Cyrl-ME"/>
              </w:rPr>
            </w:pPr>
            <w:r w:rsidRPr="00A9083C">
              <w:rPr>
                <w:sz w:val="22"/>
                <w:szCs w:val="22"/>
              </w:rPr>
              <w:t xml:space="preserve">t5_2qh161.0 </w:t>
            </w:r>
          </w:p>
        </w:tc>
        <w:tc>
          <w:tcPr>
            <w:tcW w:w="0" w:type="auto"/>
          </w:tcPr>
          <w:p w14:paraId="4D7FF260" w14:textId="0F0EB060" w:rsidR="0031063F" w:rsidRPr="00A9083C" w:rsidRDefault="0031063F" w:rsidP="00C846F0">
            <w:pPr>
              <w:pStyle w:val="Osnovnitekst"/>
              <w:spacing w:line="240" w:lineRule="auto"/>
              <w:ind w:firstLine="0"/>
              <w:rPr>
                <w:sz w:val="22"/>
                <w:szCs w:val="22"/>
                <w:lang w:val="sr-Cyrl-ME"/>
              </w:rPr>
            </w:pPr>
            <w:r w:rsidRPr="00A9083C">
              <w:rPr>
                <w:sz w:val="22"/>
                <w:szCs w:val="22"/>
              </w:rPr>
              <w:t>technology</w:t>
            </w:r>
          </w:p>
        </w:tc>
        <w:tc>
          <w:tcPr>
            <w:tcW w:w="1040" w:type="dxa"/>
            <w:tcBorders>
              <w:right w:val="single" w:sz="4" w:space="0" w:color="auto"/>
            </w:tcBorders>
          </w:tcPr>
          <w:p w14:paraId="408230C2" w14:textId="41911676" w:rsidR="0031063F" w:rsidRPr="00A9083C" w:rsidRDefault="0031063F"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5D954649" w14:textId="77777777" w:rsidR="0031063F" w:rsidRPr="00A9083C" w:rsidRDefault="0031063F" w:rsidP="00C846F0">
            <w:pPr>
              <w:rPr>
                <w:sz w:val="22"/>
                <w:szCs w:val="22"/>
                <w:lang w:val="sr-Cyrl-ME"/>
              </w:rPr>
            </w:pPr>
          </w:p>
        </w:tc>
        <w:tc>
          <w:tcPr>
            <w:tcW w:w="895" w:type="dxa"/>
            <w:tcBorders>
              <w:left w:val="single" w:sz="4" w:space="0" w:color="auto"/>
            </w:tcBorders>
          </w:tcPr>
          <w:p w14:paraId="42B6471F" w14:textId="29CD4D69" w:rsidR="0031063F" w:rsidRPr="00A9083C" w:rsidRDefault="0031063F" w:rsidP="00C846F0">
            <w:pPr>
              <w:rPr>
                <w:sz w:val="22"/>
                <w:szCs w:val="22"/>
                <w:lang w:val="sr-Cyrl-ME"/>
              </w:rPr>
            </w:pPr>
            <w:r w:rsidRPr="00A9083C">
              <w:rPr>
                <w:sz w:val="22"/>
                <w:szCs w:val="22"/>
                <w:lang w:val="sr-Cyrl-ME"/>
              </w:rPr>
              <w:t xml:space="preserve">t5_2qh16 </w:t>
            </w:r>
          </w:p>
        </w:tc>
        <w:tc>
          <w:tcPr>
            <w:tcW w:w="0" w:type="auto"/>
          </w:tcPr>
          <w:p w14:paraId="65D3399D" w14:textId="3D0EF194" w:rsidR="0031063F" w:rsidRPr="00A9083C" w:rsidRDefault="0031063F" w:rsidP="00C846F0">
            <w:pPr>
              <w:rPr>
                <w:sz w:val="22"/>
                <w:szCs w:val="22"/>
                <w:lang w:val="sr-Cyrl-ME"/>
              </w:rPr>
            </w:pPr>
            <w:r w:rsidRPr="00A9083C">
              <w:rPr>
                <w:sz w:val="22"/>
                <w:szCs w:val="22"/>
                <w:lang w:val="sr-Cyrl-ME"/>
              </w:rPr>
              <w:t>technology</w:t>
            </w:r>
          </w:p>
        </w:tc>
        <w:tc>
          <w:tcPr>
            <w:tcW w:w="0" w:type="auto"/>
          </w:tcPr>
          <w:p w14:paraId="73563591" w14:textId="51A5F0A3" w:rsidR="0031063F" w:rsidRPr="00A9083C" w:rsidRDefault="0031063F" w:rsidP="00C846F0">
            <w:pPr>
              <w:rPr>
                <w:sz w:val="22"/>
                <w:szCs w:val="22"/>
                <w:lang w:val="sr-Cyrl-ME"/>
              </w:rPr>
            </w:pPr>
            <w:r w:rsidRPr="00A9083C">
              <w:rPr>
                <w:sz w:val="22"/>
                <w:szCs w:val="22"/>
              </w:rPr>
              <w:t xml:space="preserve">1.0 </w:t>
            </w:r>
          </w:p>
        </w:tc>
      </w:tr>
      <w:tr w:rsidR="007604D7" w:rsidRPr="00E55B97" w14:paraId="669B2D7A" w14:textId="77777777" w:rsidTr="00E55B97">
        <w:trPr>
          <w:trHeight w:val="518"/>
        </w:trPr>
        <w:tc>
          <w:tcPr>
            <w:tcW w:w="0" w:type="auto"/>
          </w:tcPr>
          <w:p w14:paraId="5B0B1193" w14:textId="5F337DA3" w:rsidR="007604D7" w:rsidRPr="00A9083C" w:rsidRDefault="007604D7" w:rsidP="00C846F0">
            <w:pPr>
              <w:pStyle w:val="Osnovnitekst"/>
              <w:spacing w:line="240" w:lineRule="auto"/>
              <w:ind w:firstLine="0"/>
              <w:rPr>
                <w:sz w:val="22"/>
                <w:szCs w:val="22"/>
                <w:lang w:val="sr-Cyrl-ME"/>
              </w:rPr>
            </w:pPr>
            <w:r w:rsidRPr="00A9083C">
              <w:rPr>
                <w:sz w:val="22"/>
                <w:szCs w:val="22"/>
                <w:lang w:val="sr-Cyrl-ME"/>
              </w:rPr>
              <w:t>t5_1rqwi</w:t>
            </w:r>
          </w:p>
        </w:tc>
        <w:tc>
          <w:tcPr>
            <w:tcW w:w="0" w:type="auto"/>
          </w:tcPr>
          <w:p w14:paraId="52AE0E9D" w14:textId="3F2A591D" w:rsidR="007604D7" w:rsidRPr="00A9083C" w:rsidRDefault="007604D7" w:rsidP="00C846F0">
            <w:pPr>
              <w:pStyle w:val="Osnovnitekst"/>
              <w:spacing w:line="240" w:lineRule="auto"/>
              <w:ind w:firstLine="0"/>
              <w:rPr>
                <w:sz w:val="22"/>
                <w:szCs w:val="22"/>
                <w:lang w:val="sr-Cyrl-ME"/>
              </w:rPr>
            </w:pPr>
            <w:r w:rsidRPr="00A9083C">
              <w:rPr>
                <w:sz w:val="22"/>
                <w:szCs w:val="22"/>
                <w:lang w:val="sr-Cyrl-ME"/>
              </w:rPr>
              <w:t>netsec</w:t>
            </w:r>
          </w:p>
        </w:tc>
        <w:tc>
          <w:tcPr>
            <w:tcW w:w="1040" w:type="dxa"/>
            <w:tcBorders>
              <w:right w:val="single" w:sz="4" w:space="0" w:color="auto"/>
            </w:tcBorders>
          </w:tcPr>
          <w:p w14:paraId="7A73918C" w14:textId="0D12D51C" w:rsidR="007604D7" w:rsidRPr="00A9083C" w:rsidRDefault="007604D7"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3EA39302" w14:textId="77777777" w:rsidR="007604D7" w:rsidRPr="00A9083C" w:rsidRDefault="007604D7" w:rsidP="00C846F0">
            <w:pPr>
              <w:rPr>
                <w:sz w:val="22"/>
                <w:szCs w:val="22"/>
                <w:lang w:val="sr-Cyrl-ME"/>
              </w:rPr>
            </w:pPr>
          </w:p>
        </w:tc>
        <w:tc>
          <w:tcPr>
            <w:tcW w:w="895" w:type="dxa"/>
            <w:tcBorders>
              <w:left w:val="single" w:sz="4" w:space="0" w:color="auto"/>
            </w:tcBorders>
          </w:tcPr>
          <w:p w14:paraId="244B83FA" w14:textId="4A72472B" w:rsidR="007604D7" w:rsidRPr="00A9083C" w:rsidRDefault="007604D7" w:rsidP="00C846F0">
            <w:pPr>
              <w:rPr>
                <w:sz w:val="22"/>
                <w:szCs w:val="22"/>
                <w:lang w:val="sr-Cyrl-ME"/>
              </w:rPr>
            </w:pPr>
            <w:r w:rsidRPr="00A9083C">
              <w:rPr>
                <w:sz w:val="22"/>
                <w:szCs w:val="22"/>
                <w:lang w:val="sr-Cyrl-ME"/>
              </w:rPr>
              <w:t>t5_1rqwi</w:t>
            </w:r>
          </w:p>
        </w:tc>
        <w:tc>
          <w:tcPr>
            <w:tcW w:w="0" w:type="auto"/>
          </w:tcPr>
          <w:p w14:paraId="0012D5E8" w14:textId="170ED093" w:rsidR="007604D7" w:rsidRPr="00A9083C" w:rsidRDefault="007604D7" w:rsidP="00C846F0">
            <w:pPr>
              <w:rPr>
                <w:sz w:val="22"/>
                <w:szCs w:val="22"/>
                <w:lang w:val="sr-Cyrl-ME"/>
              </w:rPr>
            </w:pPr>
            <w:r w:rsidRPr="00A9083C">
              <w:rPr>
                <w:sz w:val="22"/>
                <w:szCs w:val="22"/>
                <w:lang w:val="sr-Cyrl-ME"/>
              </w:rPr>
              <w:t>netsec</w:t>
            </w:r>
          </w:p>
        </w:tc>
        <w:tc>
          <w:tcPr>
            <w:tcW w:w="0" w:type="auto"/>
          </w:tcPr>
          <w:p w14:paraId="6DA4CEB7" w14:textId="31321C81" w:rsidR="007604D7" w:rsidRPr="00A9083C" w:rsidRDefault="007604D7" w:rsidP="00C846F0">
            <w:pPr>
              <w:rPr>
                <w:sz w:val="22"/>
                <w:szCs w:val="22"/>
                <w:lang w:val="sr-Cyrl-ME"/>
              </w:rPr>
            </w:pPr>
            <w:r w:rsidRPr="00A9083C">
              <w:rPr>
                <w:sz w:val="22"/>
                <w:szCs w:val="22"/>
              </w:rPr>
              <w:t xml:space="preserve">1.0 </w:t>
            </w:r>
          </w:p>
        </w:tc>
      </w:tr>
      <w:tr w:rsidR="003B2028" w:rsidRPr="00E55B97" w14:paraId="48A30770" w14:textId="77777777" w:rsidTr="00E55B97">
        <w:trPr>
          <w:trHeight w:val="518"/>
        </w:trPr>
        <w:tc>
          <w:tcPr>
            <w:tcW w:w="0" w:type="auto"/>
          </w:tcPr>
          <w:p w14:paraId="6A2C97A1" w14:textId="3BC3735C"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t5_2qh03</w:t>
            </w:r>
          </w:p>
        </w:tc>
        <w:tc>
          <w:tcPr>
            <w:tcW w:w="0" w:type="auto"/>
          </w:tcPr>
          <w:p w14:paraId="4BC1F46C" w14:textId="55CC3230"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gaming</w:t>
            </w:r>
          </w:p>
        </w:tc>
        <w:tc>
          <w:tcPr>
            <w:tcW w:w="1040" w:type="dxa"/>
            <w:tcBorders>
              <w:right w:val="single" w:sz="4" w:space="0" w:color="auto"/>
            </w:tcBorders>
          </w:tcPr>
          <w:p w14:paraId="6ACAB384" w14:textId="0998D13D"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7D55B873" w14:textId="77777777" w:rsidR="003B2028" w:rsidRPr="00A9083C" w:rsidRDefault="003B2028" w:rsidP="00C846F0">
            <w:pPr>
              <w:rPr>
                <w:sz w:val="22"/>
                <w:szCs w:val="22"/>
                <w:lang w:val="sr-Cyrl-ME"/>
              </w:rPr>
            </w:pPr>
          </w:p>
        </w:tc>
        <w:tc>
          <w:tcPr>
            <w:tcW w:w="895" w:type="dxa"/>
            <w:tcBorders>
              <w:left w:val="single" w:sz="4" w:space="0" w:color="auto"/>
            </w:tcBorders>
          </w:tcPr>
          <w:p w14:paraId="5C920A63" w14:textId="77903339" w:rsidR="003B2028" w:rsidRPr="00A9083C" w:rsidRDefault="003B2028" w:rsidP="00C846F0">
            <w:pPr>
              <w:rPr>
                <w:sz w:val="22"/>
                <w:szCs w:val="22"/>
                <w:lang w:val="sr-Cyrl-ME"/>
              </w:rPr>
            </w:pPr>
            <w:r w:rsidRPr="00A9083C">
              <w:rPr>
                <w:sz w:val="22"/>
                <w:szCs w:val="22"/>
                <w:lang w:val="sr-Cyrl-ME"/>
              </w:rPr>
              <w:t>t5_2qh03</w:t>
            </w:r>
          </w:p>
        </w:tc>
        <w:tc>
          <w:tcPr>
            <w:tcW w:w="0" w:type="auto"/>
          </w:tcPr>
          <w:p w14:paraId="69A5667B" w14:textId="034D5836" w:rsidR="003B2028" w:rsidRPr="00A9083C" w:rsidRDefault="003B2028" w:rsidP="00C846F0">
            <w:pPr>
              <w:rPr>
                <w:sz w:val="22"/>
                <w:szCs w:val="22"/>
                <w:lang w:val="sr-Cyrl-ME"/>
              </w:rPr>
            </w:pPr>
            <w:r w:rsidRPr="00A9083C">
              <w:rPr>
                <w:sz w:val="22"/>
                <w:szCs w:val="22"/>
                <w:lang w:val="sr-Cyrl-ME"/>
              </w:rPr>
              <w:t>gaming</w:t>
            </w:r>
          </w:p>
        </w:tc>
        <w:tc>
          <w:tcPr>
            <w:tcW w:w="0" w:type="auto"/>
          </w:tcPr>
          <w:p w14:paraId="095979D1" w14:textId="3E156F8E" w:rsidR="003B2028" w:rsidRPr="00A9083C" w:rsidRDefault="003B2028" w:rsidP="00C846F0">
            <w:pPr>
              <w:rPr>
                <w:sz w:val="22"/>
                <w:szCs w:val="22"/>
                <w:lang w:val="sr-Cyrl-ME"/>
              </w:rPr>
            </w:pPr>
            <w:r w:rsidRPr="00A9083C">
              <w:rPr>
                <w:sz w:val="22"/>
                <w:szCs w:val="22"/>
              </w:rPr>
              <w:t xml:space="preserve">1.0 </w:t>
            </w:r>
          </w:p>
        </w:tc>
      </w:tr>
      <w:tr w:rsidR="003B2028" w:rsidRPr="00E55B97" w14:paraId="430606C3" w14:textId="77777777" w:rsidTr="00E55B97">
        <w:trPr>
          <w:trHeight w:val="518"/>
        </w:trPr>
        <w:tc>
          <w:tcPr>
            <w:tcW w:w="0" w:type="auto"/>
          </w:tcPr>
          <w:p w14:paraId="31613C97" w14:textId="627E86CD"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t5_3b8o </w:t>
            </w:r>
          </w:p>
        </w:tc>
        <w:tc>
          <w:tcPr>
            <w:tcW w:w="0" w:type="auto"/>
          </w:tcPr>
          <w:p w14:paraId="7A5E2BB8" w14:textId="688D2AC0"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joel     </w:t>
            </w:r>
          </w:p>
        </w:tc>
        <w:tc>
          <w:tcPr>
            <w:tcW w:w="1040" w:type="dxa"/>
            <w:tcBorders>
              <w:right w:val="single" w:sz="4" w:space="0" w:color="auto"/>
            </w:tcBorders>
          </w:tcPr>
          <w:p w14:paraId="09C01AE6" w14:textId="78CC03F4"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29D49025" w14:textId="77777777" w:rsidR="003B2028" w:rsidRPr="00A9083C" w:rsidRDefault="003B2028" w:rsidP="00C846F0">
            <w:pPr>
              <w:rPr>
                <w:sz w:val="22"/>
                <w:szCs w:val="22"/>
                <w:lang w:val="sr-Cyrl-ME"/>
              </w:rPr>
            </w:pPr>
          </w:p>
        </w:tc>
        <w:tc>
          <w:tcPr>
            <w:tcW w:w="895" w:type="dxa"/>
            <w:tcBorders>
              <w:left w:val="single" w:sz="4" w:space="0" w:color="auto"/>
            </w:tcBorders>
          </w:tcPr>
          <w:p w14:paraId="5AAAA3D2" w14:textId="63FF7D53" w:rsidR="003B2028" w:rsidRPr="00A9083C" w:rsidRDefault="003B2028" w:rsidP="00C846F0">
            <w:pPr>
              <w:rPr>
                <w:sz w:val="22"/>
                <w:szCs w:val="22"/>
                <w:lang w:val="sr-Cyrl-ME"/>
              </w:rPr>
            </w:pPr>
            <w:r w:rsidRPr="00A9083C">
              <w:rPr>
                <w:sz w:val="22"/>
                <w:szCs w:val="22"/>
                <w:lang w:val="sr-Cyrl-ME"/>
              </w:rPr>
              <w:t xml:space="preserve">t5_3b8o </w:t>
            </w:r>
          </w:p>
        </w:tc>
        <w:tc>
          <w:tcPr>
            <w:tcW w:w="0" w:type="auto"/>
          </w:tcPr>
          <w:p w14:paraId="5F5B9AF6" w14:textId="1E9B3817" w:rsidR="003B2028" w:rsidRPr="00A9083C" w:rsidRDefault="003B2028" w:rsidP="00C846F0">
            <w:pPr>
              <w:rPr>
                <w:sz w:val="22"/>
                <w:szCs w:val="22"/>
                <w:lang w:val="sr-Cyrl-ME"/>
              </w:rPr>
            </w:pPr>
            <w:r w:rsidRPr="00A9083C">
              <w:rPr>
                <w:sz w:val="22"/>
                <w:szCs w:val="22"/>
                <w:lang w:val="sr-Cyrl-ME"/>
              </w:rPr>
              <w:t xml:space="preserve">joel     </w:t>
            </w:r>
          </w:p>
        </w:tc>
        <w:tc>
          <w:tcPr>
            <w:tcW w:w="0" w:type="auto"/>
          </w:tcPr>
          <w:p w14:paraId="5854A9E1" w14:textId="6C32D41E" w:rsidR="003B2028" w:rsidRPr="00A9083C" w:rsidRDefault="003B2028" w:rsidP="00C846F0">
            <w:pPr>
              <w:rPr>
                <w:sz w:val="22"/>
                <w:szCs w:val="22"/>
                <w:lang w:val="sr-Cyrl-ME"/>
              </w:rPr>
            </w:pPr>
            <w:r w:rsidRPr="00A9083C">
              <w:rPr>
                <w:sz w:val="22"/>
                <w:szCs w:val="22"/>
              </w:rPr>
              <w:t xml:space="preserve">1.0 </w:t>
            </w:r>
          </w:p>
        </w:tc>
      </w:tr>
      <w:tr w:rsidR="003B2028" w:rsidRPr="00E55B97" w14:paraId="50AD9BD5" w14:textId="77777777" w:rsidTr="00E55B97">
        <w:trPr>
          <w:trHeight w:val="403"/>
        </w:trPr>
        <w:tc>
          <w:tcPr>
            <w:tcW w:w="0" w:type="auto"/>
          </w:tcPr>
          <w:p w14:paraId="593E4180" w14:textId="5B0DFA7E" w:rsidR="003B2028" w:rsidRPr="00A9083C" w:rsidRDefault="003B2028" w:rsidP="00C846F0">
            <w:pPr>
              <w:pStyle w:val="Osnovnitekst"/>
              <w:spacing w:line="240" w:lineRule="auto"/>
              <w:ind w:firstLine="0"/>
              <w:rPr>
                <w:sz w:val="22"/>
                <w:szCs w:val="22"/>
                <w:lang w:val="sr-Cyrl-ME"/>
              </w:rPr>
            </w:pPr>
            <w:r w:rsidRPr="00A9083C">
              <w:rPr>
                <w:sz w:val="22"/>
                <w:szCs w:val="22"/>
              </w:rPr>
              <w:t>t5_2qh0f</w:t>
            </w:r>
          </w:p>
        </w:tc>
        <w:tc>
          <w:tcPr>
            <w:tcW w:w="0" w:type="auto"/>
          </w:tcPr>
          <w:p w14:paraId="4463C376" w14:textId="557A975F" w:rsidR="003B2028" w:rsidRPr="00A9083C" w:rsidRDefault="003B2028" w:rsidP="00C846F0">
            <w:pPr>
              <w:pStyle w:val="Osnovnitekst"/>
              <w:spacing w:line="240" w:lineRule="auto"/>
              <w:ind w:firstLine="0"/>
              <w:rPr>
                <w:sz w:val="22"/>
                <w:szCs w:val="22"/>
                <w:lang w:val="sr-Cyrl-ME"/>
              </w:rPr>
            </w:pPr>
            <w:r w:rsidRPr="00A9083C">
              <w:rPr>
                <w:sz w:val="22"/>
                <w:szCs w:val="22"/>
              </w:rPr>
              <w:t>entertainment</w:t>
            </w:r>
          </w:p>
        </w:tc>
        <w:tc>
          <w:tcPr>
            <w:tcW w:w="1040" w:type="dxa"/>
            <w:tcBorders>
              <w:right w:val="single" w:sz="4" w:space="0" w:color="auto"/>
            </w:tcBorders>
          </w:tcPr>
          <w:p w14:paraId="424E584A" w14:textId="0BEB1019"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529DE13A" w14:textId="77777777" w:rsidR="003B2028" w:rsidRPr="00A9083C" w:rsidRDefault="003B2028" w:rsidP="00C846F0">
            <w:pPr>
              <w:rPr>
                <w:sz w:val="22"/>
                <w:szCs w:val="22"/>
                <w:lang w:val="sr-Cyrl-ME"/>
              </w:rPr>
            </w:pPr>
          </w:p>
        </w:tc>
        <w:tc>
          <w:tcPr>
            <w:tcW w:w="895" w:type="dxa"/>
            <w:tcBorders>
              <w:left w:val="single" w:sz="4" w:space="0" w:color="auto"/>
            </w:tcBorders>
          </w:tcPr>
          <w:p w14:paraId="0DD65FD1" w14:textId="78CF6368" w:rsidR="003B2028" w:rsidRPr="00A9083C" w:rsidRDefault="003B2028" w:rsidP="00C846F0">
            <w:pPr>
              <w:rPr>
                <w:sz w:val="22"/>
                <w:szCs w:val="22"/>
                <w:lang w:val="sr-Cyrl-ME"/>
              </w:rPr>
            </w:pPr>
            <w:r w:rsidRPr="00A9083C">
              <w:rPr>
                <w:sz w:val="22"/>
                <w:szCs w:val="22"/>
              </w:rPr>
              <w:t>t5_2qh0f</w:t>
            </w:r>
          </w:p>
        </w:tc>
        <w:tc>
          <w:tcPr>
            <w:tcW w:w="0" w:type="auto"/>
          </w:tcPr>
          <w:p w14:paraId="74267E0F" w14:textId="07AF8516" w:rsidR="003B2028" w:rsidRPr="00A9083C" w:rsidRDefault="003B2028" w:rsidP="00C846F0">
            <w:pPr>
              <w:rPr>
                <w:sz w:val="22"/>
                <w:szCs w:val="22"/>
                <w:lang w:val="sr-Cyrl-ME"/>
              </w:rPr>
            </w:pPr>
            <w:r w:rsidRPr="00A9083C">
              <w:rPr>
                <w:sz w:val="22"/>
                <w:szCs w:val="22"/>
              </w:rPr>
              <w:t>entertainment</w:t>
            </w:r>
          </w:p>
        </w:tc>
        <w:tc>
          <w:tcPr>
            <w:tcW w:w="0" w:type="auto"/>
          </w:tcPr>
          <w:p w14:paraId="03BEFAF1" w14:textId="2E50BE07" w:rsidR="003B2028" w:rsidRPr="00A9083C" w:rsidRDefault="003B2028" w:rsidP="00C846F0">
            <w:pPr>
              <w:rPr>
                <w:sz w:val="22"/>
                <w:szCs w:val="22"/>
                <w:lang w:val="sr-Cyrl-ME"/>
              </w:rPr>
            </w:pPr>
            <w:r w:rsidRPr="00A9083C">
              <w:rPr>
                <w:sz w:val="22"/>
                <w:szCs w:val="22"/>
              </w:rPr>
              <w:t xml:space="preserve">1.0 </w:t>
            </w:r>
          </w:p>
        </w:tc>
      </w:tr>
      <w:tr w:rsidR="003B2028" w:rsidRPr="00E55B97" w14:paraId="106512B4" w14:textId="77777777" w:rsidTr="00E55B97">
        <w:trPr>
          <w:trHeight w:val="518"/>
        </w:trPr>
        <w:tc>
          <w:tcPr>
            <w:tcW w:w="0" w:type="auto"/>
          </w:tcPr>
          <w:p w14:paraId="2F4021A2" w14:textId="473D24E1"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t5_2qh61     </w:t>
            </w:r>
          </w:p>
        </w:tc>
        <w:tc>
          <w:tcPr>
            <w:tcW w:w="0" w:type="auto"/>
          </w:tcPr>
          <w:p w14:paraId="4A5702DE" w14:textId="6B8C3F41"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WTF  </w:t>
            </w:r>
          </w:p>
        </w:tc>
        <w:tc>
          <w:tcPr>
            <w:tcW w:w="1040" w:type="dxa"/>
            <w:tcBorders>
              <w:right w:val="single" w:sz="4" w:space="0" w:color="auto"/>
            </w:tcBorders>
          </w:tcPr>
          <w:p w14:paraId="0715CF46" w14:textId="37029E26"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6ABD74FD" w14:textId="77777777" w:rsidR="003B2028" w:rsidRPr="00A9083C" w:rsidRDefault="003B2028" w:rsidP="00C846F0">
            <w:pPr>
              <w:rPr>
                <w:sz w:val="22"/>
                <w:szCs w:val="22"/>
                <w:lang w:val="sr-Cyrl-ME"/>
              </w:rPr>
            </w:pPr>
          </w:p>
        </w:tc>
        <w:tc>
          <w:tcPr>
            <w:tcW w:w="895" w:type="dxa"/>
            <w:tcBorders>
              <w:left w:val="single" w:sz="4" w:space="0" w:color="auto"/>
            </w:tcBorders>
          </w:tcPr>
          <w:p w14:paraId="013DEF79" w14:textId="574B0FF9" w:rsidR="003B2028" w:rsidRPr="00A9083C" w:rsidRDefault="003B2028" w:rsidP="00C846F0">
            <w:pPr>
              <w:rPr>
                <w:sz w:val="22"/>
                <w:szCs w:val="22"/>
                <w:lang w:val="sr-Cyrl-ME"/>
              </w:rPr>
            </w:pPr>
            <w:r w:rsidRPr="00A9083C">
              <w:rPr>
                <w:sz w:val="22"/>
                <w:szCs w:val="22"/>
                <w:lang w:val="sr-Cyrl-ME"/>
              </w:rPr>
              <w:t xml:space="preserve">t5_2qh61     </w:t>
            </w:r>
          </w:p>
        </w:tc>
        <w:tc>
          <w:tcPr>
            <w:tcW w:w="0" w:type="auto"/>
          </w:tcPr>
          <w:p w14:paraId="4018951A" w14:textId="16C5594C" w:rsidR="003B2028" w:rsidRPr="00A9083C" w:rsidRDefault="003B2028" w:rsidP="00C846F0">
            <w:pPr>
              <w:rPr>
                <w:sz w:val="22"/>
                <w:szCs w:val="22"/>
                <w:lang w:val="sr-Cyrl-ME"/>
              </w:rPr>
            </w:pPr>
            <w:r w:rsidRPr="00A9083C">
              <w:rPr>
                <w:sz w:val="22"/>
                <w:szCs w:val="22"/>
                <w:lang w:val="sr-Cyrl-ME"/>
              </w:rPr>
              <w:t xml:space="preserve">WTF  </w:t>
            </w:r>
          </w:p>
        </w:tc>
        <w:tc>
          <w:tcPr>
            <w:tcW w:w="0" w:type="auto"/>
          </w:tcPr>
          <w:p w14:paraId="0A1CDD5E" w14:textId="3662720A" w:rsidR="003B2028" w:rsidRPr="00A9083C" w:rsidRDefault="003B2028" w:rsidP="00C846F0">
            <w:pPr>
              <w:rPr>
                <w:sz w:val="22"/>
                <w:szCs w:val="22"/>
                <w:lang w:val="sr-Cyrl-ME"/>
              </w:rPr>
            </w:pPr>
            <w:r w:rsidRPr="00A9083C">
              <w:rPr>
                <w:sz w:val="22"/>
                <w:szCs w:val="22"/>
              </w:rPr>
              <w:t xml:space="preserve">1.0 </w:t>
            </w:r>
          </w:p>
        </w:tc>
      </w:tr>
      <w:tr w:rsidR="003B2028" w:rsidRPr="00E55B97" w14:paraId="774F60D8" w14:textId="77777777" w:rsidTr="00E55B97">
        <w:trPr>
          <w:trHeight w:val="518"/>
        </w:trPr>
        <w:tc>
          <w:tcPr>
            <w:tcW w:w="0" w:type="auto"/>
          </w:tcPr>
          <w:p w14:paraId="108B35AC" w14:textId="425506A8"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t5_1a8ah  </w:t>
            </w:r>
          </w:p>
        </w:tc>
        <w:tc>
          <w:tcPr>
            <w:tcW w:w="0" w:type="auto"/>
          </w:tcPr>
          <w:p w14:paraId="4796B664" w14:textId="1E7D90B1" w:rsidR="003B2028" w:rsidRPr="00A9083C" w:rsidRDefault="003B2028" w:rsidP="00C846F0">
            <w:pPr>
              <w:pStyle w:val="Osnovnitekst"/>
              <w:spacing w:line="240" w:lineRule="auto"/>
              <w:ind w:firstLine="0"/>
              <w:rPr>
                <w:sz w:val="22"/>
                <w:szCs w:val="22"/>
                <w:lang w:val="sr-Cyrl-ME"/>
              </w:rPr>
            </w:pPr>
            <w:r w:rsidRPr="00A9083C">
              <w:rPr>
                <w:sz w:val="22"/>
                <w:szCs w:val="22"/>
                <w:lang w:val="sr-Cyrl-ME"/>
              </w:rPr>
              <w:t xml:space="preserve">obama  </w:t>
            </w:r>
          </w:p>
        </w:tc>
        <w:tc>
          <w:tcPr>
            <w:tcW w:w="1040" w:type="dxa"/>
            <w:tcBorders>
              <w:right w:val="single" w:sz="4" w:space="0" w:color="auto"/>
            </w:tcBorders>
          </w:tcPr>
          <w:p w14:paraId="7BDFE8ED" w14:textId="31C5494C"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57F7BAB1" w14:textId="77777777" w:rsidR="003B2028" w:rsidRPr="00A9083C" w:rsidRDefault="003B2028" w:rsidP="00C846F0">
            <w:pPr>
              <w:rPr>
                <w:sz w:val="22"/>
                <w:szCs w:val="22"/>
                <w:lang w:val="sr-Cyrl-ME"/>
              </w:rPr>
            </w:pPr>
          </w:p>
        </w:tc>
        <w:tc>
          <w:tcPr>
            <w:tcW w:w="895" w:type="dxa"/>
            <w:tcBorders>
              <w:left w:val="single" w:sz="4" w:space="0" w:color="auto"/>
            </w:tcBorders>
          </w:tcPr>
          <w:p w14:paraId="55C1F609" w14:textId="5028588E" w:rsidR="003B2028" w:rsidRPr="00A9083C" w:rsidRDefault="003B2028" w:rsidP="00C846F0">
            <w:pPr>
              <w:rPr>
                <w:sz w:val="22"/>
                <w:szCs w:val="22"/>
                <w:lang w:val="sr-Cyrl-ME"/>
              </w:rPr>
            </w:pPr>
            <w:r w:rsidRPr="00A9083C">
              <w:rPr>
                <w:sz w:val="22"/>
                <w:szCs w:val="22"/>
                <w:lang w:val="sr-Cyrl-ME"/>
              </w:rPr>
              <w:t xml:space="preserve">t5_1a8ah  </w:t>
            </w:r>
          </w:p>
        </w:tc>
        <w:tc>
          <w:tcPr>
            <w:tcW w:w="0" w:type="auto"/>
          </w:tcPr>
          <w:p w14:paraId="0D089A07" w14:textId="66DD89FA" w:rsidR="003B2028" w:rsidRPr="00A9083C" w:rsidRDefault="003B2028" w:rsidP="00C846F0">
            <w:pPr>
              <w:rPr>
                <w:sz w:val="22"/>
                <w:szCs w:val="22"/>
                <w:lang w:val="sr-Cyrl-ME"/>
              </w:rPr>
            </w:pPr>
            <w:r w:rsidRPr="00A9083C">
              <w:rPr>
                <w:sz w:val="22"/>
                <w:szCs w:val="22"/>
                <w:lang w:val="sr-Cyrl-ME"/>
              </w:rPr>
              <w:t xml:space="preserve">obama  </w:t>
            </w:r>
          </w:p>
        </w:tc>
        <w:tc>
          <w:tcPr>
            <w:tcW w:w="0" w:type="auto"/>
          </w:tcPr>
          <w:p w14:paraId="1E09C175" w14:textId="7EF296C8" w:rsidR="003B2028" w:rsidRPr="00A9083C" w:rsidRDefault="003B2028" w:rsidP="00C846F0">
            <w:pPr>
              <w:rPr>
                <w:sz w:val="22"/>
                <w:szCs w:val="22"/>
                <w:lang w:val="sr-Cyrl-ME"/>
              </w:rPr>
            </w:pPr>
            <w:r w:rsidRPr="00A9083C">
              <w:rPr>
                <w:sz w:val="22"/>
                <w:szCs w:val="22"/>
              </w:rPr>
              <w:t xml:space="preserve">1.0 </w:t>
            </w:r>
          </w:p>
        </w:tc>
      </w:tr>
      <w:tr w:rsidR="003B2028" w:rsidRPr="00E55B97" w14:paraId="37779A33" w14:textId="77777777" w:rsidTr="00E55B97">
        <w:trPr>
          <w:trHeight w:val="518"/>
        </w:trPr>
        <w:tc>
          <w:tcPr>
            <w:tcW w:w="0" w:type="auto"/>
          </w:tcPr>
          <w:p w14:paraId="3B433947" w14:textId="597730BA" w:rsidR="003B2028" w:rsidRPr="00A9083C" w:rsidRDefault="003B2028" w:rsidP="00C846F0">
            <w:pPr>
              <w:pStyle w:val="Osnovnitekst"/>
              <w:spacing w:line="240" w:lineRule="auto"/>
              <w:ind w:firstLine="0"/>
              <w:rPr>
                <w:sz w:val="22"/>
                <w:szCs w:val="22"/>
                <w:lang w:val="sr-Cyrl-ME"/>
              </w:rPr>
            </w:pPr>
            <w:r w:rsidRPr="00A9083C">
              <w:rPr>
                <w:sz w:val="22"/>
                <w:szCs w:val="22"/>
              </w:rPr>
              <w:t>t5_2qh1n</w:t>
            </w:r>
          </w:p>
        </w:tc>
        <w:tc>
          <w:tcPr>
            <w:tcW w:w="0" w:type="auto"/>
          </w:tcPr>
          <w:p w14:paraId="1CF9278C" w14:textId="45BDF730" w:rsidR="003B2028" w:rsidRPr="00A9083C" w:rsidRDefault="003B2028" w:rsidP="00C846F0">
            <w:pPr>
              <w:pStyle w:val="Osnovnitekst"/>
              <w:spacing w:line="240" w:lineRule="auto"/>
              <w:ind w:firstLine="0"/>
              <w:rPr>
                <w:sz w:val="22"/>
                <w:szCs w:val="22"/>
                <w:lang w:val="sr-Cyrl-ME"/>
              </w:rPr>
            </w:pPr>
            <w:r w:rsidRPr="00A9083C">
              <w:rPr>
                <w:sz w:val="22"/>
                <w:szCs w:val="22"/>
              </w:rPr>
              <w:t>environment</w:t>
            </w:r>
          </w:p>
        </w:tc>
        <w:tc>
          <w:tcPr>
            <w:tcW w:w="1040" w:type="dxa"/>
            <w:tcBorders>
              <w:right w:val="single" w:sz="4" w:space="0" w:color="auto"/>
            </w:tcBorders>
          </w:tcPr>
          <w:p w14:paraId="1D6ED5AB" w14:textId="3CE5518A" w:rsidR="003B2028" w:rsidRPr="00A9083C" w:rsidRDefault="003B2028"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4007B040" w14:textId="77777777" w:rsidR="003B2028" w:rsidRPr="00A9083C" w:rsidRDefault="003B2028" w:rsidP="00C846F0">
            <w:pPr>
              <w:rPr>
                <w:sz w:val="22"/>
                <w:szCs w:val="22"/>
                <w:lang w:val="sr-Cyrl-ME"/>
              </w:rPr>
            </w:pPr>
          </w:p>
        </w:tc>
        <w:tc>
          <w:tcPr>
            <w:tcW w:w="895" w:type="dxa"/>
            <w:tcBorders>
              <w:left w:val="single" w:sz="4" w:space="0" w:color="auto"/>
            </w:tcBorders>
          </w:tcPr>
          <w:p w14:paraId="02016AC2" w14:textId="0D381BF1" w:rsidR="003B2028" w:rsidRPr="00A9083C" w:rsidRDefault="003B2028" w:rsidP="00C846F0">
            <w:pPr>
              <w:rPr>
                <w:sz w:val="22"/>
                <w:szCs w:val="22"/>
                <w:lang w:val="sr-Cyrl-ME"/>
              </w:rPr>
            </w:pPr>
            <w:r w:rsidRPr="00A9083C">
              <w:rPr>
                <w:sz w:val="22"/>
                <w:szCs w:val="22"/>
              </w:rPr>
              <w:t>t5_2qh1n</w:t>
            </w:r>
          </w:p>
        </w:tc>
        <w:tc>
          <w:tcPr>
            <w:tcW w:w="0" w:type="auto"/>
          </w:tcPr>
          <w:p w14:paraId="0B695059" w14:textId="3C94AF8A" w:rsidR="003B2028" w:rsidRPr="00A9083C" w:rsidRDefault="003B2028" w:rsidP="00C846F0">
            <w:pPr>
              <w:rPr>
                <w:sz w:val="22"/>
                <w:szCs w:val="22"/>
                <w:lang w:val="sr-Cyrl-ME"/>
              </w:rPr>
            </w:pPr>
            <w:r w:rsidRPr="00A9083C">
              <w:rPr>
                <w:sz w:val="22"/>
                <w:szCs w:val="22"/>
              </w:rPr>
              <w:t>environment</w:t>
            </w:r>
          </w:p>
        </w:tc>
        <w:tc>
          <w:tcPr>
            <w:tcW w:w="0" w:type="auto"/>
          </w:tcPr>
          <w:p w14:paraId="623C1ED4" w14:textId="0A4E21FB" w:rsidR="003B2028" w:rsidRPr="00A9083C" w:rsidRDefault="003B2028" w:rsidP="00C846F0">
            <w:pPr>
              <w:rPr>
                <w:sz w:val="22"/>
                <w:szCs w:val="22"/>
                <w:lang w:val="sr-Cyrl-ME"/>
              </w:rPr>
            </w:pPr>
            <w:r w:rsidRPr="00A9083C">
              <w:rPr>
                <w:sz w:val="22"/>
                <w:szCs w:val="22"/>
              </w:rPr>
              <w:t xml:space="preserve">1.0 </w:t>
            </w:r>
          </w:p>
        </w:tc>
      </w:tr>
      <w:tr w:rsidR="00151F50" w:rsidRPr="00E55B97" w14:paraId="608DB73F" w14:textId="77777777" w:rsidTr="00E55B97">
        <w:trPr>
          <w:trHeight w:val="518"/>
        </w:trPr>
        <w:tc>
          <w:tcPr>
            <w:tcW w:w="0" w:type="auto"/>
          </w:tcPr>
          <w:p w14:paraId="0263765D" w14:textId="7BF68F9F" w:rsidR="00151F50" w:rsidRPr="00A9083C" w:rsidRDefault="00151F50" w:rsidP="00C846F0">
            <w:pPr>
              <w:pStyle w:val="Osnovnitekst"/>
              <w:spacing w:line="240" w:lineRule="auto"/>
              <w:ind w:firstLine="0"/>
              <w:rPr>
                <w:sz w:val="22"/>
                <w:szCs w:val="22"/>
                <w:lang w:val="sr-Cyrl-ME"/>
              </w:rPr>
            </w:pPr>
            <w:r w:rsidRPr="00A9083C">
              <w:rPr>
                <w:sz w:val="22"/>
                <w:szCs w:val="22"/>
                <w:lang w:val="sr-Cyrl-ME"/>
              </w:rPr>
              <w:t xml:space="preserve">t5_2qh33     </w:t>
            </w:r>
          </w:p>
        </w:tc>
        <w:tc>
          <w:tcPr>
            <w:tcW w:w="0" w:type="auto"/>
          </w:tcPr>
          <w:p w14:paraId="3CC08D7A" w14:textId="70803F8B" w:rsidR="00151F50" w:rsidRPr="00A9083C" w:rsidRDefault="00151F50" w:rsidP="00C846F0">
            <w:pPr>
              <w:pStyle w:val="Osnovnitekst"/>
              <w:spacing w:line="240" w:lineRule="auto"/>
              <w:ind w:firstLine="0"/>
              <w:rPr>
                <w:sz w:val="22"/>
                <w:szCs w:val="22"/>
                <w:lang w:val="sr-Cyrl-ME"/>
              </w:rPr>
            </w:pPr>
            <w:r w:rsidRPr="00A9083C">
              <w:rPr>
                <w:sz w:val="22"/>
                <w:szCs w:val="22"/>
                <w:lang w:val="sr-Cyrl-ME"/>
              </w:rPr>
              <w:t>funny</w:t>
            </w:r>
          </w:p>
        </w:tc>
        <w:tc>
          <w:tcPr>
            <w:tcW w:w="1040" w:type="dxa"/>
            <w:tcBorders>
              <w:right w:val="single" w:sz="4" w:space="0" w:color="auto"/>
            </w:tcBorders>
          </w:tcPr>
          <w:p w14:paraId="420043EF" w14:textId="78A07007" w:rsidR="00151F50" w:rsidRPr="00A9083C" w:rsidRDefault="00151F50"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1F3B04AA" w14:textId="77777777" w:rsidR="00151F50" w:rsidRPr="00A9083C" w:rsidRDefault="00151F50" w:rsidP="00C846F0">
            <w:pPr>
              <w:rPr>
                <w:sz w:val="22"/>
                <w:szCs w:val="22"/>
                <w:lang w:val="sr-Cyrl-ME"/>
              </w:rPr>
            </w:pPr>
          </w:p>
        </w:tc>
        <w:tc>
          <w:tcPr>
            <w:tcW w:w="895" w:type="dxa"/>
            <w:tcBorders>
              <w:left w:val="single" w:sz="4" w:space="0" w:color="auto"/>
            </w:tcBorders>
          </w:tcPr>
          <w:p w14:paraId="362EA342" w14:textId="0068848D" w:rsidR="00151F50" w:rsidRPr="00A9083C" w:rsidRDefault="00151F50" w:rsidP="00C846F0">
            <w:pPr>
              <w:rPr>
                <w:sz w:val="22"/>
                <w:szCs w:val="22"/>
                <w:lang w:val="sr-Cyrl-ME"/>
              </w:rPr>
            </w:pPr>
            <w:r w:rsidRPr="00A9083C">
              <w:rPr>
                <w:sz w:val="22"/>
                <w:szCs w:val="22"/>
                <w:lang w:val="sr-Cyrl-ME"/>
              </w:rPr>
              <w:t xml:space="preserve">t5_2qh33     </w:t>
            </w:r>
          </w:p>
        </w:tc>
        <w:tc>
          <w:tcPr>
            <w:tcW w:w="0" w:type="auto"/>
          </w:tcPr>
          <w:p w14:paraId="3639E8FA" w14:textId="7059B022" w:rsidR="00151F50" w:rsidRPr="00A9083C" w:rsidRDefault="00151F50" w:rsidP="00C846F0">
            <w:pPr>
              <w:rPr>
                <w:sz w:val="22"/>
                <w:szCs w:val="22"/>
                <w:lang w:val="sr-Cyrl-ME"/>
              </w:rPr>
            </w:pPr>
            <w:r w:rsidRPr="00A9083C">
              <w:rPr>
                <w:sz w:val="22"/>
                <w:szCs w:val="22"/>
                <w:lang w:val="sr-Cyrl-ME"/>
              </w:rPr>
              <w:t>funny</w:t>
            </w:r>
          </w:p>
        </w:tc>
        <w:tc>
          <w:tcPr>
            <w:tcW w:w="0" w:type="auto"/>
          </w:tcPr>
          <w:p w14:paraId="66AB9C07" w14:textId="5B8EA0B5" w:rsidR="00151F50" w:rsidRPr="00A9083C" w:rsidRDefault="00151F50" w:rsidP="00C846F0">
            <w:pPr>
              <w:rPr>
                <w:sz w:val="22"/>
                <w:szCs w:val="22"/>
                <w:lang w:val="sr-Cyrl-ME"/>
              </w:rPr>
            </w:pPr>
            <w:r w:rsidRPr="00A9083C">
              <w:rPr>
                <w:sz w:val="22"/>
                <w:szCs w:val="22"/>
              </w:rPr>
              <w:t xml:space="preserve">1.0 </w:t>
            </w:r>
          </w:p>
        </w:tc>
      </w:tr>
      <w:tr w:rsidR="00151F50" w:rsidRPr="00E55B97" w14:paraId="2F322897" w14:textId="77777777" w:rsidTr="00E55B97">
        <w:trPr>
          <w:trHeight w:val="518"/>
        </w:trPr>
        <w:tc>
          <w:tcPr>
            <w:tcW w:w="0" w:type="auto"/>
          </w:tcPr>
          <w:p w14:paraId="37BBCBA5" w14:textId="40DAC427" w:rsidR="00151F50" w:rsidRPr="00A9083C" w:rsidRDefault="00151F50" w:rsidP="00C846F0">
            <w:pPr>
              <w:pStyle w:val="Osnovnitekst"/>
              <w:spacing w:line="240" w:lineRule="auto"/>
              <w:ind w:firstLine="0"/>
              <w:rPr>
                <w:sz w:val="22"/>
                <w:szCs w:val="22"/>
                <w:lang w:val="sr-Cyrl-ME"/>
              </w:rPr>
            </w:pPr>
            <w:r w:rsidRPr="00A9083C">
              <w:rPr>
                <w:sz w:val="22"/>
                <w:szCs w:val="22"/>
              </w:rPr>
              <w:t xml:space="preserve">t5_2qh9z     </w:t>
            </w:r>
          </w:p>
        </w:tc>
        <w:tc>
          <w:tcPr>
            <w:tcW w:w="0" w:type="auto"/>
          </w:tcPr>
          <w:p w14:paraId="3A805807" w14:textId="46454696" w:rsidR="00151F50" w:rsidRPr="00A9083C" w:rsidRDefault="00151F50" w:rsidP="00C846F0">
            <w:pPr>
              <w:pStyle w:val="Osnovnitekst"/>
              <w:spacing w:line="240" w:lineRule="auto"/>
              <w:ind w:firstLine="0"/>
              <w:rPr>
                <w:sz w:val="22"/>
                <w:szCs w:val="22"/>
                <w:lang w:val="sr-Cyrl-ME"/>
              </w:rPr>
            </w:pPr>
            <w:r w:rsidRPr="00A9083C">
              <w:rPr>
                <w:sz w:val="22"/>
                <w:szCs w:val="22"/>
              </w:rPr>
              <w:t>Health</w:t>
            </w:r>
          </w:p>
        </w:tc>
        <w:tc>
          <w:tcPr>
            <w:tcW w:w="1040" w:type="dxa"/>
            <w:tcBorders>
              <w:right w:val="single" w:sz="4" w:space="0" w:color="auto"/>
            </w:tcBorders>
          </w:tcPr>
          <w:p w14:paraId="68BDCB46" w14:textId="3C830AD8" w:rsidR="00151F50" w:rsidRPr="00A9083C" w:rsidRDefault="00151F50" w:rsidP="00C846F0">
            <w:pPr>
              <w:pStyle w:val="Osnovnitekst"/>
              <w:spacing w:line="240" w:lineRule="auto"/>
              <w:ind w:firstLine="0"/>
              <w:rPr>
                <w:sz w:val="22"/>
                <w:szCs w:val="22"/>
                <w:lang w:val="sr-Cyrl-ME"/>
              </w:rPr>
            </w:pPr>
            <w:r w:rsidRPr="00A9083C">
              <w:rPr>
                <w:sz w:val="22"/>
                <w:szCs w:val="22"/>
              </w:rPr>
              <w:t xml:space="preserve">1.0 </w:t>
            </w:r>
          </w:p>
        </w:tc>
        <w:tc>
          <w:tcPr>
            <w:tcW w:w="188" w:type="dxa"/>
            <w:vMerge/>
            <w:tcBorders>
              <w:top w:val="nil"/>
              <w:left w:val="single" w:sz="4" w:space="0" w:color="auto"/>
              <w:bottom w:val="nil"/>
              <w:right w:val="single" w:sz="4" w:space="0" w:color="auto"/>
            </w:tcBorders>
          </w:tcPr>
          <w:p w14:paraId="542C2840" w14:textId="77777777" w:rsidR="00151F50" w:rsidRPr="00A9083C" w:rsidRDefault="00151F50" w:rsidP="00C846F0">
            <w:pPr>
              <w:rPr>
                <w:sz w:val="22"/>
                <w:szCs w:val="22"/>
              </w:rPr>
            </w:pPr>
          </w:p>
        </w:tc>
        <w:tc>
          <w:tcPr>
            <w:tcW w:w="895" w:type="dxa"/>
            <w:tcBorders>
              <w:left w:val="single" w:sz="4" w:space="0" w:color="auto"/>
            </w:tcBorders>
          </w:tcPr>
          <w:p w14:paraId="3D1107B3" w14:textId="5C750EC8" w:rsidR="00151F50" w:rsidRPr="00A9083C" w:rsidRDefault="00151F50" w:rsidP="00C846F0">
            <w:pPr>
              <w:rPr>
                <w:sz w:val="22"/>
                <w:szCs w:val="22"/>
                <w:lang w:val="sr-Cyrl-ME"/>
              </w:rPr>
            </w:pPr>
            <w:r w:rsidRPr="00A9083C">
              <w:rPr>
                <w:sz w:val="22"/>
                <w:szCs w:val="22"/>
              </w:rPr>
              <w:t xml:space="preserve">t5_2qh9z     </w:t>
            </w:r>
          </w:p>
        </w:tc>
        <w:tc>
          <w:tcPr>
            <w:tcW w:w="0" w:type="auto"/>
          </w:tcPr>
          <w:p w14:paraId="51613FCF" w14:textId="4C0F2B2D" w:rsidR="00151F50" w:rsidRPr="00A9083C" w:rsidRDefault="00151F50" w:rsidP="00C846F0">
            <w:pPr>
              <w:rPr>
                <w:sz w:val="22"/>
                <w:szCs w:val="22"/>
                <w:lang w:val="sr-Cyrl-ME"/>
              </w:rPr>
            </w:pPr>
            <w:r w:rsidRPr="00A9083C">
              <w:rPr>
                <w:sz w:val="22"/>
                <w:szCs w:val="22"/>
              </w:rPr>
              <w:t>Health</w:t>
            </w:r>
          </w:p>
        </w:tc>
        <w:tc>
          <w:tcPr>
            <w:tcW w:w="0" w:type="auto"/>
          </w:tcPr>
          <w:p w14:paraId="1AD9C39D" w14:textId="7A35C5CC" w:rsidR="00151F50" w:rsidRPr="00A9083C" w:rsidRDefault="00151F50" w:rsidP="00C846F0">
            <w:pPr>
              <w:rPr>
                <w:sz w:val="22"/>
                <w:szCs w:val="22"/>
                <w:lang w:val="sr-Cyrl-ME"/>
              </w:rPr>
            </w:pPr>
            <w:r w:rsidRPr="00A9083C">
              <w:rPr>
                <w:sz w:val="22"/>
                <w:szCs w:val="22"/>
              </w:rPr>
              <w:t xml:space="preserve">1.0 </w:t>
            </w:r>
          </w:p>
        </w:tc>
      </w:tr>
    </w:tbl>
    <w:p w14:paraId="324BF86E" w14:textId="77777777" w:rsidR="004C4CEC" w:rsidRPr="00E55B97" w:rsidRDefault="004C4CEC" w:rsidP="00C846F0">
      <w:pPr>
        <w:pStyle w:val="Osnovnitekst"/>
        <w:spacing w:line="240" w:lineRule="auto"/>
        <w:ind w:firstLine="0"/>
        <w:rPr>
          <w:lang w:val="sr-Cyrl-ME"/>
        </w:rPr>
        <w:sectPr w:rsidR="004C4CEC" w:rsidRPr="00E55B97" w:rsidSect="0024338D">
          <w:type w:val="continuous"/>
          <w:pgSz w:w="11906" w:h="16838" w:code="9"/>
          <w:pgMar w:top="1701" w:right="1134" w:bottom="1701" w:left="1134" w:header="709" w:footer="709" w:gutter="0"/>
          <w:cols w:space="708"/>
          <w:titlePg/>
          <w:docGrid w:linePitch="360"/>
        </w:sectPr>
      </w:pPr>
    </w:p>
    <w:p w14:paraId="27866A0E" w14:textId="77777777" w:rsidR="004C4CEC" w:rsidRPr="00E55B97" w:rsidRDefault="004C4CEC" w:rsidP="00C846F0">
      <w:pPr>
        <w:pStyle w:val="Caption"/>
        <w:keepNext/>
        <w:rPr>
          <w:sz w:val="24"/>
          <w:szCs w:val="24"/>
        </w:rPr>
      </w:pPr>
    </w:p>
    <w:p w14:paraId="6A9F699C" w14:textId="088024F5" w:rsidR="004C4CEC" w:rsidRPr="00A9083C" w:rsidRDefault="004C4CEC" w:rsidP="00C846F0">
      <w:pPr>
        <w:pStyle w:val="Caption"/>
        <w:keepNext/>
        <w:ind w:firstLine="720"/>
        <w:rPr>
          <w:b w:val="0"/>
          <w:bCs w:val="0"/>
          <w:sz w:val="22"/>
          <w:szCs w:val="22"/>
          <w:lang w:val="sr-Cyrl-ME"/>
        </w:rPr>
      </w:pPr>
      <w:r w:rsidRPr="00A9083C">
        <w:rPr>
          <w:b w:val="0"/>
          <w:bCs w:val="0"/>
          <w:sz w:val="22"/>
          <w:szCs w:val="22"/>
        </w:rPr>
        <w:t>Табела</w:t>
      </w:r>
      <w:r w:rsidRPr="00A9083C">
        <w:rPr>
          <w:b w:val="0"/>
          <w:bCs w:val="0"/>
          <w:sz w:val="22"/>
          <w:szCs w:val="22"/>
          <w:lang w:val="sr-Cyrl-ME"/>
        </w:rPr>
        <w:t xml:space="preserve"> </w:t>
      </w:r>
      <w:r w:rsidR="007719F7" w:rsidRPr="00A9083C">
        <w:rPr>
          <w:b w:val="0"/>
          <w:bCs w:val="0"/>
          <w:sz w:val="22"/>
          <w:szCs w:val="22"/>
          <w:lang w:val="sr-Cyrl-ME"/>
        </w:rPr>
        <w:t>5</w:t>
      </w:r>
      <w:r w:rsidRPr="00A9083C">
        <w:rPr>
          <w:b w:val="0"/>
          <w:bCs w:val="0"/>
          <w:sz w:val="22"/>
          <w:szCs w:val="22"/>
          <w:lang w:val="sr-Cyrl-ME"/>
        </w:rPr>
        <w:t>.2</w:t>
      </w:r>
      <w:r w:rsidRPr="00A9083C">
        <w:rPr>
          <w:b w:val="0"/>
          <w:bCs w:val="0"/>
          <w:sz w:val="22"/>
          <w:szCs w:val="22"/>
        </w:rPr>
        <w:fldChar w:fldCharType="begin"/>
      </w:r>
      <w:r w:rsidRPr="00A9083C">
        <w:rPr>
          <w:b w:val="0"/>
          <w:bCs w:val="0"/>
          <w:sz w:val="22"/>
          <w:szCs w:val="22"/>
        </w:rPr>
        <w:instrText xml:space="preserve"> STYLEREF 1 \s </w:instrText>
      </w:r>
      <w:r w:rsidR="00012A22">
        <w:rPr>
          <w:b w:val="0"/>
          <w:bCs w:val="0"/>
          <w:sz w:val="22"/>
          <w:szCs w:val="22"/>
        </w:rPr>
        <w:fldChar w:fldCharType="separate"/>
      </w:r>
      <w:r w:rsidR="00012A22">
        <w:rPr>
          <w:noProof/>
          <w:sz w:val="22"/>
          <w:szCs w:val="22"/>
          <w:lang w:val="en-US"/>
        </w:rPr>
        <w:t>Error! No text of specified style in document.</w:t>
      </w:r>
      <w:r w:rsidRPr="00A9083C">
        <w:rPr>
          <w:b w:val="0"/>
          <w:bCs w:val="0"/>
          <w:sz w:val="22"/>
          <w:szCs w:val="22"/>
        </w:rPr>
        <w:fldChar w:fldCharType="end"/>
      </w:r>
      <w:r w:rsidRPr="00A9083C">
        <w:rPr>
          <w:b w:val="0"/>
          <w:bCs w:val="0"/>
          <w:sz w:val="22"/>
          <w:szCs w:val="22"/>
        </w:rPr>
        <w:t>.</w:t>
      </w:r>
      <w:r w:rsidRPr="00A9083C">
        <w:rPr>
          <w:b w:val="0"/>
          <w:bCs w:val="0"/>
          <w:sz w:val="22"/>
          <w:szCs w:val="22"/>
          <w:lang w:val="sr-Cyrl-ME"/>
        </w:rPr>
        <w:t>2 Релациона централност</w:t>
      </w:r>
    </w:p>
    <w:tbl>
      <w:tblPr>
        <w:tblStyle w:val="TableGrid"/>
        <w:tblW w:w="1601" w:type="dxa"/>
        <w:tblInd w:w="644" w:type="dxa"/>
        <w:tblLook w:val="04A0" w:firstRow="1" w:lastRow="0" w:firstColumn="1" w:lastColumn="0" w:noHBand="0" w:noVBand="1"/>
      </w:tblPr>
      <w:tblGrid>
        <w:gridCol w:w="1048"/>
        <w:gridCol w:w="1426"/>
        <w:gridCol w:w="1137"/>
      </w:tblGrid>
      <w:tr w:rsidR="004C4CEC" w:rsidRPr="00E55B97" w14:paraId="37CF21F8" w14:textId="77777777" w:rsidTr="0095511D">
        <w:trPr>
          <w:trHeight w:val="459"/>
        </w:trPr>
        <w:tc>
          <w:tcPr>
            <w:tcW w:w="0" w:type="auto"/>
          </w:tcPr>
          <w:p w14:paraId="00A36D4D"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t>Чвор</w:t>
            </w:r>
          </w:p>
        </w:tc>
        <w:tc>
          <w:tcPr>
            <w:tcW w:w="0" w:type="auto"/>
          </w:tcPr>
          <w:p w14:paraId="18A4DE78"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t>Сабредит</w:t>
            </w:r>
          </w:p>
        </w:tc>
        <w:tc>
          <w:tcPr>
            <w:tcW w:w="0" w:type="auto"/>
          </w:tcPr>
          <w:p w14:paraId="07F75D9E" w14:textId="77777777" w:rsidR="004C4CEC" w:rsidRPr="00A9083C" w:rsidRDefault="004C4CEC" w:rsidP="00C846F0">
            <w:pPr>
              <w:pStyle w:val="Osnovnitekst"/>
              <w:spacing w:line="240" w:lineRule="auto"/>
              <w:ind w:firstLine="0"/>
              <w:rPr>
                <w:b/>
                <w:bCs/>
                <w:sz w:val="22"/>
                <w:szCs w:val="22"/>
                <w:lang w:val="sr-Cyrl-ME"/>
              </w:rPr>
            </w:pPr>
            <w:r w:rsidRPr="00A9083C">
              <w:rPr>
                <w:b/>
                <w:bCs/>
                <w:sz w:val="22"/>
                <w:szCs w:val="22"/>
                <w:lang w:val="sr-Cyrl-ME"/>
              </w:rPr>
              <w:t>Вредност</w:t>
            </w:r>
          </w:p>
        </w:tc>
      </w:tr>
      <w:tr w:rsidR="001F5CF2" w:rsidRPr="00E55B97" w14:paraId="32291217" w14:textId="77777777" w:rsidTr="0095511D">
        <w:trPr>
          <w:trHeight w:val="467"/>
        </w:trPr>
        <w:tc>
          <w:tcPr>
            <w:tcW w:w="0" w:type="auto"/>
          </w:tcPr>
          <w:p w14:paraId="205705B1" w14:textId="4EFFA7E7" w:rsidR="001F5CF2" w:rsidRPr="00A9083C" w:rsidRDefault="001F5CF2" w:rsidP="00C846F0">
            <w:pPr>
              <w:pStyle w:val="Osnovnitekst"/>
              <w:spacing w:line="240" w:lineRule="auto"/>
              <w:ind w:firstLine="0"/>
              <w:rPr>
                <w:sz w:val="22"/>
                <w:szCs w:val="22"/>
                <w:lang w:val="sr-Cyrl-ME"/>
              </w:rPr>
            </w:pPr>
            <w:r w:rsidRPr="00A9083C">
              <w:rPr>
                <w:sz w:val="22"/>
                <w:szCs w:val="22"/>
              </w:rPr>
              <w:t xml:space="preserve">t5_2qh16 </w:t>
            </w:r>
          </w:p>
        </w:tc>
        <w:tc>
          <w:tcPr>
            <w:tcW w:w="0" w:type="auto"/>
          </w:tcPr>
          <w:p w14:paraId="45822A52" w14:textId="67F43D2B" w:rsidR="001F5CF2" w:rsidRPr="00A9083C" w:rsidRDefault="001F5CF2" w:rsidP="00C846F0">
            <w:pPr>
              <w:pStyle w:val="Osnovnitekst"/>
              <w:spacing w:line="240" w:lineRule="auto"/>
              <w:ind w:firstLine="0"/>
              <w:rPr>
                <w:sz w:val="22"/>
                <w:szCs w:val="22"/>
                <w:lang w:val="sr-Cyrl-ME"/>
              </w:rPr>
            </w:pPr>
            <w:r w:rsidRPr="00A9083C">
              <w:rPr>
                <w:sz w:val="22"/>
                <w:szCs w:val="22"/>
              </w:rPr>
              <w:t xml:space="preserve">technology </w:t>
            </w:r>
          </w:p>
        </w:tc>
        <w:tc>
          <w:tcPr>
            <w:tcW w:w="0" w:type="auto"/>
          </w:tcPr>
          <w:p w14:paraId="2D9E6F85" w14:textId="18AAE0A4" w:rsidR="001F5CF2" w:rsidRPr="00A9083C" w:rsidRDefault="001F5CF2" w:rsidP="00C846F0">
            <w:pPr>
              <w:pStyle w:val="Osnovnitekst"/>
              <w:spacing w:line="240" w:lineRule="auto"/>
              <w:ind w:firstLine="0"/>
              <w:rPr>
                <w:sz w:val="22"/>
                <w:szCs w:val="22"/>
                <w:lang w:val="sr-Cyrl-ME"/>
              </w:rPr>
            </w:pPr>
            <w:r w:rsidRPr="00A9083C">
              <w:rPr>
                <w:sz w:val="22"/>
                <w:szCs w:val="22"/>
              </w:rPr>
              <w:t xml:space="preserve">0.0 </w:t>
            </w:r>
          </w:p>
        </w:tc>
      </w:tr>
      <w:tr w:rsidR="001F5CF2" w:rsidRPr="00E55B97" w14:paraId="34CAC6C8" w14:textId="77777777" w:rsidTr="0095511D">
        <w:trPr>
          <w:trHeight w:val="459"/>
        </w:trPr>
        <w:tc>
          <w:tcPr>
            <w:tcW w:w="0" w:type="auto"/>
          </w:tcPr>
          <w:p w14:paraId="6CA7CED9" w14:textId="0A865725" w:rsidR="001F5CF2" w:rsidRPr="00A9083C" w:rsidRDefault="001F5CF2" w:rsidP="00C846F0">
            <w:pPr>
              <w:pStyle w:val="Osnovnitekst"/>
              <w:spacing w:line="240" w:lineRule="auto"/>
              <w:ind w:firstLine="0"/>
              <w:rPr>
                <w:sz w:val="22"/>
                <w:szCs w:val="22"/>
                <w:lang w:val="sr-Cyrl-ME"/>
              </w:rPr>
            </w:pPr>
            <w:r w:rsidRPr="00A9083C">
              <w:rPr>
                <w:sz w:val="22"/>
                <w:szCs w:val="22"/>
                <w:lang w:val="sr-Cyrl-ME"/>
              </w:rPr>
              <w:t>t5_1rqwi</w:t>
            </w:r>
          </w:p>
        </w:tc>
        <w:tc>
          <w:tcPr>
            <w:tcW w:w="0" w:type="auto"/>
          </w:tcPr>
          <w:p w14:paraId="7CB75A82" w14:textId="5EC9EFB8" w:rsidR="001F5CF2" w:rsidRPr="00A9083C" w:rsidRDefault="001F5CF2" w:rsidP="00C846F0">
            <w:pPr>
              <w:pStyle w:val="Osnovnitekst"/>
              <w:spacing w:line="240" w:lineRule="auto"/>
              <w:ind w:firstLine="0"/>
              <w:rPr>
                <w:sz w:val="22"/>
                <w:szCs w:val="22"/>
                <w:lang w:val="sr-Cyrl-ME"/>
              </w:rPr>
            </w:pPr>
            <w:r w:rsidRPr="00A9083C">
              <w:rPr>
                <w:sz w:val="22"/>
                <w:szCs w:val="22"/>
                <w:lang w:val="sr-Cyrl-ME"/>
              </w:rPr>
              <w:t>netsec</w:t>
            </w:r>
          </w:p>
        </w:tc>
        <w:tc>
          <w:tcPr>
            <w:tcW w:w="0" w:type="auto"/>
          </w:tcPr>
          <w:p w14:paraId="21181AD9" w14:textId="24E45ED0" w:rsidR="001F5CF2" w:rsidRPr="00A9083C" w:rsidRDefault="001F5CF2" w:rsidP="00C846F0">
            <w:pPr>
              <w:pStyle w:val="Osnovnitekst"/>
              <w:spacing w:line="240" w:lineRule="auto"/>
              <w:ind w:firstLine="0"/>
              <w:rPr>
                <w:sz w:val="22"/>
                <w:szCs w:val="22"/>
                <w:lang w:val="sr-Cyrl-ME"/>
              </w:rPr>
            </w:pPr>
            <w:r w:rsidRPr="00A9083C">
              <w:rPr>
                <w:sz w:val="22"/>
                <w:szCs w:val="22"/>
              </w:rPr>
              <w:t xml:space="preserve">0.0 </w:t>
            </w:r>
          </w:p>
        </w:tc>
      </w:tr>
      <w:tr w:rsidR="001F5CF2" w:rsidRPr="00E55B97" w14:paraId="746ED269" w14:textId="77777777" w:rsidTr="0095511D">
        <w:trPr>
          <w:trHeight w:val="467"/>
        </w:trPr>
        <w:tc>
          <w:tcPr>
            <w:tcW w:w="0" w:type="auto"/>
          </w:tcPr>
          <w:p w14:paraId="6238B93A" w14:textId="4F928391" w:rsidR="001F5CF2" w:rsidRPr="00A9083C" w:rsidRDefault="001F5CF2" w:rsidP="00C846F0">
            <w:pPr>
              <w:pStyle w:val="Osnovnitekst"/>
              <w:spacing w:line="240" w:lineRule="auto"/>
              <w:ind w:firstLine="0"/>
              <w:rPr>
                <w:sz w:val="22"/>
                <w:szCs w:val="22"/>
                <w:lang w:val="sr-Cyrl-ME"/>
              </w:rPr>
            </w:pPr>
            <w:r w:rsidRPr="00A9083C">
              <w:rPr>
                <w:sz w:val="22"/>
                <w:szCs w:val="22"/>
                <w:lang w:val="sr-Cyrl-ME"/>
              </w:rPr>
              <w:t>t5_2qh03</w:t>
            </w:r>
          </w:p>
        </w:tc>
        <w:tc>
          <w:tcPr>
            <w:tcW w:w="0" w:type="auto"/>
          </w:tcPr>
          <w:p w14:paraId="3526C65B" w14:textId="7D8194ED" w:rsidR="001F5CF2" w:rsidRPr="00A9083C" w:rsidRDefault="001F5CF2" w:rsidP="00C846F0">
            <w:pPr>
              <w:pStyle w:val="Osnovnitekst"/>
              <w:spacing w:line="240" w:lineRule="auto"/>
              <w:ind w:firstLine="0"/>
              <w:rPr>
                <w:sz w:val="22"/>
                <w:szCs w:val="22"/>
                <w:lang w:val="sr-Cyrl-ME"/>
              </w:rPr>
            </w:pPr>
            <w:r w:rsidRPr="00A9083C">
              <w:rPr>
                <w:sz w:val="22"/>
                <w:szCs w:val="22"/>
                <w:lang w:val="sr-Cyrl-ME"/>
              </w:rPr>
              <w:t>gaming</w:t>
            </w:r>
          </w:p>
        </w:tc>
        <w:tc>
          <w:tcPr>
            <w:tcW w:w="0" w:type="auto"/>
          </w:tcPr>
          <w:p w14:paraId="2B945432" w14:textId="32B780AE" w:rsidR="001F5CF2" w:rsidRPr="00A9083C" w:rsidRDefault="001F5CF2" w:rsidP="00C846F0">
            <w:pPr>
              <w:pStyle w:val="Osnovnitekst"/>
              <w:spacing w:line="240" w:lineRule="auto"/>
              <w:ind w:firstLine="0"/>
              <w:rPr>
                <w:sz w:val="22"/>
                <w:szCs w:val="22"/>
                <w:lang w:val="sr-Cyrl-ME"/>
              </w:rPr>
            </w:pPr>
            <w:r w:rsidRPr="00A9083C">
              <w:rPr>
                <w:sz w:val="22"/>
                <w:szCs w:val="22"/>
              </w:rPr>
              <w:t xml:space="preserve">0.0 </w:t>
            </w:r>
          </w:p>
        </w:tc>
      </w:tr>
      <w:tr w:rsidR="003D5536" w:rsidRPr="00E55B97" w14:paraId="6E1B7710" w14:textId="77777777" w:rsidTr="0095511D">
        <w:trPr>
          <w:trHeight w:val="459"/>
        </w:trPr>
        <w:tc>
          <w:tcPr>
            <w:tcW w:w="0" w:type="auto"/>
          </w:tcPr>
          <w:p w14:paraId="5A8AF496" w14:textId="5A8016BC" w:rsidR="003D5536" w:rsidRPr="00A9083C" w:rsidRDefault="003D5536" w:rsidP="00C846F0">
            <w:pPr>
              <w:pStyle w:val="Osnovnitekst"/>
              <w:spacing w:line="240" w:lineRule="auto"/>
              <w:ind w:firstLine="0"/>
              <w:rPr>
                <w:sz w:val="22"/>
                <w:szCs w:val="22"/>
              </w:rPr>
            </w:pPr>
            <w:r w:rsidRPr="00A9083C">
              <w:rPr>
                <w:sz w:val="22"/>
                <w:szCs w:val="22"/>
                <w:lang w:val="sr-Cyrl-ME"/>
              </w:rPr>
              <w:t xml:space="preserve">t5_3b8o </w:t>
            </w:r>
          </w:p>
        </w:tc>
        <w:tc>
          <w:tcPr>
            <w:tcW w:w="0" w:type="auto"/>
          </w:tcPr>
          <w:p w14:paraId="1FD614CE" w14:textId="18BDC39D" w:rsidR="003D5536" w:rsidRPr="00A9083C" w:rsidRDefault="003D5536" w:rsidP="00C846F0">
            <w:pPr>
              <w:pStyle w:val="Osnovnitekst"/>
              <w:spacing w:line="240" w:lineRule="auto"/>
              <w:ind w:firstLine="0"/>
              <w:rPr>
                <w:sz w:val="22"/>
                <w:szCs w:val="22"/>
              </w:rPr>
            </w:pPr>
            <w:r w:rsidRPr="00A9083C">
              <w:rPr>
                <w:sz w:val="22"/>
                <w:szCs w:val="22"/>
                <w:lang w:val="sr-Cyrl-ME"/>
              </w:rPr>
              <w:t xml:space="preserve">joel     </w:t>
            </w:r>
          </w:p>
        </w:tc>
        <w:tc>
          <w:tcPr>
            <w:tcW w:w="0" w:type="auto"/>
          </w:tcPr>
          <w:p w14:paraId="72E8F567" w14:textId="0B4A9985" w:rsidR="003D5536" w:rsidRPr="00A9083C" w:rsidRDefault="003D5536" w:rsidP="00C846F0">
            <w:pPr>
              <w:pStyle w:val="Osnovnitekst"/>
              <w:spacing w:line="240" w:lineRule="auto"/>
              <w:ind w:firstLine="0"/>
              <w:rPr>
                <w:sz w:val="22"/>
                <w:szCs w:val="22"/>
              </w:rPr>
            </w:pPr>
            <w:r w:rsidRPr="00A9083C">
              <w:rPr>
                <w:sz w:val="22"/>
                <w:szCs w:val="22"/>
              </w:rPr>
              <w:t xml:space="preserve">0.0 </w:t>
            </w:r>
          </w:p>
        </w:tc>
      </w:tr>
      <w:tr w:rsidR="003D5536" w:rsidRPr="00E55B97" w14:paraId="06064D56" w14:textId="77777777" w:rsidTr="0095511D">
        <w:trPr>
          <w:trHeight w:val="459"/>
        </w:trPr>
        <w:tc>
          <w:tcPr>
            <w:tcW w:w="0" w:type="auto"/>
          </w:tcPr>
          <w:p w14:paraId="2EB38A63" w14:textId="5CD48980" w:rsidR="003D5536" w:rsidRPr="00A9083C" w:rsidRDefault="003D5536" w:rsidP="00C846F0">
            <w:pPr>
              <w:pStyle w:val="Osnovnitekst"/>
              <w:spacing w:line="240" w:lineRule="auto"/>
              <w:ind w:firstLine="0"/>
              <w:rPr>
                <w:sz w:val="22"/>
                <w:szCs w:val="22"/>
              </w:rPr>
            </w:pPr>
            <w:r w:rsidRPr="00A9083C">
              <w:rPr>
                <w:sz w:val="22"/>
                <w:szCs w:val="22"/>
              </w:rPr>
              <w:t>t5_2qh0f</w:t>
            </w:r>
          </w:p>
        </w:tc>
        <w:tc>
          <w:tcPr>
            <w:tcW w:w="0" w:type="auto"/>
          </w:tcPr>
          <w:p w14:paraId="38D0CF42" w14:textId="3A6A0ED9" w:rsidR="003D5536" w:rsidRPr="00A9083C" w:rsidRDefault="003D5536" w:rsidP="00C846F0">
            <w:pPr>
              <w:pStyle w:val="Osnovnitekst"/>
              <w:spacing w:line="240" w:lineRule="auto"/>
              <w:ind w:firstLine="0"/>
              <w:rPr>
                <w:sz w:val="22"/>
                <w:szCs w:val="22"/>
              </w:rPr>
            </w:pPr>
            <w:r w:rsidRPr="00A9083C">
              <w:rPr>
                <w:sz w:val="22"/>
                <w:szCs w:val="22"/>
              </w:rPr>
              <w:t>entertainment</w:t>
            </w:r>
          </w:p>
        </w:tc>
        <w:tc>
          <w:tcPr>
            <w:tcW w:w="0" w:type="auto"/>
          </w:tcPr>
          <w:p w14:paraId="3DABE1E8" w14:textId="6419EAEF" w:rsidR="003D5536" w:rsidRPr="00A9083C" w:rsidRDefault="003D5536" w:rsidP="00C846F0">
            <w:pPr>
              <w:pStyle w:val="Osnovnitekst"/>
              <w:spacing w:line="240" w:lineRule="auto"/>
              <w:ind w:firstLine="0"/>
              <w:rPr>
                <w:sz w:val="22"/>
                <w:szCs w:val="22"/>
              </w:rPr>
            </w:pPr>
            <w:r w:rsidRPr="00A9083C">
              <w:rPr>
                <w:sz w:val="22"/>
                <w:szCs w:val="22"/>
              </w:rPr>
              <w:t xml:space="preserve">0.0 </w:t>
            </w:r>
          </w:p>
        </w:tc>
      </w:tr>
      <w:tr w:rsidR="003D5536" w:rsidRPr="00E55B97" w14:paraId="31F3601D" w14:textId="77777777" w:rsidTr="0095511D">
        <w:trPr>
          <w:trHeight w:val="467"/>
        </w:trPr>
        <w:tc>
          <w:tcPr>
            <w:tcW w:w="0" w:type="auto"/>
          </w:tcPr>
          <w:p w14:paraId="3AD19DBB" w14:textId="4F2E5ED1" w:rsidR="003D5536" w:rsidRPr="00A9083C" w:rsidRDefault="003D5536" w:rsidP="00C846F0">
            <w:pPr>
              <w:pStyle w:val="Osnovnitekst"/>
              <w:spacing w:line="240" w:lineRule="auto"/>
              <w:ind w:firstLine="0"/>
              <w:rPr>
                <w:sz w:val="22"/>
                <w:szCs w:val="22"/>
              </w:rPr>
            </w:pPr>
            <w:r w:rsidRPr="00A9083C">
              <w:rPr>
                <w:sz w:val="22"/>
                <w:szCs w:val="22"/>
                <w:lang w:val="sr-Cyrl-ME"/>
              </w:rPr>
              <w:lastRenderedPageBreak/>
              <w:t xml:space="preserve">t5_2qh61     </w:t>
            </w:r>
          </w:p>
        </w:tc>
        <w:tc>
          <w:tcPr>
            <w:tcW w:w="0" w:type="auto"/>
          </w:tcPr>
          <w:p w14:paraId="169CDF56" w14:textId="101DEC9F" w:rsidR="003D5536" w:rsidRPr="00A9083C" w:rsidRDefault="003D5536" w:rsidP="00C846F0">
            <w:pPr>
              <w:pStyle w:val="Osnovnitekst"/>
              <w:spacing w:line="240" w:lineRule="auto"/>
              <w:ind w:firstLine="0"/>
              <w:rPr>
                <w:sz w:val="22"/>
                <w:szCs w:val="22"/>
              </w:rPr>
            </w:pPr>
            <w:r w:rsidRPr="00A9083C">
              <w:rPr>
                <w:sz w:val="22"/>
                <w:szCs w:val="22"/>
                <w:lang w:val="sr-Cyrl-ME"/>
              </w:rPr>
              <w:t xml:space="preserve">WTF  </w:t>
            </w:r>
          </w:p>
        </w:tc>
        <w:tc>
          <w:tcPr>
            <w:tcW w:w="0" w:type="auto"/>
          </w:tcPr>
          <w:p w14:paraId="1B3095E6" w14:textId="0A384D3D" w:rsidR="003D5536" w:rsidRPr="00A9083C" w:rsidRDefault="003D5536" w:rsidP="00C846F0">
            <w:pPr>
              <w:pStyle w:val="Osnovnitekst"/>
              <w:spacing w:line="240" w:lineRule="auto"/>
              <w:ind w:firstLine="0"/>
              <w:rPr>
                <w:sz w:val="22"/>
                <w:szCs w:val="22"/>
              </w:rPr>
            </w:pPr>
            <w:r w:rsidRPr="00A9083C">
              <w:rPr>
                <w:sz w:val="22"/>
                <w:szCs w:val="22"/>
              </w:rPr>
              <w:t xml:space="preserve">0.0 </w:t>
            </w:r>
          </w:p>
        </w:tc>
      </w:tr>
      <w:tr w:rsidR="00D070FB" w:rsidRPr="00E55B97" w14:paraId="00EE1020" w14:textId="77777777" w:rsidTr="0095511D">
        <w:trPr>
          <w:trHeight w:val="459"/>
        </w:trPr>
        <w:tc>
          <w:tcPr>
            <w:tcW w:w="0" w:type="auto"/>
          </w:tcPr>
          <w:p w14:paraId="60BAFDEB" w14:textId="02845E24" w:rsidR="00D070FB" w:rsidRPr="00A9083C" w:rsidRDefault="00D070FB" w:rsidP="00C846F0">
            <w:pPr>
              <w:pStyle w:val="Osnovnitekst"/>
              <w:spacing w:line="240" w:lineRule="auto"/>
              <w:ind w:firstLine="0"/>
              <w:rPr>
                <w:sz w:val="22"/>
                <w:szCs w:val="22"/>
              </w:rPr>
            </w:pPr>
            <w:r w:rsidRPr="00A9083C">
              <w:rPr>
                <w:sz w:val="22"/>
                <w:szCs w:val="22"/>
                <w:lang w:val="sr-Cyrl-ME"/>
              </w:rPr>
              <w:t xml:space="preserve">t5_1a8ah  </w:t>
            </w:r>
          </w:p>
        </w:tc>
        <w:tc>
          <w:tcPr>
            <w:tcW w:w="0" w:type="auto"/>
          </w:tcPr>
          <w:p w14:paraId="00AC01DB" w14:textId="77648A91" w:rsidR="00D070FB" w:rsidRPr="00A9083C" w:rsidRDefault="00D070FB" w:rsidP="00C846F0">
            <w:pPr>
              <w:pStyle w:val="Osnovnitekst"/>
              <w:spacing w:line="240" w:lineRule="auto"/>
              <w:ind w:firstLine="0"/>
              <w:rPr>
                <w:sz w:val="22"/>
                <w:szCs w:val="22"/>
              </w:rPr>
            </w:pPr>
            <w:r w:rsidRPr="00A9083C">
              <w:rPr>
                <w:sz w:val="22"/>
                <w:szCs w:val="22"/>
                <w:lang w:val="sr-Cyrl-ME"/>
              </w:rPr>
              <w:t xml:space="preserve">obama  </w:t>
            </w:r>
          </w:p>
        </w:tc>
        <w:tc>
          <w:tcPr>
            <w:tcW w:w="0" w:type="auto"/>
          </w:tcPr>
          <w:p w14:paraId="61CFEE19" w14:textId="3806662B" w:rsidR="00D070FB" w:rsidRPr="00A9083C" w:rsidRDefault="00D070FB" w:rsidP="00C846F0">
            <w:pPr>
              <w:pStyle w:val="Osnovnitekst"/>
              <w:spacing w:line="240" w:lineRule="auto"/>
              <w:ind w:firstLine="0"/>
              <w:rPr>
                <w:sz w:val="22"/>
                <w:szCs w:val="22"/>
              </w:rPr>
            </w:pPr>
            <w:r w:rsidRPr="00A9083C">
              <w:rPr>
                <w:sz w:val="22"/>
                <w:szCs w:val="22"/>
              </w:rPr>
              <w:t xml:space="preserve">0.0 </w:t>
            </w:r>
          </w:p>
        </w:tc>
      </w:tr>
      <w:tr w:rsidR="00D070FB" w:rsidRPr="00E55B97" w14:paraId="0290A2AA" w14:textId="77777777" w:rsidTr="0095511D">
        <w:trPr>
          <w:trHeight w:val="467"/>
        </w:trPr>
        <w:tc>
          <w:tcPr>
            <w:tcW w:w="0" w:type="auto"/>
          </w:tcPr>
          <w:p w14:paraId="47ED4ECD" w14:textId="08C7FD1E" w:rsidR="00D070FB" w:rsidRPr="00A9083C" w:rsidRDefault="00D070FB" w:rsidP="00C846F0">
            <w:pPr>
              <w:pStyle w:val="Osnovnitekst"/>
              <w:spacing w:line="240" w:lineRule="auto"/>
              <w:ind w:firstLine="0"/>
              <w:rPr>
                <w:sz w:val="22"/>
                <w:szCs w:val="22"/>
              </w:rPr>
            </w:pPr>
            <w:r w:rsidRPr="00A9083C">
              <w:rPr>
                <w:sz w:val="22"/>
                <w:szCs w:val="22"/>
              </w:rPr>
              <w:t>t5_2qh1n</w:t>
            </w:r>
          </w:p>
        </w:tc>
        <w:tc>
          <w:tcPr>
            <w:tcW w:w="0" w:type="auto"/>
          </w:tcPr>
          <w:p w14:paraId="75F4EAA2" w14:textId="4B6425BF" w:rsidR="00D070FB" w:rsidRPr="00A9083C" w:rsidRDefault="00D070FB" w:rsidP="00C846F0">
            <w:pPr>
              <w:pStyle w:val="Osnovnitekst"/>
              <w:spacing w:line="240" w:lineRule="auto"/>
              <w:ind w:firstLine="0"/>
              <w:rPr>
                <w:sz w:val="22"/>
                <w:szCs w:val="22"/>
              </w:rPr>
            </w:pPr>
            <w:r w:rsidRPr="00A9083C">
              <w:rPr>
                <w:sz w:val="22"/>
                <w:szCs w:val="22"/>
              </w:rPr>
              <w:t>environment</w:t>
            </w:r>
          </w:p>
        </w:tc>
        <w:tc>
          <w:tcPr>
            <w:tcW w:w="0" w:type="auto"/>
          </w:tcPr>
          <w:p w14:paraId="4FDA3E30" w14:textId="1AB4424A" w:rsidR="00D070FB" w:rsidRPr="00A9083C" w:rsidRDefault="00D070FB" w:rsidP="00C846F0">
            <w:pPr>
              <w:pStyle w:val="Osnovnitekst"/>
              <w:spacing w:line="240" w:lineRule="auto"/>
              <w:ind w:firstLine="0"/>
              <w:rPr>
                <w:sz w:val="22"/>
                <w:szCs w:val="22"/>
              </w:rPr>
            </w:pPr>
            <w:r w:rsidRPr="00A9083C">
              <w:rPr>
                <w:sz w:val="22"/>
                <w:szCs w:val="22"/>
              </w:rPr>
              <w:t xml:space="preserve">0.0 </w:t>
            </w:r>
          </w:p>
        </w:tc>
      </w:tr>
      <w:tr w:rsidR="00D070FB" w:rsidRPr="00E55B97" w14:paraId="5C63F28F" w14:textId="77777777" w:rsidTr="0095511D">
        <w:trPr>
          <w:trHeight w:val="459"/>
        </w:trPr>
        <w:tc>
          <w:tcPr>
            <w:tcW w:w="0" w:type="auto"/>
          </w:tcPr>
          <w:p w14:paraId="01BD0477" w14:textId="5C0050E6" w:rsidR="00D070FB" w:rsidRPr="00A9083C" w:rsidRDefault="00D070FB" w:rsidP="00C846F0">
            <w:pPr>
              <w:pStyle w:val="Osnovnitekst"/>
              <w:spacing w:line="240" w:lineRule="auto"/>
              <w:ind w:firstLine="0"/>
              <w:rPr>
                <w:sz w:val="22"/>
                <w:szCs w:val="22"/>
              </w:rPr>
            </w:pPr>
            <w:r w:rsidRPr="00A9083C">
              <w:rPr>
                <w:sz w:val="22"/>
                <w:szCs w:val="22"/>
                <w:lang w:val="sr-Cyrl-ME"/>
              </w:rPr>
              <w:t xml:space="preserve">t5_2qh33     </w:t>
            </w:r>
          </w:p>
        </w:tc>
        <w:tc>
          <w:tcPr>
            <w:tcW w:w="0" w:type="auto"/>
          </w:tcPr>
          <w:p w14:paraId="4B60FF41" w14:textId="291FABAD" w:rsidR="00D070FB" w:rsidRPr="00A9083C" w:rsidRDefault="00D070FB" w:rsidP="00C846F0">
            <w:pPr>
              <w:pStyle w:val="Osnovnitekst"/>
              <w:spacing w:line="240" w:lineRule="auto"/>
              <w:ind w:firstLine="0"/>
              <w:rPr>
                <w:sz w:val="22"/>
                <w:szCs w:val="22"/>
              </w:rPr>
            </w:pPr>
            <w:r w:rsidRPr="00A9083C">
              <w:rPr>
                <w:sz w:val="22"/>
                <w:szCs w:val="22"/>
                <w:lang w:val="sr-Cyrl-ME"/>
              </w:rPr>
              <w:t>funny</w:t>
            </w:r>
          </w:p>
        </w:tc>
        <w:tc>
          <w:tcPr>
            <w:tcW w:w="0" w:type="auto"/>
          </w:tcPr>
          <w:p w14:paraId="632D5006" w14:textId="45E2C4BF" w:rsidR="00D070FB" w:rsidRPr="00A9083C" w:rsidRDefault="00D070FB" w:rsidP="00C846F0">
            <w:pPr>
              <w:pStyle w:val="Osnovnitekst"/>
              <w:spacing w:line="240" w:lineRule="auto"/>
              <w:ind w:firstLine="0"/>
              <w:rPr>
                <w:sz w:val="22"/>
                <w:szCs w:val="22"/>
              </w:rPr>
            </w:pPr>
            <w:r w:rsidRPr="00A9083C">
              <w:rPr>
                <w:sz w:val="22"/>
                <w:szCs w:val="22"/>
              </w:rPr>
              <w:t xml:space="preserve">0.0 </w:t>
            </w:r>
          </w:p>
        </w:tc>
      </w:tr>
      <w:tr w:rsidR="00D070FB" w:rsidRPr="00E55B97" w14:paraId="21470681" w14:textId="77777777" w:rsidTr="0095511D">
        <w:trPr>
          <w:trHeight w:val="459"/>
        </w:trPr>
        <w:tc>
          <w:tcPr>
            <w:tcW w:w="0" w:type="auto"/>
          </w:tcPr>
          <w:p w14:paraId="015D45E0" w14:textId="757ED37E" w:rsidR="00D070FB" w:rsidRPr="00A9083C" w:rsidRDefault="00D070FB" w:rsidP="00C846F0">
            <w:pPr>
              <w:pStyle w:val="Osnovnitekst"/>
              <w:spacing w:line="240" w:lineRule="auto"/>
              <w:ind w:firstLine="0"/>
              <w:rPr>
                <w:sz w:val="22"/>
                <w:szCs w:val="22"/>
              </w:rPr>
            </w:pPr>
            <w:r w:rsidRPr="00A9083C">
              <w:rPr>
                <w:sz w:val="22"/>
                <w:szCs w:val="22"/>
              </w:rPr>
              <w:t xml:space="preserve">t5_2qh9z     </w:t>
            </w:r>
          </w:p>
        </w:tc>
        <w:tc>
          <w:tcPr>
            <w:tcW w:w="0" w:type="auto"/>
          </w:tcPr>
          <w:p w14:paraId="724E4164" w14:textId="7E31CB77" w:rsidR="00D070FB" w:rsidRPr="00A9083C" w:rsidRDefault="00D070FB" w:rsidP="00C846F0">
            <w:pPr>
              <w:pStyle w:val="Osnovnitekst"/>
              <w:spacing w:line="240" w:lineRule="auto"/>
              <w:ind w:firstLine="0"/>
              <w:rPr>
                <w:sz w:val="22"/>
                <w:szCs w:val="22"/>
              </w:rPr>
            </w:pPr>
            <w:r w:rsidRPr="00A9083C">
              <w:rPr>
                <w:sz w:val="22"/>
                <w:szCs w:val="22"/>
              </w:rPr>
              <w:t>Health</w:t>
            </w:r>
          </w:p>
        </w:tc>
        <w:tc>
          <w:tcPr>
            <w:tcW w:w="0" w:type="auto"/>
          </w:tcPr>
          <w:p w14:paraId="3F2FA12D" w14:textId="2921019F" w:rsidR="00D070FB" w:rsidRPr="00A9083C" w:rsidRDefault="00D070FB" w:rsidP="00C846F0">
            <w:pPr>
              <w:pStyle w:val="Osnovnitekst"/>
              <w:spacing w:line="240" w:lineRule="auto"/>
              <w:ind w:firstLine="0"/>
              <w:rPr>
                <w:sz w:val="22"/>
                <w:szCs w:val="22"/>
              </w:rPr>
            </w:pPr>
            <w:r w:rsidRPr="00A9083C">
              <w:rPr>
                <w:sz w:val="22"/>
                <w:szCs w:val="22"/>
              </w:rPr>
              <w:t xml:space="preserve">0.0 </w:t>
            </w:r>
          </w:p>
        </w:tc>
      </w:tr>
    </w:tbl>
    <w:p w14:paraId="4C25ED32" w14:textId="77777777" w:rsidR="00CA6FA9" w:rsidRDefault="00CA6FA9" w:rsidP="00C846F0">
      <w:pPr>
        <w:pStyle w:val="Osnovnitekst"/>
        <w:spacing w:line="240" w:lineRule="auto"/>
        <w:ind w:firstLine="0"/>
        <w:rPr>
          <w:lang w:val="sr-Cyrl-ME"/>
        </w:rPr>
      </w:pPr>
    </w:p>
    <w:p w14:paraId="168B3F25" w14:textId="77777777" w:rsidR="00CA6FA9" w:rsidRDefault="00CA6FA9" w:rsidP="00C846F0">
      <w:pPr>
        <w:pStyle w:val="Osnovnitekst"/>
        <w:spacing w:line="240" w:lineRule="auto"/>
        <w:ind w:firstLine="0"/>
        <w:rPr>
          <w:lang w:val="sr-Cyrl-ME"/>
        </w:rPr>
      </w:pPr>
    </w:p>
    <w:p w14:paraId="6C535293" w14:textId="77777777" w:rsidR="00CA6FA9" w:rsidRDefault="00EB5770" w:rsidP="007C0C12">
      <w:pPr>
        <w:pStyle w:val="Osnovnitekst"/>
        <w:numPr>
          <w:ilvl w:val="0"/>
          <w:numId w:val="8"/>
        </w:numPr>
        <w:spacing w:line="240" w:lineRule="auto"/>
        <w:rPr>
          <w:lang w:val="sr-Cyrl-ME"/>
        </w:rPr>
      </w:pPr>
      <w:r w:rsidRPr="00CA6FA9">
        <w:rPr>
          <w:lang w:val="sr-Cyrl-ME"/>
        </w:rPr>
        <w:t>Централност по сопственом вектору</w:t>
      </w:r>
    </w:p>
    <w:p w14:paraId="1F7C6557" w14:textId="7CA54BA1" w:rsidR="006575D0" w:rsidRPr="00CA6FA9" w:rsidRDefault="006575D0" w:rsidP="00C846F0">
      <w:pPr>
        <w:pStyle w:val="Osnovnitekst"/>
        <w:spacing w:line="240" w:lineRule="auto"/>
        <w:ind w:left="360" w:firstLine="0"/>
        <w:rPr>
          <w:lang w:val="sr-Cyrl-ME"/>
        </w:rPr>
      </w:pPr>
      <w:r w:rsidRPr="00CA6FA9">
        <w:rPr>
          <w:lang w:val="sr-Cyrl-ME"/>
        </w:rPr>
        <w:t xml:space="preserve">Суседи сваког посматраног чвора имају исти број суседа. Они чворови који имају веће тежине грана које их повезују са суседима имаће и већу вредност централности по сопственом вектору. Ниједан чвор није моћнији од </w:t>
      </w:r>
      <w:r w:rsidR="000D2FD9" w:rsidRPr="00CA6FA9">
        <w:rPr>
          <w:lang w:val="sr-Cyrl-ME"/>
        </w:rPr>
        <w:t>осталих</w:t>
      </w:r>
      <w:r w:rsidRPr="00CA6FA9">
        <w:rPr>
          <w:lang w:val="sr-Cyrl-ME"/>
        </w:rPr>
        <w:t xml:space="preserve">, јер суседи сваког чвора имају велики број суседа, и ниједан чвор </w:t>
      </w:r>
      <w:r w:rsidR="00A44563" w:rsidRPr="00CA6FA9">
        <w:rPr>
          <w:lang w:val="sr-Cyrl-ME"/>
        </w:rPr>
        <w:t>не зависи од неког другог</w:t>
      </w:r>
      <w:r w:rsidRPr="00CA6FA9">
        <w:rPr>
          <w:lang w:val="sr-Cyrl-ME"/>
        </w:rPr>
        <w:t xml:space="preserve">. Чворови са </w:t>
      </w:r>
      <w:r w:rsidR="00DA066F" w:rsidRPr="00CA6FA9">
        <w:rPr>
          <w:lang w:val="sr-Cyrl-ME"/>
        </w:rPr>
        <w:t>већом</w:t>
      </w:r>
      <w:r w:rsidRPr="00CA6FA9">
        <w:rPr>
          <w:lang w:val="sr-Cyrl-ME"/>
        </w:rPr>
        <w:t xml:space="preserve"> вредности централности по сопственом вектору су утицајни ако се разматра да ће информације брже да се шире кроз гране већих тежина.</w:t>
      </w:r>
    </w:p>
    <w:p w14:paraId="3C63D079" w14:textId="77777777" w:rsidR="007C39D3" w:rsidRDefault="007C39D3" w:rsidP="00C846F0">
      <w:pPr>
        <w:pStyle w:val="Caption"/>
        <w:keepNext/>
        <w:ind w:firstLine="675"/>
        <w:rPr>
          <w:b w:val="0"/>
          <w:bCs w:val="0"/>
          <w:sz w:val="24"/>
          <w:szCs w:val="24"/>
          <w:lang w:val="sr-Cyrl-ME"/>
        </w:rPr>
      </w:pPr>
      <w:r w:rsidRPr="00E55B97">
        <w:rPr>
          <w:sz w:val="24"/>
          <w:szCs w:val="24"/>
        </w:rPr>
        <w:t>Табела</w:t>
      </w:r>
      <w:r w:rsidRPr="00E55B97">
        <w:rPr>
          <w:sz w:val="24"/>
          <w:szCs w:val="24"/>
          <w:lang w:val="sr-Cyrl-ME"/>
        </w:rPr>
        <w:t xml:space="preserve"> 5.2</w:t>
      </w:r>
      <w:r w:rsidRPr="00E55B97">
        <w:rPr>
          <w:sz w:val="24"/>
          <w:szCs w:val="24"/>
        </w:rPr>
        <w:t>.</w:t>
      </w:r>
      <w:r w:rsidRPr="00E55B97">
        <w:rPr>
          <w:sz w:val="24"/>
          <w:szCs w:val="24"/>
          <w:lang w:val="sr-Cyrl-ME"/>
        </w:rPr>
        <w:t xml:space="preserve">3 </w:t>
      </w:r>
      <w:r w:rsidRPr="00E55B97">
        <w:rPr>
          <w:b w:val="0"/>
          <w:bCs w:val="0"/>
          <w:sz w:val="24"/>
          <w:szCs w:val="24"/>
          <w:lang w:val="sr-Cyrl-ME"/>
        </w:rPr>
        <w:t>Централност по сопственом вектору</w:t>
      </w:r>
    </w:p>
    <w:tbl>
      <w:tblPr>
        <w:tblStyle w:val="TableGrid"/>
        <w:tblpPr w:leftFromText="180" w:rightFromText="180" w:vertAnchor="text" w:horzAnchor="page" w:tblpX="1811" w:tblpY="267"/>
        <w:tblW w:w="0" w:type="auto"/>
        <w:tblLook w:val="04A0" w:firstRow="1" w:lastRow="0" w:firstColumn="1" w:lastColumn="0" w:noHBand="0" w:noVBand="1"/>
      </w:tblPr>
      <w:tblGrid>
        <w:gridCol w:w="1048"/>
        <w:gridCol w:w="1426"/>
        <w:gridCol w:w="1137"/>
      </w:tblGrid>
      <w:tr w:rsidR="007C39D3" w:rsidRPr="00E55B97" w14:paraId="05A52A8E" w14:textId="77777777" w:rsidTr="00CC2903">
        <w:trPr>
          <w:trHeight w:val="383"/>
        </w:trPr>
        <w:tc>
          <w:tcPr>
            <w:tcW w:w="0" w:type="auto"/>
          </w:tcPr>
          <w:p w14:paraId="7A490254" w14:textId="77777777" w:rsidR="007C39D3" w:rsidRPr="00A9083C" w:rsidRDefault="007C39D3" w:rsidP="00C846F0">
            <w:pPr>
              <w:pStyle w:val="Osnovnitekst"/>
              <w:spacing w:line="240" w:lineRule="auto"/>
              <w:ind w:firstLine="0"/>
              <w:rPr>
                <w:b/>
                <w:bCs/>
                <w:sz w:val="22"/>
                <w:szCs w:val="22"/>
                <w:lang w:val="sr-Cyrl-ME"/>
              </w:rPr>
            </w:pPr>
            <w:r w:rsidRPr="00A9083C">
              <w:rPr>
                <w:b/>
                <w:bCs/>
                <w:sz w:val="22"/>
                <w:szCs w:val="22"/>
                <w:lang w:val="sr-Cyrl-ME"/>
              </w:rPr>
              <w:t>Чвор</w:t>
            </w:r>
          </w:p>
        </w:tc>
        <w:tc>
          <w:tcPr>
            <w:tcW w:w="0" w:type="auto"/>
          </w:tcPr>
          <w:p w14:paraId="5DEB597C" w14:textId="77777777" w:rsidR="007C39D3" w:rsidRPr="00A9083C" w:rsidRDefault="007C39D3" w:rsidP="00C846F0">
            <w:pPr>
              <w:pStyle w:val="Osnovnitekst"/>
              <w:spacing w:line="240" w:lineRule="auto"/>
              <w:ind w:firstLine="0"/>
              <w:rPr>
                <w:b/>
                <w:bCs/>
                <w:sz w:val="22"/>
                <w:szCs w:val="22"/>
                <w:lang w:val="sr-Cyrl-ME"/>
              </w:rPr>
            </w:pPr>
            <w:r w:rsidRPr="00A9083C">
              <w:rPr>
                <w:b/>
                <w:bCs/>
                <w:sz w:val="22"/>
                <w:szCs w:val="22"/>
                <w:lang w:val="sr-Cyrl-ME"/>
              </w:rPr>
              <w:t>Сабредит</w:t>
            </w:r>
          </w:p>
        </w:tc>
        <w:tc>
          <w:tcPr>
            <w:tcW w:w="0" w:type="auto"/>
          </w:tcPr>
          <w:p w14:paraId="28D4C563" w14:textId="77777777" w:rsidR="007C39D3" w:rsidRPr="00A9083C" w:rsidRDefault="007C39D3" w:rsidP="00C846F0">
            <w:pPr>
              <w:pStyle w:val="Osnovnitekst"/>
              <w:spacing w:line="240" w:lineRule="auto"/>
              <w:ind w:firstLine="0"/>
              <w:rPr>
                <w:b/>
                <w:bCs/>
                <w:sz w:val="22"/>
                <w:szCs w:val="22"/>
                <w:lang w:val="sr-Cyrl-ME"/>
              </w:rPr>
            </w:pPr>
            <w:r w:rsidRPr="00A9083C">
              <w:rPr>
                <w:b/>
                <w:bCs/>
                <w:sz w:val="22"/>
                <w:szCs w:val="22"/>
                <w:lang w:val="sr-Cyrl-ME"/>
              </w:rPr>
              <w:t>Вредност</w:t>
            </w:r>
          </w:p>
        </w:tc>
      </w:tr>
      <w:tr w:rsidR="007C39D3" w:rsidRPr="00E55B97" w14:paraId="59773C49" w14:textId="77777777" w:rsidTr="00CC2903">
        <w:trPr>
          <w:trHeight w:val="213"/>
        </w:trPr>
        <w:tc>
          <w:tcPr>
            <w:tcW w:w="0" w:type="auto"/>
          </w:tcPr>
          <w:p w14:paraId="2C5E36EB" w14:textId="77777777" w:rsidR="007C39D3" w:rsidRPr="00A9083C" w:rsidRDefault="007C39D3" w:rsidP="00C846F0">
            <w:pPr>
              <w:pStyle w:val="Osnovnitekst"/>
              <w:spacing w:line="240" w:lineRule="auto"/>
              <w:ind w:firstLine="0"/>
              <w:rPr>
                <w:sz w:val="22"/>
                <w:szCs w:val="22"/>
                <w:lang w:val="en-US"/>
              </w:rPr>
            </w:pPr>
            <w:r w:rsidRPr="00A9083C">
              <w:rPr>
                <w:sz w:val="22"/>
                <w:szCs w:val="22"/>
              </w:rPr>
              <w:t>t5_6</w:t>
            </w:r>
          </w:p>
        </w:tc>
        <w:tc>
          <w:tcPr>
            <w:tcW w:w="0" w:type="auto"/>
          </w:tcPr>
          <w:p w14:paraId="356DAB17" w14:textId="77777777" w:rsidR="007C39D3" w:rsidRPr="00A9083C" w:rsidRDefault="007C39D3" w:rsidP="00C846F0">
            <w:pPr>
              <w:pStyle w:val="Osnovnitekst"/>
              <w:spacing w:line="240" w:lineRule="auto"/>
              <w:ind w:firstLine="0"/>
              <w:rPr>
                <w:sz w:val="22"/>
                <w:szCs w:val="22"/>
                <w:lang w:val="en-US"/>
              </w:rPr>
            </w:pPr>
            <w:r w:rsidRPr="00A9083C">
              <w:rPr>
                <w:sz w:val="22"/>
                <w:szCs w:val="22"/>
              </w:rPr>
              <w:t>reddit.com</w:t>
            </w:r>
          </w:p>
        </w:tc>
        <w:tc>
          <w:tcPr>
            <w:tcW w:w="0" w:type="auto"/>
          </w:tcPr>
          <w:p w14:paraId="4B496367" w14:textId="77777777" w:rsidR="007C39D3" w:rsidRPr="00A9083C" w:rsidRDefault="007C39D3" w:rsidP="00C846F0">
            <w:pPr>
              <w:pStyle w:val="Osnovnitekst"/>
              <w:spacing w:line="240" w:lineRule="auto"/>
              <w:ind w:firstLine="0"/>
              <w:rPr>
                <w:sz w:val="22"/>
                <w:szCs w:val="22"/>
                <w:lang w:val="en-US"/>
              </w:rPr>
            </w:pPr>
            <w:r w:rsidRPr="00A9083C">
              <w:rPr>
                <w:sz w:val="22"/>
                <w:szCs w:val="22"/>
              </w:rPr>
              <w:t>0.379795</w:t>
            </w:r>
          </w:p>
        </w:tc>
      </w:tr>
      <w:tr w:rsidR="007C39D3" w:rsidRPr="00E55B97" w14:paraId="1F7DBC07" w14:textId="77777777" w:rsidTr="00CC2903">
        <w:trPr>
          <w:trHeight w:val="217"/>
        </w:trPr>
        <w:tc>
          <w:tcPr>
            <w:tcW w:w="0" w:type="auto"/>
          </w:tcPr>
          <w:p w14:paraId="4E509C81" w14:textId="77777777" w:rsidR="007C39D3" w:rsidRPr="00A9083C" w:rsidRDefault="007C39D3" w:rsidP="00C846F0">
            <w:pPr>
              <w:pStyle w:val="Osnovnitekst"/>
              <w:spacing w:line="240" w:lineRule="auto"/>
              <w:ind w:firstLine="0"/>
              <w:rPr>
                <w:sz w:val="22"/>
                <w:szCs w:val="22"/>
                <w:lang w:val="en-US"/>
              </w:rPr>
            </w:pPr>
            <w:r w:rsidRPr="00A9083C">
              <w:rPr>
                <w:sz w:val="22"/>
                <w:szCs w:val="22"/>
              </w:rPr>
              <w:t>t5_2cneq</w:t>
            </w:r>
          </w:p>
        </w:tc>
        <w:tc>
          <w:tcPr>
            <w:tcW w:w="0" w:type="auto"/>
          </w:tcPr>
          <w:p w14:paraId="0590CE7E" w14:textId="77777777" w:rsidR="007C39D3" w:rsidRPr="00A9083C" w:rsidRDefault="007C39D3" w:rsidP="00C846F0">
            <w:pPr>
              <w:pStyle w:val="Osnovnitekst"/>
              <w:spacing w:line="240" w:lineRule="auto"/>
              <w:ind w:firstLine="0"/>
              <w:rPr>
                <w:sz w:val="22"/>
                <w:szCs w:val="22"/>
                <w:lang w:val="en-US"/>
              </w:rPr>
            </w:pPr>
            <w:r w:rsidRPr="00A9083C">
              <w:rPr>
                <w:sz w:val="22"/>
                <w:szCs w:val="22"/>
              </w:rPr>
              <w:t xml:space="preserve">politics </w:t>
            </w:r>
          </w:p>
        </w:tc>
        <w:tc>
          <w:tcPr>
            <w:tcW w:w="0" w:type="auto"/>
          </w:tcPr>
          <w:p w14:paraId="1F4E7225" w14:textId="77777777" w:rsidR="007C39D3" w:rsidRPr="00A9083C" w:rsidRDefault="007C39D3" w:rsidP="00C846F0">
            <w:pPr>
              <w:pStyle w:val="Osnovnitekst"/>
              <w:spacing w:line="240" w:lineRule="auto"/>
              <w:ind w:firstLine="0"/>
              <w:rPr>
                <w:sz w:val="22"/>
                <w:szCs w:val="22"/>
                <w:lang w:val="en-US"/>
              </w:rPr>
            </w:pPr>
            <w:r w:rsidRPr="00A9083C">
              <w:rPr>
                <w:sz w:val="22"/>
                <w:szCs w:val="22"/>
              </w:rPr>
              <w:t>0.316792</w:t>
            </w:r>
          </w:p>
        </w:tc>
      </w:tr>
      <w:tr w:rsidR="007C39D3" w:rsidRPr="00E55B97" w14:paraId="19F84AA6" w14:textId="77777777" w:rsidTr="00CC2903">
        <w:trPr>
          <w:trHeight w:val="213"/>
        </w:trPr>
        <w:tc>
          <w:tcPr>
            <w:tcW w:w="0" w:type="auto"/>
          </w:tcPr>
          <w:p w14:paraId="35A31011"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t5_2qh0u</w:t>
            </w:r>
          </w:p>
        </w:tc>
        <w:tc>
          <w:tcPr>
            <w:tcW w:w="0" w:type="auto"/>
          </w:tcPr>
          <w:p w14:paraId="4BAC2681"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pics</w:t>
            </w:r>
          </w:p>
        </w:tc>
        <w:tc>
          <w:tcPr>
            <w:tcW w:w="0" w:type="auto"/>
          </w:tcPr>
          <w:p w14:paraId="264E03E6"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0.295384</w:t>
            </w:r>
          </w:p>
        </w:tc>
      </w:tr>
      <w:tr w:rsidR="007C39D3" w:rsidRPr="00E55B97" w14:paraId="35D42EBD" w14:textId="77777777" w:rsidTr="00CC2903">
        <w:trPr>
          <w:trHeight w:val="213"/>
        </w:trPr>
        <w:tc>
          <w:tcPr>
            <w:tcW w:w="0" w:type="auto"/>
          </w:tcPr>
          <w:p w14:paraId="65548FB4"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t5_2qh33</w:t>
            </w:r>
          </w:p>
        </w:tc>
        <w:tc>
          <w:tcPr>
            <w:tcW w:w="0" w:type="auto"/>
          </w:tcPr>
          <w:p w14:paraId="7819DE94"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funny</w:t>
            </w:r>
          </w:p>
        </w:tc>
        <w:tc>
          <w:tcPr>
            <w:tcW w:w="0" w:type="auto"/>
          </w:tcPr>
          <w:p w14:paraId="137CCD14"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0.282877</w:t>
            </w:r>
          </w:p>
        </w:tc>
      </w:tr>
      <w:tr w:rsidR="007C39D3" w:rsidRPr="00E55B97" w14:paraId="20071D94" w14:textId="77777777" w:rsidTr="00CC2903">
        <w:trPr>
          <w:trHeight w:val="217"/>
        </w:trPr>
        <w:tc>
          <w:tcPr>
            <w:tcW w:w="0" w:type="auto"/>
          </w:tcPr>
          <w:p w14:paraId="2811E486"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 xml:space="preserve">t5_mouw  </w:t>
            </w:r>
          </w:p>
        </w:tc>
        <w:tc>
          <w:tcPr>
            <w:tcW w:w="0" w:type="auto"/>
          </w:tcPr>
          <w:p w14:paraId="5178B6AE"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science</w:t>
            </w:r>
          </w:p>
        </w:tc>
        <w:tc>
          <w:tcPr>
            <w:tcW w:w="0" w:type="auto"/>
          </w:tcPr>
          <w:p w14:paraId="1F050E6D" w14:textId="77777777" w:rsidR="007C39D3" w:rsidRPr="00A9083C" w:rsidRDefault="007C39D3" w:rsidP="00C846F0">
            <w:pPr>
              <w:pStyle w:val="Osnovnitekst"/>
              <w:spacing w:line="240" w:lineRule="auto"/>
              <w:ind w:firstLine="0"/>
              <w:rPr>
                <w:sz w:val="22"/>
                <w:szCs w:val="22"/>
                <w:lang w:val="sr-Cyrl-ME"/>
              </w:rPr>
            </w:pPr>
            <w:r w:rsidRPr="00A9083C">
              <w:rPr>
                <w:sz w:val="22"/>
                <w:szCs w:val="22"/>
                <w:lang w:val="en-US"/>
              </w:rPr>
              <w:t>0.276318</w:t>
            </w:r>
          </w:p>
        </w:tc>
      </w:tr>
      <w:tr w:rsidR="007C39D3" w:rsidRPr="00E55B97" w14:paraId="52F47ED4" w14:textId="77777777" w:rsidTr="00CC2903">
        <w:trPr>
          <w:trHeight w:val="213"/>
        </w:trPr>
        <w:tc>
          <w:tcPr>
            <w:tcW w:w="0" w:type="auto"/>
          </w:tcPr>
          <w:p w14:paraId="4C067029"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t5_2qh16</w:t>
            </w:r>
          </w:p>
        </w:tc>
        <w:tc>
          <w:tcPr>
            <w:tcW w:w="0" w:type="auto"/>
          </w:tcPr>
          <w:p w14:paraId="2E09B3FB"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technology</w:t>
            </w:r>
          </w:p>
        </w:tc>
        <w:tc>
          <w:tcPr>
            <w:tcW w:w="0" w:type="auto"/>
          </w:tcPr>
          <w:p w14:paraId="454A6AEA"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0.267164</w:t>
            </w:r>
          </w:p>
        </w:tc>
      </w:tr>
      <w:tr w:rsidR="007C39D3" w:rsidRPr="00E55B97" w14:paraId="4816636B" w14:textId="77777777" w:rsidTr="00CC2903">
        <w:trPr>
          <w:trHeight w:val="217"/>
        </w:trPr>
        <w:tc>
          <w:tcPr>
            <w:tcW w:w="0" w:type="auto"/>
          </w:tcPr>
          <w:p w14:paraId="08B27378"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t5_2qh13</w:t>
            </w:r>
          </w:p>
        </w:tc>
        <w:tc>
          <w:tcPr>
            <w:tcW w:w="0" w:type="auto"/>
          </w:tcPr>
          <w:p w14:paraId="41047E03"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worldnews</w:t>
            </w:r>
          </w:p>
        </w:tc>
        <w:tc>
          <w:tcPr>
            <w:tcW w:w="0" w:type="auto"/>
          </w:tcPr>
          <w:p w14:paraId="64631480"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0.262058</w:t>
            </w:r>
          </w:p>
        </w:tc>
      </w:tr>
      <w:tr w:rsidR="007C39D3" w:rsidRPr="00E55B97" w14:paraId="4B22C060" w14:textId="77777777" w:rsidTr="00CC2903">
        <w:trPr>
          <w:trHeight w:val="213"/>
        </w:trPr>
        <w:tc>
          <w:tcPr>
            <w:tcW w:w="0" w:type="auto"/>
          </w:tcPr>
          <w:p w14:paraId="1DF0CF73"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t5_2qh61</w:t>
            </w:r>
          </w:p>
        </w:tc>
        <w:tc>
          <w:tcPr>
            <w:tcW w:w="0" w:type="auto"/>
          </w:tcPr>
          <w:p w14:paraId="3A531E82"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WTF</w:t>
            </w:r>
          </w:p>
        </w:tc>
        <w:tc>
          <w:tcPr>
            <w:tcW w:w="0" w:type="auto"/>
          </w:tcPr>
          <w:p w14:paraId="21C62FC1"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0.260284</w:t>
            </w:r>
          </w:p>
        </w:tc>
      </w:tr>
      <w:tr w:rsidR="007C39D3" w:rsidRPr="00E55B97" w14:paraId="777DA8DE" w14:textId="77777777" w:rsidTr="00CC2903">
        <w:trPr>
          <w:trHeight w:val="217"/>
        </w:trPr>
        <w:tc>
          <w:tcPr>
            <w:tcW w:w="0" w:type="auto"/>
          </w:tcPr>
          <w:p w14:paraId="0F3B04BC"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t5_2qh0f</w:t>
            </w:r>
          </w:p>
        </w:tc>
        <w:tc>
          <w:tcPr>
            <w:tcW w:w="0" w:type="auto"/>
          </w:tcPr>
          <w:p w14:paraId="66315C50"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entertainment</w:t>
            </w:r>
          </w:p>
        </w:tc>
        <w:tc>
          <w:tcPr>
            <w:tcW w:w="0" w:type="auto"/>
          </w:tcPr>
          <w:p w14:paraId="0EAF55DD"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0.249796</w:t>
            </w:r>
          </w:p>
        </w:tc>
      </w:tr>
      <w:tr w:rsidR="007C39D3" w:rsidRPr="00E55B97" w14:paraId="345D7BF9" w14:textId="77777777" w:rsidTr="00CC2903">
        <w:trPr>
          <w:trHeight w:val="213"/>
        </w:trPr>
        <w:tc>
          <w:tcPr>
            <w:tcW w:w="0" w:type="auto"/>
          </w:tcPr>
          <w:p w14:paraId="2AC44596"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 xml:space="preserve">t5_2fwo  </w:t>
            </w:r>
          </w:p>
        </w:tc>
        <w:tc>
          <w:tcPr>
            <w:tcW w:w="0" w:type="auto"/>
          </w:tcPr>
          <w:p w14:paraId="46AE4590"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programming</w:t>
            </w:r>
          </w:p>
        </w:tc>
        <w:tc>
          <w:tcPr>
            <w:tcW w:w="0" w:type="auto"/>
          </w:tcPr>
          <w:p w14:paraId="26AF7663" w14:textId="77777777" w:rsidR="007C39D3" w:rsidRPr="00A9083C" w:rsidRDefault="007C39D3" w:rsidP="00C846F0">
            <w:pPr>
              <w:pStyle w:val="Osnovnitekst"/>
              <w:spacing w:line="240" w:lineRule="auto"/>
              <w:ind w:firstLine="0"/>
              <w:rPr>
                <w:sz w:val="22"/>
                <w:szCs w:val="22"/>
                <w:lang w:val="en-US"/>
              </w:rPr>
            </w:pPr>
            <w:r w:rsidRPr="00A9083C">
              <w:rPr>
                <w:sz w:val="22"/>
                <w:szCs w:val="22"/>
                <w:lang w:val="en-US"/>
              </w:rPr>
              <w:t>0.223551</w:t>
            </w:r>
          </w:p>
        </w:tc>
      </w:tr>
    </w:tbl>
    <w:p w14:paraId="0F4C3990" w14:textId="77777777" w:rsidR="007C39D3" w:rsidRPr="007C39D3" w:rsidRDefault="007C39D3" w:rsidP="00C846F0">
      <w:pPr>
        <w:rPr>
          <w:lang w:val="sr-Cyrl-ME"/>
        </w:rPr>
      </w:pPr>
    </w:p>
    <w:p w14:paraId="6551BFA8" w14:textId="77777777" w:rsidR="007C39D3" w:rsidRPr="007C39D3" w:rsidRDefault="007C39D3" w:rsidP="00C846F0">
      <w:pPr>
        <w:rPr>
          <w:lang w:val="sr-Cyrl-ME"/>
        </w:rPr>
      </w:pPr>
    </w:p>
    <w:p w14:paraId="1FD8DA49" w14:textId="77777777" w:rsidR="007C39D3" w:rsidRDefault="007C39D3" w:rsidP="00C846F0">
      <w:pPr>
        <w:ind w:left="283"/>
      </w:pPr>
    </w:p>
    <w:p w14:paraId="313F9887" w14:textId="77777777" w:rsidR="007C39D3" w:rsidRDefault="007C39D3" w:rsidP="00C846F0">
      <w:pPr>
        <w:ind w:left="283"/>
      </w:pPr>
    </w:p>
    <w:p w14:paraId="61B69549" w14:textId="77777777" w:rsidR="007C39D3" w:rsidRDefault="007C39D3" w:rsidP="00C846F0">
      <w:pPr>
        <w:ind w:left="283"/>
      </w:pPr>
    </w:p>
    <w:p w14:paraId="2CCE9ACC" w14:textId="77777777" w:rsidR="007C39D3" w:rsidRDefault="007C39D3" w:rsidP="00C846F0">
      <w:pPr>
        <w:ind w:left="283"/>
      </w:pPr>
    </w:p>
    <w:p w14:paraId="07B68578" w14:textId="77777777" w:rsidR="007C39D3" w:rsidRDefault="007C39D3" w:rsidP="00C846F0">
      <w:pPr>
        <w:ind w:left="283"/>
      </w:pPr>
    </w:p>
    <w:p w14:paraId="0F15A88A" w14:textId="77777777" w:rsidR="007C39D3" w:rsidRDefault="007C39D3" w:rsidP="00C846F0">
      <w:pPr>
        <w:ind w:left="283"/>
      </w:pPr>
    </w:p>
    <w:p w14:paraId="17B365B7" w14:textId="77777777" w:rsidR="007C39D3" w:rsidRDefault="007C39D3" w:rsidP="00C846F0">
      <w:pPr>
        <w:ind w:left="283"/>
      </w:pPr>
    </w:p>
    <w:p w14:paraId="562EB426" w14:textId="77777777" w:rsidR="007C39D3" w:rsidRDefault="007C39D3" w:rsidP="00C846F0">
      <w:pPr>
        <w:ind w:left="283"/>
      </w:pPr>
    </w:p>
    <w:p w14:paraId="2463AF7C" w14:textId="77777777" w:rsidR="007C39D3" w:rsidRDefault="007C39D3" w:rsidP="00C846F0">
      <w:pPr>
        <w:ind w:left="283"/>
      </w:pPr>
    </w:p>
    <w:p w14:paraId="580F798C" w14:textId="77777777" w:rsidR="007C39D3" w:rsidRDefault="007C39D3" w:rsidP="00C846F0">
      <w:pPr>
        <w:ind w:left="283"/>
      </w:pPr>
    </w:p>
    <w:p w14:paraId="52C690D0" w14:textId="77777777" w:rsidR="007C39D3" w:rsidRDefault="007C39D3" w:rsidP="00C846F0">
      <w:pPr>
        <w:ind w:left="283"/>
      </w:pPr>
    </w:p>
    <w:p w14:paraId="0876C8F3" w14:textId="77777777" w:rsidR="007C39D3" w:rsidRDefault="007C39D3" w:rsidP="00C846F0">
      <w:pPr>
        <w:ind w:left="283"/>
      </w:pPr>
    </w:p>
    <w:p w14:paraId="5365C3DD" w14:textId="77777777" w:rsidR="007C39D3" w:rsidRDefault="007C39D3" w:rsidP="00C846F0">
      <w:pPr>
        <w:ind w:left="283"/>
      </w:pPr>
    </w:p>
    <w:p w14:paraId="694ECF51" w14:textId="77777777" w:rsidR="007C39D3" w:rsidRDefault="007C39D3" w:rsidP="00C846F0">
      <w:pPr>
        <w:ind w:left="283"/>
      </w:pPr>
    </w:p>
    <w:p w14:paraId="7AD941EE" w14:textId="77777777" w:rsidR="007C39D3" w:rsidRDefault="007C39D3" w:rsidP="00C846F0">
      <w:pPr>
        <w:ind w:left="283"/>
      </w:pPr>
    </w:p>
    <w:p w14:paraId="542F79DF" w14:textId="77777777" w:rsidR="007C39D3" w:rsidRDefault="007C39D3" w:rsidP="00A9083C"/>
    <w:p w14:paraId="49190A8D" w14:textId="77777777" w:rsidR="007C39D3" w:rsidRDefault="007C39D3" w:rsidP="00C846F0">
      <w:pPr>
        <w:ind w:left="283"/>
      </w:pPr>
    </w:p>
    <w:p w14:paraId="5A9CEA7F" w14:textId="77777777" w:rsidR="007C39D3" w:rsidRDefault="007C39D3" w:rsidP="00C846F0">
      <w:pPr>
        <w:ind w:left="283"/>
      </w:pPr>
    </w:p>
    <w:p w14:paraId="3241FE0F" w14:textId="645A54C6" w:rsidR="0092100F" w:rsidRDefault="007C39D3" w:rsidP="007C0C12">
      <w:pPr>
        <w:pStyle w:val="ListParagraph"/>
        <w:numPr>
          <w:ilvl w:val="0"/>
          <w:numId w:val="8"/>
        </w:numPr>
        <w:rPr>
          <w:sz w:val="24"/>
          <w:szCs w:val="24"/>
        </w:rPr>
      </w:pPr>
      <w:r w:rsidRPr="0049126F">
        <w:rPr>
          <w:sz w:val="24"/>
          <w:szCs w:val="24"/>
        </w:rPr>
        <w:t xml:space="preserve">Израчунат је α_маx = (5.566е-06+0ј), и за α је узимана вредност  </w:t>
      </w:r>
      <w:r w:rsidRPr="0049126F">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max</m:t>
            </m:r>
          </m:sub>
        </m:sSub>
      </m:oMath>
      <w:r w:rsidRPr="0049126F">
        <w:t xml:space="preserve"> i </w:t>
      </w:r>
      <m:oMath>
        <m:f>
          <m:fPr>
            <m:ctrlPr>
              <w:rPr>
                <w:rFonts w:ascii="Cambria Math" w:hAnsi="Cambria Math"/>
                <w:i/>
              </w:rPr>
            </m:ctrlPr>
          </m:fPr>
          <m:num>
            <m:r>
              <w:rPr>
                <w:rFonts w:ascii="Cambria Math" w:hAnsi="Cambria Math"/>
              </w:rPr>
              <m:t>2</m:t>
            </m:r>
          </m:num>
          <m:den>
            <m:r>
              <w:rPr>
                <w:rFonts w:ascii="Cambria Math" w:hAnsi="Cambria Math"/>
              </w:rPr>
              <m:t>3</m:t>
            </m:r>
          </m:den>
        </m:f>
        <m:sSub>
          <m:sSubPr>
            <m:ctrlPr>
              <w:rPr>
                <w:rFonts w:ascii="Cambria Math" w:eastAsia="Calibri" w:hAnsi="Cambria Math"/>
                <w:i/>
              </w:rPr>
            </m:ctrlPr>
          </m:sSubPr>
          <m:e>
            <m:r>
              <w:rPr>
                <w:rFonts w:ascii="Cambria Math" w:eastAsia="Calibri" w:hAnsi="Cambria Math"/>
              </w:rPr>
              <m:t>α</m:t>
            </m:r>
          </m:e>
          <m:sub>
            <m:r>
              <w:rPr>
                <w:rFonts w:ascii="Cambria Math" w:eastAsia="Calibri" w:hAnsi="Cambria Math"/>
              </w:rPr>
              <m:t>max</m:t>
            </m:r>
          </m:sub>
        </m:sSub>
      </m:oMath>
      <w:r w:rsidRPr="0049126F">
        <w:rPr>
          <w:sz w:val="24"/>
          <w:szCs w:val="24"/>
        </w:rPr>
        <w:t xml:space="preserve">, а за β вредности из скупа {1,2,10,100}. Комбинација ових параметара у </w:t>
      </w:r>
      <w:r w:rsidR="00E17314" w:rsidRPr="0049126F">
        <w:rPr>
          <w:sz w:val="24"/>
          <w:szCs w:val="24"/>
        </w:rPr>
        <w:t>Katz</w:t>
      </w:r>
      <w:r w:rsidRPr="0049126F">
        <w:rPr>
          <w:sz w:val="24"/>
          <w:szCs w:val="24"/>
        </w:rPr>
        <w:t xml:space="preserve">-овој централности приказана је у наредним табелама. Повећањем параметра β за сабредит </w:t>
      </w:r>
      <w:r w:rsidR="00632C13" w:rsidRPr="0049126F">
        <w:rPr>
          <w:sz w:val="24"/>
          <w:szCs w:val="24"/>
        </w:rPr>
        <w:t>reddit.com</w:t>
      </w:r>
      <w:r w:rsidRPr="0049126F">
        <w:rPr>
          <w:sz w:val="24"/>
          <w:szCs w:val="24"/>
        </w:rPr>
        <w:t xml:space="preserve"> повећава се и централност тог чвора и постаје значајније већа од централности осталих чворова</w:t>
      </w:r>
      <w:r w:rsidRPr="007C39D3">
        <w:rPr>
          <w:sz w:val="24"/>
          <w:szCs w:val="24"/>
        </w:rPr>
        <w:t>.</w:t>
      </w:r>
    </w:p>
    <w:p w14:paraId="787325B7" w14:textId="747ACBFF" w:rsidR="00012164" w:rsidRDefault="00012164" w:rsidP="00C846F0">
      <w:pPr>
        <w:pStyle w:val="ListParagraph"/>
        <w:ind w:left="643" w:firstLine="0"/>
        <w:rPr>
          <w:sz w:val="24"/>
          <w:szCs w:val="24"/>
        </w:rPr>
      </w:pPr>
    </w:p>
    <w:p w14:paraId="25F0F2D8" w14:textId="5644A438" w:rsidR="00012164" w:rsidRPr="0092100F" w:rsidRDefault="00012164" w:rsidP="00C846F0">
      <w:pPr>
        <w:pStyle w:val="ListParagraph"/>
        <w:ind w:left="643" w:firstLine="0"/>
        <w:rPr>
          <w:sz w:val="24"/>
          <w:szCs w:val="24"/>
        </w:rPr>
      </w:pPr>
    </w:p>
    <w:tbl>
      <w:tblPr>
        <w:tblStyle w:val="TableGrid"/>
        <w:tblW w:w="0" w:type="auto"/>
        <w:tblInd w:w="6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84"/>
        <w:gridCol w:w="3957"/>
        <w:gridCol w:w="393"/>
      </w:tblGrid>
      <w:tr w:rsidR="0092100F" w:rsidRPr="00012164" w14:paraId="29AB78B2" w14:textId="77777777" w:rsidTr="001A2A0A">
        <w:trPr>
          <w:trHeight w:val="1201"/>
        </w:trPr>
        <w:tc>
          <w:tcPr>
            <w:tcW w:w="2543" w:type="dxa"/>
          </w:tcPr>
          <w:p w14:paraId="321D877B" w14:textId="671EAB48" w:rsidR="0092100F" w:rsidRPr="00012164" w:rsidRDefault="0092100F" w:rsidP="00C846F0">
            <w:pPr>
              <w:pStyle w:val="Caption"/>
              <w:keepNext/>
              <w:jc w:val="center"/>
              <w:rPr>
                <w:b w:val="0"/>
                <w:bCs w:val="0"/>
                <w:sz w:val="22"/>
                <w:szCs w:val="22"/>
              </w:rPr>
            </w:pPr>
            <w:r w:rsidRPr="00012164">
              <w:rPr>
                <w:b w:val="0"/>
                <w:bCs w:val="0"/>
                <w:sz w:val="22"/>
                <w:szCs w:val="22"/>
              </w:rPr>
              <w:lastRenderedPageBreak/>
              <w:t>α</w:t>
            </w:r>
            <w:r w:rsidRPr="00012164">
              <w:rPr>
                <w:b w:val="0"/>
                <w:bCs w:val="0"/>
                <w:sz w:val="22"/>
                <w:szCs w:val="22"/>
                <w:lang w:val="en-US"/>
              </w:rPr>
              <w:t>=</w:t>
            </w:r>
            <w:r w:rsidRPr="00012164">
              <w:rPr>
                <w:b w:val="0"/>
                <w:bCs w:val="0"/>
                <w:noProof/>
                <w:sz w:val="22"/>
                <w:szCs w:val="22"/>
                <w:lang w:val="sr-Latn-RS"/>
              </w:rPr>
              <w:t xml:space="preserve">1.837e-06, </w:t>
            </w:r>
            <w:r w:rsidRPr="00012164">
              <w:rPr>
                <w:b w:val="0"/>
                <w:bCs w:val="0"/>
                <w:sz w:val="22"/>
                <w:szCs w:val="22"/>
              </w:rPr>
              <w:t>β=</w:t>
            </w:r>
            <w:r w:rsidRPr="00012164">
              <w:rPr>
                <w:b w:val="0"/>
                <w:bCs w:val="0"/>
                <w:noProof/>
                <w:sz w:val="22"/>
                <w:szCs w:val="22"/>
                <w:lang w:val="sr-Latn-RS"/>
              </w:rPr>
              <w:t xml:space="preserve">1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Look w:val="04A0" w:firstRow="1" w:lastRow="0" w:firstColumn="1" w:lastColumn="0" w:noHBand="0" w:noVBand="1"/>
            </w:tblPr>
            <w:tblGrid>
              <w:gridCol w:w="1123"/>
              <w:gridCol w:w="1250"/>
              <w:gridCol w:w="1185"/>
            </w:tblGrid>
            <w:tr w:rsidR="0092100F" w:rsidRPr="00012164" w14:paraId="26BEC5B5" w14:textId="77777777" w:rsidTr="001A2A0A">
              <w:trPr>
                <w:trHeight w:val="170"/>
              </w:trPr>
              <w:tc>
                <w:tcPr>
                  <w:tcW w:w="1123" w:type="dxa"/>
                </w:tcPr>
                <w:p w14:paraId="09460DE9" w14:textId="26112D42" w:rsidR="0092100F" w:rsidRPr="00012164" w:rsidRDefault="0092100F" w:rsidP="00C846F0">
                  <w:pPr>
                    <w:pStyle w:val="ListParagraph"/>
                    <w:ind w:left="0" w:firstLine="0"/>
                  </w:pPr>
                  <w:r w:rsidRPr="00012164">
                    <w:rPr>
                      <w:lang w:val="sr-Cyrl-ME"/>
                    </w:rPr>
                    <w:t>Чвор</w:t>
                  </w:r>
                </w:p>
              </w:tc>
              <w:tc>
                <w:tcPr>
                  <w:tcW w:w="1250" w:type="dxa"/>
                </w:tcPr>
                <w:p w14:paraId="5F90673A" w14:textId="7C021098" w:rsidR="0092100F" w:rsidRPr="00012164" w:rsidRDefault="0092100F" w:rsidP="00C846F0">
                  <w:pPr>
                    <w:pStyle w:val="ListParagraph"/>
                    <w:ind w:left="0" w:firstLine="0"/>
                  </w:pPr>
                  <w:r w:rsidRPr="00012164">
                    <w:rPr>
                      <w:lang w:val="sr-Cyrl-ME"/>
                    </w:rPr>
                    <w:t>Сабредит</w:t>
                  </w:r>
                </w:p>
              </w:tc>
              <w:tc>
                <w:tcPr>
                  <w:tcW w:w="1185" w:type="dxa"/>
                </w:tcPr>
                <w:p w14:paraId="41D51621" w14:textId="76438C54" w:rsidR="0092100F" w:rsidRPr="00012164" w:rsidRDefault="0092100F" w:rsidP="00C846F0">
                  <w:pPr>
                    <w:pStyle w:val="ListParagraph"/>
                    <w:ind w:left="0" w:firstLine="0"/>
                  </w:pPr>
                  <w:r w:rsidRPr="00012164">
                    <w:rPr>
                      <w:lang w:val="sr-Cyrl-ME"/>
                    </w:rPr>
                    <w:t>Вредност</w:t>
                  </w:r>
                </w:p>
              </w:tc>
            </w:tr>
            <w:tr w:rsidR="0092100F" w:rsidRPr="00012164" w14:paraId="1D42DB3A" w14:textId="77777777" w:rsidTr="001A2A0A">
              <w:trPr>
                <w:trHeight w:val="170"/>
              </w:trPr>
              <w:tc>
                <w:tcPr>
                  <w:tcW w:w="1123" w:type="dxa"/>
                </w:tcPr>
                <w:p w14:paraId="7FB382CC" w14:textId="186B6F20" w:rsidR="0092100F" w:rsidRPr="00012164" w:rsidRDefault="0092100F" w:rsidP="00C846F0">
                  <w:pPr>
                    <w:pStyle w:val="ListParagraph"/>
                    <w:ind w:left="0" w:firstLine="0"/>
                  </w:pPr>
                  <w:r w:rsidRPr="00012164">
                    <w:rPr>
                      <w:noProof/>
                      <w:lang w:val="sr-Cyrl-ME"/>
                    </w:rPr>
                    <w:t xml:space="preserve">   </w:t>
                  </w:r>
                  <w:r w:rsidRPr="00012164">
                    <w:rPr>
                      <w:noProof/>
                      <w:lang w:val="sr-Latn-RS"/>
                    </w:rPr>
                    <w:t>t5_</w:t>
                  </w:r>
                  <w:r w:rsidRPr="00012164">
                    <w:rPr>
                      <w:noProof/>
                      <w:lang w:val="sr-Cyrl-ME"/>
                    </w:rPr>
                    <w:t>6</w:t>
                  </w:r>
                  <w:r w:rsidRPr="00012164">
                    <w:rPr>
                      <w:noProof/>
                      <w:lang w:val="sr-Latn-RS"/>
                    </w:rPr>
                    <w:t xml:space="preserve"> </w:t>
                  </w:r>
                </w:p>
              </w:tc>
              <w:tc>
                <w:tcPr>
                  <w:tcW w:w="1250" w:type="dxa"/>
                </w:tcPr>
                <w:p w14:paraId="24ADC858" w14:textId="6C92D4CC" w:rsidR="0092100F" w:rsidRPr="00012164" w:rsidRDefault="0092100F" w:rsidP="00C846F0">
                  <w:pPr>
                    <w:pStyle w:val="ListParagraph"/>
                    <w:ind w:left="0" w:firstLine="0"/>
                  </w:pPr>
                  <w:r w:rsidRPr="00012164">
                    <w:rPr>
                      <w:noProof/>
                      <w:lang w:val="sr-Latn-RS"/>
                    </w:rPr>
                    <w:t>reddit.com</w:t>
                  </w:r>
                </w:p>
              </w:tc>
              <w:tc>
                <w:tcPr>
                  <w:tcW w:w="1185" w:type="dxa"/>
                </w:tcPr>
                <w:p w14:paraId="39EB91BD" w14:textId="57FA7C76" w:rsidR="0092100F" w:rsidRPr="00012164" w:rsidRDefault="0092100F" w:rsidP="00C846F0">
                  <w:pPr>
                    <w:pStyle w:val="ListParagraph"/>
                    <w:ind w:left="0" w:firstLine="0"/>
                  </w:pPr>
                  <w:r w:rsidRPr="00012164">
                    <w:rPr>
                      <w:noProof/>
                      <w:lang w:val="sr-Latn-RS"/>
                    </w:rPr>
                    <w:t>0.230875</w:t>
                  </w:r>
                </w:p>
              </w:tc>
            </w:tr>
            <w:tr w:rsidR="0092100F" w:rsidRPr="00012164" w14:paraId="71DDB9AF" w14:textId="77777777" w:rsidTr="001A2A0A">
              <w:trPr>
                <w:trHeight w:val="178"/>
              </w:trPr>
              <w:tc>
                <w:tcPr>
                  <w:tcW w:w="1123" w:type="dxa"/>
                </w:tcPr>
                <w:p w14:paraId="28E0F233" w14:textId="3F859981" w:rsidR="0092100F" w:rsidRPr="00012164" w:rsidRDefault="0092100F" w:rsidP="00C846F0">
                  <w:pPr>
                    <w:pStyle w:val="ListParagraph"/>
                    <w:ind w:left="0" w:firstLine="0"/>
                  </w:pPr>
                  <w:r w:rsidRPr="00012164">
                    <w:rPr>
                      <w:noProof/>
                      <w:lang w:val="sr-Latn-RS"/>
                    </w:rPr>
                    <w:t>t5_2cneq</w:t>
                  </w:r>
                </w:p>
              </w:tc>
              <w:tc>
                <w:tcPr>
                  <w:tcW w:w="1250" w:type="dxa"/>
                </w:tcPr>
                <w:p w14:paraId="58B855DC" w14:textId="035EAD27" w:rsidR="0092100F" w:rsidRPr="00012164" w:rsidRDefault="0092100F" w:rsidP="00C846F0">
                  <w:pPr>
                    <w:pStyle w:val="ListParagraph"/>
                    <w:ind w:left="0" w:firstLine="0"/>
                  </w:pPr>
                  <w:r w:rsidRPr="00012164">
                    <w:rPr>
                      <w:noProof/>
                      <w:lang w:val="sr-Latn-RS"/>
                    </w:rPr>
                    <w:t xml:space="preserve">politics  </w:t>
                  </w:r>
                </w:p>
              </w:tc>
              <w:tc>
                <w:tcPr>
                  <w:tcW w:w="1185" w:type="dxa"/>
                </w:tcPr>
                <w:p w14:paraId="32C2AFC4" w14:textId="622568FD" w:rsidR="0092100F" w:rsidRPr="00012164" w:rsidRDefault="0092100F" w:rsidP="00C846F0">
                  <w:pPr>
                    <w:pStyle w:val="ListParagraph"/>
                    <w:ind w:left="0" w:firstLine="0"/>
                  </w:pPr>
                  <w:r w:rsidRPr="00012164">
                    <w:rPr>
                      <w:noProof/>
                      <w:lang w:val="sr-Latn-RS"/>
                    </w:rPr>
                    <w:t>0.211636</w:t>
                  </w:r>
                </w:p>
              </w:tc>
            </w:tr>
            <w:tr w:rsidR="0092100F" w:rsidRPr="00012164" w14:paraId="78B89D29" w14:textId="77777777" w:rsidTr="001A2A0A">
              <w:trPr>
                <w:trHeight w:val="170"/>
              </w:trPr>
              <w:tc>
                <w:tcPr>
                  <w:tcW w:w="1123" w:type="dxa"/>
                </w:tcPr>
                <w:p w14:paraId="6229535A" w14:textId="5039981D" w:rsidR="0092100F" w:rsidRPr="00012164" w:rsidRDefault="0092100F" w:rsidP="00C846F0">
                  <w:pPr>
                    <w:pStyle w:val="ListParagraph"/>
                    <w:ind w:left="0" w:firstLine="0"/>
                  </w:pPr>
                  <w:r w:rsidRPr="00012164">
                    <w:rPr>
                      <w:noProof/>
                      <w:lang w:val="sr-Latn-RS"/>
                    </w:rPr>
                    <w:t xml:space="preserve">t5_2qh0u </w:t>
                  </w:r>
                </w:p>
              </w:tc>
              <w:tc>
                <w:tcPr>
                  <w:tcW w:w="1250" w:type="dxa"/>
                </w:tcPr>
                <w:p w14:paraId="666F895F" w14:textId="4C8D6115" w:rsidR="0092100F" w:rsidRPr="00012164" w:rsidRDefault="0092100F" w:rsidP="00C846F0">
                  <w:pPr>
                    <w:pStyle w:val="ListParagraph"/>
                    <w:ind w:left="0" w:firstLine="0"/>
                  </w:pPr>
                  <w:r w:rsidRPr="00012164">
                    <w:rPr>
                      <w:noProof/>
                      <w:lang w:val="sr-Latn-RS"/>
                    </w:rPr>
                    <w:t>pics</w:t>
                  </w:r>
                </w:p>
              </w:tc>
              <w:tc>
                <w:tcPr>
                  <w:tcW w:w="1185" w:type="dxa"/>
                </w:tcPr>
                <w:p w14:paraId="5FF5EE02" w14:textId="66D24695" w:rsidR="0092100F" w:rsidRPr="00012164" w:rsidRDefault="0092100F" w:rsidP="00C846F0">
                  <w:pPr>
                    <w:pStyle w:val="ListParagraph"/>
                    <w:ind w:left="0" w:firstLine="0"/>
                  </w:pPr>
                  <w:r w:rsidRPr="00012164">
                    <w:rPr>
                      <w:noProof/>
                      <w:lang w:val="sr-Latn-RS"/>
                    </w:rPr>
                    <w:t xml:space="preserve">0.20613  </w:t>
                  </w:r>
                </w:p>
              </w:tc>
            </w:tr>
            <w:tr w:rsidR="0092100F" w:rsidRPr="00012164" w14:paraId="7A3E06CF" w14:textId="77777777" w:rsidTr="001A2A0A">
              <w:trPr>
                <w:trHeight w:val="170"/>
              </w:trPr>
              <w:tc>
                <w:tcPr>
                  <w:tcW w:w="1123" w:type="dxa"/>
                </w:tcPr>
                <w:p w14:paraId="5D723750" w14:textId="2BEAA7CF" w:rsidR="0092100F" w:rsidRPr="00012164" w:rsidRDefault="0092100F" w:rsidP="00C846F0">
                  <w:pPr>
                    <w:pStyle w:val="ListParagraph"/>
                    <w:ind w:left="0" w:firstLine="0"/>
                  </w:pPr>
                  <w:r w:rsidRPr="00012164">
                    <w:rPr>
                      <w:noProof/>
                      <w:lang w:val="sr-Latn-RS"/>
                    </w:rPr>
                    <w:t xml:space="preserve">t5_2qh33 </w:t>
                  </w:r>
                </w:p>
              </w:tc>
              <w:tc>
                <w:tcPr>
                  <w:tcW w:w="1250" w:type="dxa"/>
                </w:tcPr>
                <w:p w14:paraId="01C0D700" w14:textId="64347655" w:rsidR="0092100F" w:rsidRPr="00012164" w:rsidRDefault="0092100F" w:rsidP="00C846F0">
                  <w:pPr>
                    <w:pStyle w:val="ListParagraph"/>
                    <w:ind w:left="0" w:firstLine="0"/>
                  </w:pPr>
                  <w:r w:rsidRPr="00012164">
                    <w:rPr>
                      <w:noProof/>
                      <w:lang w:val="sr-Latn-RS"/>
                    </w:rPr>
                    <w:t>funny</w:t>
                  </w:r>
                </w:p>
              </w:tc>
              <w:tc>
                <w:tcPr>
                  <w:tcW w:w="1185" w:type="dxa"/>
                </w:tcPr>
                <w:p w14:paraId="5E04D3CB" w14:textId="4BAC7551" w:rsidR="0092100F" w:rsidRPr="00012164" w:rsidRDefault="0092100F" w:rsidP="00C846F0">
                  <w:pPr>
                    <w:pStyle w:val="ListParagraph"/>
                    <w:ind w:left="0" w:firstLine="0"/>
                  </w:pPr>
                  <w:r w:rsidRPr="00012164">
                    <w:rPr>
                      <w:noProof/>
                      <w:lang w:val="sr-Latn-RS"/>
                    </w:rPr>
                    <w:t>0.202516</w:t>
                  </w:r>
                </w:p>
              </w:tc>
            </w:tr>
            <w:tr w:rsidR="001A2A0A" w:rsidRPr="00012164" w14:paraId="473EB262" w14:textId="77777777" w:rsidTr="001A2A0A">
              <w:trPr>
                <w:trHeight w:val="170"/>
              </w:trPr>
              <w:tc>
                <w:tcPr>
                  <w:tcW w:w="1123" w:type="dxa"/>
                </w:tcPr>
                <w:p w14:paraId="28F39870" w14:textId="79E1BC63" w:rsidR="001A2A0A" w:rsidRPr="00012164" w:rsidRDefault="001A2A0A" w:rsidP="00C846F0">
                  <w:pPr>
                    <w:pStyle w:val="ListParagraph"/>
                    <w:ind w:left="0" w:firstLine="0"/>
                    <w:rPr>
                      <w:noProof/>
                      <w:lang w:val="sr-Latn-RS"/>
                    </w:rPr>
                  </w:pPr>
                  <w:r w:rsidRPr="00012164">
                    <w:rPr>
                      <w:noProof/>
                      <w:lang w:val="sr-Latn-RS"/>
                    </w:rPr>
                    <w:t xml:space="preserve">t5_mouw  </w:t>
                  </w:r>
                </w:p>
              </w:tc>
              <w:tc>
                <w:tcPr>
                  <w:tcW w:w="1250" w:type="dxa"/>
                </w:tcPr>
                <w:p w14:paraId="242BB7E9" w14:textId="46E99386" w:rsidR="001A2A0A" w:rsidRPr="00012164" w:rsidRDefault="001A2A0A" w:rsidP="00C846F0">
                  <w:pPr>
                    <w:pStyle w:val="ListParagraph"/>
                    <w:ind w:left="0" w:firstLine="0"/>
                    <w:rPr>
                      <w:noProof/>
                      <w:lang w:val="sr-Latn-RS"/>
                    </w:rPr>
                  </w:pPr>
                  <w:r w:rsidRPr="00012164">
                    <w:rPr>
                      <w:noProof/>
                      <w:lang w:val="sr-Latn-RS"/>
                    </w:rPr>
                    <w:t>science</w:t>
                  </w:r>
                </w:p>
              </w:tc>
              <w:tc>
                <w:tcPr>
                  <w:tcW w:w="1185" w:type="dxa"/>
                </w:tcPr>
                <w:p w14:paraId="3C3B3A77" w14:textId="701D7F3D" w:rsidR="001A2A0A" w:rsidRPr="00012164" w:rsidRDefault="001A2A0A" w:rsidP="00C846F0">
                  <w:pPr>
                    <w:pStyle w:val="ListParagraph"/>
                    <w:ind w:left="0" w:firstLine="0"/>
                    <w:rPr>
                      <w:noProof/>
                      <w:lang w:val="sr-Latn-RS"/>
                    </w:rPr>
                  </w:pPr>
                  <w:r w:rsidRPr="00012164">
                    <w:rPr>
                      <w:noProof/>
                      <w:lang w:val="sr-Latn-RS"/>
                    </w:rPr>
                    <w:t>0.200952</w:t>
                  </w:r>
                </w:p>
              </w:tc>
            </w:tr>
          </w:tbl>
          <w:p w14:paraId="210FD38C" w14:textId="77777777" w:rsidR="0092100F" w:rsidRPr="00012164" w:rsidRDefault="0092100F" w:rsidP="00C846F0">
            <w:pPr>
              <w:pStyle w:val="ListParagraph"/>
              <w:ind w:left="0" w:firstLine="0"/>
            </w:pPr>
          </w:p>
        </w:tc>
        <w:tc>
          <w:tcPr>
            <w:tcW w:w="2996" w:type="dxa"/>
          </w:tcPr>
          <w:p w14:paraId="0C418884" w14:textId="1E9DE7CA" w:rsidR="0092100F" w:rsidRPr="00012164" w:rsidRDefault="0060634D" w:rsidP="00C846F0">
            <w:pPr>
              <w:pStyle w:val="Caption"/>
              <w:keepNext/>
              <w:rPr>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 xml:space="preserve">3.674e-06, </w:t>
            </w:r>
            <w:r w:rsidRPr="00012164">
              <w:rPr>
                <w:b w:val="0"/>
                <w:bCs w:val="0"/>
                <w:sz w:val="22"/>
                <w:szCs w:val="22"/>
              </w:rPr>
              <w:t>β=</w:t>
            </w:r>
            <w:r w:rsidRPr="00012164">
              <w:rPr>
                <w:b w:val="0"/>
                <w:bCs w:val="0"/>
                <w:noProof/>
                <w:sz w:val="22"/>
                <w:szCs w:val="22"/>
                <w:lang w:val="sr-Latn-RS"/>
              </w:rPr>
              <w:t xml:space="preserve">1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315" w:type="dxa"/>
              <w:tblInd w:w="416" w:type="dxa"/>
              <w:tblLook w:val="04A0" w:firstRow="1" w:lastRow="0" w:firstColumn="1" w:lastColumn="0" w:noHBand="0" w:noVBand="1"/>
            </w:tblPr>
            <w:tblGrid>
              <w:gridCol w:w="1048"/>
              <w:gridCol w:w="1163"/>
              <w:gridCol w:w="1104"/>
            </w:tblGrid>
            <w:tr w:rsidR="00012164" w:rsidRPr="00012164" w14:paraId="76CBAB88" w14:textId="77777777" w:rsidTr="001A2A0A">
              <w:trPr>
                <w:trHeight w:val="145"/>
              </w:trPr>
              <w:tc>
                <w:tcPr>
                  <w:tcW w:w="1048" w:type="dxa"/>
                </w:tcPr>
                <w:p w14:paraId="70D3196F" w14:textId="7D416826" w:rsidR="0092100F" w:rsidRPr="00012164" w:rsidRDefault="0092100F" w:rsidP="00C846F0">
                  <w:pPr>
                    <w:pStyle w:val="ListParagraph"/>
                    <w:ind w:left="0" w:firstLine="0"/>
                  </w:pPr>
                  <w:r w:rsidRPr="00012164">
                    <w:rPr>
                      <w:lang w:val="sr-Cyrl-ME"/>
                    </w:rPr>
                    <w:t>Чвор</w:t>
                  </w:r>
                </w:p>
              </w:tc>
              <w:tc>
                <w:tcPr>
                  <w:tcW w:w="1163" w:type="dxa"/>
                </w:tcPr>
                <w:p w14:paraId="6D839E46" w14:textId="514567F3" w:rsidR="0092100F" w:rsidRPr="00012164" w:rsidRDefault="0092100F" w:rsidP="00C846F0">
                  <w:pPr>
                    <w:pStyle w:val="ListParagraph"/>
                    <w:ind w:left="0" w:firstLine="0"/>
                  </w:pPr>
                  <w:r w:rsidRPr="00012164">
                    <w:rPr>
                      <w:lang w:val="sr-Cyrl-ME"/>
                    </w:rPr>
                    <w:t>Сабредит</w:t>
                  </w:r>
                </w:p>
              </w:tc>
              <w:tc>
                <w:tcPr>
                  <w:tcW w:w="1104" w:type="dxa"/>
                </w:tcPr>
                <w:p w14:paraId="6D5BD372" w14:textId="6EB1AFB7" w:rsidR="0092100F" w:rsidRPr="00012164" w:rsidRDefault="0092100F" w:rsidP="00C846F0">
                  <w:pPr>
                    <w:pStyle w:val="ListParagraph"/>
                    <w:ind w:left="0" w:firstLine="0"/>
                  </w:pPr>
                  <w:r w:rsidRPr="00012164">
                    <w:rPr>
                      <w:lang w:val="sr-Cyrl-ME"/>
                    </w:rPr>
                    <w:t>Вредност</w:t>
                  </w:r>
                </w:p>
              </w:tc>
            </w:tr>
            <w:tr w:rsidR="00012164" w:rsidRPr="00012164" w14:paraId="52A2A786" w14:textId="77777777" w:rsidTr="001A2A0A">
              <w:trPr>
                <w:trHeight w:val="143"/>
              </w:trPr>
              <w:tc>
                <w:tcPr>
                  <w:tcW w:w="1048" w:type="dxa"/>
                </w:tcPr>
                <w:p w14:paraId="7E8068A1" w14:textId="31AEE289" w:rsidR="0092100F" w:rsidRPr="00012164" w:rsidRDefault="0092100F" w:rsidP="00C846F0">
                  <w:pPr>
                    <w:pStyle w:val="ListParagraph"/>
                    <w:ind w:left="0" w:firstLine="0"/>
                  </w:pPr>
                  <w:r w:rsidRPr="00012164">
                    <w:rPr>
                      <w:noProof/>
                      <w:lang w:val="sr-Cyrl-ME"/>
                    </w:rPr>
                    <w:t xml:space="preserve">   </w:t>
                  </w:r>
                  <w:r w:rsidRPr="00012164">
                    <w:rPr>
                      <w:noProof/>
                      <w:lang w:val="sr-Latn-RS"/>
                    </w:rPr>
                    <w:t>t5_</w:t>
                  </w:r>
                  <w:r w:rsidRPr="00012164">
                    <w:rPr>
                      <w:noProof/>
                      <w:lang w:val="sr-Cyrl-ME"/>
                    </w:rPr>
                    <w:t>6</w:t>
                  </w:r>
                  <w:r w:rsidRPr="00012164">
                    <w:rPr>
                      <w:noProof/>
                      <w:lang w:val="sr-Latn-RS"/>
                    </w:rPr>
                    <w:t xml:space="preserve"> </w:t>
                  </w:r>
                </w:p>
              </w:tc>
              <w:tc>
                <w:tcPr>
                  <w:tcW w:w="1163" w:type="dxa"/>
                </w:tcPr>
                <w:p w14:paraId="1F3ADBCE" w14:textId="1D3580B5" w:rsidR="0092100F" w:rsidRPr="00012164" w:rsidRDefault="0092100F" w:rsidP="00C846F0">
                  <w:pPr>
                    <w:pStyle w:val="ListParagraph"/>
                    <w:ind w:left="0" w:firstLine="0"/>
                  </w:pPr>
                  <w:r w:rsidRPr="00012164">
                    <w:rPr>
                      <w:noProof/>
                      <w:lang w:val="sr-Latn-RS"/>
                    </w:rPr>
                    <w:t>reddit.com</w:t>
                  </w:r>
                </w:p>
              </w:tc>
              <w:tc>
                <w:tcPr>
                  <w:tcW w:w="1104" w:type="dxa"/>
                </w:tcPr>
                <w:p w14:paraId="300F364B" w14:textId="0C4284BE" w:rsidR="0092100F" w:rsidRPr="00012164" w:rsidRDefault="00012164" w:rsidP="00C846F0">
                  <w:pPr>
                    <w:pStyle w:val="ListParagraph"/>
                    <w:ind w:left="0" w:firstLine="0"/>
                  </w:pPr>
                  <w:r w:rsidRPr="00012164">
                    <w:rPr>
                      <w:noProof/>
                      <w:lang w:val="sr-Latn-RS"/>
                    </w:rPr>
                    <w:t>0.309799</w:t>
                  </w:r>
                </w:p>
              </w:tc>
            </w:tr>
            <w:tr w:rsidR="00012164" w:rsidRPr="00012164" w14:paraId="1C0DB9E0" w14:textId="77777777" w:rsidTr="001A2A0A">
              <w:trPr>
                <w:trHeight w:val="145"/>
              </w:trPr>
              <w:tc>
                <w:tcPr>
                  <w:tcW w:w="1048" w:type="dxa"/>
                </w:tcPr>
                <w:p w14:paraId="45019612" w14:textId="512CE6EC" w:rsidR="0092100F" w:rsidRPr="00012164" w:rsidRDefault="0092100F" w:rsidP="00C846F0">
                  <w:pPr>
                    <w:pStyle w:val="ListParagraph"/>
                    <w:ind w:left="0" w:firstLine="0"/>
                  </w:pPr>
                  <w:r w:rsidRPr="00012164">
                    <w:rPr>
                      <w:noProof/>
                      <w:lang w:val="sr-Latn-RS"/>
                    </w:rPr>
                    <w:t>t5_2cneq</w:t>
                  </w:r>
                </w:p>
              </w:tc>
              <w:tc>
                <w:tcPr>
                  <w:tcW w:w="1163" w:type="dxa"/>
                </w:tcPr>
                <w:p w14:paraId="68E71AEF" w14:textId="42A3D36F" w:rsidR="0092100F" w:rsidRPr="00012164" w:rsidRDefault="0092100F" w:rsidP="00C846F0">
                  <w:pPr>
                    <w:pStyle w:val="ListParagraph"/>
                    <w:ind w:left="0" w:firstLine="0"/>
                  </w:pPr>
                  <w:r w:rsidRPr="00012164">
                    <w:rPr>
                      <w:noProof/>
                      <w:lang w:val="sr-Latn-RS"/>
                    </w:rPr>
                    <w:t xml:space="preserve">politics  </w:t>
                  </w:r>
                </w:p>
              </w:tc>
              <w:tc>
                <w:tcPr>
                  <w:tcW w:w="1104" w:type="dxa"/>
                </w:tcPr>
                <w:p w14:paraId="05014055" w14:textId="65AAC3B4" w:rsidR="0092100F" w:rsidRPr="00012164" w:rsidRDefault="00012164" w:rsidP="00C846F0">
                  <w:pPr>
                    <w:pStyle w:val="ListParagraph"/>
                    <w:ind w:left="0" w:firstLine="0"/>
                  </w:pPr>
                  <w:r w:rsidRPr="00012164">
                    <w:rPr>
                      <w:noProof/>
                      <w:lang w:val="sr-Latn-RS"/>
                    </w:rPr>
                    <w:t>0.268519</w:t>
                  </w:r>
                </w:p>
              </w:tc>
            </w:tr>
            <w:tr w:rsidR="00012164" w:rsidRPr="00012164" w14:paraId="1420BDDB" w14:textId="77777777" w:rsidTr="001A2A0A">
              <w:trPr>
                <w:trHeight w:val="143"/>
              </w:trPr>
              <w:tc>
                <w:tcPr>
                  <w:tcW w:w="1048" w:type="dxa"/>
                </w:tcPr>
                <w:p w14:paraId="55A0744E" w14:textId="09D7BA11" w:rsidR="0092100F" w:rsidRPr="00012164" w:rsidRDefault="0092100F" w:rsidP="00C846F0">
                  <w:pPr>
                    <w:pStyle w:val="ListParagraph"/>
                    <w:ind w:left="0" w:firstLine="0"/>
                  </w:pPr>
                  <w:r w:rsidRPr="00012164">
                    <w:rPr>
                      <w:noProof/>
                      <w:lang w:val="sr-Latn-RS"/>
                    </w:rPr>
                    <w:t xml:space="preserve">t5_2qh0u </w:t>
                  </w:r>
                </w:p>
              </w:tc>
              <w:tc>
                <w:tcPr>
                  <w:tcW w:w="1163" w:type="dxa"/>
                </w:tcPr>
                <w:p w14:paraId="079ABB71" w14:textId="3409E4FC" w:rsidR="0092100F" w:rsidRPr="00012164" w:rsidRDefault="0092100F" w:rsidP="00C846F0">
                  <w:pPr>
                    <w:pStyle w:val="ListParagraph"/>
                    <w:ind w:left="0" w:firstLine="0"/>
                  </w:pPr>
                  <w:r w:rsidRPr="00012164">
                    <w:rPr>
                      <w:noProof/>
                      <w:lang w:val="sr-Latn-RS"/>
                    </w:rPr>
                    <w:t>pics</w:t>
                  </w:r>
                </w:p>
              </w:tc>
              <w:tc>
                <w:tcPr>
                  <w:tcW w:w="1104" w:type="dxa"/>
                </w:tcPr>
                <w:p w14:paraId="56158F21" w14:textId="270F3F67" w:rsidR="0092100F" w:rsidRPr="00012164" w:rsidRDefault="00012164" w:rsidP="00C846F0">
                  <w:pPr>
                    <w:pStyle w:val="ListParagraph"/>
                    <w:ind w:left="0" w:firstLine="0"/>
                  </w:pPr>
                  <w:r w:rsidRPr="00012164">
                    <w:rPr>
                      <w:noProof/>
                      <w:lang w:val="sr-Latn-RS"/>
                    </w:rPr>
                    <w:t xml:space="preserve">0.25561  </w:t>
                  </w:r>
                </w:p>
              </w:tc>
            </w:tr>
            <w:tr w:rsidR="00012164" w:rsidRPr="00012164" w14:paraId="0A2C75FC" w14:textId="77777777" w:rsidTr="001A2A0A">
              <w:trPr>
                <w:trHeight w:val="143"/>
              </w:trPr>
              <w:tc>
                <w:tcPr>
                  <w:tcW w:w="1048" w:type="dxa"/>
                </w:tcPr>
                <w:p w14:paraId="47203E5E" w14:textId="42E22BC9" w:rsidR="0092100F" w:rsidRPr="00012164" w:rsidRDefault="0092100F" w:rsidP="00C846F0">
                  <w:pPr>
                    <w:pStyle w:val="ListParagraph"/>
                    <w:ind w:left="0" w:firstLine="0"/>
                  </w:pPr>
                  <w:r w:rsidRPr="00012164">
                    <w:rPr>
                      <w:noProof/>
                      <w:lang w:val="sr-Latn-RS"/>
                    </w:rPr>
                    <w:t xml:space="preserve">t5_2qh33 </w:t>
                  </w:r>
                </w:p>
              </w:tc>
              <w:tc>
                <w:tcPr>
                  <w:tcW w:w="1163" w:type="dxa"/>
                </w:tcPr>
                <w:p w14:paraId="3B0584C0" w14:textId="79B6A03F" w:rsidR="0092100F" w:rsidRPr="00012164" w:rsidRDefault="0092100F" w:rsidP="00C846F0">
                  <w:pPr>
                    <w:pStyle w:val="ListParagraph"/>
                    <w:ind w:left="0" w:firstLine="0"/>
                  </w:pPr>
                  <w:r w:rsidRPr="00012164">
                    <w:rPr>
                      <w:noProof/>
                      <w:lang w:val="sr-Latn-RS"/>
                    </w:rPr>
                    <w:t>funny</w:t>
                  </w:r>
                </w:p>
              </w:tc>
              <w:tc>
                <w:tcPr>
                  <w:tcW w:w="1104" w:type="dxa"/>
                </w:tcPr>
                <w:p w14:paraId="5DC2831A" w14:textId="1ACA053E" w:rsidR="0092100F" w:rsidRPr="00012164" w:rsidRDefault="00012164" w:rsidP="00C846F0">
                  <w:pPr>
                    <w:pStyle w:val="ListParagraph"/>
                    <w:ind w:left="0" w:firstLine="0"/>
                  </w:pPr>
                  <w:r w:rsidRPr="00012164">
                    <w:rPr>
                      <w:noProof/>
                      <w:lang w:val="sr-Latn-RS"/>
                    </w:rPr>
                    <w:t>0.247629</w:t>
                  </w:r>
                </w:p>
              </w:tc>
            </w:tr>
            <w:tr w:rsidR="001A2A0A" w:rsidRPr="00012164" w14:paraId="6162BD49" w14:textId="77777777" w:rsidTr="001A2A0A">
              <w:trPr>
                <w:trHeight w:val="143"/>
              </w:trPr>
              <w:tc>
                <w:tcPr>
                  <w:tcW w:w="1048" w:type="dxa"/>
                </w:tcPr>
                <w:p w14:paraId="084964BC" w14:textId="61F5FC61" w:rsidR="001A2A0A" w:rsidRPr="00012164" w:rsidRDefault="001A2A0A" w:rsidP="00C846F0">
                  <w:pPr>
                    <w:pStyle w:val="ListParagraph"/>
                    <w:ind w:left="0" w:firstLine="0"/>
                    <w:rPr>
                      <w:noProof/>
                      <w:lang w:val="sr-Latn-RS"/>
                    </w:rPr>
                  </w:pPr>
                  <w:r w:rsidRPr="00012164">
                    <w:rPr>
                      <w:noProof/>
                      <w:lang w:val="sr-Latn-RS"/>
                    </w:rPr>
                    <w:t xml:space="preserve">t5_mouw  </w:t>
                  </w:r>
                </w:p>
              </w:tc>
              <w:tc>
                <w:tcPr>
                  <w:tcW w:w="1163" w:type="dxa"/>
                </w:tcPr>
                <w:p w14:paraId="02AA2CF5" w14:textId="0F4813E8" w:rsidR="001A2A0A" w:rsidRPr="00012164" w:rsidRDefault="001A2A0A" w:rsidP="00C846F0">
                  <w:pPr>
                    <w:pStyle w:val="ListParagraph"/>
                    <w:ind w:left="0" w:firstLine="0"/>
                    <w:rPr>
                      <w:noProof/>
                      <w:lang w:val="sr-Latn-RS"/>
                    </w:rPr>
                  </w:pPr>
                  <w:r w:rsidRPr="00012164">
                    <w:rPr>
                      <w:noProof/>
                      <w:lang w:val="sr-Latn-RS"/>
                    </w:rPr>
                    <w:t>science</w:t>
                  </w:r>
                </w:p>
              </w:tc>
              <w:tc>
                <w:tcPr>
                  <w:tcW w:w="1104" w:type="dxa"/>
                </w:tcPr>
                <w:p w14:paraId="558B705F" w14:textId="0E820435" w:rsidR="001A2A0A" w:rsidRPr="00012164" w:rsidRDefault="00012164" w:rsidP="00C846F0">
                  <w:pPr>
                    <w:pStyle w:val="ListParagraph"/>
                    <w:ind w:left="0" w:firstLine="0"/>
                    <w:rPr>
                      <w:noProof/>
                      <w:lang w:val="sr-Latn-RS"/>
                    </w:rPr>
                  </w:pPr>
                  <w:r w:rsidRPr="00012164">
                    <w:rPr>
                      <w:noProof/>
                      <w:lang w:val="sr-Latn-RS"/>
                    </w:rPr>
                    <w:t xml:space="preserve">0.24381  </w:t>
                  </w:r>
                </w:p>
              </w:tc>
            </w:tr>
          </w:tbl>
          <w:p w14:paraId="77336FDB" w14:textId="77777777" w:rsidR="0092100F" w:rsidRPr="00012164" w:rsidRDefault="0092100F" w:rsidP="00C846F0">
            <w:pPr>
              <w:pStyle w:val="ListParagraph"/>
              <w:ind w:left="0" w:firstLine="0"/>
            </w:pPr>
          </w:p>
        </w:tc>
        <w:tc>
          <w:tcPr>
            <w:tcW w:w="393" w:type="dxa"/>
          </w:tcPr>
          <w:p w14:paraId="13295B71" w14:textId="77777777" w:rsidR="0092100F" w:rsidRPr="00012164" w:rsidRDefault="0092100F" w:rsidP="00C846F0">
            <w:pPr>
              <w:pStyle w:val="ListParagraph"/>
              <w:ind w:left="0" w:firstLine="0"/>
            </w:pPr>
          </w:p>
          <w:p w14:paraId="0B572823" w14:textId="4B4E3A8F" w:rsidR="00F01DC9" w:rsidRPr="00012164" w:rsidRDefault="00F01DC9" w:rsidP="00C846F0">
            <w:pPr>
              <w:pStyle w:val="ListParagraph"/>
              <w:ind w:left="0" w:firstLine="0"/>
            </w:pPr>
          </w:p>
        </w:tc>
      </w:tr>
    </w:tbl>
    <w:p w14:paraId="266C7E04" w14:textId="09463D1B" w:rsidR="0092100F" w:rsidRPr="00012164" w:rsidRDefault="0092100F" w:rsidP="00C846F0">
      <w:pPr>
        <w:pStyle w:val="Caption"/>
        <w:keepNext/>
        <w:rPr>
          <w:sz w:val="22"/>
          <w:szCs w:val="22"/>
        </w:rPr>
      </w:pPr>
    </w:p>
    <w:tbl>
      <w:tblPr>
        <w:tblStyle w:val="TableGrid"/>
        <w:tblW w:w="8547"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60634D" w:rsidRPr="00012164" w14:paraId="3DAFC788" w14:textId="77777777" w:rsidTr="00F01DC9">
        <w:trPr>
          <w:trHeight w:val="210"/>
        </w:trPr>
        <w:tc>
          <w:tcPr>
            <w:tcW w:w="4251" w:type="dxa"/>
          </w:tcPr>
          <w:p w14:paraId="5FF1024E" w14:textId="2BE5DF9F" w:rsidR="0092100F" w:rsidRPr="00012164" w:rsidRDefault="0092100F" w:rsidP="00C846F0">
            <w:pPr>
              <w:pStyle w:val="Caption"/>
              <w:keepNext/>
              <w:rPr>
                <w:sz w:val="22"/>
                <w:szCs w:val="22"/>
              </w:rPr>
            </w:pPr>
          </w:p>
          <w:p w14:paraId="74E48D8C" w14:textId="50F70267" w:rsidR="0060634D" w:rsidRPr="00012164" w:rsidRDefault="0060634D" w:rsidP="00C846F0">
            <w:pPr>
              <w:pStyle w:val="Caption"/>
              <w:keepNext/>
              <w:rPr>
                <w:b w:val="0"/>
                <w:bCs w:val="0"/>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 xml:space="preserve">1.837e-06, </w:t>
            </w:r>
            <w:r w:rsidRPr="00012164">
              <w:rPr>
                <w:b w:val="0"/>
                <w:bCs w:val="0"/>
                <w:sz w:val="22"/>
                <w:szCs w:val="22"/>
              </w:rPr>
              <w:t>β=</w:t>
            </w:r>
            <w:r w:rsidRPr="00012164">
              <w:rPr>
                <w:b w:val="0"/>
                <w:bCs w:val="0"/>
                <w:noProof/>
                <w:sz w:val="22"/>
                <w:szCs w:val="22"/>
                <w:lang w:val="sr-Cyrl-ME"/>
              </w:rPr>
              <w:t>2</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514" w:type="dxa"/>
              <w:tblLook w:val="04A0" w:firstRow="1" w:lastRow="0" w:firstColumn="1" w:lastColumn="0" w:noHBand="0" w:noVBand="1"/>
            </w:tblPr>
            <w:tblGrid>
              <w:gridCol w:w="1123"/>
              <w:gridCol w:w="1250"/>
              <w:gridCol w:w="1185"/>
            </w:tblGrid>
            <w:tr w:rsidR="00F01DC9" w:rsidRPr="00012164" w14:paraId="1535C0F7" w14:textId="77777777" w:rsidTr="0049126F">
              <w:trPr>
                <w:trHeight w:val="58"/>
              </w:trPr>
              <w:tc>
                <w:tcPr>
                  <w:tcW w:w="1123" w:type="dxa"/>
                </w:tcPr>
                <w:p w14:paraId="2B7723C0" w14:textId="7196156D"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14A350BF" w14:textId="25C0F1A2"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585D7A9D" w14:textId="7602913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F01DC9" w:rsidRPr="00012164" w14:paraId="3641A0F2" w14:textId="77777777" w:rsidTr="0049126F">
              <w:trPr>
                <w:trHeight w:val="58"/>
              </w:trPr>
              <w:tc>
                <w:tcPr>
                  <w:tcW w:w="1123" w:type="dxa"/>
                </w:tcPr>
                <w:p w14:paraId="4A3874BC" w14:textId="5B89E21D"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72E32231" w14:textId="53B46B8B"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reddit.com</w:t>
                  </w:r>
                </w:p>
              </w:tc>
              <w:tc>
                <w:tcPr>
                  <w:tcW w:w="1185" w:type="dxa"/>
                </w:tcPr>
                <w:p w14:paraId="0EA3A019" w14:textId="2B620A1B"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0.338972</w:t>
                  </w:r>
                </w:p>
              </w:tc>
            </w:tr>
            <w:tr w:rsidR="00F01DC9" w:rsidRPr="00012164" w14:paraId="47D6054A" w14:textId="77777777" w:rsidTr="0049126F">
              <w:trPr>
                <w:trHeight w:val="58"/>
              </w:trPr>
              <w:tc>
                <w:tcPr>
                  <w:tcW w:w="1123" w:type="dxa"/>
                </w:tcPr>
                <w:p w14:paraId="0EC830CB" w14:textId="38D376C4"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31049D29" w14:textId="23800DD4"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politics  </w:t>
                  </w:r>
                </w:p>
              </w:tc>
              <w:tc>
                <w:tcPr>
                  <w:tcW w:w="1185" w:type="dxa"/>
                </w:tcPr>
                <w:p w14:paraId="190DF754" w14:textId="6F745D6A"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0.209189</w:t>
                  </w:r>
                </w:p>
              </w:tc>
            </w:tr>
            <w:tr w:rsidR="00F01DC9" w:rsidRPr="00012164" w14:paraId="6B56D169" w14:textId="77777777" w:rsidTr="0049126F">
              <w:trPr>
                <w:trHeight w:val="58"/>
              </w:trPr>
              <w:tc>
                <w:tcPr>
                  <w:tcW w:w="1123" w:type="dxa"/>
                </w:tcPr>
                <w:p w14:paraId="7895D56D" w14:textId="32C9E2F6"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2729A5DE" w14:textId="0614BDE2"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pics</w:t>
                  </w:r>
                </w:p>
              </w:tc>
              <w:tc>
                <w:tcPr>
                  <w:tcW w:w="1185" w:type="dxa"/>
                </w:tcPr>
                <w:p w14:paraId="03CD0573" w14:textId="68004B95"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0.202667</w:t>
                  </w:r>
                </w:p>
              </w:tc>
            </w:tr>
            <w:tr w:rsidR="00F01DC9" w:rsidRPr="00012164" w14:paraId="464B5C07" w14:textId="77777777" w:rsidTr="0049126F">
              <w:trPr>
                <w:trHeight w:val="60"/>
              </w:trPr>
              <w:tc>
                <w:tcPr>
                  <w:tcW w:w="1123" w:type="dxa"/>
                </w:tcPr>
                <w:p w14:paraId="7CAC91AB" w14:textId="7AA7B0FD"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035D35F3" w14:textId="0E3DE1C2"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funny</w:t>
                  </w:r>
                </w:p>
              </w:tc>
              <w:tc>
                <w:tcPr>
                  <w:tcW w:w="1185" w:type="dxa"/>
                </w:tcPr>
                <w:p w14:paraId="29EB6340" w14:textId="21AA310E"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0.198838</w:t>
                  </w:r>
                </w:p>
              </w:tc>
            </w:tr>
            <w:tr w:rsidR="0049126F" w:rsidRPr="00012164" w14:paraId="65FE1824" w14:textId="77777777" w:rsidTr="0049126F">
              <w:trPr>
                <w:trHeight w:val="58"/>
              </w:trPr>
              <w:tc>
                <w:tcPr>
                  <w:tcW w:w="1123" w:type="dxa"/>
                </w:tcPr>
                <w:p w14:paraId="541640D9" w14:textId="2501FDF0"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74C2A988" w14:textId="7E96B05B"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science</w:t>
                  </w:r>
                </w:p>
              </w:tc>
              <w:tc>
                <w:tcPr>
                  <w:tcW w:w="1185" w:type="dxa"/>
                </w:tcPr>
                <w:p w14:paraId="6AEECB67" w14:textId="0BA1E597" w:rsidR="0049126F"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0.197134</w:t>
                  </w:r>
                </w:p>
              </w:tc>
            </w:tr>
          </w:tbl>
          <w:p w14:paraId="10E7B65F" w14:textId="77777777" w:rsidR="0092100F" w:rsidRPr="00012164" w:rsidRDefault="0092100F" w:rsidP="00C846F0">
            <w:pPr>
              <w:pStyle w:val="Caption"/>
              <w:keepNext/>
              <w:rPr>
                <w:noProof/>
                <w:sz w:val="22"/>
                <w:szCs w:val="22"/>
                <w:lang w:val="sr-Cyrl-ME"/>
              </w:rPr>
            </w:pPr>
          </w:p>
        </w:tc>
        <w:tc>
          <w:tcPr>
            <w:tcW w:w="209" w:type="dxa"/>
          </w:tcPr>
          <w:p w14:paraId="244C1329" w14:textId="77777777" w:rsidR="0092100F" w:rsidRPr="00012164" w:rsidRDefault="0092100F" w:rsidP="00C846F0">
            <w:pPr>
              <w:pStyle w:val="Caption"/>
              <w:keepNext/>
              <w:rPr>
                <w:noProof/>
                <w:sz w:val="22"/>
                <w:szCs w:val="22"/>
                <w:lang w:val="sr-Cyrl-ME"/>
              </w:rPr>
            </w:pPr>
          </w:p>
        </w:tc>
        <w:tc>
          <w:tcPr>
            <w:tcW w:w="3878" w:type="dxa"/>
          </w:tcPr>
          <w:p w14:paraId="35679936" w14:textId="46ECF8A3" w:rsidR="0092100F" w:rsidRPr="00012164" w:rsidRDefault="0092100F" w:rsidP="00C846F0">
            <w:pPr>
              <w:pStyle w:val="Caption"/>
              <w:keepNext/>
              <w:rPr>
                <w:sz w:val="22"/>
                <w:szCs w:val="22"/>
              </w:rPr>
            </w:pPr>
          </w:p>
          <w:p w14:paraId="7DFC2DF1" w14:textId="2AD1E2D0" w:rsidR="0060634D" w:rsidRPr="00012164" w:rsidRDefault="00E43DEE" w:rsidP="00C846F0">
            <w:pPr>
              <w:pStyle w:val="Caption"/>
              <w:keepNext/>
              <w:rPr>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3.674e-06</w:t>
            </w:r>
            <w:r w:rsidR="0060634D" w:rsidRPr="00012164">
              <w:rPr>
                <w:b w:val="0"/>
                <w:bCs w:val="0"/>
                <w:noProof/>
                <w:sz w:val="22"/>
                <w:szCs w:val="22"/>
                <w:lang w:val="sr-Latn-RS"/>
              </w:rPr>
              <w:t xml:space="preserve">, </w:t>
            </w:r>
            <w:r w:rsidR="0060634D" w:rsidRPr="00012164">
              <w:rPr>
                <w:b w:val="0"/>
                <w:bCs w:val="0"/>
                <w:sz w:val="22"/>
                <w:szCs w:val="22"/>
              </w:rPr>
              <w:t>β=</w:t>
            </w:r>
            <w:r w:rsidR="00020C9D" w:rsidRPr="00012164">
              <w:rPr>
                <w:b w:val="0"/>
                <w:bCs w:val="0"/>
                <w:noProof/>
                <w:sz w:val="22"/>
                <w:szCs w:val="22"/>
                <w:lang w:val="sr-Cyrl-ME"/>
              </w:rPr>
              <w:t>2</w:t>
            </w:r>
            <w:r w:rsidR="0060634D" w:rsidRPr="00012164">
              <w:rPr>
                <w:b w:val="0"/>
                <w:bCs w:val="0"/>
                <w:noProof/>
                <w:sz w:val="22"/>
                <w:szCs w:val="22"/>
                <w:lang w:val="sr-Latn-RS"/>
              </w:rPr>
              <w:t xml:space="preserve"> </w:t>
            </w:r>
            <w:r w:rsidR="0060634D" w:rsidRPr="00012164">
              <w:rPr>
                <w:b w:val="0"/>
                <w:bCs w:val="0"/>
                <w:noProof/>
                <w:sz w:val="22"/>
                <w:szCs w:val="22"/>
                <w:lang w:val="sr-Cyrl-ME"/>
              </w:rPr>
              <w:t xml:space="preserve">за </w:t>
            </w:r>
            <w:r w:rsidR="0060634D" w:rsidRPr="00012164">
              <w:rPr>
                <w:b w:val="0"/>
                <w:bCs w:val="0"/>
                <w:noProof/>
                <w:sz w:val="22"/>
                <w:szCs w:val="22"/>
                <w:lang w:val="en-US"/>
              </w:rPr>
              <w:t>reddit.com</w:t>
            </w:r>
            <w:r w:rsidR="0060634D" w:rsidRPr="00012164">
              <w:rPr>
                <w:b w:val="0"/>
                <w:bCs w:val="0"/>
                <w:noProof/>
                <w:sz w:val="22"/>
                <w:szCs w:val="22"/>
                <w:lang w:val="sr-Cyrl-ME"/>
              </w:rPr>
              <w:t>, за остале 1</w:t>
            </w:r>
          </w:p>
          <w:tbl>
            <w:tblPr>
              <w:tblStyle w:val="TableGrid"/>
              <w:tblW w:w="3558" w:type="dxa"/>
              <w:tblInd w:w="23" w:type="dxa"/>
              <w:tblLook w:val="04A0" w:firstRow="1" w:lastRow="0" w:firstColumn="1" w:lastColumn="0" w:noHBand="0" w:noVBand="1"/>
            </w:tblPr>
            <w:tblGrid>
              <w:gridCol w:w="1123"/>
              <w:gridCol w:w="1250"/>
              <w:gridCol w:w="1185"/>
            </w:tblGrid>
            <w:tr w:rsidR="0060634D" w:rsidRPr="00012164" w14:paraId="3A9BE064" w14:textId="77777777" w:rsidTr="0049126F">
              <w:trPr>
                <w:trHeight w:val="150"/>
              </w:trPr>
              <w:tc>
                <w:tcPr>
                  <w:tcW w:w="1123" w:type="dxa"/>
                </w:tcPr>
                <w:p w14:paraId="0F3C150F" w14:textId="13877D71"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0F00A324" w14:textId="4FE4265A"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267F4285" w14:textId="7EA01D6A"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60634D" w:rsidRPr="00012164" w14:paraId="52E7D4CD" w14:textId="77777777" w:rsidTr="0049126F">
              <w:trPr>
                <w:trHeight w:val="150"/>
              </w:trPr>
              <w:tc>
                <w:tcPr>
                  <w:tcW w:w="1123" w:type="dxa"/>
                </w:tcPr>
                <w:p w14:paraId="08FC362C" w14:textId="5F9559BA"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4EB6E14B" w14:textId="7FA015E6"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reddit.com</w:t>
                  </w:r>
                </w:p>
              </w:tc>
              <w:tc>
                <w:tcPr>
                  <w:tcW w:w="1185" w:type="dxa"/>
                </w:tcPr>
                <w:p w14:paraId="58EDD3A2" w14:textId="15C81BB1" w:rsidR="0060634D" w:rsidRPr="00D64C17" w:rsidRDefault="00D64C17" w:rsidP="00C846F0">
                  <w:pPr>
                    <w:pStyle w:val="Caption"/>
                    <w:keepNext/>
                    <w:rPr>
                      <w:b w:val="0"/>
                      <w:bCs w:val="0"/>
                      <w:noProof/>
                      <w:sz w:val="22"/>
                      <w:szCs w:val="22"/>
                      <w:lang w:val="sr-Cyrl-ME"/>
                    </w:rPr>
                  </w:pPr>
                  <w:r w:rsidRPr="00D64C17">
                    <w:rPr>
                      <w:b w:val="0"/>
                      <w:bCs w:val="0"/>
                      <w:noProof/>
                      <w:sz w:val="22"/>
                      <w:szCs w:val="22"/>
                      <w:lang w:val="sr-Latn-RS"/>
                    </w:rPr>
                    <w:t>0.366797</w:t>
                  </w:r>
                </w:p>
              </w:tc>
            </w:tr>
            <w:tr w:rsidR="0060634D" w:rsidRPr="00012164" w14:paraId="58874FAC" w14:textId="77777777" w:rsidTr="0049126F">
              <w:trPr>
                <w:trHeight w:val="150"/>
              </w:trPr>
              <w:tc>
                <w:tcPr>
                  <w:tcW w:w="1123" w:type="dxa"/>
                </w:tcPr>
                <w:p w14:paraId="22DBAED1" w14:textId="15FBBF89"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60CE4271" w14:textId="75EF9FAA"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politics  </w:t>
                  </w:r>
                </w:p>
              </w:tc>
              <w:tc>
                <w:tcPr>
                  <w:tcW w:w="1185" w:type="dxa"/>
                </w:tcPr>
                <w:p w14:paraId="63D7E3EE" w14:textId="1BFCAEE6" w:rsidR="0060634D" w:rsidRPr="00D64C17" w:rsidRDefault="00D64C17" w:rsidP="00C846F0">
                  <w:pPr>
                    <w:pStyle w:val="Caption"/>
                    <w:keepNext/>
                    <w:rPr>
                      <w:b w:val="0"/>
                      <w:bCs w:val="0"/>
                      <w:noProof/>
                      <w:sz w:val="22"/>
                      <w:szCs w:val="22"/>
                      <w:lang w:val="sr-Cyrl-ME"/>
                    </w:rPr>
                  </w:pPr>
                  <w:r w:rsidRPr="00D64C17">
                    <w:rPr>
                      <w:b w:val="0"/>
                      <w:bCs w:val="0"/>
                      <w:noProof/>
                      <w:sz w:val="22"/>
                      <w:szCs w:val="22"/>
                      <w:lang w:val="sr-Latn-RS"/>
                    </w:rPr>
                    <w:t>0.267207</w:t>
                  </w:r>
                </w:p>
              </w:tc>
            </w:tr>
            <w:tr w:rsidR="0060634D" w:rsidRPr="00012164" w14:paraId="710A17EF" w14:textId="77777777" w:rsidTr="0049126F">
              <w:trPr>
                <w:trHeight w:val="150"/>
              </w:trPr>
              <w:tc>
                <w:tcPr>
                  <w:tcW w:w="1123" w:type="dxa"/>
                </w:tcPr>
                <w:p w14:paraId="5A08539F" w14:textId="52072B56"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0C7CE84F" w14:textId="78165E8D"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pics</w:t>
                  </w:r>
                </w:p>
              </w:tc>
              <w:tc>
                <w:tcPr>
                  <w:tcW w:w="1185" w:type="dxa"/>
                </w:tcPr>
                <w:p w14:paraId="2EE8E79B" w14:textId="26C4A4E3" w:rsidR="0060634D" w:rsidRPr="00D64C17" w:rsidRDefault="00D64C17" w:rsidP="00C846F0">
                  <w:pPr>
                    <w:pStyle w:val="Caption"/>
                    <w:keepNext/>
                    <w:rPr>
                      <w:b w:val="0"/>
                      <w:bCs w:val="0"/>
                      <w:noProof/>
                      <w:sz w:val="22"/>
                      <w:szCs w:val="22"/>
                      <w:lang w:val="sr-Cyrl-ME"/>
                    </w:rPr>
                  </w:pPr>
                  <w:r w:rsidRPr="00D64C17">
                    <w:rPr>
                      <w:b w:val="0"/>
                      <w:bCs w:val="0"/>
                      <w:noProof/>
                      <w:sz w:val="22"/>
                      <w:szCs w:val="22"/>
                      <w:lang w:val="sr-Latn-RS"/>
                    </w:rPr>
                    <w:t>0.253287</w:t>
                  </w:r>
                </w:p>
              </w:tc>
            </w:tr>
            <w:tr w:rsidR="0060634D" w:rsidRPr="00012164" w14:paraId="39811E96" w14:textId="77777777" w:rsidTr="0049126F">
              <w:trPr>
                <w:trHeight w:val="156"/>
              </w:trPr>
              <w:tc>
                <w:tcPr>
                  <w:tcW w:w="1123" w:type="dxa"/>
                </w:tcPr>
                <w:p w14:paraId="2B451879" w14:textId="751D00D3"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14C89C1F" w14:textId="74B5A692"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funny</w:t>
                  </w:r>
                </w:p>
              </w:tc>
              <w:tc>
                <w:tcPr>
                  <w:tcW w:w="1185" w:type="dxa"/>
                </w:tcPr>
                <w:p w14:paraId="6F1A13A5" w14:textId="3E62913A" w:rsidR="0060634D" w:rsidRPr="00D64C17" w:rsidRDefault="00D64C17" w:rsidP="00C846F0">
                  <w:pPr>
                    <w:pStyle w:val="Caption"/>
                    <w:keepNext/>
                    <w:rPr>
                      <w:b w:val="0"/>
                      <w:bCs w:val="0"/>
                      <w:noProof/>
                      <w:sz w:val="22"/>
                      <w:szCs w:val="22"/>
                      <w:lang w:val="sr-Cyrl-ME"/>
                    </w:rPr>
                  </w:pPr>
                  <w:r w:rsidRPr="00D64C17">
                    <w:rPr>
                      <w:b w:val="0"/>
                      <w:bCs w:val="0"/>
                      <w:noProof/>
                      <w:sz w:val="22"/>
                      <w:szCs w:val="22"/>
                      <w:lang w:val="sr-Latn-RS"/>
                    </w:rPr>
                    <w:t>0.245113</w:t>
                  </w:r>
                </w:p>
              </w:tc>
            </w:tr>
            <w:tr w:rsidR="0049126F" w:rsidRPr="00012164" w14:paraId="439E9284" w14:textId="77777777" w:rsidTr="0049126F">
              <w:trPr>
                <w:trHeight w:val="150"/>
              </w:trPr>
              <w:tc>
                <w:tcPr>
                  <w:tcW w:w="1123" w:type="dxa"/>
                </w:tcPr>
                <w:p w14:paraId="297F3384" w14:textId="5334295A"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0FE80C53" w14:textId="48F7D0B8"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science</w:t>
                  </w:r>
                </w:p>
              </w:tc>
              <w:tc>
                <w:tcPr>
                  <w:tcW w:w="1185" w:type="dxa"/>
                </w:tcPr>
                <w:p w14:paraId="542D7690" w14:textId="55D0AC1C" w:rsidR="0049126F" w:rsidRPr="00D64C17" w:rsidRDefault="00D64C17" w:rsidP="00C846F0">
                  <w:pPr>
                    <w:pStyle w:val="Caption"/>
                    <w:keepNext/>
                    <w:rPr>
                      <w:b w:val="0"/>
                      <w:bCs w:val="0"/>
                      <w:noProof/>
                      <w:sz w:val="22"/>
                      <w:szCs w:val="22"/>
                      <w:lang w:val="sr-Cyrl-ME"/>
                    </w:rPr>
                  </w:pPr>
                  <w:r w:rsidRPr="00D64C17">
                    <w:rPr>
                      <w:b w:val="0"/>
                      <w:bCs w:val="0"/>
                      <w:noProof/>
                      <w:sz w:val="22"/>
                      <w:szCs w:val="22"/>
                      <w:lang w:val="sr-Latn-RS"/>
                    </w:rPr>
                    <w:t>0.241157</w:t>
                  </w:r>
                </w:p>
              </w:tc>
            </w:tr>
          </w:tbl>
          <w:p w14:paraId="1587CBA9" w14:textId="77777777" w:rsidR="0092100F" w:rsidRPr="00012164" w:rsidRDefault="0092100F" w:rsidP="00C846F0">
            <w:pPr>
              <w:pStyle w:val="Caption"/>
              <w:keepNext/>
              <w:rPr>
                <w:noProof/>
                <w:sz w:val="22"/>
                <w:szCs w:val="22"/>
                <w:lang w:val="sr-Cyrl-ME"/>
              </w:rPr>
            </w:pPr>
          </w:p>
        </w:tc>
        <w:tc>
          <w:tcPr>
            <w:tcW w:w="209" w:type="dxa"/>
          </w:tcPr>
          <w:p w14:paraId="159CDBFA" w14:textId="77777777" w:rsidR="0092100F" w:rsidRPr="00012164" w:rsidRDefault="0092100F" w:rsidP="00C846F0">
            <w:pPr>
              <w:pStyle w:val="Caption"/>
              <w:keepNext/>
              <w:rPr>
                <w:noProof/>
                <w:sz w:val="22"/>
                <w:szCs w:val="22"/>
                <w:lang w:val="sr-Cyrl-ME"/>
              </w:rPr>
            </w:pPr>
          </w:p>
        </w:tc>
      </w:tr>
      <w:tr w:rsidR="0060634D" w:rsidRPr="00012164" w14:paraId="7EABF896" w14:textId="77777777" w:rsidTr="00F01DC9">
        <w:trPr>
          <w:trHeight w:val="210"/>
        </w:trPr>
        <w:tc>
          <w:tcPr>
            <w:tcW w:w="4251" w:type="dxa"/>
          </w:tcPr>
          <w:p w14:paraId="1B8691B6" w14:textId="77777777" w:rsidR="0092100F" w:rsidRPr="00012164" w:rsidRDefault="0092100F" w:rsidP="00C846F0">
            <w:pPr>
              <w:pStyle w:val="Caption"/>
              <w:keepNext/>
              <w:rPr>
                <w:noProof/>
                <w:sz w:val="22"/>
                <w:szCs w:val="22"/>
                <w:lang w:val="sr-Cyrl-ME"/>
              </w:rPr>
            </w:pPr>
          </w:p>
        </w:tc>
        <w:tc>
          <w:tcPr>
            <w:tcW w:w="209" w:type="dxa"/>
          </w:tcPr>
          <w:p w14:paraId="1490BCC6" w14:textId="77777777" w:rsidR="0092100F" w:rsidRPr="00012164" w:rsidRDefault="0092100F" w:rsidP="00C846F0">
            <w:pPr>
              <w:pStyle w:val="Caption"/>
              <w:keepNext/>
              <w:rPr>
                <w:noProof/>
                <w:sz w:val="22"/>
                <w:szCs w:val="22"/>
                <w:lang w:val="sr-Cyrl-ME"/>
              </w:rPr>
            </w:pPr>
          </w:p>
        </w:tc>
        <w:tc>
          <w:tcPr>
            <w:tcW w:w="3878" w:type="dxa"/>
          </w:tcPr>
          <w:p w14:paraId="0FA6C09D" w14:textId="77777777" w:rsidR="0092100F" w:rsidRPr="00012164" w:rsidRDefault="0092100F" w:rsidP="00C846F0">
            <w:pPr>
              <w:pStyle w:val="Caption"/>
              <w:keepNext/>
              <w:rPr>
                <w:noProof/>
                <w:sz w:val="22"/>
                <w:szCs w:val="22"/>
                <w:lang w:val="sr-Cyrl-ME"/>
              </w:rPr>
            </w:pPr>
          </w:p>
        </w:tc>
        <w:tc>
          <w:tcPr>
            <w:tcW w:w="209" w:type="dxa"/>
          </w:tcPr>
          <w:p w14:paraId="0B3801DB" w14:textId="77777777" w:rsidR="0092100F" w:rsidRPr="00012164" w:rsidRDefault="0092100F" w:rsidP="00C846F0">
            <w:pPr>
              <w:pStyle w:val="Caption"/>
              <w:keepNext/>
              <w:rPr>
                <w:noProof/>
                <w:sz w:val="22"/>
                <w:szCs w:val="22"/>
                <w:lang w:val="sr-Cyrl-ME"/>
              </w:rPr>
            </w:pPr>
          </w:p>
        </w:tc>
      </w:tr>
      <w:tr w:rsidR="0060634D" w:rsidRPr="00012164" w14:paraId="1FB83F5D" w14:textId="77777777" w:rsidTr="00F01DC9">
        <w:trPr>
          <w:trHeight w:val="220"/>
        </w:trPr>
        <w:tc>
          <w:tcPr>
            <w:tcW w:w="4251" w:type="dxa"/>
          </w:tcPr>
          <w:p w14:paraId="7ABC95F3" w14:textId="77777777" w:rsidR="0060634D" w:rsidRPr="00012164" w:rsidRDefault="0060634D" w:rsidP="00C846F0">
            <w:pPr>
              <w:pStyle w:val="Caption"/>
              <w:keepNext/>
              <w:rPr>
                <w:sz w:val="22"/>
                <w:szCs w:val="22"/>
              </w:rPr>
            </w:pPr>
          </w:p>
          <w:p w14:paraId="2FD1948C" w14:textId="2F241624" w:rsidR="0060634D" w:rsidRPr="00012164" w:rsidRDefault="0060634D" w:rsidP="00C846F0">
            <w:pPr>
              <w:pStyle w:val="Caption"/>
              <w:keepNext/>
              <w:jc w:val="center"/>
              <w:rPr>
                <w:b w:val="0"/>
                <w:bCs w:val="0"/>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 xml:space="preserve">1.837e-06, </w:t>
            </w:r>
            <w:r w:rsidRPr="00012164">
              <w:rPr>
                <w:b w:val="0"/>
                <w:bCs w:val="0"/>
                <w:sz w:val="22"/>
                <w:szCs w:val="22"/>
              </w:rPr>
              <w:t>β=</w:t>
            </w:r>
            <w:r w:rsidR="00F01DC9" w:rsidRPr="00012164">
              <w:rPr>
                <w:b w:val="0"/>
                <w:bCs w:val="0"/>
                <w:sz w:val="22"/>
                <w:szCs w:val="22"/>
                <w:lang w:val="sr-Cyrl-ME"/>
              </w:rPr>
              <w:t>10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F01DC9" w:rsidRPr="00012164" w14:paraId="506B76C3" w14:textId="77777777" w:rsidTr="0049126F">
              <w:trPr>
                <w:trHeight w:val="133"/>
              </w:trPr>
              <w:tc>
                <w:tcPr>
                  <w:tcW w:w="1123" w:type="dxa"/>
                </w:tcPr>
                <w:p w14:paraId="163C8FB6"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2C61EC38"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43AFF58A"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F01DC9" w:rsidRPr="00012164" w14:paraId="352EE251" w14:textId="77777777" w:rsidTr="0049126F">
              <w:trPr>
                <w:trHeight w:val="133"/>
              </w:trPr>
              <w:tc>
                <w:tcPr>
                  <w:tcW w:w="1123" w:type="dxa"/>
                </w:tcPr>
                <w:p w14:paraId="45B8098E"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405369F2"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reddit.com</w:t>
                  </w:r>
                </w:p>
              </w:tc>
              <w:tc>
                <w:tcPr>
                  <w:tcW w:w="1185" w:type="dxa"/>
                </w:tcPr>
                <w:p w14:paraId="5B144F31" w14:textId="626EDE79"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0.764918</w:t>
                  </w:r>
                </w:p>
              </w:tc>
            </w:tr>
            <w:tr w:rsidR="00F01DC9" w:rsidRPr="00012164" w14:paraId="62A0E026" w14:textId="77777777" w:rsidTr="0049126F">
              <w:trPr>
                <w:trHeight w:val="133"/>
              </w:trPr>
              <w:tc>
                <w:tcPr>
                  <w:tcW w:w="1123" w:type="dxa"/>
                </w:tcPr>
                <w:p w14:paraId="62AD1D42"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26485308"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politics  </w:t>
                  </w:r>
                </w:p>
              </w:tc>
              <w:tc>
                <w:tcPr>
                  <w:tcW w:w="1185" w:type="dxa"/>
                </w:tcPr>
                <w:p w14:paraId="3FA61C85" w14:textId="7883159D"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0.163547</w:t>
                  </w:r>
                </w:p>
              </w:tc>
            </w:tr>
            <w:tr w:rsidR="00F01DC9" w:rsidRPr="00012164" w14:paraId="57371BD5" w14:textId="77777777" w:rsidTr="0049126F">
              <w:trPr>
                <w:trHeight w:val="133"/>
              </w:trPr>
              <w:tc>
                <w:tcPr>
                  <w:tcW w:w="1123" w:type="dxa"/>
                </w:tcPr>
                <w:p w14:paraId="50C3F6BB"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08DD577A"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pics</w:t>
                  </w:r>
                </w:p>
              </w:tc>
              <w:tc>
                <w:tcPr>
                  <w:tcW w:w="1185" w:type="dxa"/>
                </w:tcPr>
                <w:p w14:paraId="2E719A3F" w14:textId="65A38EB8"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0.153573</w:t>
                  </w:r>
                </w:p>
              </w:tc>
            </w:tr>
            <w:tr w:rsidR="00F01DC9" w:rsidRPr="00012164" w14:paraId="14502561" w14:textId="77777777" w:rsidTr="0049126F">
              <w:trPr>
                <w:trHeight w:val="139"/>
              </w:trPr>
              <w:tc>
                <w:tcPr>
                  <w:tcW w:w="1123" w:type="dxa"/>
                </w:tcPr>
                <w:p w14:paraId="78339603"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6E0EF6E9"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funny</w:t>
                  </w:r>
                </w:p>
              </w:tc>
              <w:tc>
                <w:tcPr>
                  <w:tcW w:w="1185" w:type="dxa"/>
                </w:tcPr>
                <w:p w14:paraId="4F23325E" w14:textId="3C36B761" w:rsidR="0060634D"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0.149425</w:t>
                  </w:r>
                </w:p>
              </w:tc>
            </w:tr>
            <w:tr w:rsidR="0049126F" w:rsidRPr="00012164" w14:paraId="55CE3156" w14:textId="77777777" w:rsidTr="0049126F">
              <w:trPr>
                <w:trHeight w:val="133"/>
              </w:trPr>
              <w:tc>
                <w:tcPr>
                  <w:tcW w:w="1123" w:type="dxa"/>
                </w:tcPr>
                <w:p w14:paraId="61B6BCEC" w14:textId="315BA025"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3A7A9CE6" w14:textId="7122B4D8"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science</w:t>
                  </w:r>
                </w:p>
              </w:tc>
              <w:tc>
                <w:tcPr>
                  <w:tcW w:w="1185" w:type="dxa"/>
                </w:tcPr>
                <w:p w14:paraId="0CE2045E" w14:textId="7436CB13" w:rsidR="0049126F" w:rsidRPr="00012164" w:rsidRDefault="00012164" w:rsidP="00C846F0">
                  <w:pPr>
                    <w:pStyle w:val="Caption"/>
                    <w:keepNext/>
                    <w:rPr>
                      <w:b w:val="0"/>
                      <w:bCs w:val="0"/>
                      <w:noProof/>
                      <w:sz w:val="22"/>
                      <w:szCs w:val="22"/>
                      <w:lang w:val="sr-Cyrl-ME"/>
                    </w:rPr>
                  </w:pPr>
                  <w:r w:rsidRPr="00012164">
                    <w:rPr>
                      <w:b w:val="0"/>
                      <w:bCs w:val="0"/>
                      <w:noProof/>
                      <w:sz w:val="22"/>
                      <w:szCs w:val="22"/>
                      <w:lang w:val="sr-Latn-RS"/>
                    </w:rPr>
                    <w:t>0.147374</w:t>
                  </w:r>
                </w:p>
              </w:tc>
            </w:tr>
          </w:tbl>
          <w:p w14:paraId="62478A01" w14:textId="77777777" w:rsidR="0060634D" w:rsidRPr="00012164" w:rsidRDefault="0060634D" w:rsidP="00C846F0">
            <w:pPr>
              <w:pStyle w:val="Caption"/>
              <w:keepNext/>
              <w:rPr>
                <w:noProof/>
                <w:sz w:val="22"/>
                <w:szCs w:val="22"/>
                <w:lang w:val="sr-Cyrl-ME"/>
              </w:rPr>
            </w:pPr>
          </w:p>
        </w:tc>
        <w:tc>
          <w:tcPr>
            <w:tcW w:w="209" w:type="dxa"/>
          </w:tcPr>
          <w:p w14:paraId="6D86396D" w14:textId="77777777" w:rsidR="0060634D" w:rsidRPr="00012164" w:rsidRDefault="0060634D" w:rsidP="00C846F0">
            <w:pPr>
              <w:pStyle w:val="Caption"/>
              <w:keepNext/>
              <w:rPr>
                <w:noProof/>
                <w:sz w:val="22"/>
                <w:szCs w:val="22"/>
                <w:lang w:val="sr-Cyrl-ME"/>
              </w:rPr>
            </w:pPr>
          </w:p>
        </w:tc>
        <w:tc>
          <w:tcPr>
            <w:tcW w:w="3878" w:type="dxa"/>
          </w:tcPr>
          <w:p w14:paraId="51560E79" w14:textId="77777777" w:rsidR="0060634D" w:rsidRPr="00012164" w:rsidRDefault="0060634D" w:rsidP="00C846F0">
            <w:pPr>
              <w:pStyle w:val="Caption"/>
              <w:keepNext/>
              <w:rPr>
                <w:sz w:val="22"/>
                <w:szCs w:val="22"/>
              </w:rPr>
            </w:pPr>
          </w:p>
          <w:p w14:paraId="6D7605CE" w14:textId="16722C10" w:rsidR="0060634D" w:rsidRPr="00012164" w:rsidRDefault="00E43DEE" w:rsidP="00C846F0">
            <w:pPr>
              <w:pStyle w:val="Caption"/>
              <w:keepNext/>
              <w:rPr>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3.674e-06</w:t>
            </w:r>
            <w:r w:rsidR="0060634D" w:rsidRPr="00012164">
              <w:rPr>
                <w:b w:val="0"/>
                <w:bCs w:val="0"/>
                <w:noProof/>
                <w:sz w:val="22"/>
                <w:szCs w:val="22"/>
                <w:lang w:val="sr-Latn-RS"/>
              </w:rPr>
              <w:t xml:space="preserve">, </w:t>
            </w:r>
            <w:r w:rsidR="0060634D" w:rsidRPr="00012164">
              <w:rPr>
                <w:b w:val="0"/>
                <w:bCs w:val="0"/>
                <w:sz w:val="22"/>
                <w:szCs w:val="22"/>
              </w:rPr>
              <w:t>β=</w:t>
            </w:r>
            <w:r w:rsidR="0060634D" w:rsidRPr="00012164">
              <w:rPr>
                <w:b w:val="0"/>
                <w:bCs w:val="0"/>
                <w:noProof/>
                <w:sz w:val="22"/>
                <w:szCs w:val="22"/>
                <w:lang w:val="sr-Latn-RS"/>
              </w:rPr>
              <w:t>1</w:t>
            </w:r>
            <w:r w:rsidR="00020C9D" w:rsidRPr="00012164">
              <w:rPr>
                <w:b w:val="0"/>
                <w:bCs w:val="0"/>
                <w:noProof/>
                <w:sz w:val="22"/>
                <w:szCs w:val="22"/>
                <w:lang w:val="sr-Cyrl-ME"/>
              </w:rPr>
              <w:t>0</w:t>
            </w:r>
            <w:r w:rsidR="0060634D" w:rsidRPr="00012164">
              <w:rPr>
                <w:b w:val="0"/>
                <w:bCs w:val="0"/>
                <w:noProof/>
                <w:sz w:val="22"/>
                <w:szCs w:val="22"/>
                <w:lang w:val="sr-Latn-RS"/>
              </w:rPr>
              <w:t xml:space="preserve"> </w:t>
            </w:r>
            <w:r w:rsidR="0060634D" w:rsidRPr="00012164">
              <w:rPr>
                <w:b w:val="0"/>
                <w:bCs w:val="0"/>
                <w:noProof/>
                <w:sz w:val="22"/>
                <w:szCs w:val="22"/>
                <w:lang w:val="sr-Cyrl-ME"/>
              </w:rPr>
              <w:t xml:space="preserve">за </w:t>
            </w:r>
            <w:r w:rsidR="0060634D" w:rsidRPr="00012164">
              <w:rPr>
                <w:b w:val="0"/>
                <w:bCs w:val="0"/>
                <w:noProof/>
                <w:sz w:val="22"/>
                <w:szCs w:val="22"/>
                <w:lang w:val="en-US"/>
              </w:rPr>
              <w:t>reddit.com</w:t>
            </w:r>
            <w:r w:rsidR="0060634D" w:rsidRPr="00012164">
              <w:rPr>
                <w:b w:val="0"/>
                <w:bCs w:val="0"/>
                <w:noProof/>
                <w:sz w:val="22"/>
                <w:szCs w:val="22"/>
                <w:lang w:val="sr-Cyrl-ME"/>
              </w:rPr>
              <w:t>, за остале 1</w:t>
            </w:r>
          </w:p>
          <w:tbl>
            <w:tblPr>
              <w:tblStyle w:val="TableGrid"/>
              <w:tblW w:w="3558" w:type="dxa"/>
              <w:tblInd w:w="26" w:type="dxa"/>
              <w:tblLook w:val="04A0" w:firstRow="1" w:lastRow="0" w:firstColumn="1" w:lastColumn="0" w:noHBand="0" w:noVBand="1"/>
            </w:tblPr>
            <w:tblGrid>
              <w:gridCol w:w="1123"/>
              <w:gridCol w:w="1250"/>
              <w:gridCol w:w="1185"/>
            </w:tblGrid>
            <w:tr w:rsidR="00012164" w:rsidRPr="00012164" w14:paraId="766822FC" w14:textId="77777777" w:rsidTr="0049126F">
              <w:trPr>
                <w:trHeight w:val="158"/>
              </w:trPr>
              <w:tc>
                <w:tcPr>
                  <w:tcW w:w="1123" w:type="dxa"/>
                </w:tcPr>
                <w:p w14:paraId="63C9A579"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49DDF3B0"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62DA93E2"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012164" w:rsidRPr="00012164" w14:paraId="0455F662" w14:textId="77777777" w:rsidTr="0049126F">
              <w:trPr>
                <w:trHeight w:val="158"/>
              </w:trPr>
              <w:tc>
                <w:tcPr>
                  <w:tcW w:w="1123" w:type="dxa"/>
                </w:tcPr>
                <w:p w14:paraId="14130E3E"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3A161B31" w14:textId="77777777" w:rsidR="0060634D" w:rsidRPr="00A7202C" w:rsidRDefault="0060634D" w:rsidP="00C846F0">
                  <w:pPr>
                    <w:pStyle w:val="Caption"/>
                    <w:keepNext/>
                    <w:rPr>
                      <w:b w:val="0"/>
                      <w:bCs w:val="0"/>
                      <w:noProof/>
                      <w:sz w:val="22"/>
                      <w:szCs w:val="22"/>
                      <w:lang w:val="sr-Cyrl-ME"/>
                    </w:rPr>
                  </w:pPr>
                  <w:r w:rsidRPr="00A7202C">
                    <w:rPr>
                      <w:b w:val="0"/>
                      <w:bCs w:val="0"/>
                      <w:noProof/>
                      <w:sz w:val="22"/>
                      <w:szCs w:val="22"/>
                      <w:lang w:val="sr-Latn-RS"/>
                    </w:rPr>
                    <w:t>reddit.com</w:t>
                  </w:r>
                </w:p>
              </w:tc>
              <w:tc>
                <w:tcPr>
                  <w:tcW w:w="1185" w:type="dxa"/>
                </w:tcPr>
                <w:p w14:paraId="7D1E0941" w14:textId="4AD9F23D" w:rsidR="0060634D" w:rsidRPr="00A7202C" w:rsidRDefault="00A7202C" w:rsidP="00C846F0">
                  <w:pPr>
                    <w:pStyle w:val="Caption"/>
                    <w:keepNext/>
                    <w:rPr>
                      <w:b w:val="0"/>
                      <w:bCs w:val="0"/>
                      <w:noProof/>
                      <w:sz w:val="22"/>
                      <w:szCs w:val="22"/>
                      <w:lang w:val="sr-Cyrl-ME"/>
                    </w:rPr>
                  </w:pPr>
                  <w:r w:rsidRPr="00A7202C">
                    <w:rPr>
                      <w:b w:val="0"/>
                      <w:bCs w:val="0"/>
                      <w:noProof/>
                      <w:sz w:val="22"/>
                      <w:szCs w:val="22"/>
                      <w:lang w:val="sr-Latn-RS"/>
                    </w:rPr>
                    <w:t>0.609041</w:t>
                  </w:r>
                </w:p>
              </w:tc>
            </w:tr>
            <w:tr w:rsidR="00012164" w:rsidRPr="00012164" w14:paraId="574F5B46" w14:textId="77777777" w:rsidTr="0049126F">
              <w:trPr>
                <w:trHeight w:val="158"/>
              </w:trPr>
              <w:tc>
                <w:tcPr>
                  <w:tcW w:w="1123" w:type="dxa"/>
                </w:tcPr>
                <w:p w14:paraId="70D9B323"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6ABA45FD" w14:textId="77777777" w:rsidR="0060634D" w:rsidRPr="00A7202C" w:rsidRDefault="0060634D" w:rsidP="00C846F0">
                  <w:pPr>
                    <w:pStyle w:val="Caption"/>
                    <w:keepNext/>
                    <w:rPr>
                      <w:b w:val="0"/>
                      <w:bCs w:val="0"/>
                      <w:noProof/>
                      <w:sz w:val="22"/>
                      <w:szCs w:val="22"/>
                      <w:lang w:val="sr-Cyrl-ME"/>
                    </w:rPr>
                  </w:pPr>
                  <w:r w:rsidRPr="00A7202C">
                    <w:rPr>
                      <w:b w:val="0"/>
                      <w:bCs w:val="0"/>
                      <w:noProof/>
                      <w:sz w:val="22"/>
                      <w:szCs w:val="22"/>
                      <w:lang w:val="sr-Latn-RS"/>
                    </w:rPr>
                    <w:t xml:space="preserve">politics  </w:t>
                  </w:r>
                </w:p>
              </w:tc>
              <w:tc>
                <w:tcPr>
                  <w:tcW w:w="1185" w:type="dxa"/>
                </w:tcPr>
                <w:p w14:paraId="071BF9EB" w14:textId="5F5952F4" w:rsidR="0060634D" w:rsidRPr="00A7202C" w:rsidRDefault="00A7202C" w:rsidP="00C846F0">
                  <w:pPr>
                    <w:pStyle w:val="Caption"/>
                    <w:keepNext/>
                    <w:rPr>
                      <w:b w:val="0"/>
                      <w:bCs w:val="0"/>
                      <w:noProof/>
                      <w:sz w:val="22"/>
                      <w:szCs w:val="22"/>
                      <w:lang w:val="sr-Cyrl-ME"/>
                    </w:rPr>
                  </w:pPr>
                  <w:r w:rsidRPr="00A7202C">
                    <w:rPr>
                      <w:b w:val="0"/>
                      <w:bCs w:val="0"/>
                      <w:noProof/>
                      <w:sz w:val="22"/>
                      <w:szCs w:val="22"/>
                      <w:lang w:val="sr-Latn-RS"/>
                    </w:rPr>
                    <w:t>0.247615</w:t>
                  </w:r>
                </w:p>
              </w:tc>
            </w:tr>
            <w:tr w:rsidR="00012164" w:rsidRPr="00012164" w14:paraId="02FE8C6E" w14:textId="77777777" w:rsidTr="0049126F">
              <w:trPr>
                <w:trHeight w:val="158"/>
              </w:trPr>
              <w:tc>
                <w:tcPr>
                  <w:tcW w:w="1123" w:type="dxa"/>
                </w:tcPr>
                <w:p w14:paraId="1A6D8165"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7609C7EB" w14:textId="77777777" w:rsidR="0060634D" w:rsidRPr="00A7202C" w:rsidRDefault="0060634D" w:rsidP="00C846F0">
                  <w:pPr>
                    <w:pStyle w:val="Caption"/>
                    <w:keepNext/>
                    <w:rPr>
                      <w:b w:val="0"/>
                      <w:bCs w:val="0"/>
                      <w:noProof/>
                      <w:sz w:val="22"/>
                      <w:szCs w:val="22"/>
                      <w:lang w:val="sr-Cyrl-ME"/>
                    </w:rPr>
                  </w:pPr>
                  <w:r w:rsidRPr="00A7202C">
                    <w:rPr>
                      <w:b w:val="0"/>
                      <w:bCs w:val="0"/>
                      <w:noProof/>
                      <w:sz w:val="22"/>
                      <w:szCs w:val="22"/>
                      <w:lang w:val="sr-Latn-RS"/>
                    </w:rPr>
                    <w:t>pics</w:t>
                  </w:r>
                </w:p>
              </w:tc>
              <w:tc>
                <w:tcPr>
                  <w:tcW w:w="1185" w:type="dxa"/>
                </w:tcPr>
                <w:p w14:paraId="70478678" w14:textId="40858040" w:rsidR="0060634D" w:rsidRPr="00A7202C" w:rsidRDefault="00A7202C" w:rsidP="00C846F0">
                  <w:pPr>
                    <w:pStyle w:val="Caption"/>
                    <w:keepNext/>
                    <w:rPr>
                      <w:b w:val="0"/>
                      <w:bCs w:val="0"/>
                      <w:noProof/>
                      <w:sz w:val="22"/>
                      <w:szCs w:val="22"/>
                      <w:lang w:val="sr-Cyrl-ME"/>
                    </w:rPr>
                  </w:pPr>
                  <w:r w:rsidRPr="00A7202C">
                    <w:rPr>
                      <w:b w:val="0"/>
                      <w:bCs w:val="0"/>
                      <w:noProof/>
                      <w:sz w:val="22"/>
                      <w:szCs w:val="22"/>
                      <w:lang w:val="sr-Latn-RS"/>
                    </w:rPr>
                    <w:t>0.229774</w:t>
                  </w:r>
                </w:p>
              </w:tc>
            </w:tr>
            <w:tr w:rsidR="00012164" w:rsidRPr="00012164" w14:paraId="2885E1F9" w14:textId="77777777" w:rsidTr="0049126F">
              <w:trPr>
                <w:trHeight w:val="165"/>
              </w:trPr>
              <w:tc>
                <w:tcPr>
                  <w:tcW w:w="1123" w:type="dxa"/>
                </w:tcPr>
                <w:p w14:paraId="7A5DFB8C"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028834C8" w14:textId="77777777" w:rsidR="0060634D" w:rsidRPr="00A7202C" w:rsidRDefault="0060634D" w:rsidP="00C846F0">
                  <w:pPr>
                    <w:pStyle w:val="Caption"/>
                    <w:keepNext/>
                    <w:rPr>
                      <w:b w:val="0"/>
                      <w:bCs w:val="0"/>
                      <w:noProof/>
                      <w:sz w:val="22"/>
                      <w:szCs w:val="22"/>
                      <w:lang w:val="sr-Cyrl-ME"/>
                    </w:rPr>
                  </w:pPr>
                  <w:r w:rsidRPr="00A7202C">
                    <w:rPr>
                      <w:b w:val="0"/>
                      <w:bCs w:val="0"/>
                      <w:noProof/>
                      <w:sz w:val="22"/>
                      <w:szCs w:val="22"/>
                      <w:lang w:val="sr-Latn-RS"/>
                    </w:rPr>
                    <w:t>funny</w:t>
                  </w:r>
                </w:p>
              </w:tc>
              <w:tc>
                <w:tcPr>
                  <w:tcW w:w="1185" w:type="dxa"/>
                </w:tcPr>
                <w:p w14:paraId="3E5D9E12" w14:textId="6FC2AECD" w:rsidR="0060634D" w:rsidRPr="00A7202C" w:rsidRDefault="00A7202C" w:rsidP="00C846F0">
                  <w:pPr>
                    <w:pStyle w:val="Caption"/>
                    <w:keepNext/>
                    <w:rPr>
                      <w:b w:val="0"/>
                      <w:bCs w:val="0"/>
                      <w:noProof/>
                      <w:sz w:val="22"/>
                      <w:szCs w:val="22"/>
                      <w:lang w:val="sr-Cyrl-ME"/>
                    </w:rPr>
                  </w:pPr>
                  <w:r w:rsidRPr="00A7202C">
                    <w:rPr>
                      <w:b w:val="0"/>
                      <w:bCs w:val="0"/>
                      <w:noProof/>
                      <w:sz w:val="22"/>
                      <w:szCs w:val="22"/>
                      <w:lang w:val="sr-Latn-RS"/>
                    </w:rPr>
                    <w:t>0.221135</w:t>
                  </w:r>
                </w:p>
              </w:tc>
            </w:tr>
            <w:tr w:rsidR="00012164" w:rsidRPr="00012164" w14:paraId="77C02753" w14:textId="77777777" w:rsidTr="0049126F">
              <w:trPr>
                <w:trHeight w:val="158"/>
              </w:trPr>
              <w:tc>
                <w:tcPr>
                  <w:tcW w:w="1123" w:type="dxa"/>
                </w:tcPr>
                <w:p w14:paraId="333AD83D" w14:textId="3AE41240"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73865A46" w14:textId="51F22331" w:rsidR="0049126F" w:rsidRPr="00A7202C" w:rsidRDefault="0049126F" w:rsidP="00C846F0">
                  <w:pPr>
                    <w:pStyle w:val="Caption"/>
                    <w:keepNext/>
                    <w:rPr>
                      <w:b w:val="0"/>
                      <w:bCs w:val="0"/>
                      <w:noProof/>
                      <w:sz w:val="22"/>
                      <w:szCs w:val="22"/>
                      <w:lang w:val="sr-Cyrl-ME"/>
                    </w:rPr>
                  </w:pPr>
                  <w:r w:rsidRPr="00A7202C">
                    <w:rPr>
                      <w:b w:val="0"/>
                      <w:bCs w:val="0"/>
                      <w:noProof/>
                      <w:sz w:val="22"/>
                      <w:szCs w:val="22"/>
                      <w:lang w:val="sr-Latn-RS"/>
                    </w:rPr>
                    <w:t>science</w:t>
                  </w:r>
                </w:p>
              </w:tc>
              <w:tc>
                <w:tcPr>
                  <w:tcW w:w="1185" w:type="dxa"/>
                </w:tcPr>
                <w:p w14:paraId="04421F87" w14:textId="2E7ACE83" w:rsidR="0049126F" w:rsidRPr="00A7202C" w:rsidRDefault="00A7202C" w:rsidP="00C846F0">
                  <w:pPr>
                    <w:pStyle w:val="Caption"/>
                    <w:keepNext/>
                    <w:rPr>
                      <w:b w:val="0"/>
                      <w:bCs w:val="0"/>
                      <w:noProof/>
                      <w:sz w:val="22"/>
                      <w:szCs w:val="22"/>
                      <w:lang w:val="sr-Cyrl-ME"/>
                    </w:rPr>
                  </w:pPr>
                  <w:r w:rsidRPr="00A7202C">
                    <w:rPr>
                      <w:b w:val="0"/>
                      <w:bCs w:val="0"/>
                      <w:noProof/>
                      <w:sz w:val="22"/>
                      <w:szCs w:val="22"/>
                      <w:lang w:val="sr-Latn-RS"/>
                    </w:rPr>
                    <w:t>0.216754</w:t>
                  </w:r>
                </w:p>
              </w:tc>
            </w:tr>
          </w:tbl>
          <w:p w14:paraId="21B19E94" w14:textId="77777777" w:rsidR="0060634D" w:rsidRPr="00012164" w:rsidRDefault="0060634D" w:rsidP="00C846F0">
            <w:pPr>
              <w:pStyle w:val="Caption"/>
              <w:keepNext/>
              <w:rPr>
                <w:noProof/>
                <w:sz w:val="22"/>
                <w:szCs w:val="22"/>
                <w:lang w:val="sr-Cyrl-ME"/>
              </w:rPr>
            </w:pPr>
          </w:p>
        </w:tc>
        <w:tc>
          <w:tcPr>
            <w:tcW w:w="209" w:type="dxa"/>
          </w:tcPr>
          <w:p w14:paraId="361D5E52" w14:textId="77777777" w:rsidR="0060634D" w:rsidRPr="00012164" w:rsidRDefault="0060634D" w:rsidP="00C846F0">
            <w:pPr>
              <w:pStyle w:val="Caption"/>
              <w:keepNext/>
              <w:rPr>
                <w:noProof/>
                <w:sz w:val="22"/>
                <w:szCs w:val="22"/>
                <w:lang w:val="sr-Cyrl-ME"/>
              </w:rPr>
            </w:pPr>
          </w:p>
        </w:tc>
      </w:tr>
      <w:tr w:rsidR="0060634D" w:rsidRPr="00012164" w14:paraId="3EBE8CE0" w14:textId="77777777" w:rsidTr="00F01DC9">
        <w:trPr>
          <w:trHeight w:val="220"/>
        </w:trPr>
        <w:tc>
          <w:tcPr>
            <w:tcW w:w="4251" w:type="dxa"/>
          </w:tcPr>
          <w:p w14:paraId="7A63A8E0" w14:textId="77777777" w:rsidR="0060634D" w:rsidRPr="00012164" w:rsidRDefault="0060634D" w:rsidP="00C846F0">
            <w:pPr>
              <w:pStyle w:val="Caption"/>
              <w:keepNext/>
              <w:rPr>
                <w:noProof/>
                <w:sz w:val="22"/>
                <w:szCs w:val="22"/>
                <w:lang w:val="sr-Cyrl-ME"/>
              </w:rPr>
            </w:pPr>
          </w:p>
        </w:tc>
        <w:tc>
          <w:tcPr>
            <w:tcW w:w="209" w:type="dxa"/>
          </w:tcPr>
          <w:p w14:paraId="5C528E43" w14:textId="77777777" w:rsidR="0060634D" w:rsidRPr="00012164" w:rsidRDefault="0060634D" w:rsidP="00C846F0">
            <w:pPr>
              <w:pStyle w:val="Caption"/>
              <w:keepNext/>
              <w:rPr>
                <w:noProof/>
                <w:sz w:val="22"/>
                <w:szCs w:val="22"/>
                <w:lang w:val="sr-Cyrl-ME"/>
              </w:rPr>
            </w:pPr>
          </w:p>
        </w:tc>
        <w:tc>
          <w:tcPr>
            <w:tcW w:w="3878" w:type="dxa"/>
          </w:tcPr>
          <w:p w14:paraId="662887F7" w14:textId="77777777" w:rsidR="0060634D" w:rsidRPr="00012164" w:rsidRDefault="0060634D" w:rsidP="00C846F0">
            <w:pPr>
              <w:pStyle w:val="Caption"/>
              <w:keepNext/>
              <w:rPr>
                <w:noProof/>
                <w:sz w:val="22"/>
                <w:szCs w:val="22"/>
                <w:lang w:val="sr-Cyrl-ME"/>
              </w:rPr>
            </w:pPr>
          </w:p>
        </w:tc>
        <w:tc>
          <w:tcPr>
            <w:tcW w:w="209" w:type="dxa"/>
          </w:tcPr>
          <w:p w14:paraId="3BF4F096" w14:textId="77777777" w:rsidR="0060634D" w:rsidRPr="00012164" w:rsidRDefault="0060634D" w:rsidP="00C846F0">
            <w:pPr>
              <w:pStyle w:val="Caption"/>
              <w:keepNext/>
              <w:rPr>
                <w:noProof/>
                <w:sz w:val="22"/>
                <w:szCs w:val="22"/>
                <w:lang w:val="sr-Cyrl-ME"/>
              </w:rPr>
            </w:pPr>
          </w:p>
        </w:tc>
      </w:tr>
      <w:tr w:rsidR="0060634D" w:rsidRPr="00012164" w14:paraId="0E23A396" w14:textId="77777777" w:rsidTr="00F01DC9">
        <w:trPr>
          <w:trHeight w:val="220"/>
        </w:trPr>
        <w:tc>
          <w:tcPr>
            <w:tcW w:w="4251" w:type="dxa"/>
          </w:tcPr>
          <w:p w14:paraId="4ADAB638" w14:textId="77777777" w:rsidR="0060634D" w:rsidRPr="00012164" w:rsidRDefault="0060634D" w:rsidP="00C846F0">
            <w:pPr>
              <w:pStyle w:val="Caption"/>
              <w:keepNext/>
              <w:rPr>
                <w:sz w:val="22"/>
                <w:szCs w:val="22"/>
              </w:rPr>
            </w:pPr>
          </w:p>
          <w:p w14:paraId="438D4EB2" w14:textId="35111224" w:rsidR="0060634D" w:rsidRPr="00012164" w:rsidRDefault="0060634D" w:rsidP="00A9083C">
            <w:pPr>
              <w:pStyle w:val="Caption"/>
              <w:keepNext/>
              <w:jc w:val="right"/>
              <w:rPr>
                <w:b w:val="0"/>
                <w:bCs w:val="0"/>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 xml:space="preserve">1.837e-06, </w:t>
            </w:r>
            <w:r w:rsidRPr="00012164">
              <w:rPr>
                <w:b w:val="0"/>
                <w:bCs w:val="0"/>
                <w:sz w:val="22"/>
                <w:szCs w:val="22"/>
              </w:rPr>
              <w:t>β=</w:t>
            </w:r>
            <w:r w:rsidR="00F01DC9" w:rsidRPr="00012164">
              <w:rPr>
                <w:b w:val="0"/>
                <w:bCs w:val="0"/>
                <w:sz w:val="22"/>
                <w:szCs w:val="22"/>
                <w:lang w:val="sr-Cyrl-ME"/>
              </w:rPr>
              <w:t>100</w:t>
            </w:r>
            <w:r w:rsidRPr="00012164">
              <w:rPr>
                <w:b w:val="0"/>
                <w:bCs w:val="0"/>
                <w:noProof/>
                <w:sz w:val="22"/>
                <w:szCs w:val="22"/>
                <w:lang w:val="sr-Latn-RS"/>
              </w:rPr>
              <w:t xml:space="preserve"> </w:t>
            </w:r>
            <w:r w:rsidRPr="00012164">
              <w:rPr>
                <w:b w:val="0"/>
                <w:bCs w:val="0"/>
                <w:noProof/>
                <w:sz w:val="22"/>
                <w:szCs w:val="22"/>
                <w:lang w:val="sr-Cyrl-ME"/>
              </w:rPr>
              <w:t xml:space="preserve">за </w:t>
            </w:r>
            <w:r w:rsidRPr="00012164">
              <w:rPr>
                <w:b w:val="0"/>
                <w:bCs w:val="0"/>
                <w:noProof/>
                <w:sz w:val="22"/>
                <w:szCs w:val="22"/>
                <w:lang w:val="en-US"/>
              </w:rPr>
              <w:t>reddit.com</w:t>
            </w:r>
            <w:r w:rsidRPr="00012164">
              <w:rPr>
                <w:b w:val="0"/>
                <w:bCs w:val="0"/>
                <w:noProof/>
                <w:sz w:val="22"/>
                <w:szCs w:val="22"/>
                <w:lang w:val="sr-Cyrl-ME"/>
              </w:rPr>
              <w:t>, за остале 1</w:t>
            </w:r>
          </w:p>
          <w:tbl>
            <w:tblPr>
              <w:tblStyle w:val="TableGrid"/>
              <w:tblW w:w="3558" w:type="dxa"/>
              <w:tblInd w:w="667" w:type="dxa"/>
              <w:tblLook w:val="04A0" w:firstRow="1" w:lastRow="0" w:firstColumn="1" w:lastColumn="0" w:noHBand="0" w:noVBand="1"/>
            </w:tblPr>
            <w:tblGrid>
              <w:gridCol w:w="1123"/>
              <w:gridCol w:w="1250"/>
              <w:gridCol w:w="1185"/>
            </w:tblGrid>
            <w:tr w:rsidR="00F01DC9" w:rsidRPr="00012164" w14:paraId="031C0BA7" w14:textId="77777777" w:rsidTr="0049126F">
              <w:trPr>
                <w:trHeight w:val="133"/>
              </w:trPr>
              <w:tc>
                <w:tcPr>
                  <w:tcW w:w="1123" w:type="dxa"/>
                </w:tcPr>
                <w:p w14:paraId="1F10E007"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50" w:type="dxa"/>
                </w:tcPr>
                <w:p w14:paraId="656F2C74"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185" w:type="dxa"/>
                </w:tcPr>
                <w:p w14:paraId="75095C04"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F01DC9" w:rsidRPr="00012164" w14:paraId="527D9ADF" w14:textId="77777777" w:rsidTr="0049126F">
              <w:trPr>
                <w:trHeight w:val="133"/>
              </w:trPr>
              <w:tc>
                <w:tcPr>
                  <w:tcW w:w="1123" w:type="dxa"/>
                </w:tcPr>
                <w:p w14:paraId="65F7C56E"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50" w:type="dxa"/>
                </w:tcPr>
                <w:p w14:paraId="6D5DFCE7"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reddit.com</w:t>
                  </w:r>
                </w:p>
              </w:tc>
              <w:tc>
                <w:tcPr>
                  <w:tcW w:w="1185" w:type="dxa"/>
                </w:tcPr>
                <w:p w14:paraId="49BC28FF" w14:textId="5A2E4106" w:rsidR="0060634D" w:rsidRPr="00A5596E" w:rsidRDefault="00A5596E" w:rsidP="00C846F0">
                  <w:pPr>
                    <w:pStyle w:val="Caption"/>
                    <w:keepNext/>
                    <w:rPr>
                      <w:b w:val="0"/>
                      <w:bCs w:val="0"/>
                      <w:noProof/>
                      <w:sz w:val="22"/>
                      <w:szCs w:val="22"/>
                      <w:lang w:val="sr-Cyrl-ME"/>
                    </w:rPr>
                  </w:pPr>
                  <w:r w:rsidRPr="00A5596E">
                    <w:rPr>
                      <w:b w:val="0"/>
                      <w:bCs w:val="0"/>
                      <w:noProof/>
                      <w:sz w:val="22"/>
                      <w:szCs w:val="22"/>
                      <w:lang w:val="sr-Latn-RS"/>
                    </w:rPr>
                    <w:t>0.970099</w:t>
                  </w:r>
                </w:p>
              </w:tc>
            </w:tr>
            <w:tr w:rsidR="00F01DC9" w:rsidRPr="00012164" w14:paraId="1191CC1C" w14:textId="77777777" w:rsidTr="0049126F">
              <w:trPr>
                <w:trHeight w:val="133"/>
              </w:trPr>
              <w:tc>
                <w:tcPr>
                  <w:tcW w:w="1123" w:type="dxa"/>
                </w:tcPr>
                <w:p w14:paraId="37AB4DDB"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50" w:type="dxa"/>
                </w:tcPr>
                <w:p w14:paraId="41D6932A"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politics  </w:t>
                  </w:r>
                </w:p>
              </w:tc>
              <w:tc>
                <w:tcPr>
                  <w:tcW w:w="1185" w:type="dxa"/>
                </w:tcPr>
                <w:p w14:paraId="5FD88C78" w14:textId="671232EB" w:rsidR="0060634D" w:rsidRPr="00A5596E" w:rsidRDefault="00A5596E" w:rsidP="00C846F0">
                  <w:pPr>
                    <w:pStyle w:val="Caption"/>
                    <w:keepNext/>
                    <w:rPr>
                      <w:b w:val="0"/>
                      <w:bCs w:val="0"/>
                      <w:noProof/>
                      <w:sz w:val="22"/>
                      <w:szCs w:val="22"/>
                      <w:lang w:val="sr-Cyrl-ME"/>
                    </w:rPr>
                  </w:pPr>
                  <w:r w:rsidRPr="00A5596E">
                    <w:rPr>
                      <w:b w:val="0"/>
                      <w:bCs w:val="0"/>
                      <w:noProof/>
                      <w:sz w:val="22"/>
                      <w:szCs w:val="22"/>
                      <w:lang w:val="sr-Latn-RS"/>
                    </w:rPr>
                    <w:t>0.084244</w:t>
                  </w:r>
                </w:p>
              </w:tc>
            </w:tr>
            <w:tr w:rsidR="00F01DC9" w:rsidRPr="00012164" w14:paraId="1BB552AF" w14:textId="77777777" w:rsidTr="0049126F">
              <w:trPr>
                <w:trHeight w:val="133"/>
              </w:trPr>
              <w:tc>
                <w:tcPr>
                  <w:tcW w:w="1123" w:type="dxa"/>
                </w:tcPr>
                <w:p w14:paraId="215012F5"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50" w:type="dxa"/>
                </w:tcPr>
                <w:p w14:paraId="17F4111B"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pics</w:t>
                  </w:r>
                </w:p>
              </w:tc>
              <w:tc>
                <w:tcPr>
                  <w:tcW w:w="1185" w:type="dxa"/>
                </w:tcPr>
                <w:p w14:paraId="0940F2F5" w14:textId="40F1D89D" w:rsidR="0060634D" w:rsidRPr="00A5596E" w:rsidRDefault="00A5596E" w:rsidP="00C846F0">
                  <w:pPr>
                    <w:pStyle w:val="Caption"/>
                    <w:keepNext/>
                    <w:rPr>
                      <w:b w:val="0"/>
                      <w:bCs w:val="0"/>
                      <w:noProof/>
                      <w:sz w:val="22"/>
                      <w:szCs w:val="22"/>
                      <w:lang w:val="sr-Cyrl-ME"/>
                    </w:rPr>
                  </w:pPr>
                  <w:r w:rsidRPr="00A5596E">
                    <w:rPr>
                      <w:b w:val="0"/>
                      <w:bCs w:val="0"/>
                      <w:noProof/>
                      <w:sz w:val="22"/>
                      <w:szCs w:val="22"/>
                      <w:lang w:val="sr-Latn-RS"/>
                    </w:rPr>
                    <w:t>0.073489</w:t>
                  </w:r>
                </w:p>
              </w:tc>
            </w:tr>
            <w:tr w:rsidR="00F01DC9" w:rsidRPr="00012164" w14:paraId="6A279342" w14:textId="77777777" w:rsidTr="0049126F">
              <w:trPr>
                <w:trHeight w:val="139"/>
              </w:trPr>
              <w:tc>
                <w:tcPr>
                  <w:tcW w:w="1123" w:type="dxa"/>
                </w:tcPr>
                <w:p w14:paraId="1631C776"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50" w:type="dxa"/>
                </w:tcPr>
                <w:p w14:paraId="0EBDC313"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funny</w:t>
                  </w:r>
                </w:p>
              </w:tc>
              <w:tc>
                <w:tcPr>
                  <w:tcW w:w="1185" w:type="dxa"/>
                </w:tcPr>
                <w:p w14:paraId="20F17523" w14:textId="17C709D2" w:rsidR="0060634D" w:rsidRPr="00A5596E" w:rsidRDefault="00A5596E" w:rsidP="00C846F0">
                  <w:pPr>
                    <w:pStyle w:val="Caption"/>
                    <w:keepNext/>
                    <w:rPr>
                      <w:b w:val="0"/>
                      <w:bCs w:val="0"/>
                      <w:noProof/>
                      <w:sz w:val="22"/>
                      <w:szCs w:val="22"/>
                      <w:lang w:val="sr-Cyrl-ME"/>
                    </w:rPr>
                  </w:pPr>
                  <w:r w:rsidRPr="00A5596E">
                    <w:rPr>
                      <w:b w:val="0"/>
                      <w:bCs w:val="0"/>
                      <w:noProof/>
                      <w:sz w:val="22"/>
                      <w:szCs w:val="22"/>
                      <w:lang w:val="sr-Latn-RS"/>
                    </w:rPr>
                    <w:t>0.070021</w:t>
                  </w:r>
                </w:p>
              </w:tc>
            </w:tr>
            <w:tr w:rsidR="0049126F" w:rsidRPr="00012164" w14:paraId="556A22A2" w14:textId="77777777" w:rsidTr="0049126F">
              <w:trPr>
                <w:trHeight w:val="133"/>
              </w:trPr>
              <w:tc>
                <w:tcPr>
                  <w:tcW w:w="1123" w:type="dxa"/>
                </w:tcPr>
                <w:p w14:paraId="0B493920" w14:textId="59C4BF7B"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50" w:type="dxa"/>
                </w:tcPr>
                <w:p w14:paraId="1321348E" w14:textId="56EA6E04"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science</w:t>
                  </w:r>
                </w:p>
              </w:tc>
              <w:tc>
                <w:tcPr>
                  <w:tcW w:w="1185" w:type="dxa"/>
                </w:tcPr>
                <w:p w14:paraId="7BE9DA56" w14:textId="698D8903" w:rsidR="0049126F" w:rsidRPr="00A5596E" w:rsidRDefault="00A5596E" w:rsidP="00C846F0">
                  <w:pPr>
                    <w:pStyle w:val="Caption"/>
                    <w:keepNext/>
                    <w:rPr>
                      <w:b w:val="0"/>
                      <w:bCs w:val="0"/>
                      <w:noProof/>
                      <w:sz w:val="22"/>
                      <w:szCs w:val="22"/>
                      <w:lang w:val="sr-Cyrl-ME"/>
                    </w:rPr>
                  </w:pPr>
                  <w:r w:rsidRPr="00A5596E">
                    <w:rPr>
                      <w:b w:val="0"/>
                      <w:bCs w:val="0"/>
                      <w:noProof/>
                      <w:sz w:val="22"/>
                      <w:szCs w:val="22"/>
                      <w:lang w:val="sr-Latn-RS"/>
                    </w:rPr>
                    <w:t>0.068137</w:t>
                  </w:r>
                </w:p>
              </w:tc>
            </w:tr>
          </w:tbl>
          <w:p w14:paraId="63BF7166" w14:textId="77777777" w:rsidR="0060634D" w:rsidRPr="00012164" w:rsidRDefault="0060634D" w:rsidP="00C846F0">
            <w:pPr>
              <w:pStyle w:val="Caption"/>
              <w:keepNext/>
              <w:rPr>
                <w:noProof/>
                <w:sz w:val="22"/>
                <w:szCs w:val="22"/>
                <w:lang w:val="sr-Cyrl-ME"/>
              </w:rPr>
            </w:pPr>
          </w:p>
        </w:tc>
        <w:tc>
          <w:tcPr>
            <w:tcW w:w="209" w:type="dxa"/>
          </w:tcPr>
          <w:p w14:paraId="426E3A02" w14:textId="77777777" w:rsidR="0060634D" w:rsidRPr="00012164" w:rsidRDefault="0060634D" w:rsidP="00C846F0">
            <w:pPr>
              <w:pStyle w:val="Caption"/>
              <w:keepNext/>
              <w:rPr>
                <w:noProof/>
                <w:sz w:val="22"/>
                <w:szCs w:val="22"/>
                <w:lang w:val="sr-Cyrl-ME"/>
              </w:rPr>
            </w:pPr>
          </w:p>
        </w:tc>
        <w:tc>
          <w:tcPr>
            <w:tcW w:w="3878" w:type="dxa"/>
          </w:tcPr>
          <w:p w14:paraId="19B44468" w14:textId="77777777" w:rsidR="0060634D" w:rsidRPr="00012164" w:rsidRDefault="0060634D" w:rsidP="00C846F0">
            <w:pPr>
              <w:pStyle w:val="Caption"/>
              <w:keepNext/>
              <w:rPr>
                <w:sz w:val="22"/>
                <w:szCs w:val="22"/>
              </w:rPr>
            </w:pPr>
          </w:p>
          <w:p w14:paraId="33B10FEA" w14:textId="6AF1CEFC" w:rsidR="0060634D" w:rsidRPr="00012164" w:rsidRDefault="00E43DEE" w:rsidP="00C846F0">
            <w:pPr>
              <w:pStyle w:val="Caption"/>
              <w:keepNext/>
              <w:rPr>
                <w:sz w:val="22"/>
                <w:szCs w:val="22"/>
              </w:rPr>
            </w:pPr>
            <w:r w:rsidRPr="00012164">
              <w:rPr>
                <w:b w:val="0"/>
                <w:bCs w:val="0"/>
                <w:sz w:val="22"/>
                <w:szCs w:val="22"/>
              </w:rPr>
              <w:t>α</w:t>
            </w:r>
            <w:r w:rsidRPr="00012164">
              <w:rPr>
                <w:b w:val="0"/>
                <w:bCs w:val="0"/>
                <w:sz w:val="22"/>
                <w:szCs w:val="22"/>
                <w:lang w:val="en-US"/>
              </w:rPr>
              <w:t>=</w:t>
            </w:r>
            <w:r w:rsidRPr="00012164">
              <w:rPr>
                <w:b w:val="0"/>
                <w:bCs w:val="0"/>
                <w:noProof/>
                <w:sz w:val="22"/>
                <w:szCs w:val="22"/>
                <w:lang w:val="sr-Latn-RS"/>
              </w:rPr>
              <w:t>3.674e-06</w:t>
            </w:r>
            <w:r w:rsidR="0060634D" w:rsidRPr="00012164">
              <w:rPr>
                <w:b w:val="0"/>
                <w:bCs w:val="0"/>
                <w:noProof/>
                <w:sz w:val="22"/>
                <w:szCs w:val="22"/>
                <w:lang w:val="sr-Latn-RS"/>
              </w:rPr>
              <w:t xml:space="preserve">, </w:t>
            </w:r>
            <w:r w:rsidR="0060634D" w:rsidRPr="00012164">
              <w:rPr>
                <w:b w:val="0"/>
                <w:bCs w:val="0"/>
                <w:sz w:val="22"/>
                <w:szCs w:val="22"/>
              </w:rPr>
              <w:t>β=</w:t>
            </w:r>
            <w:r w:rsidR="0060634D" w:rsidRPr="00012164">
              <w:rPr>
                <w:b w:val="0"/>
                <w:bCs w:val="0"/>
                <w:noProof/>
                <w:sz w:val="22"/>
                <w:szCs w:val="22"/>
                <w:lang w:val="sr-Latn-RS"/>
              </w:rPr>
              <w:t>1</w:t>
            </w:r>
            <w:r w:rsidR="00020C9D" w:rsidRPr="00012164">
              <w:rPr>
                <w:b w:val="0"/>
                <w:bCs w:val="0"/>
                <w:noProof/>
                <w:sz w:val="22"/>
                <w:szCs w:val="22"/>
                <w:lang w:val="sr-Cyrl-ME"/>
              </w:rPr>
              <w:t>00</w:t>
            </w:r>
            <w:r w:rsidR="0060634D" w:rsidRPr="00012164">
              <w:rPr>
                <w:b w:val="0"/>
                <w:bCs w:val="0"/>
                <w:noProof/>
                <w:sz w:val="22"/>
                <w:szCs w:val="22"/>
                <w:lang w:val="sr-Latn-RS"/>
              </w:rPr>
              <w:t xml:space="preserve"> </w:t>
            </w:r>
            <w:r w:rsidR="0060634D" w:rsidRPr="00012164">
              <w:rPr>
                <w:b w:val="0"/>
                <w:bCs w:val="0"/>
                <w:noProof/>
                <w:sz w:val="22"/>
                <w:szCs w:val="22"/>
                <w:lang w:val="sr-Cyrl-ME"/>
              </w:rPr>
              <w:t xml:space="preserve">за </w:t>
            </w:r>
            <w:r w:rsidR="0060634D" w:rsidRPr="00012164">
              <w:rPr>
                <w:b w:val="0"/>
                <w:bCs w:val="0"/>
                <w:noProof/>
                <w:sz w:val="22"/>
                <w:szCs w:val="22"/>
                <w:lang w:val="en-US"/>
              </w:rPr>
              <w:t>reddit.com</w:t>
            </w:r>
            <w:r w:rsidR="0060634D" w:rsidRPr="00012164">
              <w:rPr>
                <w:b w:val="0"/>
                <w:bCs w:val="0"/>
                <w:noProof/>
                <w:sz w:val="22"/>
                <w:szCs w:val="22"/>
                <w:lang w:val="sr-Cyrl-ME"/>
              </w:rPr>
              <w:t>, за остале 1</w:t>
            </w:r>
          </w:p>
          <w:tbl>
            <w:tblPr>
              <w:tblStyle w:val="TableGrid"/>
              <w:tblW w:w="3631" w:type="dxa"/>
              <w:tblInd w:w="26" w:type="dxa"/>
              <w:tblLook w:val="04A0" w:firstRow="1" w:lastRow="0" w:firstColumn="1" w:lastColumn="0" w:noHBand="0" w:noVBand="1"/>
            </w:tblPr>
            <w:tblGrid>
              <w:gridCol w:w="1146"/>
              <w:gridCol w:w="1276"/>
              <w:gridCol w:w="1209"/>
            </w:tblGrid>
            <w:tr w:rsidR="0049126F" w:rsidRPr="00012164" w14:paraId="756A1A75" w14:textId="77777777" w:rsidTr="00F01DC9">
              <w:trPr>
                <w:trHeight w:val="170"/>
              </w:trPr>
              <w:tc>
                <w:tcPr>
                  <w:tcW w:w="1146" w:type="dxa"/>
                </w:tcPr>
                <w:p w14:paraId="2ABC5E73"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Чвор</w:t>
                  </w:r>
                </w:p>
              </w:tc>
              <w:tc>
                <w:tcPr>
                  <w:tcW w:w="1276" w:type="dxa"/>
                </w:tcPr>
                <w:p w14:paraId="17801E79"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Сабредит</w:t>
                  </w:r>
                </w:p>
              </w:tc>
              <w:tc>
                <w:tcPr>
                  <w:tcW w:w="1209" w:type="dxa"/>
                </w:tcPr>
                <w:p w14:paraId="291DC061" w14:textId="77777777" w:rsidR="0060634D" w:rsidRPr="00012164" w:rsidRDefault="0060634D" w:rsidP="00C846F0">
                  <w:pPr>
                    <w:pStyle w:val="Caption"/>
                    <w:keepNext/>
                    <w:rPr>
                      <w:b w:val="0"/>
                      <w:bCs w:val="0"/>
                      <w:noProof/>
                      <w:sz w:val="22"/>
                      <w:szCs w:val="22"/>
                      <w:lang w:val="sr-Cyrl-ME"/>
                    </w:rPr>
                  </w:pPr>
                  <w:r w:rsidRPr="00012164">
                    <w:rPr>
                      <w:b w:val="0"/>
                      <w:bCs w:val="0"/>
                      <w:sz w:val="22"/>
                      <w:szCs w:val="22"/>
                      <w:lang w:val="sr-Cyrl-ME"/>
                    </w:rPr>
                    <w:t>Вредност</w:t>
                  </w:r>
                </w:p>
              </w:tc>
            </w:tr>
            <w:tr w:rsidR="0049126F" w:rsidRPr="00012164" w14:paraId="709DBF7C" w14:textId="77777777" w:rsidTr="00F01DC9">
              <w:trPr>
                <w:trHeight w:val="170"/>
              </w:trPr>
              <w:tc>
                <w:tcPr>
                  <w:tcW w:w="1146" w:type="dxa"/>
                </w:tcPr>
                <w:p w14:paraId="0285F6D0"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Cyrl-ME"/>
                    </w:rPr>
                    <w:t xml:space="preserve">   </w:t>
                  </w:r>
                  <w:r w:rsidRPr="00012164">
                    <w:rPr>
                      <w:b w:val="0"/>
                      <w:bCs w:val="0"/>
                      <w:noProof/>
                      <w:sz w:val="22"/>
                      <w:szCs w:val="22"/>
                      <w:lang w:val="sr-Latn-RS"/>
                    </w:rPr>
                    <w:t>t5_</w:t>
                  </w:r>
                  <w:r w:rsidRPr="00012164">
                    <w:rPr>
                      <w:b w:val="0"/>
                      <w:bCs w:val="0"/>
                      <w:noProof/>
                      <w:sz w:val="22"/>
                      <w:szCs w:val="22"/>
                      <w:lang w:val="sr-Cyrl-ME"/>
                    </w:rPr>
                    <w:t>6</w:t>
                  </w:r>
                  <w:r w:rsidRPr="00012164">
                    <w:rPr>
                      <w:b w:val="0"/>
                      <w:bCs w:val="0"/>
                      <w:noProof/>
                      <w:sz w:val="22"/>
                      <w:szCs w:val="22"/>
                      <w:lang w:val="sr-Latn-RS"/>
                    </w:rPr>
                    <w:t xml:space="preserve"> </w:t>
                  </w:r>
                </w:p>
              </w:tc>
              <w:tc>
                <w:tcPr>
                  <w:tcW w:w="1276" w:type="dxa"/>
                </w:tcPr>
                <w:p w14:paraId="685A4A39" w14:textId="77777777" w:rsidR="0060634D" w:rsidRPr="00925EF2" w:rsidRDefault="0060634D" w:rsidP="00C846F0">
                  <w:pPr>
                    <w:pStyle w:val="Caption"/>
                    <w:keepNext/>
                    <w:rPr>
                      <w:b w:val="0"/>
                      <w:bCs w:val="0"/>
                      <w:noProof/>
                      <w:sz w:val="22"/>
                      <w:szCs w:val="22"/>
                      <w:lang w:val="sr-Cyrl-ME"/>
                    </w:rPr>
                  </w:pPr>
                  <w:r w:rsidRPr="00925EF2">
                    <w:rPr>
                      <w:b w:val="0"/>
                      <w:bCs w:val="0"/>
                      <w:noProof/>
                      <w:sz w:val="22"/>
                      <w:szCs w:val="22"/>
                      <w:lang w:val="sr-Latn-RS"/>
                    </w:rPr>
                    <w:t>reddit.com</w:t>
                  </w:r>
                </w:p>
              </w:tc>
              <w:tc>
                <w:tcPr>
                  <w:tcW w:w="1209" w:type="dxa"/>
                </w:tcPr>
                <w:p w14:paraId="6ADE638B" w14:textId="23646421" w:rsidR="0060634D" w:rsidRPr="00925EF2" w:rsidRDefault="00925EF2" w:rsidP="00C846F0">
                  <w:pPr>
                    <w:pStyle w:val="Caption"/>
                    <w:keepNext/>
                    <w:rPr>
                      <w:b w:val="0"/>
                      <w:bCs w:val="0"/>
                      <w:noProof/>
                      <w:sz w:val="22"/>
                      <w:szCs w:val="22"/>
                      <w:lang w:val="sr-Cyrl-ME"/>
                    </w:rPr>
                  </w:pPr>
                  <w:r w:rsidRPr="00925EF2">
                    <w:rPr>
                      <w:b w:val="0"/>
                      <w:bCs w:val="0"/>
                      <w:noProof/>
                      <w:sz w:val="22"/>
                      <w:szCs w:val="22"/>
                      <w:lang w:val="sr-Latn-RS"/>
                    </w:rPr>
                    <w:t>0.825465</w:t>
                  </w:r>
                </w:p>
              </w:tc>
            </w:tr>
            <w:tr w:rsidR="0049126F" w:rsidRPr="00012164" w14:paraId="5BDCC973" w14:textId="77777777" w:rsidTr="00F01DC9">
              <w:trPr>
                <w:trHeight w:val="170"/>
              </w:trPr>
              <w:tc>
                <w:tcPr>
                  <w:tcW w:w="1146" w:type="dxa"/>
                </w:tcPr>
                <w:p w14:paraId="6EC7D8C7"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t5_2cneq</w:t>
                  </w:r>
                </w:p>
              </w:tc>
              <w:tc>
                <w:tcPr>
                  <w:tcW w:w="1276" w:type="dxa"/>
                </w:tcPr>
                <w:p w14:paraId="03D43751" w14:textId="77777777" w:rsidR="0060634D" w:rsidRPr="00925EF2" w:rsidRDefault="0060634D" w:rsidP="00C846F0">
                  <w:pPr>
                    <w:pStyle w:val="Caption"/>
                    <w:keepNext/>
                    <w:rPr>
                      <w:b w:val="0"/>
                      <w:bCs w:val="0"/>
                      <w:noProof/>
                      <w:sz w:val="22"/>
                      <w:szCs w:val="22"/>
                      <w:lang w:val="sr-Cyrl-ME"/>
                    </w:rPr>
                  </w:pPr>
                  <w:r w:rsidRPr="00925EF2">
                    <w:rPr>
                      <w:b w:val="0"/>
                      <w:bCs w:val="0"/>
                      <w:noProof/>
                      <w:sz w:val="22"/>
                      <w:szCs w:val="22"/>
                      <w:lang w:val="sr-Latn-RS"/>
                    </w:rPr>
                    <w:t xml:space="preserve">politics  </w:t>
                  </w:r>
                </w:p>
              </w:tc>
              <w:tc>
                <w:tcPr>
                  <w:tcW w:w="1209" w:type="dxa"/>
                </w:tcPr>
                <w:p w14:paraId="7F5ADCFD" w14:textId="75636B46" w:rsidR="0060634D" w:rsidRPr="00925EF2" w:rsidRDefault="00925EF2" w:rsidP="00C846F0">
                  <w:pPr>
                    <w:pStyle w:val="Caption"/>
                    <w:keepNext/>
                    <w:rPr>
                      <w:b w:val="0"/>
                      <w:bCs w:val="0"/>
                      <w:noProof/>
                      <w:sz w:val="22"/>
                      <w:szCs w:val="22"/>
                      <w:lang w:val="sr-Cyrl-ME"/>
                    </w:rPr>
                  </w:pPr>
                  <w:r w:rsidRPr="00925EF2">
                    <w:rPr>
                      <w:b w:val="0"/>
                      <w:bCs w:val="0"/>
                      <w:noProof/>
                      <w:sz w:val="22"/>
                      <w:szCs w:val="22"/>
                      <w:lang w:val="sr-Latn-RS"/>
                    </w:rPr>
                    <w:t>0.198943</w:t>
                  </w:r>
                </w:p>
              </w:tc>
            </w:tr>
            <w:tr w:rsidR="0049126F" w:rsidRPr="00012164" w14:paraId="2A4F3A6C" w14:textId="77777777" w:rsidTr="00F01DC9">
              <w:trPr>
                <w:trHeight w:val="170"/>
              </w:trPr>
              <w:tc>
                <w:tcPr>
                  <w:tcW w:w="1146" w:type="dxa"/>
                </w:tcPr>
                <w:p w14:paraId="40291E37"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t5_2qh0u </w:t>
                  </w:r>
                </w:p>
              </w:tc>
              <w:tc>
                <w:tcPr>
                  <w:tcW w:w="1276" w:type="dxa"/>
                </w:tcPr>
                <w:p w14:paraId="0478EADE" w14:textId="77777777" w:rsidR="0060634D" w:rsidRPr="00925EF2" w:rsidRDefault="0060634D" w:rsidP="00C846F0">
                  <w:pPr>
                    <w:pStyle w:val="Caption"/>
                    <w:keepNext/>
                    <w:rPr>
                      <w:b w:val="0"/>
                      <w:bCs w:val="0"/>
                      <w:noProof/>
                      <w:sz w:val="22"/>
                      <w:szCs w:val="22"/>
                      <w:lang w:val="sr-Cyrl-ME"/>
                    </w:rPr>
                  </w:pPr>
                  <w:r w:rsidRPr="00925EF2">
                    <w:rPr>
                      <w:b w:val="0"/>
                      <w:bCs w:val="0"/>
                      <w:noProof/>
                      <w:sz w:val="22"/>
                      <w:szCs w:val="22"/>
                      <w:lang w:val="sr-Latn-RS"/>
                    </w:rPr>
                    <w:t>pics</w:t>
                  </w:r>
                </w:p>
              </w:tc>
              <w:tc>
                <w:tcPr>
                  <w:tcW w:w="1209" w:type="dxa"/>
                </w:tcPr>
                <w:p w14:paraId="2DD6F3AF" w14:textId="3F31B3A6" w:rsidR="0060634D" w:rsidRPr="00925EF2" w:rsidRDefault="00925EF2" w:rsidP="00C846F0">
                  <w:pPr>
                    <w:pStyle w:val="Caption"/>
                    <w:keepNext/>
                    <w:rPr>
                      <w:b w:val="0"/>
                      <w:bCs w:val="0"/>
                      <w:noProof/>
                      <w:sz w:val="22"/>
                      <w:szCs w:val="22"/>
                      <w:lang w:val="sr-Cyrl-ME"/>
                    </w:rPr>
                  </w:pPr>
                  <w:r w:rsidRPr="00925EF2">
                    <w:rPr>
                      <w:b w:val="0"/>
                      <w:bCs w:val="0"/>
                      <w:noProof/>
                      <w:sz w:val="22"/>
                      <w:szCs w:val="22"/>
                      <w:lang w:val="sr-Latn-RS"/>
                    </w:rPr>
                    <w:t>0.178438</w:t>
                  </w:r>
                </w:p>
              </w:tc>
            </w:tr>
            <w:tr w:rsidR="0049126F" w:rsidRPr="00012164" w14:paraId="7C768AAC" w14:textId="77777777" w:rsidTr="00F01DC9">
              <w:trPr>
                <w:trHeight w:val="177"/>
              </w:trPr>
              <w:tc>
                <w:tcPr>
                  <w:tcW w:w="1146" w:type="dxa"/>
                </w:tcPr>
                <w:p w14:paraId="3C80FD67" w14:textId="77777777" w:rsidR="0060634D" w:rsidRPr="00012164" w:rsidRDefault="0060634D" w:rsidP="00C846F0">
                  <w:pPr>
                    <w:pStyle w:val="Caption"/>
                    <w:keepNext/>
                    <w:rPr>
                      <w:b w:val="0"/>
                      <w:bCs w:val="0"/>
                      <w:noProof/>
                      <w:sz w:val="22"/>
                      <w:szCs w:val="22"/>
                      <w:lang w:val="sr-Cyrl-ME"/>
                    </w:rPr>
                  </w:pPr>
                  <w:r w:rsidRPr="00012164">
                    <w:rPr>
                      <w:b w:val="0"/>
                      <w:bCs w:val="0"/>
                      <w:noProof/>
                      <w:sz w:val="22"/>
                      <w:szCs w:val="22"/>
                      <w:lang w:val="sr-Latn-RS"/>
                    </w:rPr>
                    <w:t xml:space="preserve">t5_2qh33 </w:t>
                  </w:r>
                </w:p>
              </w:tc>
              <w:tc>
                <w:tcPr>
                  <w:tcW w:w="1276" w:type="dxa"/>
                </w:tcPr>
                <w:p w14:paraId="3B862CCA" w14:textId="77777777" w:rsidR="0060634D" w:rsidRPr="00925EF2" w:rsidRDefault="0060634D" w:rsidP="00C846F0">
                  <w:pPr>
                    <w:pStyle w:val="Caption"/>
                    <w:keepNext/>
                    <w:rPr>
                      <w:b w:val="0"/>
                      <w:bCs w:val="0"/>
                      <w:noProof/>
                      <w:sz w:val="22"/>
                      <w:szCs w:val="22"/>
                      <w:lang w:val="sr-Cyrl-ME"/>
                    </w:rPr>
                  </w:pPr>
                  <w:r w:rsidRPr="00925EF2">
                    <w:rPr>
                      <w:b w:val="0"/>
                      <w:bCs w:val="0"/>
                      <w:noProof/>
                      <w:sz w:val="22"/>
                      <w:szCs w:val="22"/>
                      <w:lang w:val="sr-Latn-RS"/>
                    </w:rPr>
                    <w:t>funny</w:t>
                  </w:r>
                </w:p>
              </w:tc>
              <w:tc>
                <w:tcPr>
                  <w:tcW w:w="1209" w:type="dxa"/>
                </w:tcPr>
                <w:p w14:paraId="25710917" w14:textId="04AE2C7F" w:rsidR="0060634D" w:rsidRPr="00925EF2" w:rsidRDefault="00925EF2" w:rsidP="00C846F0">
                  <w:pPr>
                    <w:pStyle w:val="Caption"/>
                    <w:keepNext/>
                    <w:rPr>
                      <w:b w:val="0"/>
                      <w:bCs w:val="0"/>
                      <w:noProof/>
                      <w:sz w:val="22"/>
                      <w:szCs w:val="22"/>
                      <w:lang w:val="sr-Cyrl-ME"/>
                    </w:rPr>
                  </w:pPr>
                  <w:r w:rsidRPr="00925EF2">
                    <w:rPr>
                      <w:b w:val="0"/>
                      <w:bCs w:val="0"/>
                      <w:noProof/>
                      <w:sz w:val="22"/>
                      <w:szCs w:val="22"/>
                      <w:lang w:val="sr-Latn-RS"/>
                    </w:rPr>
                    <w:t>0.170167</w:t>
                  </w:r>
                </w:p>
              </w:tc>
            </w:tr>
            <w:tr w:rsidR="0049126F" w:rsidRPr="00012164" w14:paraId="0E692F76" w14:textId="77777777" w:rsidTr="00F01DC9">
              <w:trPr>
                <w:trHeight w:val="170"/>
              </w:trPr>
              <w:tc>
                <w:tcPr>
                  <w:tcW w:w="1146" w:type="dxa"/>
                </w:tcPr>
                <w:p w14:paraId="6AB2E816" w14:textId="57EA2FA3" w:rsidR="0049126F" w:rsidRPr="00012164" w:rsidRDefault="0049126F" w:rsidP="00C846F0">
                  <w:pPr>
                    <w:pStyle w:val="Caption"/>
                    <w:keepNext/>
                    <w:rPr>
                      <w:b w:val="0"/>
                      <w:bCs w:val="0"/>
                      <w:noProof/>
                      <w:sz w:val="22"/>
                      <w:szCs w:val="22"/>
                      <w:lang w:val="sr-Cyrl-ME"/>
                    </w:rPr>
                  </w:pPr>
                  <w:r w:rsidRPr="00012164">
                    <w:rPr>
                      <w:b w:val="0"/>
                      <w:bCs w:val="0"/>
                      <w:noProof/>
                      <w:sz w:val="22"/>
                      <w:szCs w:val="22"/>
                      <w:lang w:val="sr-Latn-RS"/>
                    </w:rPr>
                    <w:t xml:space="preserve">t5_mouw  </w:t>
                  </w:r>
                </w:p>
              </w:tc>
              <w:tc>
                <w:tcPr>
                  <w:tcW w:w="1276" w:type="dxa"/>
                </w:tcPr>
                <w:p w14:paraId="6C7E7AB7" w14:textId="7FC099B5" w:rsidR="0049126F" w:rsidRPr="00925EF2" w:rsidRDefault="0049126F" w:rsidP="00C846F0">
                  <w:pPr>
                    <w:pStyle w:val="Caption"/>
                    <w:keepNext/>
                    <w:rPr>
                      <w:b w:val="0"/>
                      <w:bCs w:val="0"/>
                      <w:noProof/>
                      <w:sz w:val="22"/>
                      <w:szCs w:val="22"/>
                      <w:lang w:val="sr-Cyrl-ME"/>
                    </w:rPr>
                  </w:pPr>
                  <w:r w:rsidRPr="00925EF2">
                    <w:rPr>
                      <w:b w:val="0"/>
                      <w:bCs w:val="0"/>
                      <w:noProof/>
                      <w:sz w:val="22"/>
                      <w:szCs w:val="22"/>
                      <w:lang w:val="sr-Latn-RS"/>
                    </w:rPr>
                    <w:t>science</w:t>
                  </w:r>
                </w:p>
              </w:tc>
              <w:tc>
                <w:tcPr>
                  <w:tcW w:w="1209" w:type="dxa"/>
                </w:tcPr>
                <w:p w14:paraId="4B36BFCE" w14:textId="2489B71D" w:rsidR="0049126F" w:rsidRPr="00925EF2" w:rsidRDefault="00925EF2" w:rsidP="00C846F0">
                  <w:pPr>
                    <w:pStyle w:val="Caption"/>
                    <w:keepNext/>
                    <w:rPr>
                      <w:b w:val="0"/>
                      <w:bCs w:val="0"/>
                      <w:noProof/>
                      <w:sz w:val="22"/>
                      <w:szCs w:val="22"/>
                      <w:lang w:val="sr-Cyrl-ME"/>
                    </w:rPr>
                  </w:pPr>
                  <w:r w:rsidRPr="00925EF2">
                    <w:rPr>
                      <w:b w:val="0"/>
                      <w:bCs w:val="0"/>
                      <w:noProof/>
                      <w:sz w:val="22"/>
                      <w:szCs w:val="22"/>
                      <w:lang w:val="sr-Latn-RS"/>
                    </w:rPr>
                    <w:t>0.165754</w:t>
                  </w:r>
                </w:p>
              </w:tc>
            </w:tr>
          </w:tbl>
          <w:p w14:paraId="744E6B60" w14:textId="77777777" w:rsidR="0060634D" w:rsidRPr="00012164" w:rsidRDefault="0060634D" w:rsidP="00C846F0">
            <w:pPr>
              <w:pStyle w:val="Caption"/>
              <w:keepNext/>
              <w:rPr>
                <w:noProof/>
                <w:sz w:val="22"/>
                <w:szCs w:val="22"/>
                <w:lang w:val="sr-Cyrl-ME"/>
              </w:rPr>
            </w:pPr>
          </w:p>
        </w:tc>
        <w:tc>
          <w:tcPr>
            <w:tcW w:w="209" w:type="dxa"/>
          </w:tcPr>
          <w:p w14:paraId="7F7A33D6" w14:textId="77777777" w:rsidR="0060634D" w:rsidRPr="00012164" w:rsidRDefault="0060634D" w:rsidP="00C846F0">
            <w:pPr>
              <w:pStyle w:val="Caption"/>
              <w:keepNext/>
              <w:rPr>
                <w:noProof/>
                <w:sz w:val="22"/>
                <w:szCs w:val="22"/>
                <w:lang w:val="sr-Cyrl-ME"/>
              </w:rPr>
            </w:pPr>
          </w:p>
        </w:tc>
      </w:tr>
      <w:tr w:rsidR="0060634D" w14:paraId="2E783921" w14:textId="77777777" w:rsidTr="00F01DC9">
        <w:trPr>
          <w:trHeight w:val="220"/>
        </w:trPr>
        <w:tc>
          <w:tcPr>
            <w:tcW w:w="4251" w:type="dxa"/>
          </w:tcPr>
          <w:p w14:paraId="08477B4D" w14:textId="77777777" w:rsidR="0060634D" w:rsidRDefault="0060634D" w:rsidP="00C846F0">
            <w:pPr>
              <w:pStyle w:val="Caption"/>
              <w:keepNext/>
              <w:rPr>
                <w:noProof/>
                <w:sz w:val="22"/>
                <w:szCs w:val="22"/>
                <w:lang w:val="sr-Cyrl-ME"/>
              </w:rPr>
            </w:pPr>
          </w:p>
        </w:tc>
        <w:tc>
          <w:tcPr>
            <w:tcW w:w="209" w:type="dxa"/>
          </w:tcPr>
          <w:p w14:paraId="3951E93A" w14:textId="77777777" w:rsidR="0060634D" w:rsidRDefault="0060634D" w:rsidP="00C846F0">
            <w:pPr>
              <w:pStyle w:val="Caption"/>
              <w:keepNext/>
              <w:rPr>
                <w:noProof/>
                <w:sz w:val="22"/>
                <w:szCs w:val="22"/>
                <w:lang w:val="sr-Cyrl-ME"/>
              </w:rPr>
            </w:pPr>
          </w:p>
        </w:tc>
        <w:tc>
          <w:tcPr>
            <w:tcW w:w="3878" w:type="dxa"/>
          </w:tcPr>
          <w:p w14:paraId="166D2F03" w14:textId="77777777" w:rsidR="0060634D" w:rsidRDefault="0060634D" w:rsidP="00C846F0">
            <w:pPr>
              <w:pStyle w:val="Caption"/>
              <w:keepNext/>
              <w:rPr>
                <w:noProof/>
                <w:sz w:val="22"/>
                <w:szCs w:val="22"/>
                <w:lang w:val="sr-Cyrl-ME"/>
              </w:rPr>
            </w:pPr>
          </w:p>
        </w:tc>
        <w:tc>
          <w:tcPr>
            <w:tcW w:w="209" w:type="dxa"/>
          </w:tcPr>
          <w:p w14:paraId="75B150DE" w14:textId="77777777" w:rsidR="0060634D" w:rsidRDefault="0060634D" w:rsidP="00C846F0">
            <w:pPr>
              <w:pStyle w:val="Caption"/>
              <w:keepNext/>
              <w:rPr>
                <w:noProof/>
                <w:sz w:val="22"/>
                <w:szCs w:val="22"/>
                <w:lang w:val="sr-Cyrl-ME"/>
              </w:rPr>
            </w:pPr>
          </w:p>
        </w:tc>
      </w:tr>
    </w:tbl>
    <w:p w14:paraId="2AB60304" w14:textId="01AECEDE" w:rsidR="00437F3B" w:rsidRDefault="00437F3B" w:rsidP="00C846F0">
      <w:pPr>
        <w:pStyle w:val="Caption"/>
        <w:keepNext/>
        <w:rPr>
          <w:b w:val="0"/>
          <w:bCs w:val="0"/>
          <w:noProof/>
          <w:sz w:val="22"/>
          <w:szCs w:val="22"/>
          <w:lang w:val="sr-Cyrl-ME"/>
        </w:rPr>
      </w:pPr>
    </w:p>
    <w:p w14:paraId="2A42D864" w14:textId="3BFDDEE6" w:rsidR="00287D1B" w:rsidRDefault="00287D1B" w:rsidP="007C0C12">
      <w:pPr>
        <w:pStyle w:val="ListParagraph"/>
        <w:numPr>
          <w:ilvl w:val="0"/>
          <w:numId w:val="8"/>
        </w:numPr>
        <w:rPr>
          <w:sz w:val="24"/>
          <w:szCs w:val="24"/>
          <w:lang w:val="sr-Cyrl-ME"/>
        </w:rPr>
      </w:pPr>
      <w:r>
        <w:rPr>
          <w:sz w:val="24"/>
          <w:szCs w:val="24"/>
          <w:lang w:val="sr-Cyrl-ME"/>
        </w:rPr>
        <w:t xml:space="preserve"> 10 чворова са највећом вредношћу композитног ранга:</w:t>
      </w:r>
    </w:p>
    <w:p w14:paraId="467F36C1" w14:textId="77207504" w:rsidR="00287D1B" w:rsidRDefault="00287D1B" w:rsidP="00C846F0">
      <w:pPr>
        <w:pStyle w:val="Caption"/>
        <w:keepNext/>
        <w:ind w:firstLine="643"/>
      </w:pPr>
    </w:p>
    <w:tbl>
      <w:tblPr>
        <w:tblStyle w:val="TableGrid"/>
        <w:tblW w:w="0" w:type="auto"/>
        <w:tblInd w:w="643" w:type="dxa"/>
        <w:tblLook w:val="04A0" w:firstRow="1" w:lastRow="0" w:firstColumn="1" w:lastColumn="0" w:noHBand="0" w:noVBand="1"/>
      </w:tblPr>
      <w:tblGrid>
        <w:gridCol w:w="1233"/>
        <w:gridCol w:w="1426"/>
        <w:gridCol w:w="1209"/>
        <w:gridCol w:w="1210"/>
        <w:gridCol w:w="1210"/>
        <w:gridCol w:w="1216"/>
        <w:gridCol w:w="1481"/>
      </w:tblGrid>
      <w:tr w:rsidR="00A33F3F" w:rsidRPr="00F530AE" w14:paraId="4D523A0D" w14:textId="77777777" w:rsidTr="00E2541B">
        <w:tc>
          <w:tcPr>
            <w:tcW w:w="1241" w:type="dxa"/>
          </w:tcPr>
          <w:p w14:paraId="7DF58B7A" w14:textId="7DC22F44" w:rsidR="00287D1B" w:rsidRPr="00A9083C" w:rsidRDefault="00287D1B" w:rsidP="00C846F0">
            <w:pPr>
              <w:pStyle w:val="ListParagraph"/>
              <w:ind w:left="0" w:firstLine="0"/>
              <w:rPr>
                <w:b/>
                <w:bCs/>
                <w:lang w:val="sr-Cyrl-ME"/>
              </w:rPr>
            </w:pPr>
            <w:r w:rsidRPr="00A9083C">
              <w:rPr>
                <w:b/>
                <w:bCs/>
                <w:lang w:val="sr-Cyrl-ME"/>
              </w:rPr>
              <w:t>Чвор</w:t>
            </w:r>
          </w:p>
        </w:tc>
        <w:tc>
          <w:tcPr>
            <w:tcW w:w="1336" w:type="dxa"/>
          </w:tcPr>
          <w:p w14:paraId="4FF4C0EE" w14:textId="292E565D" w:rsidR="00287D1B" w:rsidRPr="00A9083C" w:rsidRDefault="00287D1B" w:rsidP="00C846F0">
            <w:pPr>
              <w:pStyle w:val="ListParagraph"/>
              <w:ind w:left="0" w:firstLine="0"/>
              <w:rPr>
                <w:b/>
                <w:bCs/>
                <w:lang w:val="sr-Cyrl-ME"/>
              </w:rPr>
            </w:pPr>
            <w:r w:rsidRPr="00A9083C">
              <w:rPr>
                <w:b/>
                <w:bCs/>
                <w:lang w:val="sr-Cyrl-ME"/>
              </w:rPr>
              <w:t>Сабредит</w:t>
            </w:r>
          </w:p>
        </w:tc>
        <w:tc>
          <w:tcPr>
            <w:tcW w:w="1230" w:type="dxa"/>
          </w:tcPr>
          <w:p w14:paraId="7B9A3CCE" w14:textId="71090CAD" w:rsidR="00287D1B" w:rsidRPr="00A9083C" w:rsidRDefault="00287D1B" w:rsidP="00C846F0">
            <w:pPr>
              <w:pStyle w:val="ListParagraph"/>
              <w:ind w:left="0" w:firstLine="0"/>
              <w:rPr>
                <w:b/>
                <w:bCs/>
                <w:lang w:val="sr-Cyrl-ME"/>
              </w:rPr>
            </w:pPr>
            <w:r w:rsidRPr="00A9083C">
              <w:rPr>
                <w:b/>
                <w:bCs/>
              </w:rPr>
              <w:t xml:space="preserve">DC </w:t>
            </w:r>
            <w:r w:rsidR="001E7977" w:rsidRPr="00A9083C">
              <w:rPr>
                <w:b/>
                <w:bCs/>
                <w:lang w:val="sr-Cyrl-ME"/>
              </w:rPr>
              <w:t>р</w:t>
            </w:r>
            <w:r w:rsidRPr="00A9083C">
              <w:rPr>
                <w:b/>
                <w:bCs/>
                <w:lang w:val="sr-Cyrl-ME"/>
              </w:rPr>
              <w:t>анг</w:t>
            </w:r>
          </w:p>
        </w:tc>
        <w:tc>
          <w:tcPr>
            <w:tcW w:w="1230" w:type="dxa"/>
          </w:tcPr>
          <w:p w14:paraId="671B9C93" w14:textId="20AAD13B" w:rsidR="00287D1B" w:rsidRPr="00A9083C" w:rsidRDefault="00287D1B" w:rsidP="00C846F0">
            <w:pPr>
              <w:pStyle w:val="ListParagraph"/>
              <w:ind w:left="0" w:firstLine="0"/>
              <w:rPr>
                <w:b/>
                <w:bCs/>
                <w:lang w:val="sr-Cyrl-ME"/>
              </w:rPr>
            </w:pPr>
            <w:r w:rsidRPr="00A9083C">
              <w:rPr>
                <w:b/>
                <w:bCs/>
              </w:rPr>
              <w:t xml:space="preserve">CC </w:t>
            </w:r>
            <w:r w:rsidR="001E7977" w:rsidRPr="00A9083C">
              <w:rPr>
                <w:b/>
                <w:bCs/>
                <w:lang w:val="sr-Cyrl-ME"/>
              </w:rPr>
              <w:t>р</w:t>
            </w:r>
            <w:r w:rsidRPr="00A9083C">
              <w:rPr>
                <w:b/>
                <w:bCs/>
                <w:lang w:val="sr-Cyrl-ME"/>
              </w:rPr>
              <w:t>анг</w:t>
            </w:r>
          </w:p>
        </w:tc>
        <w:tc>
          <w:tcPr>
            <w:tcW w:w="1230" w:type="dxa"/>
          </w:tcPr>
          <w:p w14:paraId="2952A96B" w14:textId="59738595" w:rsidR="00287D1B" w:rsidRPr="00A9083C" w:rsidRDefault="00287D1B" w:rsidP="00C846F0">
            <w:pPr>
              <w:pStyle w:val="ListParagraph"/>
              <w:ind w:left="0" w:firstLine="0"/>
              <w:rPr>
                <w:b/>
                <w:bCs/>
                <w:lang w:val="sr-Cyrl-ME"/>
              </w:rPr>
            </w:pPr>
            <w:r w:rsidRPr="00A9083C">
              <w:rPr>
                <w:b/>
                <w:bCs/>
              </w:rPr>
              <w:t xml:space="preserve">BC </w:t>
            </w:r>
            <w:r w:rsidR="001E7977" w:rsidRPr="00A9083C">
              <w:rPr>
                <w:b/>
                <w:bCs/>
                <w:lang w:val="sr-Cyrl-ME"/>
              </w:rPr>
              <w:t>р</w:t>
            </w:r>
            <w:r w:rsidRPr="00A9083C">
              <w:rPr>
                <w:b/>
                <w:bCs/>
                <w:lang w:val="sr-Cyrl-ME"/>
              </w:rPr>
              <w:t>анг</w:t>
            </w:r>
          </w:p>
        </w:tc>
        <w:tc>
          <w:tcPr>
            <w:tcW w:w="1236" w:type="dxa"/>
          </w:tcPr>
          <w:p w14:paraId="633A2491" w14:textId="6F0D4774" w:rsidR="00287D1B" w:rsidRPr="00A9083C" w:rsidRDefault="00287D1B" w:rsidP="00C846F0">
            <w:pPr>
              <w:pStyle w:val="ListParagraph"/>
              <w:ind w:left="0" w:firstLine="0"/>
              <w:rPr>
                <w:b/>
                <w:bCs/>
                <w:lang w:val="sr-Cyrl-ME"/>
              </w:rPr>
            </w:pPr>
            <w:r w:rsidRPr="00A9083C">
              <w:rPr>
                <w:b/>
                <w:bCs/>
              </w:rPr>
              <w:t xml:space="preserve">EVC </w:t>
            </w:r>
            <w:r w:rsidR="001E7977" w:rsidRPr="00A9083C">
              <w:rPr>
                <w:b/>
                <w:bCs/>
                <w:lang w:val="sr-Cyrl-ME"/>
              </w:rPr>
              <w:t>р</w:t>
            </w:r>
            <w:r w:rsidRPr="00A9083C">
              <w:rPr>
                <w:b/>
                <w:bCs/>
                <w:lang w:val="sr-Cyrl-ME"/>
              </w:rPr>
              <w:t>анг</w:t>
            </w:r>
          </w:p>
        </w:tc>
        <w:tc>
          <w:tcPr>
            <w:tcW w:w="1482" w:type="dxa"/>
          </w:tcPr>
          <w:p w14:paraId="4899BF71" w14:textId="110E08BC" w:rsidR="00287D1B" w:rsidRPr="00A9083C" w:rsidRDefault="00287D1B" w:rsidP="00C846F0">
            <w:pPr>
              <w:pStyle w:val="ListParagraph"/>
              <w:ind w:left="0" w:firstLine="0"/>
              <w:rPr>
                <w:b/>
                <w:bCs/>
              </w:rPr>
            </w:pPr>
            <w:r w:rsidRPr="00A9083C">
              <w:rPr>
                <w:b/>
                <w:bCs/>
                <w:lang w:val="sr-Cyrl-ME"/>
              </w:rPr>
              <w:t>Композитни ранг</w:t>
            </w:r>
          </w:p>
        </w:tc>
      </w:tr>
      <w:tr w:rsidR="00A33F3F" w:rsidRPr="00F530AE" w14:paraId="420FBEC6" w14:textId="77777777" w:rsidTr="00E2541B">
        <w:tc>
          <w:tcPr>
            <w:tcW w:w="1241" w:type="dxa"/>
          </w:tcPr>
          <w:p w14:paraId="6689E30E" w14:textId="317DA206" w:rsidR="00E2541B" w:rsidRPr="00F530AE" w:rsidRDefault="00E2541B" w:rsidP="00C846F0">
            <w:pPr>
              <w:pStyle w:val="ListParagraph"/>
              <w:ind w:left="0" w:firstLine="0"/>
              <w:rPr>
                <w:lang w:val="sr-Cyrl-ME"/>
              </w:rPr>
            </w:pPr>
            <w:r w:rsidRPr="00F530AE">
              <w:rPr>
                <w:noProof/>
              </w:rPr>
              <w:t>t5_6</w:t>
            </w:r>
          </w:p>
        </w:tc>
        <w:tc>
          <w:tcPr>
            <w:tcW w:w="1336" w:type="dxa"/>
          </w:tcPr>
          <w:p w14:paraId="52D88439" w14:textId="708BC8DC" w:rsidR="00E2541B" w:rsidRPr="00F530AE" w:rsidRDefault="00E2541B" w:rsidP="00C846F0">
            <w:pPr>
              <w:pStyle w:val="ListParagraph"/>
              <w:ind w:left="0" w:firstLine="0"/>
              <w:rPr>
                <w:lang w:val="sr-Cyrl-ME"/>
              </w:rPr>
            </w:pPr>
            <w:r w:rsidRPr="00F530AE">
              <w:rPr>
                <w:noProof/>
              </w:rPr>
              <w:t xml:space="preserve">reddit.com  </w:t>
            </w:r>
          </w:p>
        </w:tc>
        <w:tc>
          <w:tcPr>
            <w:tcW w:w="1230" w:type="dxa"/>
          </w:tcPr>
          <w:p w14:paraId="57556D60" w14:textId="21F3AFAD" w:rsidR="00E2541B" w:rsidRPr="00F530AE" w:rsidRDefault="00E2541B" w:rsidP="00C846F0">
            <w:pPr>
              <w:pStyle w:val="ListParagraph"/>
              <w:ind w:left="0" w:firstLine="0"/>
              <w:rPr>
                <w:lang w:val="sr-Cyrl-ME"/>
              </w:rPr>
            </w:pPr>
            <w:r w:rsidRPr="00F530AE">
              <w:rPr>
                <w:noProof/>
              </w:rPr>
              <w:t>20.0</w:t>
            </w:r>
          </w:p>
        </w:tc>
        <w:tc>
          <w:tcPr>
            <w:tcW w:w="1230" w:type="dxa"/>
          </w:tcPr>
          <w:p w14:paraId="0351E095" w14:textId="55D603E9" w:rsidR="00E2541B" w:rsidRPr="00F530AE" w:rsidRDefault="00E2541B" w:rsidP="00C846F0">
            <w:pPr>
              <w:pStyle w:val="ListParagraph"/>
              <w:ind w:left="0" w:firstLine="0"/>
              <w:rPr>
                <w:lang w:val="sr-Cyrl-ME"/>
              </w:rPr>
            </w:pPr>
            <w:r w:rsidRPr="00F530AE">
              <w:rPr>
                <w:noProof/>
              </w:rPr>
              <w:t>20.0</w:t>
            </w:r>
          </w:p>
        </w:tc>
        <w:tc>
          <w:tcPr>
            <w:tcW w:w="1230" w:type="dxa"/>
          </w:tcPr>
          <w:p w14:paraId="77216C66" w14:textId="223B927C" w:rsidR="00E2541B" w:rsidRPr="00F530AE" w:rsidRDefault="00E2541B" w:rsidP="00C846F0">
            <w:pPr>
              <w:pStyle w:val="ListParagraph"/>
              <w:ind w:left="0" w:firstLine="0"/>
              <w:rPr>
                <w:lang w:val="sr-Cyrl-ME"/>
              </w:rPr>
            </w:pPr>
            <w:r w:rsidRPr="00F530AE">
              <w:rPr>
                <w:noProof/>
              </w:rPr>
              <w:t>20.0</w:t>
            </w:r>
          </w:p>
        </w:tc>
        <w:tc>
          <w:tcPr>
            <w:tcW w:w="1236" w:type="dxa"/>
          </w:tcPr>
          <w:p w14:paraId="58486EB4" w14:textId="09252FF2" w:rsidR="00E2541B" w:rsidRPr="00F530AE" w:rsidRDefault="00E2541B" w:rsidP="00C846F0">
            <w:pPr>
              <w:pStyle w:val="ListParagraph"/>
              <w:ind w:left="0" w:firstLine="0"/>
              <w:rPr>
                <w:lang w:val="sr-Cyrl-ME"/>
              </w:rPr>
            </w:pPr>
            <w:r w:rsidRPr="00F530AE">
              <w:rPr>
                <w:noProof/>
                <w:lang w:val="sr-Cyrl-ME"/>
              </w:rPr>
              <w:t>1.0</w:t>
            </w:r>
          </w:p>
        </w:tc>
        <w:tc>
          <w:tcPr>
            <w:tcW w:w="1482" w:type="dxa"/>
          </w:tcPr>
          <w:p w14:paraId="6DCBE4A7" w14:textId="453DED3C" w:rsidR="00E2541B" w:rsidRPr="00F530AE" w:rsidRDefault="00E2541B" w:rsidP="00C846F0">
            <w:pPr>
              <w:pStyle w:val="ListParagraph"/>
              <w:ind w:left="0" w:firstLine="0"/>
              <w:rPr>
                <w:lang w:val="sr-Cyrl-ME"/>
              </w:rPr>
            </w:pPr>
            <w:r w:rsidRPr="00F530AE">
              <w:rPr>
                <w:noProof/>
              </w:rPr>
              <w:t xml:space="preserve">8000.0 </w:t>
            </w:r>
          </w:p>
        </w:tc>
      </w:tr>
      <w:tr w:rsidR="00A33F3F" w:rsidRPr="00F530AE" w14:paraId="4234E430" w14:textId="77777777" w:rsidTr="00E2541B">
        <w:tc>
          <w:tcPr>
            <w:tcW w:w="1241" w:type="dxa"/>
          </w:tcPr>
          <w:p w14:paraId="71167F2E" w14:textId="4A63EE5B" w:rsidR="006F3EFB" w:rsidRPr="00F530AE" w:rsidRDefault="006F3EFB" w:rsidP="00C846F0">
            <w:pPr>
              <w:pStyle w:val="ListParagraph"/>
              <w:ind w:left="0" w:firstLine="0"/>
              <w:rPr>
                <w:lang w:val="sr-Cyrl-ME"/>
              </w:rPr>
            </w:pPr>
            <w:r w:rsidRPr="00F530AE">
              <w:rPr>
                <w:noProof/>
              </w:rPr>
              <w:t>t5_2cneq</w:t>
            </w:r>
          </w:p>
        </w:tc>
        <w:tc>
          <w:tcPr>
            <w:tcW w:w="1336" w:type="dxa"/>
          </w:tcPr>
          <w:p w14:paraId="0719EBF8" w14:textId="752F6B47" w:rsidR="006F3EFB" w:rsidRPr="00F530AE" w:rsidRDefault="006F3EFB" w:rsidP="00C846F0">
            <w:pPr>
              <w:pStyle w:val="ListParagraph"/>
              <w:ind w:left="0" w:firstLine="0"/>
              <w:rPr>
                <w:lang w:val="sr-Cyrl-ME"/>
              </w:rPr>
            </w:pPr>
            <w:r w:rsidRPr="00F530AE">
              <w:rPr>
                <w:noProof/>
              </w:rPr>
              <w:t>politics</w:t>
            </w:r>
          </w:p>
        </w:tc>
        <w:tc>
          <w:tcPr>
            <w:tcW w:w="1230" w:type="dxa"/>
          </w:tcPr>
          <w:p w14:paraId="087E3E12" w14:textId="682520B3" w:rsidR="006F3EFB" w:rsidRPr="00F530AE" w:rsidRDefault="006F3EFB" w:rsidP="00C846F0">
            <w:pPr>
              <w:pStyle w:val="ListParagraph"/>
              <w:ind w:left="0" w:firstLine="0"/>
              <w:rPr>
                <w:lang w:val="sr-Cyrl-ME"/>
              </w:rPr>
            </w:pPr>
            <w:r w:rsidRPr="00F530AE">
              <w:rPr>
                <w:noProof/>
              </w:rPr>
              <w:t>20.0</w:t>
            </w:r>
          </w:p>
        </w:tc>
        <w:tc>
          <w:tcPr>
            <w:tcW w:w="1230" w:type="dxa"/>
          </w:tcPr>
          <w:p w14:paraId="6E1FFC1F" w14:textId="73645A20" w:rsidR="006F3EFB" w:rsidRPr="00F530AE" w:rsidRDefault="006F3EFB" w:rsidP="00C846F0">
            <w:pPr>
              <w:pStyle w:val="ListParagraph"/>
              <w:ind w:left="0" w:firstLine="0"/>
              <w:rPr>
                <w:lang w:val="sr-Cyrl-ME"/>
              </w:rPr>
            </w:pPr>
            <w:r w:rsidRPr="00F530AE">
              <w:rPr>
                <w:noProof/>
              </w:rPr>
              <w:t>20.0</w:t>
            </w:r>
          </w:p>
        </w:tc>
        <w:tc>
          <w:tcPr>
            <w:tcW w:w="1230" w:type="dxa"/>
          </w:tcPr>
          <w:p w14:paraId="5C182B52" w14:textId="6BE27B6D" w:rsidR="006F3EFB" w:rsidRPr="00F530AE" w:rsidRDefault="006F3EFB" w:rsidP="00C846F0">
            <w:pPr>
              <w:pStyle w:val="ListParagraph"/>
              <w:ind w:left="0" w:firstLine="0"/>
              <w:rPr>
                <w:lang w:val="sr-Cyrl-ME"/>
              </w:rPr>
            </w:pPr>
            <w:r w:rsidRPr="00F530AE">
              <w:rPr>
                <w:noProof/>
              </w:rPr>
              <w:t>20.0</w:t>
            </w:r>
          </w:p>
        </w:tc>
        <w:tc>
          <w:tcPr>
            <w:tcW w:w="1236" w:type="dxa"/>
          </w:tcPr>
          <w:p w14:paraId="2642BE95" w14:textId="39D0C487" w:rsidR="006F3EFB" w:rsidRPr="00F530AE" w:rsidRDefault="006F3EFB" w:rsidP="00C846F0">
            <w:pPr>
              <w:pStyle w:val="ListParagraph"/>
              <w:ind w:left="0" w:firstLine="0"/>
              <w:rPr>
                <w:lang w:val="sr-Cyrl-ME"/>
              </w:rPr>
            </w:pPr>
            <w:r w:rsidRPr="00F530AE">
              <w:rPr>
                <w:noProof/>
              </w:rPr>
              <w:t>2.0</w:t>
            </w:r>
          </w:p>
        </w:tc>
        <w:tc>
          <w:tcPr>
            <w:tcW w:w="1482" w:type="dxa"/>
          </w:tcPr>
          <w:p w14:paraId="69963324" w14:textId="05204118" w:rsidR="006F3EFB" w:rsidRPr="00F530AE" w:rsidRDefault="006F3EFB" w:rsidP="00C846F0">
            <w:pPr>
              <w:pStyle w:val="ListParagraph"/>
              <w:ind w:left="0" w:firstLine="0"/>
              <w:rPr>
                <w:lang w:val="sr-Cyrl-ME"/>
              </w:rPr>
            </w:pPr>
            <w:r w:rsidRPr="00F530AE">
              <w:rPr>
                <w:noProof/>
              </w:rPr>
              <w:t xml:space="preserve">16000.0     </w:t>
            </w:r>
          </w:p>
        </w:tc>
      </w:tr>
      <w:tr w:rsidR="00A33F3F" w:rsidRPr="00F530AE" w14:paraId="416971D2" w14:textId="77777777" w:rsidTr="00E2541B">
        <w:tc>
          <w:tcPr>
            <w:tcW w:w="1241" w:type="dxa"/>
          </w:tcPr>
          <w:p w14:paraId="0222E5CD" w14:textId="2784FE74" w:rsidR="00130FDB" w:rsidRPr="00F530AE" w:rsidRDefault="001075EB" w:rsidP="00C846F0">
            <w:pPr>
              <w:pStyle w:val="ListParagraph"/>
              <w:ind w:left="0" w:firstLine="0"/>
              <w:rPr>
                <w:lang w:val="sr-Cyrl-ME"/>
              </w:rPr>
            </w:pPr>
            <w:r w:rsidRPr="00F530AE">
              <w:rPr>
                <w:noProof/>
              </w:rPr>
              <w:t>t5_2qh0u</w:t>
            </w:r>
          </w:p>
        </w:tc>
        <w:tc>
          <w:tcPr>
            <w:tcW w:w="1336" w:type="dxa"/>
          </w:tcPr>
          <w:p w14:paraId="0FD68D37" w14:textId="5D6103AB" w:rsidR="00130FDB" w:rsidRPr="00F530AE" w:rsidRDefault="00D25420" w:rsidP="00C846F0">
            <w:pPr>
              <w:pStyle w:val="ListParagraph"/>
              <w:ind w:left="0" w:firstLine="0"/>
              <w:rPr>
                <w:lang w:val="sr-Cyrl-ME"/>
              </w:rPr>
            </w:pPr>
            <w:r w:rsidRPr="00F530AE">
              <w:rPr>
                <w:noProof/>
              </w:rPr>
              <w:t>pics</w:t>
            </w:r>
          </w:p>
        </w:tc>
        <w:tc>
          <w:tcPr>
            <w:tcW w:w="1230" w:type="dxa"/>
          </w:tcPr>
          <w:p w14:paraId="34F4431C" w14:textId="55FCDE8E" w:rsidR="00130FDB" w:rsidRPr="00F530AE" w:rsidRDefault="00130FDB" w:rsidP="00C846F0">
            <w:pPr>
              <w:pStyle w:val="ListParagraph"/>
              <w:ind w:left="0" w:firstLine="0"/>
              <w:rPr>
                <w:lang w:val="sr-Cyrl-ME"/>
              </w:rPr>
            </w:pPr>
            <w:r w:rsidRPr="00F530AE">
              <w:rPr>
                <w:noProof/>
              </w:rPr>
              <w:t>20.0</w:t>
            </w:r>
          </w:p>
        </w:tc>
        <w:tc>
          <w:tcPr>
            <w:tcW w:w="1230" w:type="dxa"/>
          </w:tcPr>
          <w:p w14:paraId="19BF68A2" w14:textId="09F228BD" w:rsidR="00130FDB" w:rsidRPr="00F530AE" w:rsidRDefault="00130FDB" w:rsidP="00C846F0">
            <w:pPr>
              <w:pStyle w:val="ListParagraph"/>
              <w:ind w:left="0" w:firstLine="0"/>
              <w:rPr>
                <w:lang w:val="sr-Cyrl-ME"/>
              </w:rPr>
            </w:pPr>
            <w:r w:rsidRPr="00F530AE">
              <w:rPr>
                <w:noProof/>
              </w:rPr>
              <w:t>20.0</w:t>
            </w:r>
          </w:p>
        </w:tc>
        <w:tc>
          <w:tcPr>
            <w:tcW w:w="1230" w:type="dxa"/>
          </w:tcPr>
          <w:p w14:paraId="5F1DD210" w14:textId="08C4D21C" w:rsidR="00130FDB" w:rsidRPr="00F530AE" w:rsidRDefault="00130FDB" w:rsidP="00C846F0">
            <w:pPr>
              <w:pStyle w:val="ListParagraph"/>
              <w:ind w:left="0" w:firstLine="0"/>
              <w:rPr>
                <w:lang w:val="sr-Cyrl-ME"/>
              </w:rPr>
            </w:pPr>
            <w:r w:rsidRPr="00F530AE">
              <w:rPr>
                <w:noProof/>
              </w:rPr>
              <w:t>20.0</w:t>
            </w:r>
          </w:p>
        </w:tc>
        <w:tc>
          <w:tcPr>
            <w:tcW w:w="1236" w:type="dxa"/>
          </w:tcPr>
          <w:p w14:paraId="16108708" w14:textId="6F307955" w:rsidR="00130FDB" w:rsidRPr="00F530AE" w:rsidRDefault="00D412B7" w:rsidP="00C846F0">
            <w:pPr>
              <w:pStyle w:val="ListParagraph"/>
              <w:ind w:left="0" w:firstLine="0"/>
              <w:rPr>
                <w:lang w:val="sr-Cyrl-ME"/>
              </w:rPr>
            </w:pPr>
            <w:r w:rsidRPr="00F530AE">
              <w:rPr>
                <w:lang w:val="sr-Cyrl-ME"/>
              </w:rPr>
              <w:t>3.0</w:t>
            </w:r>
          </w:p>
        </w:tc>
        <w:tc>
          <w:tcPr>
            <w:tcW w:w="1482" w:type="dxa"/>
          </w:tcPr>
          <w:p w14:paraId="131901DF" w14:textId="21B4BDC3" w:rsidR="00130FDB" w:rsidRPr="00F530AE" w:rsidRDefault="00F530AE" w:rsidP="00C846F0">
            <w:pPr>
              <w:pStyle w:val="ListParagraph"/>
              <w:ind w:left="0" w:firstLine="0"/>
              <w:rPr>
                <w:lang w:val="sr-Cyrl-ME"/>
              </w:rPr>
            </w:pPr>
            <w:r w:rsidRPr="00F530AE">
              <w:rPr>
                <w:noProof/>
              </w:rPr>
              <w:t>24000.0</w:t>
            </w:r>
          </w:p>
        </w:tc>
      </w:tr>
      <w:tr w:rsidR="00A33F3F" w:rsidRPr="00F530AE" w14:paraId="033F13E1" w14:textId="77777777" w:rsidTr="00E2541B">
        <w:tc>
          <w:tcPr>
            <w:tcW w:w="1241" w:type="dxa"/>
          </w:tcPr>
          <w:p w14:paraId="05406CC5" w14:textId="28DB802B" w:rsidR="00130FDB" w:rsidRPr="00F530AE" w:rsidRDefault="001075EB" w:rsidP="00C846F0">
            <w:pPr>
              <w:pStyle w:val="ListParagraph"/>
              <w:ind w:left="0" w:firstLine="0"/>
              <w:rPr>
                <w:lang w:val="sr-Cyrl-ME"/>
              </w:rPr>
            </w:pPr>
            <w:r w:rsidRPr="00F530AE">
              <w:rPr>
                <w:noProof/>
              </w:rPr>
              <w:t>t5_2qh33</w:t>
            </w:r>
          </w:p>
        </w:tc>
        <w:tc>
          <w:tcPr>
            <w:tcW w:w="1336" w:type="dxa"/>
          </w:tcPr>
          <w:p w14:paraId="13996F20" w14:textId="57EB441F" w:rsidR="00130FDB" w:rsidRPr="00F530AE" w:rsidRDefault="00D25420" w:rsidP="00C846F0">
            <w:pPr>
              <w:pStyle w:val="ListParagraph"/>
              <w:ind w:left="0" w:firstLine="0"/>
              <w:rPr>
                <w:lang w:val="sr-Cyrl-ME"/>
              </w:rPr>
            </w:pPr>
            <w:r w:rsidRPr="00F530AE">
              <w:rPr>
                <w:noProof/>
              </w:rPr>
              <w:t>funny</w:t>
            </w:r>
          </w:p>
        </w:tc>
        <w:tc>
          <w:tcPr>
            <w:tcW w:w="1230" w:type="dxa"/>
          </w:tcPr>
          <w:p w14:paraId="0048E2E4" w14:textId="60F2DA15" w:rsidR="00130FDB" w:rsidRPr="00F530AE" w:rsidRDefault="00130FDB" w:rsidP="00C846F0">
            <w:pPr>
              <w:pStyle w:val="ListParagraph"/>
              <w:ind w:left="0" w:firstLine="0"/>
              <w:rPr>
                <w:lang w:val="sr-Cyrl-ME"/>
              </w:rPr>
            </w:pPr>
            <w:r w:rsidRPr="00F530AE">
              <w:rPr>
                <w:noProof/>
              </w:rPr>
              <w:t>20.0</w:t>
            </w:r>
          </w:p>
        </w:tc>
        <w:tc>
          <w:tcPr>
            <w:tcW w:w="1230" w:type="dxa"/>
          </w:tcPr>
          <w:p w14:paraId="0734E427" w14:textId="2A118EA9" w:rsidR="00130FDB" w:rsidRPr="00F530AE" w:rsidRDefault="00130FDB" w:rsidP="00C846F0">
            <w:pPr>
              <w:pStyle w:val="ListParagraph"/>
              <w:ind w:left="0" w:firstLine="0"/>
              <w:rPr>
                <w:lang w:val="sr-Cyrl-ME"/>
              </w:rPr>
            </w:pPr>
            <w:r w:rsidRPr="00F530AE">
              <w:rPr>
                <w:noProof/>
              </w:rPr>
              <w:t>20.0</w:t>
            </w:r>
          </w:p>
        </w:tc>
        <w:tc>
          <w:tcPr>
            <w:tcW w:w="1230" w:type="dxa"/>
          </w:tcPr>
          <w:p w14:paraId="13215CCD" w14:textId="01BD3E30" w:rsidR="00130FDB" w:rsidRPr="00F530AE" w:rsidRDefault="00130FDB" w:rsidP="00C846F0">
            <w:pPr>
              <w:pStyle w:val="ListParagraph"/>
              <w:ind w:left="0" w:firstLine="0"/>
              <w:rPr>
                <w:lang w:val="sr-Cyrl-ME"/>
              </w:rPr>
            </w:pPr>
            <w:r w:rsidRPr="00F530AE">
              <w:rPr>
                <w:noProof/>
              </w:rPr>
              <w:t>20.0</w:t>
            </w:r>
          </w:p>
        </w:tc>
        <w:tc>
          <w:tcPr>
            <w:tcW w:w="1236" w:type="dxa"/>
          </w:tcPr>
          <w:p w14:paraId="01F1E1E9" w14:textId="7306CBF0" w:rsidR="00130FDB" w:rsidRPr="00F530AE" w:rsidRDefault="00D412B7" w:rsidP="00C846F0">
            <w:pPr>
              <w:pStyle w:val="ListParagraph"/>
              <w:ind w:left="0" w:firstLine="0"/>
              <w:rPr>
                <w:lang w:val="sr-Cyrl-ME"/>
              </w:rPr>
            </w:pPr>
            <w:r w:rsidRPr="00F530AE">
              <w:rPr>
                <w:lang w:val="sr-Cyrl-ME"/>
              </w:rPr>
              <w:t>4.0</w:t>
            </w:r>
          </w:p>
        </w:tc>
        <w:tc>
          <w:tcPr>
            <w:tcW w:w="1482" w:type="dxa"/>
          </w:tcPr>
          <w:p w14:paraId="377449C6" w14:textId="21E8B13D" w:rsidR="00130FDB" w:rsidRPr="00F530AE" w:rsidRDefault="00F530AE" w:rsidP="00C846F0">
            <w:pPr>
              <w:pStyle w:val="ListParagraph"/>
              <w:ind w:left="0" w:firstLine="0"/>
              <w:rPr>
                <w:lang w:val="sr-Cyrl-ME"/>
              </w:rPr>
            </w:pPr>
            <w:r w:rsidRPr="00F530AE">
              <w:rPr>
                <w:noProof/>
              </w:rPr>
              <w:t xml:space="preserve">32000.0     </w:t>
            </w:r>
          </w:p>
        </w:tc>
      </w:tr>
      <w:tr w:rsidR="00A33F3F" w:rsidRPr="00F530AE" w14:paraId="444197F7" w14:textId="77777777" w:rsidTr="00E2541B">
        <w:tc>
          <w:tcPr>
            <w:tcW w:w="1241" w:type="dxa"/>
          </w:tcPr>
          <w:p w14:paraId="25EA507E" w14:textId="54335CA2" w:rsidR="00130FDB" w:rsidRPr="00F530AE" w:rsidRDefault="001075EB" w:rsidP="00C846F0">
            <w:pPr>
              <w:pStyle w:val="ListParagraph"/>
              <w:ind w:left="0" w:firstLine="0"/>
              <w:rPr>
                <w:lang w:val="sr-Cyrl-ME"/>
              </w:rPr>
            </w:pPr>
            <w:r w:rsidRPr="00F530AE">
              <w:rPr>
                <w:noProof/>
              </w:rPr>
              <w:t xml:space="preserve">t5_mouw  </w:t>
            </w:r>
          </w:p>
        </w:tc>
        <w:tc>
          <w:tcPr>
            <w:tcW w:w="1336" w:type="dxa"/>
          </w:tcPr>
          <w:p w14:paraId="291EBCA2" w14:textId="155C61CC" w:rsidR="00130FDB" w:rsidRPr="00F530AE" w:rsidRDefault="00D25420" w:rsidP="00C846F0">
            <w:pPr>
              <w:pStyle w:val="ListParagraph"/>
              <w:ind w:left="0" w:firstLine="0"/>
              <w:rPr>
                <w:lang w:val="sr-Cyrl-ME"/>
              </w:rPr>
            </w:pPr>
            <w:r w:rsidRPr="00F530AE">
              <w:rPr>
                <w:noProof/>
              </w:rPr>
              <w:t>science</w:t>
            </w:r>
          </w:p>
        </w:tc>
        <w:tc>
          <w:tcPr>
            <w:tcW w:w="1230" w:type="dxa"/>
          </w:tcPr>
          <w:p w14:paraId="1B374894" w14:textId="5FA53211" w:rsidR="00130FDB" w:rsidRPr="00F530AE" w:rsidRDefault="00130FDB" w:rsidP="00C846F0">
            <w:pPr>
              <w:pStyle w:val="ListParagraph"/>
              <w:ind w:left="0" w:firstLine="0"/>
              <w:rPr>
                <w:lang w:val="sr-Cyrl-ME"/>
              </w:rPr>
            </w:pPr>
            <w:r w:rsidRPr="00F530AE">
              <w:rPr>
                <w:noProof/>
              </w:rPr>
              <w:t>20.0</w:t>
            </w:r>
          </w:p>
        </w:tc>
        <w:tc>
          <w:tcPr>
            <w:tcW w:w="1230" w:type="dxa"/>
          </w:tcPr>
          <w:p w14:paraId="32E8124F" w14:textId="7E9AC57A" w:rsidR="00130FDB" w:rsidRPr="00F530AE" w:rsidRDefault="00130FDB" w:rsidP="00C846F0">
            <w:pPr>
              <w:pStyle w:val="ListParagraph"/>
              <w:ind w:left="0" w:firstLine="0"/>
              <w:rPr>
                <w:lang w:val="sr-Cyrl-ME"/>
              </w:rPr>
            </w:pPr>
            <w:r w:rsidRPr="00F530AE">
              <w:rPr>
                <w:noProof/>
              </w:rPr>
              <w:t>20.0</w:t>
            </w:r>
          </w:p>
        </w:tc>
        <w:tc>
          <w:tcPr>
            <w:tcW w:w="1230" w:type="dxa"/>
          </w:tcPr>
          <w:p w14:paraId="0C13318D" w14:textId="54076BE3" w:rsidR="00130FDB" w:rsidRPr="00F530AE" w:rsidRDefault="00130FDB" w:rsidP="00C846F0">
            <w:pPr>
              <w:pStyle w:val="ListParagraph"/>
              <w:ind w:left="0" w:firstLine="0"/>
              <w:rPr>
                <w:lang w:val="sr-Cyrl-ME"/>
              </w:rPr>
            </w:pPr>
            <w:r w:rsidRPr="00F530AE">
              <w:rPr>
                <w:noProof/>
              </w:rPr>
              <w:t>20.0</w:t>
            </w:r>
          </w:p>
        </w:tc>
        <w:tc>
          <w:tcPr>
            <w:tcW w:w="1236" w:type="dxa"/>
          </w:tcPr>
          <w:p w14:paraId="5760A153" w14:textId="52292AD1" w:rsidR="00130FDB" w:rsidRPr="00F530AE" w:rsidRDefault="00D412B7" w:rsidP="00C846F0">
            <w:pPr>
              <w:pStyle w:val="ListParagraph"/>
              <w:ind w:left="0" w:firstLine="0"/>
              <w:rPr>
                <w:lang w:val="sr-Cyrl-ME"/>
              </w:rPr>
            </w:pPr>
            <w:r w:rsidRPr="00F530AE">
              <w:rPr>
                <w:lang w:val="sr-Cyrl-ME"/>
              </w:rPr>
              <w:t>5.0</w:t>
            </w:r>
          </w:p>
        </w:tc>
        <w:tc>
          <w:tcPr>
            <w:tcW w:w="1482" w:type="dxa"/>
          </w:tcPr>
          <w:p w14:paraId="3119C259" w14:textId="572FD8A6" w:rsidR="00130FDB" w:rsidRPr="00F530AE" w:rsidRDefault="00F530AE" w:rsidP="00C846F0">
            <w:pPr>
              <w:pStyle w:val="ListParagraph"/>
              <w:ind w:left="0" w:firstLine="0"/>
              <w:rPr>
                <w:lang w:val="sr-Cyrl-ME"/>
              </w:rPr>
            </w:pPr>
            <w:r w:rsidRPr="00F530AE">
              <w:rPr>
                <w:noProof/>
              </w:rPr>
              <w:t xml:space="preserve">40000.0     </w:t>
            </w:r>
          </w:p>
        </w:tc>
      </w:tr>
      <w:tr w:rsidR="00A33F3F" w:rsidRPr="00F530AE" w14:paraId="0E50331E" w14:textId="77777777" w:rsidTr="00E2541B">
        <w:tc>
          <w:tcPr>
            <w:tcW w:w="1241" w:type="dxa"/>
          </w:tcPr>
          <w:p w14:paraId="236FAB16" w14:textId="60EBD854" w:rsidR="00130FDB" w:rsidRPr="00F530AE" w:rsidRDefault="001075EB" w:rsidP="00C846F0">
            <w:pPr>
              <w:pStyle w:val="ListParagraph"/>
              <w:ind w:left="0" w:firstLine="0"/>
              <w:rPr>
                <w:lang w:val="sr-Cyrl-ME"/>
              </w:rPr>
            </w:pPr>
            <w:r w:rsidRPr="00F530AE">
              <w:rPr>
                <w:noProof/>
              </w:rPr>
              <w:t>t5_2qh16</w:t>
            </w:r>
          </w:p>
        </w:tc>
        <w:tc>
          <w:tcPr>
            <w:tcW w:w="1336" w:type="dxa"/>
          </w:tcPr>
          <w:p w14:paraId="0E0321FE" w14:textId="12E26AB2" w:rsidR="00130FDB" w:rsidRPr="00F530AE" w:rsidRDefault="00D25420" w:rsidP="00C846F0">
            <w:pPr>
              <w:pStyle w:val="ListParagraph"/>
              <w:ind w:left="0" w:firstLine="0"/>
              <w:rPr>
                <w:lang w:val="sr-Cyrl-ME"/>
              </w:rPr>
            </w:pPr>
            <w:r w:rsidRPr="00F530AE">
              <w:rPr>
                <w:noProof/>
              </w:rPr>
              <w:t>technology</w:t>
            </w:r>
          </w:p>
        </w:tc>
        <w:tc>
          <w:tcPr>
            <w:tcW w:w="1230" w:type="dxa"/>
          </w:tcPr>
          <w:p w14:paraId="293BCD30" w14:textId="5F7E993B" w:rsidR="00130FDB" w:rsidRPr="00F530AE" w:rsidRDefault="00130FDB" w:rsidP="00C846F0">
            <w:pPr>
              <w:pStyle w:val="ListParagraph"/>
              <w:ind w:left="0" w:firstLine="0"/>
              <w:rPr>
                <w:lang w:val="sr-Cyrl-ME"/>
              </w:rPr>
            </w:pPr>
            <w:r w:rsidRPr="00F530AE">
              <w:rPr>
                <w:noProof/>
              </w:rPr>
              <w:t>20.0</w:t>
            </w:r>
          </w:p>
        </w:tc>
        <w:tc>
          <w:tcPr>
            <w:tcW w:w="1230" w:type="dxa"/>
          </w:tcPr>
          <w:p w14:paraId="763B81F3" w14:textId="1296E298" w:rsidR="00130FDB" w:rsidRPr="00F530AE" w:rsidRDefault="00130FDB" w:rsidP="00C846F0">
            <w:pPr>
              <w:pStyle w:val="ListParagraph"/>
              <w:ind w:left="0" w:firstLine="0"/>
              <w:rPr>
                <w:lang w:val="sr-Cyrl-ME"/>
              </w:rPr>
            </w:pPr>
            <w:r w:rsidRPr="00F530AE">
              <w:rPr>
                <w:noProof/>
              </w:rPr>
              <w:t>20.0</w:t>
            </w:r>
          </w:p>
        </w:tc>
        <w:tc>
          <w:tcPr>
            <w:tcW w:w="1230" w:type="dxa"/>
          </w:tcPr>
          <w:p w14:paraId="63F54D79" w14:textId="3BC2C300" w:rsidR="00130FDB" w:rsidRPr="00F530AE" w:rsidRDefault="00130FDB" w:rsidP="00C846F0">
            <w:pPr>
              <w:pStyle w:val="ListParagraph"/>
              <w:ind w:left="0" w:firstLine="0"/>
              <w:rPr>
                <w:lang w:val="sr-Cyrl-ME"/>
              </w:rPr>
            </w:pPr>
            <w:r w:rsidRPr="00F530AE">
              <w:rPr>
                <w:noProof/>
              </w:rPr>
              <w:t>20.0</w:t>
            </w:r>
          </w:p>
        </w:tc>
        <w:tc>
          <w:tcPr>
            <w:tcW w:w="1236" w:type="dxa"/>
          </w:tcPr>
          <w:p w14:paraId="54AA0115" w14:textId="3608AE8E" w:rsidR="00130FDB" w:rsidRPr="00F530AE" w:rsidRDefault="00D412B7" w:rsidP="00C846F0">
            <w:pPr>
              <w:pStyle w:val="ListParagraph"/>
              <w:ind w:left="0" w:firstLine="0"/>
              <w:rPr>
                <w:lang w:val="sr-Cyrl-ME"/>
              </w:rPr>
            </w:pPr>
            <w:r w:rsidRPr="00F530AE">
              <w:rPr>
                <w:lang w:val="sr-Cyrl-ME"/>
              </w:rPr>
              <w:t>6.0</w:t>
            </w:r>
          </w:p>
        </w:tc>
        <w:tc>
          <w:tcPr>
            <w:tcW w:w="1482" w:type="dxa"/>
          </w:tcPr>
          <w:p w14:paraId="18F87293" w14:textId="53E3BBC8" w:rsidR="00130FDB" w:rsidRPr="00F530AE" w:rsidRDefault="00F530AE" w:rsidP="00C846F0">
            <w:pPr>
              <w:pStyle w:val="ListParagraph"/>
              <w:ind w:left="0" w:firstLine="0"/>
              <w:rPr>
                <w:lang w:val="sr-Cyrl-ME"/>
              </w:rPr>
            </w:pPr>
            <w:r w:rsidRPr="00F530AE">
              <w:rPr>
                <w:noProof/>
              </w:rPr>
              <w:t xml:space="preserve">48000.0     </w:t>
            </w:r>
          </w:p>
        </w:tc>
      </w:tr>
      <w:tr w:rsidR="00A33F3F" w:rsidRPr="00F530AE" w14:paraId="40FD0A41" w14:textId="77777777" w:rsidTr="00E2541B">
        <w:tc>
          <w:tcPr>
            <w:tcW w:w="1241" w:type="dxa"/>
          </w:tcPr>
          <w:p w14:paraId="35C5C4D7" w14:textId="213A7B9F" w:rsidR="00130FDB" w:rsidRPr="00F530AE" w:rsidRDefault="001075EB" w:rsidP="00C846F0">
            <w:pPr>
              <w:pStyle w:val="ListParagraph"/>
              <w:ind w:left="0" w:firstLine="0"/>
              <w:rPr>
                <w:lang w:val="sr-Cyrl-ME"/>
              </w:rPr>
            </w:pPr>
            <w:r w:rsidRPr="00F530AE">
              <w:rPr>
                <w:noProof/>
              </w:rPr>
              <w:t>t5_2qh13</w:t>
            </w:r>
          </w:p>
        </w:tc>
        <w:tc>
          <w:tcPr>
            <w:tcW w:w="1336" w:type="dxa"/>
          </w:tcPr>
          <w:p w14:paraId="7F1D35C2" w14:textId="7524A6FF" w:rsidR="00130FDB" w:rsidRPr="00F530AE" w:rsidRDefault="00D25420" w:rsidP="00C846F0">
            <w:pPr>
              <w:pStyle w:val="ListParagraph"/>
              <w:ind w:left="0" w:firstLine="0"/>
              <w:rPr>
                <w:lang w:val="sr-Cyrl-ME"/>
              </w:rPr>
            </w:pPr>
            <w:r w:rsidRPr="00F530AE">
              <w:rPr>
                <w:noProof/>
              </w:rPr>
              <w:t>worldnews</w:t>
            </w:r>
          </w:p>
        </w:tc>
        <w:tc>
          <w:tcPr>
            <w:tcW w:w="1230" w:type="dxa"/>
          </w:tcPr>
          <w:p w14:paraId="1EA44286" w14:textId="16C94B39" w:rsidR="00130FDB" w:rsidRPr="00F530AE" w:rsidRDefault="00130FDB" w:rsidP="00C846F0">
            <w:pPr>
              <w:pStyle w:val="ListParagraph"/>
              <w:ind w:left="0" w:firstLine="0"/>
              <w:rPr>
                <w:lang w:val="sr-Cyrl-ME"/>
              </w:rPr>
            </w:pPr>
            <w:r w:rsidRPr="00F530AE">
              <w:rPr>
                <w:noProof/>
              </w:rPr>
              <w:t>20.0</w:t>
            </w:r>
          </w:p>
        </w:tc>
        <w:tc>
          <w:tcPr>
            <w:tcW w:w="1230" w:type="dxa"/>
          </w:tcPr>
          <w:p w14:paraId="1E98C9A7" w14:textId="417F8BB4" w:rsidR="00130FDB" w:rsidRPr="00F530AE" w:rsidRDefault="00130FDB" w:rsidP="00C846F0">
            <w:pPr>
              <w:pStyle w:val="ListParagraph"/>
              <w:ind w:left="0" w:firstLine="0"/>
              <w:rPr>
                <w:lang w:val="sr-Cyrl-ME"/>
              </w:rPr>
            </w:pPr>
            <w:r w:rsidRPr="00F530AE">
              <w:rPr>
                <w:noProof/>
              </w:rPr>
              <w:t>20.0</w:t>
            </w:r>
          </w:p>
        </w:tc>
        <w:tc>
          <w:tcPr>
            <w:tcW w:w="1230" w:type="dxa"/>
          </w:tcPr>
          <w:p w14:paraId="667CBD45" w14:textId="39BFB82F" w:rsidR="00130FDB" w:rsidRPr="00F530AE" w:rsidRDefault="00130FDB" w:rsidP="00C846F0">
            <w:pPr>
              <w:pStyle w:val="ListParagraph"/>
              <w:ind w:left="0" w:firstLine="0"/>
              <w:rPr>
                <w:lang w:val="sr-Cyrl-ME"/>
              </w:rPr>
            </w:pPr>
            <w:r w:rsidRPr="00F530AE">
              <w:rPr>
                <w:noProof/>
              </w:rPr>
              <w:t>20.0</w:t>
            </w:r>
          </w:p>
        </w:tc>
        <w:tc>
          <w:tcPr>
            <w:tcW w:w="1236" w:type="dxa"/>
          </w:tcPr>
          <w:p w14:paraId="5A75E358" w14:textId="2040374F" w:rsidR="00130FDB" w:rsidRPr="00F530AE" w:rsidRDefault="00D412B7" w:rsidP="00C846F0">
            <w:pPr>
              <w:pStyle w:val="ListParagraph"/>
              <w:ind w:left="0" w:firstLine="0"/>
              <w:rPr>
                <w:lang w:val="sr-Cyrl-ME"/>
              </w:rPr>
            </w:pPr>
            <w:r w:rsidRPr="00F530AE">
              <w:rPr>
                <w:lang w:val="sr-Cyrl-ME"/>
              </w:rPr>
              <w:t>7.0</w:t>
            </w:r>
          </w:p>
        </w:tc>
        <w:tc>
          <w:tcPr>
            <w:tcW w:w="1482" w:type="dxa"/>
          </w:tcPr>
          <w:p w14:paraId="779F9AA8" w14:textId="50F361D6" w:rsidR="00130FDB" w:rsidRPr="00F530AE" w:rsidRDefault="00F530AE" w:rsidP="00C846F0">
            <w:pPr>
              <w:pStyle w:val="ListParagraph"/>
              <w:ind w:left="0" w:firstLine="0"/>
              <w:rPr>
                <w:lang w:val="sr-Cyrl-ME"/>
              </w:rPr>
            </w:pPr>
            <w:r w:rsidRPr="00F530AE">
              <w:rPr>
                <w:noProof/>
              </w:rPr>
              <w:t xml:space="preserve">56000.0     </w:t>
            </w:r>
          </w:p>
        </w:tc>
      </w:tr>
      <w:tr w:rsidR="00A33F3F" w:rsidRPr="00F530AE" w14:paraId="1BE0722E" w14:textId="77777777" w:rsidTr="00E2541B">
        <w:tc>
          <w:tcPr>
            <w:tcW w:w="1241" w:type="dxa"/>
          </w:tcPr>
          <w:p w14:paraId="248AEBCA" w14:textId="796A6836" w:rsidR="00130FDB" w:rsidRPr="00F530AE" w:rsidRDefault="001075EB" w:rsidP="00C846F0">
            <w:pPr>
              <w:pStyle w:val="ListParagraph"/>
              <w:ind w:left="0" w:firstLine="0"/>
              <w:rPr>
                <w:lang w:val="sr-Cyrl-ME"/>
              </w:rPr>
            </w:pPr>
            <w:r w:rsidRPr="00F530AE">
              <w:rPr>
                <w:noProof/>
              </w:rPr>
              <w:lastRenderedPageBreak/>
              <w:t>t5_2qh61</w:t>
            </w:r>
          </w:p>
        </w:tc>
        <w:tc>
          <w:tcPr>
            <w:tcW w:w="1336" w:type="dxa"/>
          </w:tcPr>
          <w:p w14:paraId="00846D5E" w14:textId="79572ECA" w:rsidR="00130FDB" w:rsidRPr="00F530AE" w:rsidRDefault="00D25420" w:rsidP="00C846F0">
            <w:pPr>
              <w:pStyle w:val="ListParagraph"/>
              <w:ind w:left="0" w:firstLine="0"/>
              <w:rPr>
                <w:lang w:val="sr-Cyrl-ME"/>
              </w:rPr>
            </w:pPr>
            <w:r w:rsidRPr="00F530AE">
              <w:rPr>
                <w:noProof/>
              </w:rPr>
              <w:t>WTF</w:t>
            </w:r>
          </w:p>
        </w:tc>
        <w:tc>
          <w:tcPr>
            <w:tcW w:w="1230" w:type="dxa"/>
          </w:tcPr>
          <w:p w14:paraId="73645F79" w14:textId="43577491" w:rsidR="00130FDB" w:rsidRPr="00F530AE" w:rsidRDefault="00130FDB" w:rsidP="00C846F0">
            <w:pPr>
              <w:pStyle w:val="ListParagraph"/>
              <w:ind w:left="0" w:firstLine="0"/>
              <w:rPr>
                <w:lang w:val="sr-Cyrl-ME"/>
              </w:rPr>
            </w:pPr>
            <w:r w:rsidRPr="00F530AE">
              <w:rPr>
                <w:noProof/>
              </w:rPr>
              <w:t>20.0</w:t>
            </w:r>
          </w:p>
        </w:tc>
        <w:tc>
          <w:tcPr>
            <w:tcW w:w="1230" w:type="dxa"/>
          </w:tcPr>
          <w:p w14:paraId="6CAFAB3A" w14:textId="551F51DB" w:rsidR="00130FDB" w:rsidRPr="00F530AE" w:rsidRDefault="00130FDB" w:rsidP="00C846F0">
            <w:pPr>
              <w:pStyle w:val="ListParagraph"/>
              <w:ind w:left="0" w:firstLine="0"/>
              <w:rPr>
                <w:lang w:val="sr-Cyrl-ME"/>
              </w:rPr>
            </w:pPr>
            <w:r w:rsidRPr="00F530AE">
              <w:rPr>
                <w:noProof/>
              </w:rPr>
              <w:t>20.0</w:t>
            </w:r>
          </w:p>
        </w:tc>
        <w:tc>
          <w:tcPr>
            <w:tcW w:w="1230" w:type="dxa"/>
          </w:tcPr>
          <w:p w14:paraId="2A48C8A2" w14:textId="0B09AD1B" w:rsidR="00130FDB" w:rsidRPr="00F530AE" w:rsidRDefault="00130FDB" w:rsidP="00C846F0">
            <w:pPr>
              <w:pStyle w:val="ListParagraph"/>
              <w:ind w:left="0" w:firstLine="0"/>
              <w:rPr>
                <w:lang w:val="sr-Cyrl-ME"/>
              </w:rPr>
            </w:pPr>
            <w:r w:rsidRPr="00F530AE">
              <w:rPr>
                <w:noProof/>
              </w:rPr>
              <w:t>20.0</w:t>
            </w:r>
          </w:p>
        </w:tc>
        <w:tc>
          <w:tcPr>
            <w:tcW w:w="1236" w:type="dxa"/>
          </w:tcPr>
          <w:p w14:paraId="4545AC5E" w14:textId="10535179" w:rsidR="00130FDB" w:rsidRPr="00F530AE" w:rsidRDefault="00D412B7" w:rsidP="00C846F0">
            <w:pPr>
              <w:pStyle w:val="ListParagraph"/>
              <w:ind w:left="0" w:firstLine="0"/>
              <w:rPr>
                <w:lang w:val="sr-Cyrl-ME"/>
              </w:rPr>
            </w:pPr>
            <w:r w:rsidRPr="00F530AE">
              <w:rPr>
                <w:lang w:val="sr-Cyrl-ME"/>
              </w:rPr>
              <w:t>8.0</w:t>
            </w:r>
          </w:p>
        </w:tc>
        <w:tc>
          <w:tcPr>
            <w:tcW w:w="1482" w:type="dxa"/>
          </w:tcPr>
          <w:p w14:paraId="1CF270DC" w14:textId="14E8D013" w:rsidR="00130FDB" w:rsidRPr="00F530AE" w:rsidRDefault="00F530AE" w:rsidP="00C846F0">
            <w:pPr>
              <w:pStyle w:val="ListParagraph"/>
              <w:ind w:left="0" w:firstLine="0"/>
              <w:rPr>
                <w:lang w:val="sr-Cyrl-ME"/>
              </w:rPr>
            </w:pPr>
            <w:r w:rsidRPr="00F530AE">
              <w:rPr>
                <w:noProof/>
              </w:rPr>
              <w:t xml:space="preserve">64000.0     </w:t>
            </w:r>
          </w:p>
        </w:tc>
      </w:tr>
      <w:tr w:rsidR="00A33F3F" w:rsidRPr="00F530AE" w14:paraId="6033F450" w14:textId="77777777" w:rsidTr="00E2541B">
        <w:tc>
          <w:tcPr>
            <w:tcW w:w="1241" w:type="dxa"/>
          </w:tcPr>
          <w:p w14:paraId="520C11FC" w14:textId="168D1DAB" w:rsidR="00130FDB" w:rsidRPr="00F530AE" w:rsidRDefault="001075EB" w:rsidP="00C846F0">
            <w:pPr>
              <w:pStyle w:val="ListParagraph"/>
              <w:ind w:left="0" w:firstLine="0"/>
              <w:rPr>
                <w:lang w:val="sr-Cyrl-ME"/>
              </w:rPr>
            </w:pPr>
            <w:r w:rsidRPr="00F530AE">
              <w:rPr>
                <w:noProof/>
              </w:rPr>
              <w:t>t5_2qh0f</w:t>
            </w:r>
          </w:p>
        </w:tc>
        <w:tc>
          <w:tcPr>
            <w:tcW w:w="1336" w:type="dxa"/>
          </w:tcPr>
          <w:p w14:paraId="341ABFE6" w14:textId="7DF3A585" w:rsidR="00130FDB" w:rsidRPr="00F530AE" w:rsidRDefault="00D25420" w:rsidP="00C846F0">
            <w:pPr>
              <w:pStyle w:val="ListParagraph"/>
              <w:ind w:left="0" w:firstLine="0"/>
              <w:rPr>
                <w:lang w:val="sr-Cyrl-ME"/>
              </w:rPr>
            </w:pPr>
            <w:r w:rsidRPr="00F530AE">
              <w:rPr>
                <w:noProof/>
              </w:rPr>
              <w:t>entertainment</w:t>
            </w:r>
          </w:p>
        </w:tc>
        <w:tc>
          <w:tcPr>
            <w:tcW w:w="1230" w:type="dxa"/>
          </w:tcPr>
          <w:p w14:paraId="01409BBF" w14:textId="0D1FB49F" w:rsidR="00130FDB" w:rsidRPr="00F530AE" w:rsidRDefault="00130FDB" w:rsidP="00C846F0">
            <w:pPr>
              <w:pStyle w:val="ListParagraph"/>
              <w:ind w:left="0" w:firstLine="0"/>
              <w:rPr>
                <w:lang w:val="sr-Cyrl-ME"/>
              </w:rPr>
            </w:pPr>
            <w:r w:rsidRPr="00F530AE">
              <w:rPr>
                <w:noProof/>
              </w:rPr>
              <w:t>20.0</w:t>
            </w:r>
          </w:p>
        </w:tc>
        <w:tc>
          <w:tcPr>
            <w:tcW w:w="1230" w:type="dxa"/>
          </w:tcPr>
          <w:p w14:paraId="26A3A2EA" w14:textId="2D9413C1" w:rsidR="00130FDB" w:rsidRPr="00F530AE" w:rsidRDefault="00130FDB" w:rsidP="00C846F0">
            <w:pPr>
              <w:pStyle w:val="ListParagraph"/>
              <w:ind w:left="0" w:firstLine="0"/>
              <w:rPr>
                <w:lang w:val="sr-Cyrl-ME"/>
              </w:rPr>
            </w:pPr>
            <w:r w:rsidRPr="00F530AE">
              <w:rPr>
                <w:noProof/>
              </w:rPr>
              <w:t>20.0</w:t>
            </w:r>
          </w:p>
        </w:tc>
        <w:tc>
          <w:tcPr>
            <w:tcW w:w="1230" w:type="dxa"/>
          </w:tcPr>
          <w:p w14:paraId="6EADAB25" w14:textId="0D42A9F9" w:rsidR="00130FDB" w:rsidRPr="00F530AE" w:rsidRDefault="00130FDB" w:rsidP="00C846F0">
            <w:pPr>
              <w:pStyle w:val="ListParagraph"/>
              <w:ind w:left="0" w:firstLine="0"/>
              <w:rPr>
                <w:lang w:val="sr-Cyrl-ME"/>
              </w:rPr>
            </w:pPr>
            <w:r w:rsidRPr="00F530AE">
              <w:rPr>
                <w:noProof/>
              </w:rPr>
              <w:t>20.0</w:t>
            </w:r>
          </w:p>
        </w:tc>
        <w:tc>
          <w:tcPr>
            <w:tcW w:w="1236" w:type="dxa"/>
          </w:tcPr>
          <w:p w14:paraId="178BA25E" w14:textId="3C501C3B" w:rsidR="00130FDB" w:rsidRPr="00F530AE" w:rsidRDefault="00D412B7" w:rsidP="00C846F0">
            <w:pPr>
              <w:pStyle w:val="ListParagraph"/>
              <w:ind w:left="0" w:firstLine="0"/>
              <w:rPr>
                <w:lang w:val="sr-Cyrl-ME"/>
              </w:rPr>
            </w:pPr>
            <w:r w:rsidRPr="00F530AE">
              <w:rPr>
                <w:lang w:val="sr-Cyrl-ME"/>
              </w:rPr>
              <w:t>9.0</w:t>
            </w:r>
          </w:p>
        </w:tc>
        <w:tc>
          <w:tcPr>
            <w:tcW w:w="1482" w:type="dxa"/>
          </w:tcPr>
          <w:p w14:paraId="62E0AC04" w14:textId="198A8701" w:rsidR="00130FDB" w:rsidRPr="00F530AE" w:rsidRDefault="00F530AE" w:rsidP="00C846F0">
            <w:pPr>
              <w:pStyle w:val="ListParagraph"/>
              <w:ind w:left="0" w:firstLine="0"/>
              <w:rPr>
                <w:lang w:val="sr-Cyrl-ME"/>
              </w:rPr>
            </w:pPr>
            <w:r w:rsidRPr="00F530AE">
              <w:rPr>
                <w:noProof/>
              </w:rPr>
              <w:t xml:space="preserve">72000.0     </w:t>
            </w:r>
          </w:p>
        </w:tc>
      </w:tr>
      <w:tr w:rsidR="00A33F3F" w:rsidRPr="00F530AE" w14:paraId="038F6BF0" w14:textId="77777777" w:rsidTr="00E2541B">
        <w:tc>
          <w:tcPr>
            <w:tcW w:w="1241" w:type="dxa"/>
          </w:tcPr>
          <w:p w14:paraId="66FEAF0B" w14:textId="3DD4A48D" w:rsidR="00130FDB" w:rsidRPr="00F530AE" w:rsidRDefault="001075EB" w:rsidP="00C846F0">
            <w:pPr>
              <w:pStyle w:val="ListParagraph"/>
              <w:ind w:left="0" w:firstLine="0"/>
              <w:rPr>
                <w:lang w:val="sr-Cyrl-ME"/>
              </w:rPr>
            </w:pPr>
            <w:r w:rsidRPr="00F530AE">
              <w:rPr>
                <w:noProof/>
              </w:rPr>
              <w:t xml:space="preserve">t5_2fwo  </w:t>
            </w:r>
          </w:p>
        </w:tc>
        <w:tc>
          <w:tcPr>
            <w:tcW w:w="1336" w:type="dxa"/>
          </w:tcPr>
          <w:p w14:paraId="538E3826" w14:textId="7C223222" w:rsidR="00130FDB" w:rsidRPr="00F530AE" w:rsidRDefault="00D25420" w:rsidP="00C846F0">
            <w:pPr>
              <w:pStyle w:val="ListParagraph"/>
              <w:ind w:left="0" w:firstLine="0"/>
              <w:rPr>
                <w:lang w:val="sr-Cyrl-ME"/>
              </w:rPr>
            </w:pPr>
            <w:r w:rsidRPr="00F530AE">
              <w:rPr>
                <w:noProof/>
              </w:rPr>
              <w:t>programming</w:t>
            </w:r>
          </w:p>
        </w:tc>
        <w:tc>
          <w:tcPr>
            <w:tcW w:w="1230" w:type="dxa"/>
          </w:tcPr>
          <w:p w14:paraId="120CED03" w14:textId="1460F85A" w:rsidR="00130FDB" w:rsidRPr="00F530AE" w:rsidRDefault="00130FDB" w:rsidP="00C846F0">
            <w:pPr>
              <w:pStyle w:val="ListParagraph"/>
              <w:ind w:left="0" w:firstLine="0"/>
              <w:rPr>
                <w:lang w:val="sr-Cyrl-ME"/>
              </w:rPr>
            </w:pPr>
            <w:r w:rsidRPr="00F530AE">
              <w:rPr>
                <w:noProof/>
              </w:rPr>
              <w:t>20.0</w:t>
            </w:r>
          </w:p>
        </w:tc>
        <w:tc>
          <w:tcPr>
            <w:tcW w:w="1230" w:type="dxa"/>
          </w:tcPr>
          <w:p w14:paraId="14ED5273" w14:textId="24C69ABF" w:rsidR="00130FDB" w:rsidRPr="00F530AE" w:rsidRDefault="00130FDB" w:rsidP="00C846F0">
            <w:pPr>
              <w:pStyle w:val="ListParagraph"/>
              <w:ind w:left="0" w:firstLine="0"/>
              <w:rPr>
                <w:lang w:val="sr-Cyrl-ME"/>
              </w:rPr>
            </w:pPr>
            <w:r w:rsidRPr="00F530AE">
              <w:rPr>
                <w:noProof/>
              </w:rPr>
              <w:t>20.0</w:t>
            </w:r>
          </w:p>
        </w:tc>
        <w:tc>
          <w:tcPr>
            <w:tcW w:w="1230" w:type="dxa"/>
          </w:tcPr>
          <w:p w14:paraId="6F80CEC1" w14:textId="517F5BAB" w:rsidR="00130FDB" w:rsidRPr="00F530AE" w:rsidRDefault="00130FDB" w:rsidP="00C846F0">
            <w:pPr>
              <w:pStyle w:val="ListParagraph"/>
              <w:ind w:left="0" w:firstLine="0"/>
              <w:rPr>
                <w:lang w:val="sr-Cyrl-ME"/>
              </w:rPr>
            </w:pPr>
            <w:r w:rsidRPr="00F530AE">
              <w:rPr>
                <w:noProof/>
              </w:rPr>
              <w:t>20.0</w:t>
            </w:r>
          </w:p>
        </w:tc>
        <w:tc>
          <w:tcPr>
            <w:tcW w:w="1236" w:type="dxa"/>
          </w:tcPr>
          <w:p w14:paraId="3B88BF2B" w14:textId="78DB7362" w:rsidR="00130FDB" w:rsidRPr="00F530AE" w:rsidRDefault="00D412B7" w:rsidP="00C846F0">
            <w:pPr>
              <w:pStyle w:val="ListParagraph"/>
              <w:ind w:left="0" w:firstLine="0"/>
              <w:rPr>
                <w:lang w:val="sr-Cyrl-ME"/>
              </w:rPr>
            </w:pPr>
            <w:r w:rsidRPr="00F530AE">
              <w:rPr>
                <w:lang w:val="sr-Cyrl-ME"/>
              </w:rPr>
              <w:t>10.0</w:t>
            </w:r>
          </w:p>
        </w:tc>
        <w:tc>
          <w:tcPr>
            <w:tcW w:w="1482" w:type="dxa"/>
          </w:tcPr>
          <w:p w14:paraId="081AB49C" w14:textId="73C1088D" w:rsidR="00130FDB" w:rsidRPr="00F530AE" w:rsidRDefault="00F530AE" w:rsidP="00C846F0">
            <w:pPr>
              <w:pStyle w:val="ListParagraph"/>
              <w:ind w:left="0" w:firstLine="0"/>
              <w:rPr>
                <w:lang w:val="sr-Cyrl-ME"/>
              </w:rPr>
            </w:pPr>
            <w:r w:rsidRPr="00F530AE">
              <w:rPr>
                <w:noProof/>
              </w:rPr>
              <w:t xml:space="preserve">80000.0     </w:t>
            </w:r>
          </w:p>
        </w:tc>
      </w:tr>
    </w:tbl>
    <w:p w14:paraId="155CF9DF" w14:textId="1E1D2E3C" w:rsidR="00287D1B" w:rsidRDefault="00287D1B" w:rsidP="00C846F0">
      <w:pPr>
        <w:pStyle w:val="ListParagraph"/>
        <w:ind w:left="643" w:firstLine="0"/>
        <w:rPr>
          <w:sz w:val="24"/>
          <w:szCs w:val="24"/>
          <w:lang w:val="sr-Cyrl-ME"/>
        </w:rPr>
      </w:pPr>
    </w:p>
    <w:p w14:paraId="60838026" w14:textId="2EFA1AF2" w:rsidR="00B3329E" w:rsidRDefault="00B3329E" w:rsidP="00C846F0">
      <w:pPr>
        <w:pStyle w:val="ListParagraph"/>
        <w:ind w:left="643" w:firstLine="0"/>
        <w:jc w:val="left"/>
        <w:rPr>
          <w:sz w:val="24"/>
          <w:szCs w:val="24"/>
          <w:lang w:val="sr-Cyrl-ME"/>
        </w:rPr>
      </w:pPr>
      <w:r w:rsidRPr="00B3329E">
        <w:rPr>
          <w:sz w:val="24"/>
          <w:szCs w:val="24"/>
          <w:lang w:val="sr-Cyrl-ME"/>
        </w:rPr>
        <w:t>Како су централности по степену и блискости једнаки 1 за сваки чвор, а централност по блискости једнака 0 за сваки чвор,</w:t>
      </w:r>
      <w:r w:rsidR="008A171B">
        <w:rPr>
          <w:sz w:val="24"/>
          <w:szCs w:val="24"/>
          <w:lang w:val="sr-Cyrl-ME"/>
        </w:rPr>
        <w:t xml:space="preserve"> следи да </w:t>
      </w:r>
      <w:r w:rsidRPr="00B3329E">
        <w:rPr>
          <w:sz w:val="24"/>
          <w:szCs w:val="24"/>
          <w:lang w:val="sr-Cyrl-ME"/>
        </w:rPr>
        <w:t xml:space="preserve">вредност композитног ранга зависи само од централности по сопственом вектору. Ранг централност по степену, чвору и блискости имаће вредност 20, јер су све централности за сваки чвор једнаке, а фунцкија </w:t>
      </w:r>
      <w:r w:rsidR="00A9083C" w:rsidRPr="00A9083C">
        <w:rPr>
          <w:sz w:val="24"/>
          <w:szCs w:val="24"/>
          <w:lang w:val="sr-Cyrl-ME"/>
        </w:rPr>
        <w:t xml:space="preserve">pandas.DataFrame.rank </w:t>
      </w:r>
      <w:r w:rsidRPr="00B3329E">
        <w:rPr>
          <w:sz w:val="24"/>
          <w:szCs w:val="24"/>
          <w:lang w:val="sr-Cyrl-ME"/>
        </w:rPr>
        <w:t>подразумевано једнаким вредностима додељује ранг који је једнак просеку рангова тих вредности (рангови би били од 1 до 39, па је просек тих вредности 20).</w:t>
      </w:r>
    </w:p>
    <w:p w14:paraId="70A9D77F" w14:textId="331EBA36" w:rsidR="00AF1752" w:rsidRPr="001A696B" w:rsidRDefault="00AF1752" w:rsidP="001A696B">
      <w:pPr>
        <w:pStyle w:val="IInivonaslova-Potpoglavlje"/>
        <w:rPr>
          <w:i/>
          <w:iCs w:val="0"/>
          <w:lang w:val="sr-Cyrl-ME"/>
        </w:rPr>
      </w:pPr>
      <w:bookmarkStart w:id="20" w:name="_Toc96294740"/>
      <w:r>
        <w:rPr>
          <w:lang w:val="sr-Cyrl-ME"/>
        </w:rPr>
        <w:t xml:space="preserve">Детекција комуна мреже </w:t>
      </w:r>
      <w:r w:rsidRPr="00D55B71">
        <w:rPr>
          <w:i/>
          <w:iCs w:val="0"/>
          <w:lang w:val="sr-Cyrl-ME"/>
        </w:rPr>
        <w:t>Snet</w:t>
      </w:r>
      <w:r w:rsidR="001A696B">
        <w:rPr>
          <w:i/>
          <w:iCs w:val="0"/>
          <w:lang w:val="en-US"/>
        </w:rPr>
        <w:t>T</w:t>
      </w:r>
      <w:bookmarkEnd w:id="20"/>
    </w:p>
    <w:p w14:paraId="448DF3F9" w14:textId="14D573FF" w:rsidR="008A171B" w:rsidRDefault="008A171B" w:rsidP="00C846F0">
      <w:pPr>
        <w:pStyle w:val="ListParagraph"/>
        <w:ind w:left="643" w:firstLine="0"/>
        <w:rPr>
          <w:sz w:val="24"/>
          <w:szCs w:val="24"/>
          <w:lang w:val="sr-Cyrl-ME"/>
        </w:rPr>
      </w:pPr>
    </w:p>
    <w:p w14:paraId="5BCFBDA0" w14:textId="6DFDD44F" w:rsidR="008A171B" w:rsidRDefault="002E11F7" w:rsidP="007C0C12">
      <w:pPr>
        <w:pStyle w:val="ListParagraph"/>
        <w:numPr>
          <w:ilvl w:val="0"/>
          <w:numId w:val="8"/>
        </w:numPr>
        <w:jc w:val="left"/>
        <w:rPr>
          <w:sz w:val="24"/>
          <w:szCs w:val="24"/>
          <w:lang w:val="sr-Cyrl-ME"/>
        </w:rPr>
      </w:pPr>
      <w:r w:rsidRPr="002E11F7">
        <w:rPr>
          <w:sz w:val="24"/>
          <w:szCs w:val="24"/>
          <w:lang w:val="sr-Cyrl-ME"/>
        </w:rPr>
        <w:t>Првих 39 сопствених вредости (колико има и чворова) одн</w:t>
      </w:r>
      <w:r w:rsidR="00E20DF1">
        <w:rPr>
          <w:sz w:val="24"/>
          <w:szCs w:val="24"/>
          <w:lang w:val="sr-Cyrl-ME"/>
        </w:rPr>
        <w:t>осно</w:t>
      </w:r>
      <w:r w:rsidRPr="002E11F7">
        <w:rPr>
          <w:sz w:val="24"/>
          <w:szCs w:val="24"/>
          <w:lang w:val="sr-Cyrl-ME"/>
        </w:rPr>
        <w:t xml:space="preserve"> цео спектар граф лапласијана дат је на наредној слици. Са графика</w:t>
      </w:r>
      <w:r w:rsidR="00F14F76">
        <w:rPr>
          <w:sz w:val="24"/>
          <w:szCs w:val="24"/>
          <w:lang w:val="sr-Cyrl-ME"/>
        </w:rPr>
        <w:t>,</w:t>
      </w:r>
      <w:r w:rsidR="00E20DF1">
        <w:rPr>
          <w:sz w:val="24"/>
          <w:szCs w:val="24"/>
          <w:lang w:val="sr-Cyrl-ME"/>
        </w:rPr>
        <w:t xml:space="preserve"> на слици 5.2.13</w:t>
      </w:r>
      <w:r w:rsidR="00F14F76">
        <w:rPr>
          <w:sz w:val="24"/>
          <w:szCs w:val="24"/>
          <w:lang w:val="sr-Cyrl-ME"/>
        </w:rPr>
        <w:t>,</w:t>
      </w:r>
      <w:r>
        <w:rPr>
          <w:sz w:val="24"/>
          <w:szCs w:val="24"/>
          <w:lang w:val="sr-Cyrl-ME"/>
        </w:rPr>
        <w:t xml:space="preserve"> је уочено да скокови постоје </w:t>
      </w:r>
      <w:r w:rsidRPr="002E11F7">
        <w:rPr>
          <w:sz w:val="24"/>
          <w:szCs w:val="24"/>
          <w:lang w:val="sr-Cyrl-ME"/>
        </w:rPr>
        <w:t>за вредност к из скупа {18,28,30,32}, с тим што је подела на 39 компоненти тривијална.</w:t>
      </w:r>
    </w:p>
    <w:p w14:paraId="022C847E" w14:textId="6251E972" w:rsidR="00CF6AAD" w:rsidRDefault="00E20DF1" w:rsidP="00C846F0">
      <w:pPr>
        <w:pStyle w:val="ListParagraph"/>
        <w:keepNext/>
        <w:ind w:left="643" w:firstLine="0"/>
        <w:jc w:val="center"/>
      </w:pPr>
      <w:r>
        <w:rPr>
          <w:noProof/>
        </w:rPr>
        <w:drawing>
          <wp:inline distT="0" distB="0" distL="0" distR="0" wp14:anchorId="56682947" wp14:editId="6B0AB8D4">
            <wp:extent cx="3976255" cy="263677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1587"/>
                    <a:stretch/>
                  </pic:blipFill>
                  <pic:spPr bwMode="auto">
                    <a:xfrm>
                      <a:off x="0" y="0"/>
                      <a:ext cx="3993885" cy="2648462"/>
                    </a:xfrm>
                    <a:prstGeom prst="rect">
                      <a:avLst/>
                    </a:prstGeom>
                    <a:ln>
                      <a:noFill/>
                    </a:ln>
                    <a:extLst>
                      <a:ext uri="{53640926-AAD7-44D8-BBD7-CCE9431645EC}">
                        <a14:shadowObscured xmlns:a14="http://schemas.microsoft.com/office/drawing/2010/main"/>
                      </a:ext>
                    </a:extLst>
                  </pic:spPr>
                </pic:pic>
              </a:graphicData>
            </a:graphic>
          </wp:inline>
        </w:drawing>
      </w:r>
    </w:p>
    <w:p w14:paraId="0DA18AF9" w14:textId="41DD9507" w:rsidR="00E20DF1" w:rsidRDefault="00DE2046" w:rsidP="00C846F0">
      <w:pPr>
        <w:pStyle w:val="Caption"/>
        <w:jc w:val="center"/>
        <w:rPr>
          <w:lang w:val="sr-Cyrl-ME"/>
        </w:rPr>
      </w:pPr>
      <w:r>
        <w:t>Сл</w:t>
      </w:r>
      <w:r>
        <w:rPr>
          <w:lang w:val="sr-Cyrl-ME"/>
        </w:rPr>
        <w:t>ика 5.2</w:t>
      </w:r>
      <w:r>
        <w:t>.</w:t>
      </w:r>
      <w:r>
        <w:rPr>
          <w:lang w:val="sr-Cyrl-ME"/>
        </w:rPr>
        <w:t>1</w:t>
      </w:r>
      <w:r w:rsidR="009535CA">
        <w:rPr>
          <w:lang w:val="en-US"/>
        </w:rPr>
        <w:t>2</w:t>
      </w:r>
      <w:r>
        <w:rPr>
          <w:lang w:val="sr-Cyrl-ME"/>
        </w:rPr>
        <w:t xml:space="preserve"> </w:t>
      </w:r>
    </w:p>
    <w:p w14:paraId="22944EE1" w14:textId="77777777" w:rsidR="00CF6AAD" w:rsidRPr="00AF3574" w:rsidRDefault="00CF6AAD" w:rsidP="00C846F0">
      <w:pPr>
        <w:ind w:left="720"/>
        <w:rPr>
          <w:noProof/>
        </w:rPr>
      </w:pPr>
      <w:r w:rsidRPr="00AF3574">
        <w:rPr>
          <w:noProof/>
        </w:rPr>
        <w:t>Подела на 18: величине компонената су [4, 4, 5, 1, 1, 2, 3, 1, 1, 2, 1, 2, 1, 1, 4, 2, 2, 2]</w:t>
      </w:r>
    </w:p>
    <w:p w14:paraId="2EA2CF3A" w14:textId="77777777" w:rsidR="00CF6AAD" w:rsidRPr="00AF3574" w:rsidRDefault="00CF6AAD" w:rsidP="00C846F0">
      <w:pPr>
        <w:ind w:left="720"/>
        <w:rPr>
          <w:noProof/>
        </w:rPr>
      </w:pPr>
      <w:r w:rsidRPr="00AF3574">
        <w:rPr>
          <w:noProof/>
        </w:rPr>
        <w:t>Подела на 28: величине компонената су [10, 1, 1, 1, 1, 1, 1, 1, 1, 1, 1, 1, 1, 1, 1, 1, 1, 1, 1, 1, 1, 1, 1, 2, 1, 1, 1, 2]</w:t>
      </w:r>
    </w:p>
    <w:p w14:paraId="36F4B478" w14:textId="77777777" w:rsidR="00CF6AAD" w:rsidRPr="00AF3574" w:rsidRDefault="00CF6AAD" w:rsidP="00C846F0">
      <w:pPr>
        <w:ind w:left="720"/>
        <w:rPr>
          <w:noProof/>
        </w:rPr>
      </w:pPr>
      <w:r w:rsidRPr="00AF3574">
        <w:rPr>
          <w:noProof/>
        </w:rPr>
        <w:t>Подела на 30: величине компонената су [6, 5, 1, 1, 1, 1, 1, 1, 1, 1, 1, 1, 1, 1, 1, 1, 1, 1, 1, 1, 1, 1, 1, 1, 1, 1, 1, 1, 1, 1]</w:t>
      </w:r>
    </w:p>
    <w:p w14:paraId="512A497E" w14:textId="64BC359C" w:rsidR="00CF6AAD" w:rsidRPr="00AF3574" w:rsidRDefault="00CF6AAD" w:rsidP="00C846F0">
      <w:pPr>
        <w:ind w:left="720"/>
        <w:rPr>
          <w:lang w:val="sr-Cyrl-ME"/>
        </w:rPr>
      </w:pPr>
      <w:r w:rsidRPr="00AF3574">
        <w:rPr>
          <w:noProof/>
        </w:rPr>
        <w:t>Подела на 32: величине компонената су [1, 2, 1, 1, 1, 1, 1, 1, 1, 1, 2, 1, 1, 1, 1, 1, 1, 1, 1, 3, 1, 1, 4, 1, 1, 1, 1, 1, 1, 1, 1, 1]</w:t>
      </w:r>
    </w:p>
    <w:p w14:paraId="74DCB72B" w14:textId="68BC8772" w:rsidR="00E15949" w:rsidRPr="00E15949" w:rsidRDefault="00E47910" w:rsidP="007C0C12">
      <w:pPr>
        <w:pStyle w:val="ListParagraph"/>
        <w:numPr>
          <w:ilvl w:val="0"/>
          <w:numId w:val="8"/>
        </w:numPr>
        <w:jc w:val="left"/>
        <w:rPr>
          <w:sz w:val="24"/>
          <w:szCs w:val="24"/>
          <w:lang w:val="sr-Cyrl-ME"/>
        </w:rPr>
      </w:pPr>
      <w:r w:rsidRPr="00E47910">
        <w:rPr>
          <w:sz w:val="24"/>
          <w:szCs w:val="24"/>
          <w:lang w:val="sr-Cyrl-ME"/>
        </w:rPr>
        <w:t xml:space="preserve">Ако се узме параметар резолуције 1.15 и већи добија се једна компонента величине 39 чворова што </w:t>
      </w:r>
      <w:r w:rsidR="00E02641">
        <w:rPr>
          <w:sz w:val="24"/>
          <w:szCs w:val="24"/>
          <w:lang w:val="sr-Cyrl-ME"/>
        </w:rPr>
        <w:t>представља</w:t>
      </w:r>
      <w:r w:rsidRPr="00E47910">
        <w:rPr>
          <w:sz w:val="24"/>
          <w:szCs w:val="24"/>
          <w:lang w:val="sr-Cyrl-ME"/>
        </w:rPr>
        <w:t xml:space="preserve"> тривијал</w:t>
      </w:r>
      <w:r w:rsidR="009C3F49">
        <w:rPr>
          <w:sz w:val="24"/>
          <w:szCs w:val="24"/>
          <w:lang w:val="sr-Cyrl-ME"/>
        </w:rPr>
        <w:t>ан</w:t>
      </w:r>
      <w:r w:rsidRPr="00E47910">
        <w:rPr>
          <w:sz w:val="24"/>
          <w:szCs w:val="24"/>
          <w:lang w:val="sr-Cyrl-ME"/>
        </w:rPr>
        <w:t xml:space="preserve"> случај. Ако се узме вредност 1 добијају се </w:t>
      </w:r>
      <w:r w:rsidR="00D32EBC">
        <w:rPr>
          <w:sz w:val="24"/>
          <w:szCs w:val="24"/>
          <w:lang w:val="sr-Cyrl-ME"/>
        </w:rPr>
        <w:t>две</w:t>
      </w:r>
      <w:r w:rsidRPr="00E47910">
        <w:rPr>
          <w:sz w:val="24"/>
          <w:szCs w:val="24"/>
          <w:lang w:val="sr-Cyrl-ME"/>
        </w:rPr>
        <w:t xml:space="preserve"> компоненте (од 11 и 28 чворова) </w:t>
      </w:r>
      <w:r w:rsidR="00A52721">
        <w:rPr>
          <w:sz w:val="24"/>
          <w:szCs w:val="24"/>
          <w:lang w:val="sr-Cyrl-ME"/>
        </w:rPr>
        <w:t>. В</w:t>
      </w:r>
      <w:r w:rsidRPr="00E47910">
        <w:rPr>
          <w:sz w:val="24"/>
          <w:szCs w:val="24"/>
          <w:lang w:val="sr-Cyrl-ME"/>
        </w:rPr>
        <w:t xml:space="preserve">изуелизација </w:t>
      </w:r>
      <w:r w:rsidR="00A52721">
        <w:rPr>
          <w:sz w:val="24"/>
          <w:szCs w:val="24"/>
          <w:lang w:val="sr-Cyrl-ME"/>
        </w:rPr>
        <w:t xml:space="preserve">компоненти је дата </w:t>
      </w:r>
      <w:r w:rsidRPr="00A52721">
        <w:rPr>
          <w:lang w:val="sr-Cyrl-ME"/>
        </w:rPr>
        <w:t xml:space="preserve">на наредним сликама, </w:t>
      </w:r>
      <w:r w:rsidR="00A52721">
        <w:rPr>
          <w:lang w:val="sr-Cyrl-ME"/>
        </w:rPr>
        <w:t>у различитим представа</w:t>
      </w:r>
      <w:r w:rsidRPr="00A52721">
        <w:rPr>
          <w:lang w:val="sr-Cyrl-ME"/>
        </w:rPr>
        <w:t xml:space="preserve">. </w:t>
      </w:r>
      <w:r w:rsidR="005F102A">
        <w:rPr>
          <w:lang w:val="sr-Cyrl-ME"/>
        </w:rPr>
        <w:t>Модуларност је</w:t>
      </w:r>
      <w:r w:rsidRPr="00A52721">
        <w:rPr>
          <w:lang w:val="sr-Cyrl-ME"/>
        </w:rPr>
        <w:t xml:space="preserve"> мала</w:t>
      </w:r>
      <w:r w:rsidR="009855D9">
        <w:rPr>
          <w:lang w:val="sr-Cyrl-ME"/>
        </w:rPr>
        <w:t>,</w:t>
      </w:r>
      <w:r w:rsidRPr="00A52721">
        <w:rPr>
          <w:lang w:val="sr-Cyrl-ME"/>
        </w:rPr>
        <w:t xml:space="preserve"> али позитивна и износи 0.034</w:t>
      </w:r>
      <w:r w:rsidR="00E15949">
        <w:rPr>
          <w:noProof/>
        </w:rPr>
        <w:lastRenderedPageBreak/>
        <w:drawing>
          <wp:inline distT="0" distB="0" distL="0" distR="0" wp14:anchorId="12606148" wp14:editId="1EECC527">
            <wp:extent cx="1555844" cy="1479550"/>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61608" cy="1485032"/>
                    </a:xfrm>
                    <a:prstGeom prst="rect">
                      <a:avLst/>
                    </a:prstGeom>
                  </pic:spPr>
                </pic:pic>
              </a:graphicData>
            </a:graphic>
          </wp:inline>
        </w:drawing>
      </w:r>
      <w:r w:rsidR="00E15949">
        <w:rPr>
          <w:lang w:val="sr-Cyrl-ME"/>
        </w:rPr>
        <w:t xml:space="preserve"> </w:t>
      </w:r>
      <w:r w:rsidR="00A77256">
        <w:rPr>
          <w:noProof/>
          <w:lang w:val="sr-Cyrl-ME"/>
        </w:rPr>
        <w:tab/>
      </w:r>
      <w:r w:rsidR="00A77256">
        <w:rPr>
          <w:noProof/>
          <w:lang w:val="sr-Cyrl-ME"/>
        </w:rPr>
        <w:tab/>
      </w:r>
      <w:r w:rsidR="00A77256">
        <w:rPr>
          <w:noProof/>
          <w:lang w:val="sr-Cyrl-ME"/>
        </w:rPr>
        <w:tab/>
      </w:r>
      <w:r w:rsidR="00A77256">
        <w:rPr>
          <w:noProof/>
        </w:rPr>
        <w:drawing>
          <wp:inline distT="0" distB="0" distL="0" distR="0" wp14:anchorId="23A51BC0" wp14:editId="1026477B">
            <wp:extent cx="1524000" cy="1461123"/>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1531634" cy="1468442"/>
                    </a:xfrm>
                    <a:prstGeom prst="rect">
                      <a:avLst/>
                    </a:prstGeom>
                  </pic:spPr>
                </pic:pic>
              </a:graphicData>
            </a:graphic>
          </wp:inline>
        </w:drawing>
      </w:r>
    </w:p>
    <w:p w14:paraId="7B25991D" w14:textId="1A863328" w:rsidR="00E15949" w:rsidRDefault="00E15949" w:rsidP="00C846F0">
      <w:pPr>
        <w:pStyle w:val="ListParagraph"/>
        <w:ind w:left="643" w:firstLine="0"/>
        <w:jc w:val="left"/>
        <w:rPr>
          <w:sz w:val="24"/>
          <w:szCs w:val="24"/>
          <w:lang w:val="sr-Cyrl-ME"/>
        </w:rPr>
      </w:pPr>
      <w:r w:rsidRPr="00E15949">
        <w:rPr>
          <w:sz w:val="24"/>
          <w:szCs w:val="24"/>
          <w:lang w:val="sr-Cyrl-ME"/>
        </w:rPr>
        <w:t>За параметар резолуције 0.8 добијамо</w:t>
      </w:r>
      <w:r w:rsidR="000C2C0C">
        <w:rPr>
          <w:sz w:val="24"/>
          <w:szCs w:val="24"/>
          <w:lang w:val="sr-Cyrl-ME"/>
        </w:rPr>
        <w:t xml:space="preserve"> пет</w:t>
      </w:r>
      <w:r w:rsidRPr="00E15949">
        <w:rPr>
          <w:sz w:val="24"/>
          <w:szCs w:val="24"/>
          <w:lang w:val="sr-Cyrl-ME"/>
        </w:rPr>
        <w:t xml:space="preserve"> комуна величина [3, 3, 3, 8, 22] чворова. Међутим</w:t>
      </w:r>
      <w:r w:rsidR="000C2C0C">
        <w:rPr>
          <w:sz w:val="24"/>
          <w:szCs w:val="24"/>
          <w:lang w:val="sr-Cyrl-ME"/>
        </w:rPr>
        <w:t>,</w:t>
      </w:r>
      <w:r w:rsidRPr="00E15949">
        <w:rPr>
          <w:sz w:val="24"/>
          <w:szCs w:val="24"/>
          <w:lang w:val="sr-Cyrl-ME"/>
        </w:rPr>
        <w:t xml:space="preserve"> ту се добија негативна модуларност од</w:t>
      </w:r>
      <w:r w:rsidR="000C2C0C">
        <w:rPr>
          <w:sz w:val="24"/>
          <w:szCs w:val="24"/>
          <w:lang w:val="sr-Cyrl-ME"/>
        </w:rPr>
        <w:t xml:space="preserve"> </w:t>
      </w:r>
      <w:r w:rsidRPr="00E15949">
        <w:rPr>
          <w:sz w:val="24"/>
          <w:szCs w:val="24"/>
          <w:lang w:val="sr-Cyrl-ME"/>
        </w:rPr>
        <w:t>-0.065. Визуелизација мреже подеље</w:t>
      </w:r>
      <w:r w:rsidR="000C2C0C">
        <w:rPr>
          <w:sz w:val="24"/>
          <w:szCs w:val="24"/>
          <w:lang w:val="sr-Cyrl-ME"/>
        </w:rPr>
        <w:t>н</w:t>
      </w:r>
      <w:r w:rsidRPr="00E15949">
        <w:rPr>
          <w:sz w:val="24"/>
          <w:szCs w:val="24"/>
          <w:lang w:val="sr-Cyrl-ME"/>
        </w:rPr>
        <w:t>е на 5 комуна дата је на наредној слици.</w:t>
      </w:r>
    </w:p>
    <w:p w14:paraId="2965485E" w14:textId="55533315" w:rsidR="00455CEB" w:rsidRDefault="00455CEB" w:rsidP="00C846F0">
      <w:pPr>
        <w:pStyle w:val="ListParagraph"/>
        <w:ind w:left="643" w:firstLine="0"/>
        <w:jc w:val="left"/>
        <w:rPr>
          <w:sz w:val="24"/>
          <w:szCs w:val="24"/>
          <w:lang w:val="sr-Cyrl-ME"/>
        </w:rPr>
      </w:pPr>
      <w:r>
        <w:rPr>
          <w:noProof/>
        </w:rPr>
        <w:drawing>
          <wp:inline distT="0" distB="0" distL="0" distR="0" wp14:anchorId="72459507" wp14:editId="3A75994C">
            <wp:extent cx="1970779" cy="1387968"/>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978554" cy="1393444"/>
                    </a:xfrm>
                    <a:prstGeom prst="rect">
                      <a:avLst/>
                    </a:prstGeom>
                  </pic:spPr>
                </pic:pic>
              </a:graphicData>
            </a:graphic>
          </wp:inline>
        </w:drawing>
      </w:r>
    </w:p>
    <w:p w14:paraId="73DB8B7C" w14:textId="17F61F26" w:rsidR="00B25D4E" w:rsidRDefault="00B25D4E" w:rsidP="00C846F0">
      <w:pPr>
        <w:pStyle w:val="ListParagraph"/>
        <w:ind w:left="643" w:firstLine="0"/>
        <w:jc w:val="left"/>
        <w:rPr>
          <w:sz w:val="24"/>
          <w:szCs w:val="24"/>
          <w:lang w:val="sr-Cyrl-ME"/>
        </w:rPr>
      </w:pPr>
      <w:r w:rsidRPr="00B25D4E">
        <w:rPr>
          <w:sz w:val="24"/>
          <w:szCs w:val="24"/>
          <w:lang w:val="sr-Cyrl-ME"/>
        </w:rPr>
        <w:t xml:space="preserve">За параметар резолуције 0.08 добијамо 18 комуна од којих </w:t>
      </w:r>
      <w:r w:rsidR="001B0409">
        <w:rPr>
          <w:sz w:val="24"/>
          <w:szCs w:val="24"/>
          <w:lang w:val="sr-Cyrl-ME"/>
        </w:rPr>
        <w:t>су три</w:t>
      </w:r>
      <w:r w:rsidRPr="00B25D4E">
        <w:rPr>
          <w:sz w:val="24"/>
          <w:szCs w:val="24"/>
          <w:lang w:val="sr-Cyrl-ME"/>
        </w:rPr>
        <w:t xml:space="preserve"> </w:t>
      </w:r>
      <w:r w:rsidR="001B0409">
        <w:rPr>
          <w:sz w:val="24"/>
          <w:szCs w:val="24"/>
          <w:lang w:val="sr-Cyrl-ME"/>
        </w:rPr>
        <w:t xml:space="preserve">комуне </w:t>
      </w:r>
      <w:r w:rsidRPr="00B25D4E">
        <w:rPr>
          <w:sz w:val="24"/>
          <w:szCs w:val="24"/>
          <w:lang w:val="sr-Cyrl-ME"/>
        </w:rPr>
        <w:t xml:space="preserve">величине </w:t>
      </w:r>
      <w:r w:rsidR="001B0409">
        <w:rPr>
          <w:sz w:val="24"/>
          <w:szCs w:val="24"/>
          <w:lang w:val="sr-Cyrl-ME"/>
        </w:rPr>
        <w:t>три</w:t>
      </w:r>
      <w:r w:rsidRPr="00B25D4E">
        <w:rPr>
          <w:sz w:val="24"/>
          <w:szCs w:val="24"/>
          <w:lang w:val="sr-Cyrl-ME"/>
        </w:rPr>
        <w:t xml:space="preserve"> чвора, а </w:t>
      </w:r>
      <w:r w:rsidR="001B0409">
        <w:rPr>
          <w:sz w:val="24"/>
          <w:szCs w:val="24"/>
          <w:lang w:val="sr-Cyrl-ME"/>
        </w:rPr>
        <w:t>петнаест</w:t>
      </w:r>
      <w:r w:rsidRPr="00B25D4E">
        <w:rPr>
          <w:sz w:val="24"/>
          <w:szCs w:val="24"/>
          <w:lang w:val="sr-Cyrl-ME"/>
        </w:rPr>
        <w:t xml:space="preserve"> комуна величине </w:t>
      </w:r>
      <w:r w:rsidR="001B0409">
        <w:rPr>
          <w:sz w:val="24"/>
          <w:szCs w:val="24"/>
          <w:lang w:val="sr-Cyrl-ME"/>
        </w:rPr>
        <w:t>два</w:t>
      </w:r>
      <w:r w:rsidRPr="00B25D4E">
        <w:rPr>
          <w:sz w:val="24"/>
          <w:szCs w:val="24"/>
          <w:lang w:val="sr-Cyrl-ME"/>
        </w:rPr>
        <w:t xml:space="preserve"> чвора, модуларности -0.065. Добијамо један од броја кластера који смо добили спектралном анализом. Визелизаија са и без акцен</w:t>
      </w:r>
      <w:r w:rsidR="00353FED">
        <w:rPr>
          <w:sz w:val="24"/>
          <w:szCs w:val="24"/>
          <w:lang w:val="sr-Cyrl-ME"/>
        </w:rPr>
        <w:t>т</w:t>
      </w:r>
      <w:r w:rsidRPr="00B25D4E">
        <w:rPr>
          <w:sz w:val="24"/>
          <w:szCs w:val="24"/>
          <w:lang w:val="sr-Cyrl-ME"/>
        </w:rPr>
        <w:t>а на гране дата је на наредним сликама.</w:t>
      </w:r>
    </w:p>
    <w:p w14:paraId="5815B445" w14:textId="20EC3AEB" w:rsidR="000672AC" w:rsidRDefault="000672AC" w:rsidP="00C846F0">
      <w:pPr>
        <w:pStyle w:val="ListParagraph"/>
        <w:ind w:left="643" w:firstLine="0"/>
        <w:jc w:val="left"/>
        <w:rPr>
          <w:sz w:val="24"/>
          <w:szCs w:val="24"/>
          <w:lang w:val="sr-Cyrl-ME"/>
        </w:rPr>
      </w:pPr>
      <w:r>
        <w:rPr>
          <w:noProof/>
        </w:rPr>
        <w:drawing>
          <wp:inline distT="0" distB="0" distL="0" distR="0" wp14:anchorId="5DCD03E9" wp14:editId="3D4CA657">
            <wp:extent cx="1911749" cy="16427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srcRect b="8425"/>
                    <a:stretch/>
                  </pic:blipFill>
                  <pic:spPr bwMode="auto">
                    <a:xfrm>
                      <a:off x="0" y="0"/>
                      <a:ext cx="1919564" cy="1649460"/>
                    </a:xfrm>
                    <a:prstGeom prst="rect">
                      <a:avLst/>
                    </a:prstGeom>
                    <a:ln>
                      <a:noFill/>
                    </a:ln>
                    <a:extLst>
                      <a:ext uri="{53640926-AAD7-44D8-BBD7-CCE9431645EC}">
                        <a14:shadowObscured xmlns:a14="http://schemas.microsoft.com/office/drawing/2010/main"/>
                      </a:ext>
                    </a:extLst>
                  </pic:spPr>
                </pic:pic>
              </a:graphicData>
            </a:graphic>
          </wp:inline>
        </w:drawing>
      </w:r>
      <w:r w:rsidR="00B8049D">
        <w:rPr>
          <w:sz w:val="24"/>
          <w:szCs w:val="24"/>
          <w:lang w:val="sr-Cyrl-ME"/>
        </w:rPr>
        <w:tab/>
      </w:r>
      <w:r w:rsidR="00B8049D">
        <w:rPr>
          <w:sz w:val="24"/>
          <w:szCs w:val="24"/>
          <w:lang w:val="sr-Cyrl-ME"/>
        </w:rPr>
        <w:tab/>
      </w:r>
      <w:r w:rsidR="00B8049D">
        <w:rPr>
          <w:noProof/>
        </w:rPr>
        <w:drawing>
          <wp:inline distT="0" distB="0" distL="0" distR="0" wp14:anchorId="2AEE24AA" wp14:editId="47263C83">
            <wp:extent cx="1737360" cy="148399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b="2736"/>
                    <a:stretch/>
                  </pic:blipFill>
                  <pic:spPr bwMode="auto">
                    <a:xfrm>
                      <a:off x="0" y="0"/>
                      <a:ext cx="1744054" cy="1489714"/>
                    </a:xfrm>
                    <a:prstGeom prst="rect">
                      <a:avLst/>
                    </a:prstGeom>
                    <a:ln>
                      <a:noFill/>
                    </a:ln>
                    <a:extLst>
                      <a:ext uri="{53640926-AAD7-44D8-BBD7-CCE9431645EC}">
                        <a14:shadowObscured xmlns:a14="http://schemas.microsoft.com/office/drawing/2010/main"/>
                      </a:ext>
                    </a:extLst>
                  </pic:spPr>
                </pic:pic>
              </a:graphicData>
            </a:graphic>
          </wp:inline>
        </w:drawing>
      </w:r>
    </w:p>
    <w:p w14:paraId="1E2AF0EE" w14:textId="5902AB52" w:rsidR="00B8049D" w:rsidRPr="00AC73A9" w:rsidRDefault="00B8049D" w:rsidP="007C0C12">
      <w:pPr>
        <w:pStyle w:val="ListParagraph"/>
        <w:numPr>
          <w:ilvl w:val="0"/>
          <w:numId w:val="8"/>
        </w:numPr>
        <w:rPr>
          <w:sz w:val="24"/>
          <w:szCs w:val="24"/>
          <w:lang w:val="sr-Cyrl-ME"/>
        </w:rPr>
      </w:pPr>
      <w:r w:rsidRPr="00B8049D">
        <w:rPr>
          <w:sz w:val="24"/>
          <w:szCs w:val="24"/>
          <w:lang w:val="sr-Cyrl-ME"/>
        </w:rPr>
        <w:t xml:space="preserve">Ако мрежу делимо на 2 комуне (јер је Лувенском методом једино у том случају добијена </w:t>
      </w:r>
      <w:r w:rsidRPr="00AC73A9">
        <w:rPr>
          <w:sz w:val="24"/>
          <w:szCs w:val="24"/>
          <w:lang w:val="sr-Cyrl-ME"/>
        </w:rPr>
        <w:t>позитивна вредност), једна има субредите {</w:t>
      </w:r>
      <w:r w:rsidR="00D232D3" w:rsidRPr="00AC73A9">
        <w:rPr>
          <w:i/>
          <w:noProof/>
          <w:sz w:val="24"/>
          <w:szCs w:val="24"/>
        </w:rPr>
        <w:t>technology, science, politics, worldnews, funny, WTF, business, entertainment, pics, programming, reddit.com</w:t>
      </w:r>
      <w:r w:rsidR="00D232D3" w:rsidRPr="00AC73A9">
        <w:rPr>
          <w:sz w:val="24"/>
          <w:szCs w:val="24"/>
          <w:lang w:val="sr-Cyrl-ME"/>
        </w:rPr>
        <w:t xml:space="preserve"> </w:t>
      </w:r>
      <w:r w:rsidRPr="00AC73A9">
        <w:rPr>
          <w:sz w:val="24"/>
          <w:szCs w:val="24"/>
          <w:lang w:val="sr-Cyrl-ME"/>
        </w:rPr>
        <w:t>}, а друга преостале. 11 чворова који су се издвојили у првој комуни имају највеће централности по сопственом вектору у интервалу (0.221315, 0.379795), док су централности по сопственом вектору за чворове из друге комуне у опсегу (0.002385 , 0.150658). Подела на већи број комуна од 2 би имала модуларност мању од 0.</w:t>
      </w:r>
    </w:p>
    <w:p w14:paraId="51E359A8" w14:textId="3AB71136" w:rsidR="007E236A" w:rsidRDefault="00B8049D" w:rsidP="00C846F0">
      <w:pPr>
        <w:pStyle w:val="ListParagraph"/>
        <w:ind w:left="643" w:firstLine="0"/>
        <w:jc w:val="left"/>
        <w:rPr>
          <w:sz w:val="24"/>
          <w:szCs w:val="24"/>
          <w:lang w:val="sr-Cyrl-ME"/>
        </w:rPr>
      </w:pPr>
      <w:r w:rsidRPr="00AC73A9">
        <w:rPr>
          <w:sz w:val="24"/>
          <w:szCs w:val="24"/>
          <w:lang w:val="sr-Cyrl-ME"/>
        </w:rPr>
        <w:t xml:space="preserve">Програмским путем је испитано кластерисање применом </w:t>
      </w:r>
      <w:r w:rsidR="00942842" w:rsidRPr="00AC73A9">
        <w:rPr>
          <w:noProof/>
          <w:sz w:val="24"/>
          <w:szCs w:val="24"/>
          <w:lang w:val="sr-Latn-RS"/>
        </w:rPr>
        <w:t>Girman</w:t>
      </w:r>
      <w:r w:rsidR="00942842" w:rsidRPr="00AC73A9">
        <w:rPr>
          <w:noProof/>
          <w:sz w:val="24"/>
          <w:szCs w:val="24"/>
          <w:lang w:val="sr-Cyrl-RS"/>
        </w:rPr>
        <w:t>-</w:t>
      </w:r>
      <w:r w:rsidR="00942842" w:rsidRPr="00AC73A9">
        <w:rPr>
          <w:noProof/>
          <w:sz w:val="24"/>
          <w:szCs w:val="24"/>
          <w:lang w:val="sr-Latn-RS"/>
        </w:rPr>
        <w:t xml:space="preserve">Newman </w:t>
      </w:r>
      <w:r w:rsidRPr="00AC73A9">
        <w:rPr>
          <w:sz w:val="24"/>
          <w:szCs w:val="24"/>
          <w:lang w:val="sr-Cyrl-ME"/>
        </w:rPr>
        <w:t>метода као и алгоритм</w:t>
      </w:r>
      <w:r w:rsidR="003F5BC1">
        <w:rPr>
          <w:sz w:val="24"/>
          <w:szCs w:val="24"/>
          <w:lang w:val="sr-Cyrl-ME"/>
        </w:rPr>
        <w:t>има</w:t>
      </w:r>
      <w:r w:rsidRPr="00AC73A9">
        <w:rPr>
          <w:sz w:val="24"/>
          <w:szCs w:val="24"/>
          <w:lang w:val="sr-Cyrl-ME"/>
        </w:rPr>
        <w:t xml:space="preserve"> пропагације лабела и аси</w:t>
      </w:r>
      <w:r w:rsidR="00633B89">
        <w:rPr>
          <w:sz w:val="24"/>
          <w:szCs w:val="24"/>
          <w:lang w:val="sr-Cyrl-ME"/>
        </w:rPr>
        <w:t>нхроном</w:t>
      </w:r>
      <w:r w:rsidRPr="00AC73A9">
        <w:rPr>
          <w:sz w:val="24"/>
          <w:szCs w:val="24"/>
          <w:lang w:val="sr-Cyrl-ME"/>
        </w:rPr>
        <w:t xml:space="preserve"> пропагациј</w:t>
      </w:r>
      <w:r w:rsidR="00633B89">
        <w:rPr>
          <w:sz w:val="24"/>
          <w:szCs w:val="24"/>
          <w:lang w:val="sr-Cyrl-ME"/>
        </w:rPr>
        <w:t>ом</w:t>
      </w:r>
      <w:r w:rsidRPr="00AC73A9">
        <w:rPr>
          <w:sz w:val="24"/>
          <w:szCs w:val="24"/>
          <w:lang w:val="sr-Cyrl-ME"/>
        </w:rPr>
        <w:t xml:space="preserve"> лабела. У сва три случаја добијено је да је број комуна 1, тј. сви чворови припадају једној комуни, а самим тим се доби</w:t>
      </w:r>
      <w:r w:rsidR="00073B94">
        <w:rPr>
          <w:sz w:val="24"/>
          <w:szCs w:val="24"/>
          <w:lang w:val="sr-Cyrl-ME"/>
        </w:rPr>
        <w:t>ја</w:t>
      </w:r>
      <w:r w:rsidRPr="00AC73A9">
        <w:rPr>
          <w:sz w:val="24"/>
          <w:szCs w:val="24"/>
          <w:lang w:val="sr-Cyrl-ME"/>
        </w:rPr>
        <w:t xml:space="preserve"> и модуларност од 0</w:t>
      </w:r>
      <w:r w:rsidRPr="00B8049D">
        <w:rPr>
          <w:sz w:val="24"/>
          <w:szCs w:val="24"/>
          <w:lang w:val="sr-Cyrl-ME"/>
        </w:rPr>
        <w:t>.</w:t>
      </w:r>
    </w:p>
    <w:p w14:paraId="3E888AF4" w14:textId="4152126D" w:rsidR="007E236A" w:rsidRPr="00192DC1" w:rsidRDefault="007E236A" w:rsidP="007C0C12">
      <w:pPr>
        <w:pStyle w:val="ListParagraph"/>
        <w:numPr>
          <w:ilvl w:val="0"/>
          <w:numId w:val="8"/>
        </w:numPr>
        <w:jc w:val="left"/>
        <w:rPr>
          <w:sz w:val="24"/>
          <w:szCs w:val="24"/>
          <w:lang w:val="sr-Cyrl-ME"/>
        </w:rPr>
      </w:pPr>
      <w:r w:rsidRPr="007E236A">
        <w:rPr>
          <w:noProof/>
          <w:sz w:val="24"/>
          <w:szCs w:val="24"/>
        </w:rPr>
        <w:t xml:space="preserve">Брокери су они чворови у мрежи који имају релативна ниска мрежа ограничења, а високу релациону централност. Што су суседи актера слабије повезани, то он има више могућности за деловање. У </w:t>
      </w:r>
      <w:r w:rsidR="00E514AB">
        <w:rPr>
          <w:noProof/>
          <w:sz w:val="24"/>
          <w:szCs w:val="24"/>
        </w:rPr>
        <w:t>SnetT</w:t>
      </w:r>
      <w:r w:rsidRPr="007E236A">
        <w:rPr>
          <w:noProof/>
          <w:sz w:val="24"/>
          <w:szCs w:val="24"/>
        </w:rPr>
        <w:t xml:space="preserve"> мрежи су сви суседи свих чворова добро повезани, и ниједа</w:t>
      </w:r>
      <w:r w:rsidR="00134532">
        <w:rPr>
          <w:noProof/>
          <w:sz w:val="24"/>
          <w:szCs w:val="24"/>
          <w:lang w:val="sr-Cyrl-ME"/>
        </w:rPr>
        <w:t>н</w:t>
      </w:r>
      <w:r w:rsidRPr="007E236A">
        <w:rPr>
          <w:noProof/>
          <w:sz w:val="24"/>
          <w:szCs w:val="24"/>
        </w:rPr>
        <w:t xml:space="preserve"> чвор нема релациону централност већу од нуле, што доводи до </w:t>
      </w:r>
      <w:r w:rsidRPr="00192DC1">
        <w:rPr>
          <w:noProof/>
          <w:sz w:val="24"/>
          <w:szCs w:val="24"/>
        </w:rPr>
        <w:lastRenderedPageBreak/>
        <w:t>закључка да се ниједан чвор не може издвојити као брокер.</w:t>
      </w:r>
    </w:p>
    <w:p w14:paraId="2C61E6BD" w14:textId="46A64C72" w:rsidR="00CA60AA" w:rsidRPr="00192DC1" w:rsidRDefault="005C342B" w:rsidP="007C0C12">
      <w:pPr>
        <w:pStyle w:val="ListParagraph"/>
        <w:numPr>
          <w:ilvl w:val="0"/>
          <w:numId w:val="8"/>
        </w:numPr>
        <w:jc w:val="left"/>
        <w:rPr>
          <w:noProof/>
          <w:sz w:val="24"/>
          <w:szCs w:val="24"/>
        </w:rPr>
      </w:pPr>
      <w:r w:rsidRPr="00192DC1">
        <w:rPr>
          <w:sz w:val="24"/>
          <w:szCs w:val="24"/>
          <w:lang w:val="sr-Cyrl-ME"/>
        </w:rPr>
        <w:t xml:space="preserve">Поређење </w:t>
      </w:r>
      <w:r w:rsidR="00F40CD3" w:rsidRPr="00192DC1">
        <w:rPr>
          <w:sz w:val="24"/>
          <w:szCs w:val="24"/>
        </w:rPr>
        <w:t>SNet</w:t>
      </w:r>
      <w:r w:rsidRPr="00192DC1">
        <w:rPr>
          <w:sz w:val="24"/>
          <w:szCs w:val="24"/>
          <w:lang w:val="sr-Cyrl-ME"/>
        </w:rPr>
        <w:t xml:space="preserve"> и </w:t>
      </w:r>
      <w:r w:rsidR="00F40CD3" w:rsidRPr="00192DC1">
        <w:rPr>
          <w:sz w:val="24"/>
          <w:szCs w:val="24"/>
        </w:rPr>
        <w:t>SNetT</w:t>
      </w:r>
      <w:r w:rsidRPr="00192DC1">
        <w:rPr>
          <w:sz w:val="24"/>
          <w:szCs w:val="24"/>
          <w:lang w:val="sr-Cyrl-ME"/>
        </w:rPr>
        <w:t xml:space="preserve"> мрежа</w:t>
      </w:r>
    </w:p>
    <w:tbl>
      <w:tblPr>
        <w:tblStyle w:val="TableGrid"/>
        <w:tblW w:w="10116" w:type="dxa"/>
        <w:tblLook w:val="04A0" w:firstRow="1" w:lastRow="0" w:firstColumn="1" w:lastColumn="0" w:noHBand="0" w:noVBand="1"/>
      </w:tblPr>
      <w:tblGrid>
        <w:gridCol w:w="4112"/>
        <w:gridCol w:w="3821"/>
        <w:gridCol w:w="2183"/>
      </w:tblGrid>
      <w:tr w:rsidR="00CA60AA" w:rsidRPr="00192DC1" w14:paraId="3577D738" w14:textId="77777777" w:rsidTr="00530822">
        <w:trPr>
          <w:trHeight w:val="506"/>
        </w:trPr>
        <w:tc>
          <w:tcPr>
            <w:tcW w:w="4112" w:type="dxa"/>
            <w:tcBorders>
              <w:top w:val="single" w:sz="4" w:space="0" w:color="auto"/>
              <w:left w:val="single" w:sz="4" w:space="0" w:color="auto"/>
              <w:bottom w:val="single" w:sz="4" w:space="0" w:color="auto"/>
              <w:right w:val="single" w:sz="4" w:space="0" w:color="auto"/>
            </w:tcBorders>
          </w:tcPr>
          <w:p w14:paraId="6D39D0BF" w14:textId="7BB6AD68" w:rsidR="00CA60AA" w:rsidRPr="00192DC1" w:rsidRDefault="00CA60AA" w:rsidP="00497466">
            <w:pPr>
              <w:rPr>
                <w:noProof/>
              </w:rPr>
            </w:pPr>
          </w:p>
        </w:tc>
        <w:tc>
          <w:tcPr>
            <w:tcW w:w="3821" w:type="dxa"/>
            <w:tcBorders>
              <w:top w:val="single" w:sz="4" w:space="0" w:color="auto"/>
              <w:left w:val="single" w:sz="4" w:space="0" w:color="auto"/>
              <w:bottom w:val="single" w:sz="4" w:space="0" w:color="auto"/>
              <w:right w:val="single" w:sz="4" w:space="0" w:color="auto"/>
            </w:tcBorders>
            <w:hideMark/>
          </w:tcPr>
          <w:p w14:paraId="5E0A2CD1" w14:textId="1F72DD8A" w:rsidR="00CA60AA" w:rsidRPr="00192DC1" w:rsidRDefault="00D4267A" w:rsidP="00497466">
            <w:pPr>
              <w:rPr>
                <w:noProof/>
              </w:rPr>
            </w:pPr>
            <w:r w:rsidRPr="00192DC1">
              <w:t xml:space="preserve">Гигантска компонента </w:t>
            </w:r>
            <w:r w:rsidR="00530822" w:rsidRPr="00192DC1">
              <w:t>SNet</w:t>
            </w:r>
            <w:r w:rsidRPr="00192DC1">
              <w:t xml:space="preserve"> мреже</w:t>
            </w:r>
          </w:p>
        </w:tc>
        <w:tc>
          <w:tcPr>
            <w:tcW w:w="2183" w:type="dxa"/>
            <w:tcBorders>
              <w:top w:val="single" w:sz="4" w:space="0" w:color="auto"/>
              <w:left w:val="single" w:sz="4" w:space="0" w:color="auto"/>
              <w:bottom w:val="single" w:sz="4" w:space="0" w:color="auto"/>
              <w:right w:val="single" w:sz="4" w:space="0" w:color="auto"/>
            </w:tcBorders>
            <w:hideMark/>
          </w:tcPr>
          <w:p w14:paraId="47662A76" w14:textId="4E6458ED" w:rsidR="00CA60AA" w:rsidRPr="00192DC1" w:rsidRDefault="00530822" w:rsidP="00497466">
            <w:pPr>
              <w:rPr>
                <w:noProof/>
              </w:rPr>
            </w:pPr>
            <w:r w:rsidRPr="00192DC1">
              <w:t>SNet</w:t>
            </w:r>
          </w:p>
        </w:tc>
      </w:tr>
      <w:tr w:rsidR="00CA60AA" w:rsidRPr="00192DC1" w14:paraId="75BC1E29" w14:textId="77777777" w:rsidTr="00530822">
        <w:trPr>
          <w:trHeight w:val="258"/>
        </w:trPr>
        <w:tc>
          <w:tcPr>
            <w:tcW w:w="4112" w:type="dxa"/>
            <w:tcBorders>
              <w:top w:val="single" w:sz="4" w:space="0" w:color="auto"/>
              <w:left w:val="single" w:sz="4" w:space="0" w:color="auto"/>
              <w:bottom w:val="single" w:sz="4" w:space="0" w:color="auto"/>
              <w:right w:val="single" w:sz="4" w:space="0" w:color="auto"/>
            </w:tcBorders>
            <w:hideMark/>
          </w:tcPr>
          <w:p w14:paraId="51885DD4" w14:textId="0616DEA6" w:rsidR="00CA60AA" w:rsidRPr="00192DC1" w:rsidRDefault="00CA60AA" w:rsidP="00497466">
            <w:pPr>
              <w:rPr>
                <w:noProof/>
              </w:rPr>
            </w:pPr>
            <w:r w:rsidRPr="00192DC1">
              <w:t>Густина</w:t>
            </w:r>
          </w:p>
        </w:tc>
        <w:tc>
          <w:tcPr>
            <w:tcW w:w="3821" w:type="dxa"/>
            <w:tcBorders>
              <w:top w:val="single" w:sz="4" w:space="0" w:color="auto"/>
              <w:left w:val="single" w:sz="4" w:space="0" w:color="auto"/>
              <w:bottom w:val="single" w:sz="4" w:space="0" w:color="auto"/>
              <w:right w:val="single" w:sz="4" w:space="0" w:color="auto"/>
            </w:tcBorders>
            <w:hideMark/>
          </w:tcPr>
          <w:p w14:paraId="778469BA" w14:textId="592F8BCC" w:rsidR="00CA60AA" w:rsidRPr="00192DC1" w:rsidRDefault="00CA60AA" w:rsidP="00497466">
            <w:pPr>
              <w:rPr>
                <w:noProof/>
              </w:rPr>
            </w:pPr>
            <w:r w:rsidRPr="00192DC1">
              <w:t>0.025268 (0.017 за целу мрежу)</w:t>
            </w:r>
          </w:p>
        </w:tc>
        <w:tc>
          <w:tcPr>
            <w:tcW w:w="2183" w:type="dxa"/>
            <w:tcBorders>
              <w:top w:val="single" w:sz="4" w:space="0" w:color="auto"/>
              <w:left w:val="single" w:sz="4" w:space="0" w:color="auto"/>
              <w:bottom w:val="single" w:sz="4" w:space="0" w:color="auto"/>
              <w:right w:val="single" w:sz="4" w:space="0" w:color="auto"/>
            </w:tcBorders>
            <w:hideMark/>
          </w:tcPr>
          <w:p w14:paraId="2DD8EB00" w14:textId="4535EB20" w:rsidR="00CA60AA" w:rsidRPr="00192DC1" w:rsidRDefault="00CA60AA" w:rsidP="00497466">
            <w:pPr>
              <w:rPr>
                <w:noProof/>
              </w:rPr>
            </w:pPr>
            <w:r w:rsidRPr="00192DC1">
              <w:t>1</w:t>
            </w:r>
          </w:p>
        </w:tc>
      </w:tr>
      <w:tr w:rsidR="00CA60AA" w:rsidRPr="00192DC1" w14:paraId="4D1E8BCB" w14:textId="77777777" w:rsidTr="00530822">
        <w:trPr>
          <w:trHeight w:val="248"/>
        </w:trPr>
        <w:tc>
          <w:tcPr>
            <w:tcW w:w="4112" w:type="dxa"/>
            <w:tcBorders>
              <w:top w:val="single" w:sz="4" w:space="0" w:color="auto"/>
              <w:left w:val="single" w:sz="4" w:space="0" w:color="auto"/>
              <w:bottom w:val="single" w:sz="4" w:space="0" w:color="auto"/>
              <w:right w:val="single" w:sz="4" w:space="0" w:color="auto"/>
            </w:tcBorders>
            <w:hideMark/>
          </w:tcPr>
          <w:p w14:paraId="4CDE0FD1" w14:textId="0889CA0A" w:rsidR="00CA60AA" w:rsidRPr="00192DC1" w:rsidRDefault="00CA60AA" w:rsidP="00497466">
            <w:pPr>
              <w:rPr>
                <w:noProof/>
              </w:rPr>
            </w:pPr>
            <w:r w:rsidRPr="00192DC1">
              <w:t xml:space="preserve">Просечне дистанце </w:t>
            </w:r>
          </w:p>
        </w:tc>
        <w:tc>
          <w:tcPr>
            <w:tcW w:w="3821" w:type="dxa"/>
            <w:tcBorders>
              <w:top w:val="single" w:sz="4" w:space="0" w:color="auto"/>
              <w:left w:val="single" w:sz="4" w:space="0" w:color="auto"/>
              <w:bottom w:val="single" w:sz="4" w:space="0" w:color="auto"/>
              <w:right w:val="single" w:sz="4" w:space="0" w:color="auto"/>
            </w:tcBorders>
            <w:hideMark/>
          </w:tcPr>
          <w:p w14:paraId="7E11A7C1" w14:textId="2C90A234" w:rsidR="00CA60AA" w:rsidRPr="00192DC1" w:rsidRDefault="00CA60AA" w:rsidP="00497466">
            <w:pPr>
              <w:rPr>
                <w:noProof/>
              </w:rPr>
            </w:pPr>
            <w:r w:rsidRPr="00192DC1">
              <w:t>2.099</w:t>
            </w:r>
          </w:p>
        </w:tc>
        <w:tc>
          <w:tcPr>
            <w:tcW w:w="2183" w:type="dxa"/>
            <w:tcBorders>
              <w:top w:val="single" w:sz="4" w:space="0" w:color="auto"/>
              <w:left w:val="single" w:sz="4" w:space="0" w:color="auto"/>
              <w:bottom w:val="single" w:sz="4" w:space="0" w:color="auto"/>
              <w:right w:val="single" w:sz="4" w:space="0" w:color="auto"/>
            </w:tcBorders>
            <w:hideMark/>
          </w:tcPr>
          <w:p w14:paraId="065D875C" w14:textId="218EE71F" w:rsidR="00CA60AA" w:rsidRPr="00192DC1" w:rsidRDefault="00CA60AA" w:rsidP="00497466">
            <w:pPr>
              <w:rPr>
                <w:noProof/>
              </w:rPr>
            </w:pPr>
            <w:r w:rsidRPr="00192DC1">
              <w:t>1</w:t>
            </w:r>
          </w:p>
        </w:tc>
      </w:tr>
      <w:tr w:rsidR="00CA60AA" w:rsidRPr="00192DC1" w14:paraId="375A8AA9" w14:textId="77777777" w:rsidTr="00530822">
        <w:trPr>
          <w:trHeight w:val="258"/>
        </w:trPr>
        <w:tc>
          <w:tcPr>
            <w:tcW w:w="4112" w:type="dxa"/>
            <w:tcBorders>
              <w:top w:val="single" w:sz="4" w:space="0" w:color="auto"/>
              <w:left w:val="single" w:sz="4" w:space="0" w:color="auto"/>
              <w:bottom w:val="single" w:sz="4" w:space="0" w:color="auto"/>
              <w:right w:val="single" w:sz="4" w:space="0" w:color="auto"/>
            </w:tcBorders>
            <w:hideMark/>
          </w:tcPr>
          <w:p w14:paraId="27E5CD81" w14:textId="38F93C2A" w:rsidR="00CA60AA" w:rsidRPr="00192DC1" w:rsidRDefault="00CA60AA" w:rsidP="00497466">
            <w:pPr>
              <w:rPr>
                <w:noProof/>
              </w:rPr>
            </w:pPr>
            <w:r w:rsidRPr="00192DC1">
              <w:t xml:space="preserve">Дијаметар </w:t>
            </w:r>
          </w:p>
        </w:tc>
        <w:tc>
          <w:tcPr>
            <w:tcW w:w="3821" w:type="dxa"/>
            <w:tcBorders>
              <w:top w:val="single" w:sz="4" w:space="0" w:color="auto"/>
              <w:left w:val="single" w:sz="4" w:space="0" w:color="auto"/>
              <w:bottom w:val="single" w:sz="4" w:space="0" w:color="auto"/>
              <w:right w:val="single" w:sz="4" w:space="0" w:color="auto"/>
            </w:tcBorders>
            <w:hideMark/>
          </w:tcPr>
          <w:p w14:paraId="360990C6" w14:textId="4A11CE29" w:rsidR="00CA60AA" w:rsidRPr="00192DC1" w:rsidRDefault="00CA60AA" w:rsidP="00497466">
            <w:pPr>
              <w:rPr>
                <w:noProof/>
              </w:rPr>
            </w:pPr>
            <w:r w:rsidRPr="00192DC1">
              <w:t>5</w:t>
            </w:r>
          </w:p>
        </w:tc>
        <w:tc>
          <w:tcPr>
            <w:tcW w:w="2183" w:type="dxa"/>
            <w:tcBorders>
              <w:top w:val="single" w:sz="4" w:space="0" w:color="auto"/>
              <w:left w:val="single" w:sz="4" w:space="0" w:color="auto"/>
              <w:bottom w:val="single" w:sz="4" w:space="0" w:color="auto"/>
              <w:right w:val="single" w:sz="4" w:space="0" w:color="auto"/>
            </w:tcBorders>
            <w:hideMark/>
          </w:tcPr>
          <w:p w14:paraId="2803DDA3" w14:textId="43666FDD" w:rsidR="00CA60AA" w:rsidRPr="00192DC1" w:rsidRDefault="00CA60AA" w:rsidP="00497466">
            <w:pPr>
              <w:rPr>
                <w:noProof/>
              </w:rPr>
            </w:pPr>
            <w:r w:rsidRPr="00192DC1">
              <w:t>1</w:t>
            </w:r>
          </w:p>
        </w:tc>
      </w:tr>
      <w:tr w:rsidR="00CA60AA" w:rsidRPr="00192DC1" w14:paraId="3CBCF98F" w14:textId="77777777" w:rsidTr="00530822">
        <w:trPr>
          <w:trHeight w:val="506"/>
        </w:trPr>
        <w:tc>
          <w:tcPr>
            <w:tcW w:w="4112" w:type="dxa"/>
            <w:tcBorders>
              <w:top w:val="single" w:sz="4" w:space="0" w:color="auto"/>
              <w:left w:val="single" w:sz="4" w:space="0" w:color="auto"/>
              <w:bottom w:val="single" w:sz="4" w:space="0" w:color="auto"/>
              <w:right w:val="single" w:sz="4" w:space="0" w:color="auto"/>
            </w:tcBorders>
            <w:hideMark/>
          </w:tcPr>
          <w:p w14:paraId="27864412" w14:textId="29AA1FA9" w:rsidR="00CA60AA" w:rsidRPr="00192DC1" w:rsidRDefault="00CA60AA" w:rsidP="00497466">
            <w:pPr>
              <w:rPr>
                <w:noProof/>
              </w:rPr>
            </w:pPr>
            <w:r w:rsidRPr="00192DC1">
              <w:t>Број повизаних компоненти у целој мрежи</w:t>
            </w:r>
          </w:p>
        </w:tc>
        <w:tc>
          <w:tcPr>
            <w:tcW w:w="3821" w:type="dxa"/>
            <w:tcBorders>
              <w:top w:val="single" w:sz="4" w:space="0" w:color="auto"/>
              <w:left w:val="single" w:sz="4" w:space="0" w:color="auto"/>
              <w:bottom w:val="single" w:sz="4" w:space="0" w:color="auto"/>
              <w:right w:val="single" w:sz="4" w:space="0" w:color="auto"/>
            </w:tcBorders>
            <w:hideMark/>
          </w:tcPr>
          <w:p w14:paraId="64EE35BD" w14:textId="11D58DF5" w:rsidR="00CA60AA" w:rsidRPr="00192DC1" w:rsidRDefault="00CA60AA" w:rsidP="00497466">
            <w:pPr>
              <w:rPr>
                <w:noProof/>
              </w:rPr>
            </w:pPr>
            <w:r w:rsidRPr="00192DC1">
              <w:t>814</w:t>
            </w:r>
          </w:p>
        </w:tc>
        <w:tc>
          <w:tcPr>
            <w:tcW w:w="2183" w:type="dxa"/>
            <w:tcBorders>
              <w:top w:val="single" w:sz="4" w:space="0" w:color="auto"/>
              <w:left w:val="single" w:sz="4" w:space="0" w:color="auto"/>
              <w:bottom w:val="single" w:sz="4" w:space="0" w:color="auto"/>
              <w:right w:val="single" w:sz="4" w:space="0" w:color="auto"/>
            </w:tcBorders>
            <w:hideMark/>
          </w:tcPr>
          <w:p w14:paraId="21906D47" w14:textId="2EB5F5CE" w:rsidR="00CA60AA" w:rsidRPr="00192DC1" w:rsidRDefault="00CA60AA" w:rsidP="00497466">
            <w:pPr>
              <w:rPr>
                <w:noProof/>
              </w:rPr>
            </w:pPr>
            <w:r w:rsidRPr="00192DC1">
              <w:t>1</w:t>
            </w:r>
          </w:p>
        </w:tc>
      </w:tr>
      <w:tr w:rsidR="00CA60AA" w:rsidRPr="00192DC1" w14:paraId="14488BCA" w14:textId="77777777" w:rsidTr="00530822">
        <w:trPr>
          <w:trHeight w:val="322"/>
        </w:trPr>
        <w:tc>
          <w:tcPr>
            <w:tcW w:w="4112" w:type="dxa"/>
            <w:tcBorders>
              <w:top w:val="single" w:sz="4" w:space="0" w:color="auto"/>
              <w:left w:val="single" w:sz="4" w:space="0" w:color="auto"/>
              <w:bottom w:val="single" w:sz="4" w:space="0" w:color="auto"/>
              <w:right w:val="single" w:sz="4" w:space="0" w:color="auto"/>
            </w:tcBorders>
            <w:hideMark/>
          </w:tcPr>
          <w:p w14:paraId="38BEC8B4" w14:textId="435C4770" w:rsidR="00CA60AA" w:rsidRPr="00192DC1" w:rsidRDefault="00CA60AA" w:rsidP="00497466">
            <w:pPr>
              <w:rPr>
                <w:noProof/>
              </w:rPr>
            </w:pPr>
            <w:r w:rsidRPr="00192DC1">
              <w:t>Просечни коефицијент кластеризације узимајући у обзир тежине грана</w:t>
            </w:r>
          </w:p>
        </w:tc>
        <w:tc>
          <w:tcPr>
            <w:tcW w:w="3821" w:type="dxa"/>
            <w:tcBorders>
              <w:top w:val="single" w:sz="4" w:space="0" w:color="auto"/>
              <w:left w:val="single" w:sz="4" w:space="0" w:color="auto"/>
              <w:bottom w:val="single" w:sz="4" w:space="0" w:color="auto"/>
              <w:right w:val="single" w:sz="4" w:space="0" w:color="auto"/>
            </w:tcBorders>
            <w:hideMark/>
          </w:tcPr>
          <w:p w14:paraId="0A266E7F" w14:textId="551DC4C1" w:rsidR="00CA60AA" w:rsidRPr="00192DC1" w:rsidRDefault="00CA60AA" w:rsidP="00497466">
            <w:pPr>
              <w:rPr>
                <w:noProof/>
              </w:rPr>
            </w:pPr>
            <w:r w:rsidRPr="00192DC1">
              <w:t>0.0003</w:t>
            </w:r>
          </w:p>
        </w:tc>
        <w:tc>
          <w:tcPr>
            <w:tcW w:w="2183" w:type="dxa"/>
            <w:tcBorders>
              <w:top w:val="single" w:sz="4" w:space="0" w:color="auto"/>
              <w:left w:val="single" w:sz="4" w:space="0" w:color="auto"/>
              <w:bottom w:val="single" w:sz="4" w:space="0" w:color="auto"/>
              <w:right w:val="single" w:sz="4" w:space="0" w:color="auto"/>
            </w:tcBorders>
            <w:hideMark/>
          </w:tcPr>
          <w:p w14:paraId="7F69AE16" w14:textId="355BA693" w:rsidR="00CA60AA" w:rsidRPr="00192DC1" w:rsidRDefault="00CA60AA" w:rsidP="00497466">
            <w:pPr>
              <w:rPr>
                <w:noProof/>
              </w:rPr>
            </w:pPr>
            <w:r w:rsidRPr="00192DC1">
              <w:t>0.0648</w:t>
            </w:r>
          </w:p>
        </w:tc>
      </w:tr>
      <w:tr w:rsidR="00CA60AA" w:rsidRPr="00192DC1" w14:paraId="3EE0B6F4" w14:textId="77777777" w:rsidTr="00530822">
        <w:trPr>
          <w:trHeight w:val="516"/>
        </w:trPr>
        <w:tc>
          <w:tcPr>
            <w:tcW w:w="4112" w:type="dxa"/>
            <w:tcBorders>
              <w:top w:val="single" w:sz="4" w:space="0" w:color="auto"/>
              <w:left w:val="single" w:sz="4" w:space="0" w:color="auto"/>
              <w:bottom w:val="single" w:sz="4" w:space="0" w:color="auto"/>
              <w:right w:val="single" w:sz="4" w:space="0" w:color="auto"/>
            </w:tcBorders>
            <w:hideMark/>
          </w:tcPr>
          <w:p w14:paraId="3E27795C" w14:textId="0ABCC571" w:rsidR="00CA60AA" w:rsidRPr="00192DC1" w:rsidRDefault="00CA60AA" w:rsidP="00497466">
            <w:r w:rsidRPr="00192DC1">
              <w:t>Просечни коефицијент кластеризације нерачунајући тежине грана</w:t>
            </w:r>
          </w:p>
        </w:tc>
        <w:tc>
          <w:tcPr>
            <w:tcW w:w="3821" w:type="dxa"/>
            <w:tcBorders>
              <w:top w:val="single" w:sz="4" w:space="0" w:color="auto"/>
              <w:left w:val="single" w:sz="4" w:space="0" w:color="auto"/>
              <w:bottom w:val="single" w:sz="4" w:space="0" w:color="auto"/>
              <w:right w:val="single" w:sz="4" w:space="0" w:color="auto"/>
            </w:tcBorders>
            <w:hideMark/>
          </w:tcPr>
          <w:p w14:paraId="0B678203" w14:textId="2444B4F0" w:rsidR="00CA60AA" w:rsidRPr="00192DC1" w:rsidRDefault="00CA60AA" w:rsidP="00497466">
            <w:pPr>
              <w:rPr>
                <w:noProof/>
              </w:rPr>
            </w:pPr>
            <w:r w:rsidRPr="00192DC1">
              <w:t>0.7706</w:t>
            </w:r>
          </w:p>
        </w:tc>
        <w:tc>
          <w:tcPr>
            <w:tcW w:w="2183" w:type="dxa"/>
            <w:tcBorders>
              <w:top w:val="single" w:sz="4" w:space="0" w:color="auto"/>
              <w:left w:val="single" w:sz="4" w:space="0" w:color="auto"/>
              <w:bottom w:val="single" w:sz="4" w:space="0" w:color="auto"/>
              <w:right w:val="single" w:sz="4" w:space="0" w:color="auto"/>
            </w:tcBorders>
            <w:hideMark/>
          </w:tcPr>
          <w:p w14:paraId="1CF35A6D" w14:textId="3652457F" w:rsidR="00CA60AA" w:rsidRPr="00192DC1" w:rsidRDefault="00CA60AA" w:rsidP="00497466">
            <w:pPr>
              <w:rPr>
                <w:noProof/>
              </w:rPr>
            </w:pPr>
            <w:r w:rsidRPr="00192DC1">
              <w:t>1</w:t>
            </w:r>
          </w:p>
        </w:tc>
      </w:tr>
      <w:tr w:rsidR="00CA60AA" w:rsidRPr="00192DC1" w14:paraId="286368EB" w14:textId="77777777" w:rsidTr="00530822">
        <w:trPr>
          <w:trHeight w:val="248"/>
        </w:trPr>
        <w:tc>
          <w:tcPr>
            <w:tcW w:w="4112" w:type="dxa"/>
            <w:tcBorders>
              <w:top w:val="single" w:sz="4" w:space="0" w:color="auto"/>
              <w:left w:val="single" w:sz="4" w:space="0" w:color="auto"/>
              <w:bottom w:val="single" w:sz="4" w:space="0" w:color="auto"/>
              <w:right w:val="single" w:sz="4" w:space="0" w:color="auto"/>
            </w:tcBorders>
            <w:hideMark/>
          </w:tcPr>
          <w:p w14:paraId="4DD780B0" w14:textId="0E7FC076" w:rsidR="00CA60AA" w:rsidRPr="00192DC1" w:rsidRDefault="00CA60AA" w:rsidP="00497466">
            <w:pPr>
              <w:rPr>
                <w:noProof/>
              </w:rPr>
            </w:pPr>
            <w:r w:rsidRPr="00192DC1">
              <w:t>Глобални коефицијент кластеризације</w:t>
            </w:r>
          </w:p>
        </w:tc>
        <w:tc>
          <w:tcPr>
            <w:tcW w:w="3821" w:type="dxa"/>
            <w:tcBorders>
              <w:top w:val="single" w:sz="4" w:space="0" w:color="auto"/>
              <w:left w:val="single" w:sz="4" w:space="0" w:color="auto"/>
              <w:bottom w:val="single" w:sz="4" w:space="0" w:color="auto"/>
              <w:right w:val="single" w:sz="4" w:space="0" w:color="auto"/>
            </w:tcBorders>
            <w:hideMark/>
          </w:tcPr>
          <w:p w14:paraId="5F70B5CE" w14:textId="6E217495" w:rsidR="00CA60AA" w:rsidRPr="00192DC1" w:rsidRDefault="00CA60AA" w:rsidP="00497466">
            <w:pPr>
              <w:rPr>
                <w:noProof/>
              </w:rPr>
            </w:pPr>
            <w:r w:rsidRPr="00192DC1">
              <w:t>0.0011369691</w:t>
            </w:r>
          </w:p>
        </w:tc>
        <w:tc>
          <w:tcPr>
            <w:tcW w:w="2183" w:type="dxa"/>
            <w:tcBorders>
              <w:top w:val="single" w:sz="4" w:space="0" w:color="auto"/>
              <w:left w:val="single" w:sz="4" w:space="0" w:color="auto"/>
              <w:bottom w:val="single" w:sz="4" w:space="0" w:color="auto"/>
              <w:right w:val="single" w:sz="4" w:space="0" w:color="auto"/>
            </w:tcBorders>
            <w:hideMark/>
          </w:tcPr>
          <w:p w14:paraId="01FB7FD3" w14:textId="69B444A1" w:rsidR="00CA60AA" w:rsidRPr="00192DC1" w:rsidRDefault="00CA60AA" w:rsidP="00497466">
            <w:pPr>
              <w:rPr>
                <w:noProof/>
              </w:rPr>
            </w:pPr>
            <w:r w:rsidRPr="00192DC1">
              <w:t>1</w:t>
            </w:r>
          </w:p>
        </w:tc>
      </w:tr>
      <w:tr w:rsidR="00CA60AA" w:rsidRPr="00192DC1" w14:paraId="704F10ED" w14:textId="77777777" w:rsidTr="00530822">
        <w:trPr>
          <w:trHeight w:val="258"/>
        </w:trPr>
        <w:tc>
          <w:tcPr>
            <w:tcW w:w="4112" w:type="dxa"/>
            <w:tcBorders>
              <w:top w:val="single" w:sz="4" w:space="0" w:color="auto"/>
              <w:left w:val="single" w:sz="4" w:space="0" w:color="auto"/>
              <w:bottom w:val="single" w:sz="4" w:space="0" w:color="auto"/>
              <w:right w:val="single" w:sz="4" w:space="0" w:color="auto"/>
            </w:tcBorders>
            <w:hideMark/>
          </w:tcPr>
          <w:p w14:paraId="08BCB9BF" w14:textId="45E8B81C" w:rsidR="00CA60AA" w:rsidRPr="00192DC1" w:rsidRDefault="00CA60AA" w:rsidP="00497466">
            <w:r w:rsidRPr="00192DC1">
              <w:t>Мрежа исказује феномен малог света</w:t>
            </w:r>
          </w:p>
        </w:tc>
        <w:tc>
          <w:tcPr>
            <w:tcW w:w="3821" w:type="dxa"/>
            <w:tcBorders>
              <w:top w:val="single" w:sz="4" w:space="0" w:color="auto"/>
              <w:left w:val="single" w:sz="4" w:space="0" w:color="auto"/>
              <w:bottom w:val="single" w:sz="4" w:space="0" w:color="auto"/>
              <w:right w:val="single" w:sz="4" w:space="0" w:color="auto"/>
            </w:tcBorders>
            <w:hideMark/>
          </w:tcPr>
          <w:p w14:paraId="4B2E8B9C" w14:textId="733DFCC5" w:rsidR="00CA60AA" w:rsidRPr="00192DC1" w:rsidRDefault="00CA60AA" w:rsidP="00497466">
            <w:pPr>
              <w:rPr>
                <w:noProof/>
              </w:rPr>
            </w:pPr>
            <w:r w:rsidRPr="00192DC1">
              <w:t>Да</w:t>
            </w:r>
          </w:p>
        </w:tc>
        <w:tc>
          <w:tcPr>
            <w:tcW w:w="2183" w:type="dxa"/>
            <w:tcBorders>
              <w:top w:val="single" w:sz="4" w:space="0" w:color="auto"/>
              <w:left w:val="single" w:sz="4" w:space="0" w:color="auto"/>
              <w:bottom w:val="single" w:sz="4" w:space="0" w:color="auto"/>
              <w:right w:val="single" w:sz="4" w:space="0" w:color="auto"/>
            </w:tcBorders>
            <w:hideMark/>
          </w:tcPr>
          <w:p w14:paraId="53AEB47D" w14:textId="08265187" w:rsidR="00CA60AA" w:rsidRPr="00192DC1" w:rsidRDefault="00CA60AA" w:rsidP="00497466">
            <w:pPr>
              <w:rPr>
                <w:noProof/>
              </w:rPr>
            </w:pPr>
            <w:r w:rsidRPr="00192DC1">
              <w:t>Да</w:t>
            </w:r>
          </w:p>
        </w:tc>
      </w:tr>
      <w:tr w:rsidR="00CA60AA" w:rsidRPr="00192DC1" w14:paraId="6A2D3854" w14:textId="77777777" w:rsidTr="00530822">
        <w:trPr>
          <w:trHeight w:val="506"/>
        </w:trPr>
        <w:tc>
          <w:tcPr>
            <w:tcW w:w="4112" w:type="dxa"/>
            <w:tcBorders>
              <w:top w:val="single" w:sz="4" w:space="0" w:color="auto"/>
              <w:left w:val="single" w:sz="4" w:space="0" w:color="auto"/>
              <w:bottom w:val="single" w:sz="4" w:space="0" w:color="auto"/>
              <w:right w:val="single" w:sz="4" w:space="0" w:color="auto"/>
            </w:tcBorders>
            <w:hideMark/>
          </w:tcPr>
          <w:p w14:paraId="2449350F" w14:textId="7764F976" w:rsidR="00CA60AA" w:rsidRPr="00192DC1" w:rsidRDefault="00CA60AA" w:rsidP="00497466">
            <w:r w:rsidRPr="00192DC1">
              <w:t>Коефицијент асортативности на основу тежинског степена чвора</w:t>
            </w:r>
          </w:p>
        </w:tc>
        <w:tc>
          <w:tcPr>
            <w:tcW w:w="3821" w:type="dxa"/>
            <w:tcBorders>
              <w:top w:val="single" w:sz="4" w:space="0" w:color="auto"/>
              <w:left w:val="single" w:sz="4" w:space="0" w:color="auto"/>
              <w:bottom w:val="single" w:sz="4" w:space="0" w:color="auto"/>
              <w:right w:val="single" w:sz="4" w:space="0" w:color="auto"/>
            </w:tcBorders>
            <w:hideMark/>
          </w:tcPr>
          <w:p w14:paraId="278535BA" w14:textId="12828CC7" w:rsidR="00CA60AA" w:rsidRPr="00192DC1" w:rsidRDefault="00CA60AA" w:rsidP="00497466">
            <w:pPr>
              <w:rPr>
                <w:noProof/>
              </w:rPr>
            </w:pPr>
            <w:r w:rsidRPr="00192DC1">
              <w:t>-0.0323</w:t>
            </w:r>
          </w:p>
        </w:tc>
        <w:tc>
          <w:tcPr>
            <w:tcW w:w="2183" w:type="dxa"/>
            <w:tcBorders>
              <w:top w:val="single" w:sz="4" w:space="0" w:color="auto"/>
              <w:left w:val="single" w:sz="4" w:space="0" w:color="auto"/>
              <w:bottom w:val="single" w:sz="4" w:space="0" w:color="auto"/>
              <w:right w:val="single" w:sz="4" w:space="0" w:color="auto"/>
            </w:tcBorders>
            <w:hideMark/>
          </w:tcPr>
          <w:p w14:paraId="3C6AD9AB" w14:textId="279E0F96" w:rsidR="00CA60AA" w:rsidRPr="00192DC1" w:rsidRDefault="00CA60AA" w:rsidP="00497466">
            <w:pPr>
              <w:rPr>
                <w:noProof/>
              </w:rPr>
            </w:pPr>
            <w:r w:rsidRPr="00192DC1">
              <w:t>0.0001</w:t>
            </w:r>
          </w:p>
        </w:tc>
      </w:tr>
      <w:tr w:rsidR="00CA60AA" w:rsidRPr="00192DC1" w14:paraId="2218AE19" w14:textId="77777777" w:rsidTr="00530822">
        <w:trPr>
          <w:trHeight w:val="764"/>
        </w:trPr>
        <w:tc>
          <w:tcPr>
            <w:tcW w:w="4112" w:type="dxa"/>
            <w:tcBorders>
              <w:top w:val="single" w:sz="4" w:space="0" w:color="auto"/>
              <w:left w:val="single" w:sz="4" w:space="0" w:color="auto"/>
              <w:bottom w:val="single" w:sz="4" w:space="0" w:color="auto"/>
              <w:right w:val="single" w:sz="4" w:space="0" w:color="auto"/>
            </w:tcBorders>
            <w:hideMark/>
          </w:tcPr>
          <w:p w14:paraId="63D6EC18" w14:textId="2D8653C0" w:rsidR="00CA60AA" w:rsidRPr="00192DC1" w:rsidRDefault="00CA60AA" w:rsidP="00497466">
            <w:r w:rsidRPr="00192DC1">
              <w:t>Коефицијент асортативности на основу степена чвора</w:t>
            </w:r>
          </w:p>
        </w:tc>
        <w:tc>
          <w:tcPr>
            <w:tcW w:w="3821" w:type="dxa"/>
            <w:tcBorders>
              <w:top w:val="single" w:sz="4" w:space="0" w:color="auto"/>
              <w:left w:val="single" w:sz="4" w:space="0" w:color="auto"/>
              <w:bottom w:val="single" w:sz="4" w:space="0" w:color="auto"/>
              <w:right w:val="single" w:sz="4" w:space="0" w:color="auto"/>
            </w:tcBorders>
            <w:hideMark/>
          </w:tcPr>
          <w:p w14:paraId="472C3F0B" w14:textId="79BD8D03" w:rsidR="00CA60AA" w:rsidRPr="00192DC1" w:rsidRDefault="00CA60AA" w:rsidP="00497466">
            <w:pPr>
              <w:rPr>
                <w:noProof/>
              </w:rPr>
            </w:pPr>
            <w:r w:rsidRPr="00192DC1">
              <w:t>-0.43665334856397703</w:t>
            </w:r>
          </w:p>
        </w:tc>
        <w:tc>
          <w:tcPr>
            <w:tcW w:w="2183" w:type="dxa"/>
            <w:tcBorders>
              <w:top w:val="single" w:sz="4" w:space="0" w:color="auto"/>
              <w:left w:val="single" w:sz="4" w:space="0" w:color="auto"/>
              <w:bottom w:val="single" w:sz="4" w:space="0" w:color="auto"/>
              <w:right w:val="single" w:sz="4" w:space="0" w:color="auto"/>
            </w:tcBorders>
            <w:hideMark/>
          </w:tcPr>
          <w:p w14:paraId="077B592C" w14:textId="27A34EE0" w:rsidR="00CA60AA" w:rsidRPr="00192DC1" w:rsidRDefault="00CA60AA" w:rsidP="00497466">
            <w:pPr>
              <w:rPr>
                <w:noProof/>
                <w:lang w:val="sr-Latn-RS"/>
              </w:rPr>
            </w:pPr>
            <w:r w:rsidRPr="00192DC1">
              <w:t>Сви чворо истог степена, и сви међусобно повезани</w:t>
            </w:r>
          </w:p>
        </w:tc>
      </w:tr>
      <w:tr w:rsidR="00CA60AA" w:rsidRPr="00192DC1" w14:paraId="6F17E630" w14:textId="77777777" w:rsidTr="00530822">
        <w:trPr>
          <w:trHeight w:val="248"/>
        </w:trPr>
        <w:tc>
          <w:tcPr>
            <w:tcW w:w="4112" w:type="dxa"/>
            <w:tcBorders>
              <w:top w:val="single" w:sz="4" w:space="0" w:color="auto"/>
              <w:left w:val="single" w:sz="4" w:space="0" w:color="auto"/>
              <w:bottom w:val="single" w:sz="4" w:space="0" w:color="auto"/>
              <w:right w:val="single" w:sz="4" w:space="0" w:color="auto"/>
            </w:tcBorders>
            <w:hideMark/>
          </w:tcPr>
          <w:p w14:paraId="27DBC901" w14:textId="3D2714BE" w:rsidR="00CA60AA" w:rsidRPr="00192DC1" w:rsidRDefault="00CA60AA" w:rsidP="00497466">
            <w:pPr>
              <w:rPr>
                <w:lang w:val="en-US"/>
              </w:rPr>
            </w:pPr>
            <w:r w:rsidRPr="00192DC1">
              <w:t>Мрежа испољава феномен клуба богатих</w:t>
            </w:r>
          </w:p>
        </w:tc>
        <w:tc>
          <w:tcPr>
            <w:tcW w:w="3821" w:type="dxa"/>
            <w:tcBorders>
              <w:top w:val="single" w:sz="4" w:space="0" w:color="auto"/>
              <w:left w:val="single" w:sz="4" w:space="0" w:color="auto"/>
              <w:bottom w:val="single" w:sz="4" w:space="0" w:color="auto"/>
              <w:right w:val="single" w:sz="4" w:space="0" w:color="auto"/>
            </w:tcBorders>
            <w:hideMark/>
          </w:tcPr>
          <w:p w14:paraId="35BAEFA0" w14:textId="6678DAD1" w:rsidR="00CA60AA" w:rsidRPr="00192DC1" w:rsidRDefault="00CA60AA" w:rsidP="00497466">
            <w:pPr>
              <w:rPr>
                <w:noProof/>
              </w:rPr>
            </w:pPr>
            <w:r w:rsidRPr="00192DC1">
              <w:t>Да</w:t>
            </w:r>
          </w:p>
        </w:tc>
        <w:tc>
          <w:tcPr>
            <w:tcW w:w="2183" w:type="dxa"/>
            <w:tcBorders>
              <w:top w:val="single" w:sz="4" w:space="0" w:color="auto"/>
              <w:left w:val="single" w:sz="4" w:space="0" w:color="auto"/>
              <w:bottom w:val="single" w:sz="4" w:space="0" w:color="auto"/>
              <w:right w:val="single" w:sz="4" w:space="0" w:color="auto"/>
            </w:tcBorders>
            <w:hideMark/>
          </w:tcPr>
          <w:p w14:paraId="5F8792CF" w14:textId="5CF133ED" w:rsidR="00CA60AA" w:rsidRPr="00192DC1" w:rsidRDefault="00CA60AA" w:rsidP="00497466">
            <w:pPr>
              <w:rPr>
                <w:noProof/>
              </w:rPr>
            </w:pPr>
            <w:r w:rsidRPr="00192DC1">
              <w:t>Не</w:t>
            </w:r>
          </w:p>
        </w:tc>
      </w:tr>
    </w:tbl>
    <w:p w14:paraId="2FF4AC20" w14:textId="77777777" w:rsidR="00192DC1" w:rsidRDefault="00192DC1" w:rsidP="00192DC1">
      <w:pPr>
        <w:pStyle w:val="ListParagraph"/>
        <w:ind w:left="643" w:firstLine="0"/>
        <w:jc w:val="left"/>
        <w:rPr>
          <w:sz w:val="24"/>
          <w:szCs w:val="24"/>
          <w:lang w:val="sr-Cyrl-ME"/>
        </w:rPr>
      </w:pPr>
    </w:p>
    <w:p w14:paraId="474C6FC3" w14:textId="68C6DC0C" w:rsidR="007B01D4" w:rsidRPr="00192DC1" w:rsidRDefault="007B01D4" w:rsidP="007C0C12">
      <w:pPr>
        <w:pStyle w:val="ListParagraph"/>
        <w:numPr>
          <w:ilvl w:val="0"/>
          <w:numId w:val="8"/>
        </w:numPr>
        <w:jc w:val="left"/>
        <w:rPr>
          <w:sz w:val="24"/>
          <w:szCs w:val="24"/>
          <w:lang w:val="sr-Cyrl-ME"/>
        </w:rPr>
      </w:pPr>
      <w:r w:rsidRPr="00192DC1">
        <w:rPr>
          <w:sz w:val="24"/>
          <w:szCs w:val="24"/>
          <w:lang w:val="sr-Cyrl-ME"/>
        </w:rPr>
        <w:t xml:space="preserve">Мрежа </w:t>
      </w:r>
      <w:r w:rsidRPr="00192DC1">
        <w:rPr>
          <w:noProof/>
          <w:sz w:val="24"/>
          <w:szCs w:val="24"/>
        </w:rPr>
        <w:t xml:space="preserve">SnetT </w:t>
      </w:r>
      <w:r w:rsidRPr="00192DC1">
        <w:rPr>
          <w:sz w:val="24"/>
          <w:szCs w:val="24"/>
          <w:lang w:val="sr-Cyrl-ME"/>
        </w:rPr>
        <w:t xml:space="preserve">је подграф к-језгра мреже </w:t>
      </w:r>
      <w:r w:rsidRPr="00192DC1">
        <w:rPr>
          <w:noProof/>
          <w:sz w:val="24"/>
          <w:szCs w:val="24"/>
        </w:rPr>
        <w:t>Snet</w:t>
      </w:r>
      <w:r w:rsidRPr="00192DC1">
        <w:rPr>
          <w:sz w:val="24"/>
          <w:szCs w:val="24"/>
          <w:lang w:val="sr-Cyrl-ME"/>
        </w:rPr>
        <w:t xml:space="preserve">, где је к 192, што значи да чворови </w:t>
      </w:r>
      <w:r w:rsidRPr="00192DC1">
        <w:rPr>
          <w:noProof/>
          <w:sz w:val="24"/>
          <w:szCs w:val="24"/>
        </w:rPr>
        <w:t>SnetT</w:t>
      </w:r>
      <w:r w:rsidRPr="00192DC1">
        <w:rPr>
          <w:sz w:val="24"/>
          <w:szCs w:val="24"/>
          <w:lang w:val="sr-Cyrl-ME"/>
        </w:rPr>
        <w:t xml:space="preserve"> мреже припадају к-језгру </w:t>
      </w:r>
      <w:r w:rsidRPr="00192DC1">
        <w:rPr>
          <w:noProof/>
          <w:sz w:val="24"/>
          <w:szCs w:val="24"/>
        </w:rPr>
        <w:t>Snet</w:t>
      </w:r>
      <w:r w:rsidRPr="00192DC1">
        <w:rPr>
          <w:sz w:val="24"/>
          <w:szCs w:val="24"/>
          <w:lang w:val="sr-Cyrl-ME"/>
        </w:rPr>
        <w:t xml:space="preserve"> мреже тј. постоји најмање 192 везе између чланова језгра.</w:t>
      </w:r>
    </w:p>
    <w:p w14:paraId="4A7B0DE1" w14:textId="7E9FB641" w:rsidR="007E236A" w:rsidRPr="00192DC1" w:rsidRDefault="007E236A" w:rsidP="00C846F0">
      <w:pPr>
        <w:rPr>
          <w:lang w:val="sr-Cyrl-ME"/>
        </w:rPr>
      </w:pPr>
    </w:p>
    <w:p w14:paraId="501FDC7D" w14:textId="6179A0A8" w:rsidR="007E236A" w:rsidRDefault="007E236A" w:rsidP="00C846F0">
      <w:pPr>
        <w:rPr>
          <w:lang w:val="sr-Cyrl-ME"/>
        </w:rPr>
      </w:pPr>
    </w:p>
    <w:p w14:paraId="12152D64" w14:textId="53B17798" w:rsidR="007E236A" w:rsidRDefault="007E236A" w:rsidP="00C846F0">
      <w:pPr>
        <w:rPr>
          <w:lang w:val="sr-Cyrl-ME"/>
        </w:rPr>
      </w:pPr>
    </w:p>
    <w:p w14:paraId="5A45F4EF" w14:textId="08CB4337" w:rsidR="007E236A" w:rsidRDefault="007E236A" w:rsidP="00C846F0">
      <w:pPr>
        <w:rPr>
          <w:lang w:val="sr-Cyrl-ME"/>
        </w:rPr>
      </w:pPr>
    </w:p>
    <w:p w14:paraId="78DE4E73" w14:textId="176DDDDA" w:rsidR="007E236A" w:rsidRDefault="007E236A" w:rsidP="00C846F0">
      <w:pPr>
        <w:rPr>
          <w:lang w:val="sr-Cyrl-ME"/>
        </w:rPr>
      </w:pPr>
    </w:p>
    <w:p w14:paraId="6CE4AA84" w14:textId="02403D2C" w:rsidR="007E236A" w:rsidRDefault="007E236A" w:rsidP="00C846F0">
      <w:pPr>
        <w:rPr>
          <w:lang w:val="sr-Cyrl-ME"/>
        </w:rPr>
      </w:pPr>
    </w:p>
    <w:p w14:paraId="7577682B" w14:textId="00E439C1" w:rsidR="00257893" w:rsidRDefault="00257893" w:rsidP="00C846F0">
      <w:pPr>
        <w:rPr>
          <w:lang w:val="sr-Cyrl-ME"/>
        </w:rPr>
      </w:pPr>
    </w:p>
    <w:p w14:paraId="4E885C88" w14:textId="6052A8D1" w:rsidR="00257893" w:rsidRDefault="00257893" w:rsidP="00C846F0">
      <w:pPr>
        <w:rPr>
          <w:lang w:val="sr-Cyrl-ME"/>
        </w:rPr>
      </w:pPr>
    </w:p>
    <w:p w14:paraId="5E23564E" w14:textId="0CB2DC42" w:rsidR="00257893" w:rsidRDefault="00257893" w:rsidP="00C846F0">
      <w:pPr>
        <w:rPr>
          <w:lang w:val="sr-Cyrl-ME"/>
        </w:rPr>
      </w:pPr>
    </w:p>
    <w:p w14:paraId="44B8955C" w14:textId="7846CBE7" w:rsidR="00257893" w:rsidRDefault="00257893" w:rsidP="00C846F0">
      <w:pPr>
        <w:rPr>
          <w:lang w:val="sr-Cyrl-ME"/>
        </w:rPr>
      </w:pPr>
    </w:p>
    <w:p w14:paraId="4F0942D2" w14:textId="31554D54" w:rsidR="00257893" w:rsidRDefault="00257893" w:rsidP="00C846F0">
      <w:pPr>
        <w:rPr>
          <w:lang w:val="sr-Cyrl-ME"/>
        </w:rPr>
      </w:pPr>
    </w:p>
    <w:p w14:paraId="30845D98" w14:textId="61074E08" w:rsidR="00257893" w:rsidRDefault="00257893" w:rsidP="00C846F0">
      <w:pPr>
        <w:rPr>
          <w:lang w:val="sr-Cyrl-ME"/>
        </w:rPr>
      </w:pPr>
    </w:p>
    <w:p w14:paraId="7049837C" w14:textId="4F46328B" w:rsidR="00257893" w:rsidRDefault="00257893" w:rsidP="00C846F0">
      <w:pPr>
        <w:rPr>
          <w:lang w:val="sr-Cyrl-ME"/>
        </w:rPr>
      </w:pPr>
    </w:p>
    <w:p w14:paraId="530DDA22" w14:textId="557629CF" w:rsidR="00257893" w:rsidRDefault="00257893" w:rsidP="00C846F0">
      <w:pPr>
        <w:rPr>
          <w:lang w:val="sr-Cyrl-ME"/>
        </w:rPr>
      </w:pPr>
    </w:p>
    <w:p w14:paraId="312ED3C6" w14:textId="6C7F2A25" w:rsidR="00257893" w:rsidRDefault="00257893" w:rsidP="00C846F0">
      <w:pPr>
        <w:rPr>
          <w:lang w:val="sr-Cyrl-ME"/>
        </w:rPr>
      </w:pPr>
    </w:p>
    <w:p w14:paraId="6580B7C3" w14:textId="1616AA74" w:rsidR="00257893" w:rsidRDefault="00257893" w:rsidP="00C846F0">
      <w:pPr>
        <w:rPr>
          <w:lang w:val="sr-Cyrl-ME"/>
        </w:rPr>
      </w:pPr>
    </w:p>
    <w:p w14:paraId="7E95EC38" w14:textId="58941681" w:rsidR="00257893" w:rsidRDefault="00257893" w:rsidP="00C846F0">
      <w:pPr>
        <w:rPr>
          <w:lang w:val="sr-Cyrl-ME"/>
        </w:rPr>
      </w:pPr>
    </w:p>
    <w:p w14:paraId="44303DF0" w14:textId="09C4E952" w:rsidR="00257893" w:rsidRDefault="00257893" w:rsidP="00C846F0">
      <w:pPr>
        <w:rPr>
          <w:lang w:val="sr-Cyrl-ME"/>
        </w:rPr>
      </w:pPr>
    </w:p>
    <w:p w14:paraId="6237AD0D" w14:textId="1EC895CA" w:rsidR="00257893" w:rsidRDefault="00257893" w:rsidP="000F2F4B">
      <w:pPr>
        <w:pStyle w:val="Inivonaslova-Poglavlje"/>
      </w:pPr>
      <w:r>
        <w:lastRenderedPageBreak/>
        <w:t xml:space="preserve"> </w:t>
      </w:r>
      <w:bookmarkStart w:id="21" w:name="_Toc96294741"/>
      <w:r>
        <w:t xml:space="preserve">Моделовање </w:t>
      </w:r>
      <w:r>
        <w:rPr>
          <w:lang w:val="en-US"/>
        </w:rPr>
        <w:t xml:space="preserve">UserNet </w:t>
      </w:r>
      <w:r>
        <w:t>мреже</w:t>
      </w:r>
      <w:bookmarkEnd w:id="21"/>
    </w:p>
    <w:p w14:paraId="5C3B7C36" w14:textId="02B2728A" w:rsidR="00942A59" w:rsidRDefault="00683299" w:rsidP="00990C12">
      <w:pPr>
        <w:pStyle w:val="Osnovnitekst"/>
        <w:spacing w:line="240" w:lineRule="auto"/>
        <w:jc w:val="left"/>
      </w:pPr>
      <w:r w:rsidRPr="00683299">
        <w:t xml:space="preserve">Мрежа </w:t>
      </w:r>
      <w:r w:rsidR="002028BA">
        <w:rPr>
          <w:lang w:val="en-US"/>
        </w:rPr>
        <w:t>UserNet</w:t>
      </w:r>
      <w:r w:rsidRPr="00683299">
        <w:t xml:space="preserve"> представља мрежу корисника платформе </w:t>
      </w:r>
      <w:r w:rsidR="00C17043" w:rsidRPr="00E23F99">
        <w:rPr>
          <w:i/>
          <w:iCs/>
        </w:rPr>
        <w:t>Reddit</w:t>
      </w:r>
      <w:r w:rsidRPr="00683299">
        <w:t xml:space="preserve">. Корисник се налази у мрежи као чвор ако је коментарисао нечију објаву или коментар, или ако је постављао објаве, </w:t>
      </w:r>
      <w:r w:rsidR="00232557">
        <w:rPr>
          <w:lang w:val="sr-Cyrl-ME"/>
        </w:rPr>
        <w:t>па</w:t>
      </w:r>
      <w:r w:rsidRPr="00683299">
        <w:t xml:space="preserve"> су његове објаве коментарисане. Интеракције између корисника су моделоване вишеструким</w:t>
      </w:r>
      <w:r w:rsidR="000D56E5">
        <w:rPr>
          <w:lang w:val="sr-Cyrl-ME"/>
        </w:rPr>
        <w:t xml:space="preserve"> (</w:t>
      </w:r>
      <w:r w:rsidR="00485D1D" w:rsidRPr="00EB13B0">
        <w:rPr>
          <w:i/>
          <w:iCs/>
        </w:rPr>
        <w:t>multiplex</w:t>
      </w:r>
      <w:r w:rsidR="000D56E5">
        <w:rPr>
          <w:lang w:val="sr-Cyrl-ME"/>
        </w:rPr>
        <w:t>)</w:t>
      </w:r>
      <w:r w:rsidRPr="00683299">
        <w:t xml:space="preserve"> гранама, којима се памти да ли је неки корисник коментарисао објаву или коментар другог корисника. </w:t>
      </w:r>
      <w:r w:rsidR="00942A59">
        <w:rPr>
          <w:lang w:val="sr-Cyrl-ME"/>
        </w:rPr>
        <w:t>Гране</w:t>
      </w:r>
      <w:r w:rsidRPr="00683299">
        <w:t xml:space="preserve"> су усмерене од корисника који коментарише ка оном </w:t>
      </w:r>
      <w:r w:rsidR="00942A59">
        <w:rPr>
          <w:lang w:val="sr-Cyrl-ME"/>
        </w:rPr>
        <w:t>кориснику</w:t>
      </w:r>
      <w:r w:rsidRPr="00683299">
        <w:t xml:space="preserve"> на чију објаву или коментар је постављен коментар. Тежина грана одређена је агрегацијом бројањем.</w:t>
      </w:r>
    </w:p>
    <w:p w14:paraId="10271C8F" w14:textId="7B734996" w:rsidR="000F2F4B" w:rsidRDefault="00683299" w:rsidP="00990C12">
      <w:pPr>
        <w:pStyle w:val="Osnovnitekst"/>
        <w:spacing w:line="240" w:lineRule="auto"/>
        <w:jc w:val="left"/>
      </w:pPr>
      <w:r w:rsidRPr="00683299">
        <w:t xml:space="preserve"> Дакле, за конструисање мреже је коришћена функција </w:t>
      </w:r>
      <w:r w:rsidR="002244B7" w:rsidRPr="00366F22">
        <w:rPr>
          <w:i/>
          <w:iCs/>
        </w:rPr>
        <w:t>nx.MultiDiGraph()</w:t>
      </w:r>
      <w:r w:rsidRPr="00683299">
        <w:t>. Тип гране (</w:t>
      </w:r>
      <w:r w:rsidR="00366F22" w:rsidRPr="00366F22">
        <w:rPr>
          <w:i/>
          <w:iCs/>
        </w:rPr>
        <w:t>parametar key</w:t>
      </w:r>
      <w:r w:rsidR="00366F22">
        <w:rPr>
          <w:lang w:val="sr-Cyrl-ME"/>
        </w:rPr>
        <w:t xml:space="preserve">) </w:t>
      </w:r>
      <w:r w:rsidRPr="00683299">
        <w:t xml:space="preserve">може бити </w:t>
      </w:r>
      <w:r w:rsidR="00346AAE">
        <w:rPr>
          <w:lang w:val="en-US"/>
        </w:rPr>
        <w:t>submission</w:t>
      </w:r>
      <w:r w:rsidRPr="00683299">
        <w:t xml:space="preserve"> или </w:t>
      </w:r>
      <w:r w:rsidR="00CD7EDC">
        <w:rPr>
          <w:lang w:val="en-US"/>
        </w:rPr>
        <w:t>comment</w:t>
      </w:r>
      <w:r w:rsidR="00C201F3">
        <w:rPr>
          <w:lang w:val="sr-Cyrl-ME"/>
        </w:rPr>
        <w:t>,</w:t>
      </w:r>
      <w:r w:rsidRPr="00683299">
        <w:t xml:space="preserve"> а тежина гране представља број коментара који је један корисник </w:t>
      </w:r>
      <w:r w:rsidR="00C415CF">
        <w:rPr>
          <w:lang w:val="sr-Cyrl-ME"/>
        </w:rPr>
        <w:t>направио на</w:t>
      </w:r>
      <w:r w:rsidRPr="00683299">
        <w:t xml:space="preserve"> објавама одн</w:t>
      </w:r>
      <w:r w:rsidR="00C415CF">
        <w:rPr>
          <w:lang w:val="sr-Cyrl-ME"/>
        </w:rPr>
        <w:t>осно</w:t>
      </w:r>
      <w:r w:rsidRPr="00683299">
        <w:t xml:space="preserve"> коментарима другог кориника.</w:t>
      </w:r>
    </w:p>
    <w:p w14:paraId="3D9B754F" w14:textId="13C2338A" w:rsidR="00F3514F" w:rsidRDefault="00F3514F" w:rsidP="00990C12">
      <w:pPr>
        <w:pStyle w:val="Osnovnitekst"/>
        <w:spacing w:line="240" w:lineRule="auto"/>
        <w:jc w:val="left"/>
        <w:rPr>
          <w:lang w:val="sr-Cyrl-ME"/>
        </w:rPr>
      </w:pPr>
      <w:r>
        <w:rPr>
          <w:lang w:val="sr-Cyrl-ME"/>
        </w:rPr>
        <w:t>У првом потпоглављу је извршена основна карактеризација мреже, док је у дугом делу дата ан</w:t>
      </w:r>
      <w:r w:rsidR="0052653C">
        <w:rPr>
          <w:lang w:val="sr-Cyrl-ME"/>
        </w:rPr>
        <w:t>а</w:t>
      </w:r>
      <w:r>
        <w:rPr>
          <w:lang w:val="sr-Cyrl-ME"/>
        </w:rPr>
        <w:t>лиза мера централности. Треће потпоглавље обрађује тему детекција комуна.</w:t>
      </w:r>
    </w:p>
    <w:p w14:paraId="057DBB85" w14:textId="5151A4EC" w:rsidR="00971B9C" w:rsidRPr="00971B9C" w:rsidRDefault="00990C12" w:rsidP="00971B9C">
      <w:pPr>
        <w:pStyle w:val="IInivonaslova-Potpoglavlje"/>
      </w:pPr>
      <w:bookmarkStart w:id="22" w:name="_Toc96294742"/>
      <w:r>
        <w:t xml:space="preserve">Основна карактеризација </w:t>
      </w:r>
      <w:r>
        <w:rPr>
          <w:lang w:val="en-US"/>
        </w:rPr>
        <w:t>UserNet</w:t>
      </w:r>
      <w:r>
        <w:t xml:space="preserve"> мреже</w:t>
      </w:r>
      <w:bookmarkEnd w:id="22"/>
    </w:p>
    <w:p w14:paraId="08B855F5" w14:textId="4430D28B" w:rsidR="007E7A34" w:rsidRPr="00A67F5A" w:rsidRDefault="007E7A34" w:rsidP="007C0C12">
      <w:pPr>
        <w:pStyle w:val="Osnovnitekst"/>
        <w:numPr>
          <w:ilvl w:val="0"/>
          <w:numId w:val="12"/>
        </w:numPr>
        <w:spacing w:line="240" w:lineRule="auto"/>
        <w:jc w:val="left"/>
        <w:rPr>
          <w:lang w:val="sr-Cyrl-ME"/>
        </w:rPr>
      </w:pPr>
      <w:r>
        <w:rPr>
          <w:lang w:val="sr-Cyrl-ME"/>
        </w:rPr>
        <w:t xml:space="preserve">Густина </w:t>
      </w:r>
      <w:r>
        <w:rPr>
          <w:lang w:val="en-US"/>
        </w:rPr>
        <w:t>UserNet</w:t>
      </w:r>
      <w:r>
        <w:t xml:space="preserve"> </w:t>
      </w:r>
      <w:r w:rsidRPr="00971B9C">
        <w:t>мреже је 0.000301.</w:t>
      </w:r>
    </w:p>
    <w:p w14:paraId="10DB06AB" w14:textId="76C6A792" w:rsidR="00F3514F" w:rsidRDefault="00A67F5A" w:rsidP="007C0C12">
      <w:pPr>
        <w:pStyle w:val="Osnovnitekst"/>
        <w:numPr>
          <w:ilvl w:val="0"/>
          <w:numId w:val="12"/>
        </w:numPr>
        <w:spacing w:line="240" w:lineRule="auto"/>
        <w:jc w:val="left"/>
        <w:rPr>
          <w:lang w:val="sr-Cyrl-ME"/>
        </w:rPr>
      </w:pPr>
      <w:r w:rsidRPr="00A67F5A">
        <w:rPr>
          <w:lang w:val="sr-Cyrl-ME"/>
        </w:rPr>
        <w:t>Мрежа није повезана, стога су просечна дужина и дијаметар мреже бесконачни</w:t>
      </w:r>
      <w:r w:rsidR="00812630">
        <w:rPr>
          <w:lang w:val="sr-Cyrl-ME"/>
        </w:rPr>
        <w:t>.</w:t>
      </w:r>
      <w:r w:rsidR="002D6C8D">
        <w:rPr>
          <w:lang w:val="sr-Cyrl-ME"/>
        </w:rPr>
        <w:t xml:space="preserve"> </w:t>
      </w:r>
      <w:r w:rsidR="00971B9C" w:rsidRPr="002D6C8D">
        <w:rPr>
          <w:lang w:val="sr-Cyrl-ME"/>
        </w:rPr>
        <w:t xml:space="preserve">Просечна дистанца у </w:t>
      </w:r>
      <w:r w:rsidR="00F008D3" w:rsidRPr="00F008D3">
        <w:rPr>
          <w:lang w:val="sr-Cyrl-ME"/>
        </w:rPr>
        <w:t xml:space="preserve">Erdos-Reny </w:t>
      </w:r>
      <w:r w:rsidR="00971B9C" w:rsidRPr="002D6C8D">
        <w:rPr>
          <w:lang w:val="sr-Cyrl-ME"/>
        </w:rPr>
        <w:t xml:space="preserve">мрежи истих димензија као </w:t>
      </w:r>
      <w:r w:rsidR="000C6B4C" w:rsidRPr="001A1A9C">
        <w:rPr>
          <w:lang w:val="en-US"/>
        </w:rPr>
        <w:t>UserNet</w:t>
      </w:r>
      <w:r w:rsidR="00971B9C" w:rsidRPr="002D6C8D">
        <w:rPr>
          <w:lang w:val="sr-Cyrl-ME"/>
        </w:rPr>
        <w:t xml:space="preserve"> мреже је 3.094588, а дијаметар је 4.</w:t>
      </w:r>
      <w:r w:rsidR="001A1A9C">
        <w:rPr>
          <w:lang w:val="sr-Cyrl-ME"/>
        </w:rPr>
        <w:t xml:space="preserve"> </w:t>
      </w:r>
      <w:r w:rsidR="00971B9C" w:rsidRPr="001A1A9C">
        <w:rPr>
          <w:lang w:val="sr-Cyrl-ME"/>
        </w:rPr>
        <w:t xml:space="preserve">Густина гигантске компоненте мреже је 0.001172. Просечна дистанца у гигантској компоненти </w:t>
      </w:r>
      <w:r w:rsidR="002D6C8D" w:rsidRPr="001A1A9C">
        <w:rPr>
          <w:lang w:val="en-US"/>
        </w:rPr>
        <w:t>UserNet</w:t>
      </w:r>
      <w:r w:rsidR="00971B9C" w:rsidRPr="001A1A9C">
        <w:rPr>
          <w:lang w:val="sr-Cyrl-ME"/>
        </w:rPr>
        <w:t xml:space="preserve"> мреже је 3.185, док је дијаметар 13. Просечна дистанца у </w:t>
      </w:r>
      <w:r w:rsidR="002D6C8D" w:rsidRPr="001A1A9C">
        <w:rPr>
          <w:lang w:val="sr-Cyrl-ME"/>
        </w:rPr>
        <w:t xml:space="preserve">Erdos-Reny </w:t>
      </w:r>
      <w:r w:rsidR="00971B9C" w:rsidRPr="001A1A9C">
        <w:rPr>
          <w:lang w:val="sr-Cyrl-ME"/>
        </w:rPr>
        <w:t xml:space="preserve">мрежи истих димензија као гигантска компонента </w:t>
      </w:r>
      <w:r w:rsidR="002D6C8D" w:rsidRPr="001A1A9C">
        <w:rPr>
          <w:lang w:val="en-US"/>
        </w:rPr>
        <w:t>UserNet</w:t>
      </w:r>
      <w:r w:rsidR="00971B9C" w:rsidRPr="001A1A9C">
        <w:rPr>
          <w:lang w:val="sr-Cyrl-ME"/>
        </w:rPr>
        <w:t xml:space="preserve"> мреже је 2.761968, а дијаметар је 3. Закључујемо да је дијаметар </w:t>
      </w:r>
      <w:r w:rsidR="002D6C8D" w:rsidRPr="001A1A9C">
        <w:rPr>
          <w:lang w:val="en-US"/>
        </w:rPr>
        <w:t>UserNet</w:t>
      </w:r>
      <w:r w:rsidR="00971B9C" w:rsidRPr="001A1A9C">
        <w:rPr>
          <w:lang w:val="sr-Cyrl-ME"/>
        </w:rPr>
        <w:t xml:space="preserve"> мреже велики у односу на дијаметар гигантс</w:t>
      </w:r>
      <w:r w:rsidR="002D6C8D" w:rsidRPr="001A1A9C">
        <w:rPr>
          <w:lang w:val="sr-Cyrl-ME"/>
        </w:rPr>
        <w:t>к</w:t>
      </w:r>
      <w:r w:rsidR="00971B9C" w:rsidRPr="001A1A9C">
        <w:rPr>
          <w:lang w:val="sr-Cyrl-ME"/>
        </w:rPr>
        <w:t xml:space="preserve">е компоненте </w:t>
      </w:r>
      <w:r w:rsidR="00BB7CB4" w:rsidRPr="001A1A9C">
        <w:rPr>
          <w:lang w:val="en-US"/>
        </w:rPr>
        <w:t>UserNet</w:t>
      </w:r>
      <w:r w:rsidR="00971B9C" w:rsidRPr="001A1A9C">
        <w:rPr>
          <w:lang w:val="sr-Cyrl-ME"/>
        </w:rPr>
        <w:t xml:space="preserve"> мреже.</w:t>
      </w:r>
    </w:p>
    <w:p w14:paraId="3E179190" w14:textId="0F25526E" w:rsidR="001C2F26" w:rsidRPr="001C2F26" w:rsidRDefault="001C2F26" w:rsidP="007C0C12">
      <w:pPr>
        <w:pStyle w:val="Osnovnitekst"/>
        <w:numPr>
          <w:ilvl w:val="0"/>
          <w:numId w:val="12"/>
        </w:numPr>
        <w:spacing w:line="240" w:lineRule="auto"/>
        <w:jc w:val="left"/>
        <w:rPr>
          <w:lang w:val="sr-Cyrl-ME"/>
        </w:rPr>
      </w:pPr>
      <w:r w:rsidRPr="001C2F26">
        <w:rPr>
          <w:lang w:val="sr-Cyrl-ME"/>
        </w:rPr>
        <w:t xml:space="preserve">Број повезаних компоненти </w:t>
      </w:r>
      <w:r w:rsidRPr="001A1A9C">
        <w:rPr>
          <w:lang w:val="en-US"/>
        </w:rPr>
        <w:t>UserNet</w:t>
      </w:r>
      <w:r w:rsidRPr="001C2F26">
        <w:rPr>
          <w:lang w:val="sr-Cyrl-ME"/>
        </w:rPr>
        <w:t xml:space="preserve"> мреже је 48935.</w:t>
      </w:r>
      <w:r>
        <w:rPr>
          <w:lang w:val="sr-Cyrl-ME"/>
        </w:rPr>
        <w:t xml:space="preserve"> </w:t>
      </w:r>
      <w:r w:rsidRPr="001C2F26">
        <w:rPr>
          <w:lang w:val="sr-Cyrl-ME"/>
        </w:rPr>
        <w:t>Величина компоненти је дата као низ где је први члан представља величину компоненте, а други број компоненти које су те величине: 48501x1, 11x1, 6x1, 5x2, 4x2, 3x12, 2x44, 1x48872.</w:t>
      </w:r>
      <w:r>
        <w:rPr>
          <w:lang w:val="sr-Cyrl-ME"/>
        </w:rPr>
        <w:t xml:space="preserve"> </w:t>
      </w:r>
      <w:r w:rsidRPr="001C2F26">
        <w:rPr>
          <w:lang w:val="sr-Cyrl-ME"/>
        </w:rPr>
        <w:t>Постоји гигантска компонента мреже јер постоји језгро величине 48501 чворова и представља највећи део мреже тј. 49.73% мре</w:t>
      </w:r>
      <w:r>
        <w:rPr>
          <w:lang w:val="sr-Cyrl-ME"/>
        </w:rPr>
        <w:t>ж</w:t>
      </w:r>
      <w:r w:rsidRPr="001C2F26">
        <w:rPr>
          <w:lang w:val="sr-Cyrl-ME"/>
        </w:rPr>
        <w:t>е.</w:t>
      </w:r>
    </w:p>
    <w:p w14:paraId="6B2834D5" w14:textId="5D727971" w:rsidR="001C2F26" w:rsidRDefault="001F0538" w:rsidP="007C0C12">
      <w:pPr>
        <w:pStyle w:val="Osnovnitekst"/>
        <w:numPr>
          <w:ilvl w:val="0"/>
          <w:numId w:val="12"/>
        </w:numPr>
        <w:spacing w:line="240" w:lineRule="auto"/>
        <w:jc w:val="left"/>
        <w:rPr>
          <w:lang w:val="sr-Cyrl-ME"/>
        </w:rPr>
      </w:pPr>
      <w:r w:rsidRPr="001F0538">
        <w:rPr>
          <w:lang w:val="sr-Cyrl-ME"/>
        </w:rPr>
        <w:t xml:space="preserve">Просечни коефицијент кластеризације </w:t>
      </w:r>
      <w:r w:rsidR="00E74A5E" w:rsidRPr="001A1A9C">
        <w:rPr>
          <w:lang w:val="en-US"/>
        </w:rPr>
        <w:t>UserNet</w:t>
      </w:r>
      <w:r w:rsidRPr="001F0538">
        <w:rPr>
          <w:lang w:val="sr-Cyrl-ME"/>
        </w:rPr>
        <w:t xml:space="preserve"> мреже је 0.117, док је просечни коефицијент кластеризације узимајући у обзир тежине грана 0.0004. Глобални коефицијент кластеризације је 3.1581423283315703е-06.</w:t>
      </w:r>
      <w:r w:rsidR="009466BB">
        <w:rPr>
          <w:lang w:val="sr-Cyrl-ME"/>
        </w:rPr>
        <w:t xml:space="preserve"> </w:t>
      </w:r>
      <w:r w:rsidRPr="009466BB">
        <w:rPr>
          <w:lang w:val="sr-Cyrl-ME"/>
        </w:rPr>
        <w:t>На наредним сликама су приказане расподеле локалног коефицијента кластеризације, узимајући у обзир тежине грана и</w:t>
      </w:r>
      <w:r w:rsidR="00A96473">
        <w:rPr>
          <w:lang w:val="sr-Cyrl-ME"/>
        </w:rPr>
        <w:t xml:space="preserve"> не узимајући их у разматрање</w:t>
      </w:r>
      <w:r w:rsidRPr="009466BB">
        <w:rPr>
          <w:lang w:val="sr-Cyrl-ME"/>
        </w:rPr>
        <w:t>. Са друге слике уочавамо да има преко 8000 чворова који не припадају ниједном троуглу.</w:t>
      </w:r>
    </w:p>
    <w:p w14:paraId="0BA9CAC8" w14:textId="40018017" w:rsidR="008E2EE2" w:rsidRPr="009466BB" w:rsidRDefault="008E2EE2" w:rsidP="008E2EE2">
      <w:pPr>
        <w:pStyle w:val="Osnovnitekst"/>
        <w:ind w:left="927" w:firstLine="0"/>
        <w:rPr>
          <w:lang w:val="sr-Cyrl-ME"/>
        </w:rPr>
      </w:pPr>
      <w:r>
        <w:rPr>
          <w:noProof/>
          <w:lang w:val="en-US"/>
        </w:rPr>
        <w:lastRenderedPageBreak/>
        <w:drawing>
          <wp:inline distT="0" distB="0" distL="0" distR="0" wp14:anchorId="07B71E16" wp14:editId="1BBF2ABD">
            <wp:extent cx="2546350" cy="2049289"/>
            <wp:effectExtent l="0" t="0" r="635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554039" cy="2055477"/>
                    </a:xfrm>
                    <a:prstGeom prst="rect">
                      <a:avLst/>
                    </a:prstGeom>
                  </pic:spPr>
                </pic:pic>
              </a:graphicData>
            </a:graphic>
          </wp:inline>
        </w:drawing>
      </w:r>
      <w:r>
        <w:rPr>
          <w:noProof/>
          <w:lang w:val="en-US"/>
        </w:rPr>
        <w:drawing>
          <wp:inline distT="0" distB="0" distL="0" distR="0" wp14:anchorId="149BBE1C" wp14:editId="20C78D0D">
            <wp:extent cx="2562452" cy="20193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570835" cy="2025906"/>
                    </a:xfrm>
                    <a:prstGeom prst="rect">
                      <a:avLst/>
                    </a:prstGeom>
                  </pic:spPr>
                </pic:pic>
              </a:graphicData>
            </a:graphic>
          </wp:inline>
        </w:drawing>
      </w:r>
    </w:p>
    <w:p w14:paraId="099C51AC" w14:textId="1B65473D" w:rsidR="009466BB" w:rsidRDefault="008E2EE2" w:rsidP="00F4029A">
      <w:pPr>
        <w:pStyle w:val="Osnovnitekst"/>
        <w:spacing w:line="240" w:lineRule="auto"/>
        <w:ind w:left="567" w:firstLine="0"/>
        <w:jc w:val="left"/>
        <w:rPr>
          <w:lang w:val="sr-Cyrl-ME"/>
        </w:rPr>
      </w:pPr>
      <w:r w:rsidRPr="008E2EE2">
        <w:rPr>
          <w:lang w:val="sr-Cyrl-ME"/>
        </w:rPr>
        <w:t>Што се тиче испитивања да ли су чворови са високим локалним коефицијентом кластеризације међусобно повезани, програмским путем је испитиван подграф гигантске компоненте који се састоји само од чворова чији је локални степен кластеризације једнак 1, и њихових грана. Закључује се да тај подграф има 446 чворова и једну грану, и да је његова густина 0.00001, што значи да су ти чворови слабо међусобно повезани. Исти поступак је примењен и за релаксирани критеријум да се испита подграф којег чине чворови чији је локални коефицијент кластеризације већи или једнак 0.5. У том случају добијамом подграф од 1836 чворова, 28 грана, и густине 0.0000166. Дакле чворови виског локалног коефицијента кластеризације нису изразито повезани међусобно.</w:t>
      </w:r>
    </w:p>
    <w:p w14:paraId="176AA39D" w14:textId="02D6159F" w:rsidR="00F4029A" w:rsidRDefault="004A0565" w:rsidP="00F4029A">
      <w:pPr>
        <w:pStyle w:val="Osnovnitekst"/>
        <w:spacing w:line="240" w:lineRule="auto"/>
        <w:ind w:left="567" w:firstLine="0"/>
        <w:jc w:val="left"/>
        <w:rPr>
          <w:lang w:val="sr-Cyrl-ME"/>
        </w:rPr>
      </w:pPr>
      <w:r>
        <w:rPr>
          <w:lang w:val="sr-Cyrl-ME"/>
        </w:rPr>
        <w:t>Просечни</w:t>
      </w:r>
      <w:r w:rsidR="00F4029A" w:rsidRPr="00F4029A">
        <w:rPr>
          <w:lang w:val="sr-Cyrl-ME"/>
        </w:rPr>
        <w:t xml:space="preserve"> коефицијент кластеризације </w:t>
      </w:r>
      <w:r w:rsidR="00BC1218" w:rsidRPr="00F008D3">
        <w:rPr>
          <w:lang w:val="sr-Cyrl-ME"/>
        </w:rPr>
        <w:t xml:space="preserve">Erdos-Reny </w:t>
      </w:r>
      <w:r w:rsidR="00F4029A" w:rsidRPr="00F4029A">
        <w:rPr>
          <w:lang w:val="sr-Cyrl-ME"/>
        </w:rPr>
        <w:t xml:space="preserve">мреже истих димензија је 0.002, док је глобални коефицијент кластеризације 1.029431395910057е-07. На наредним сликама је приказана расподела локалног коефицијента кластеризације </w:t>
      </w:r>
      <w:r w:rsidR="009C571F" w:rsidRPr="00F008D3">
        <w:rPr>
          <w:lang w:val="sr-Cyrl-ME"/>
        </w:rPr>
        <w:t xml:space="preserve">Erdos-Reny </w:t>
      </w:r>
      <w:r w:rsidR="00F4029A" w:rsidRPr="00F4029A">
        <w:rPr>
          <w:lang w:val="sr-Cyrl-ME"/>
        </w:rPr>
        <w:t>мреже. Опсег броја чворова који имају неки ло</w:t>
      </w:r>
      <w:r w:rsidR="00AD0477">
        <w:rPr>
          <w:lang w:val="sr-Cyrl-ME"/>
        </w:rPr>
        <w:t>к</w:t>
      </w:r>
      <w:r w:rsidR="00F4029A" w:rsidRPr="00F4029A">
        <w:rPr>
          <w:lang w:val="sr-Cyrl-ME"/>
        </w:rPr>
        <w:t>а</w:t>
      </w:r>
      <w:r w:rsidR="00AD0477">
        <w:rPr>
          <w:lang w:val="sr-Cyrl-ME"/>
        </w:rPr>
        <w:t>л</w:t>
      </w:r>
      <w:r w:rsidR="00F4029A" w:rsidRPr="00F4029A">
        <w:rPr>
          <w:lang w:val="sr-Cyrl-ME"/>
        </w:rPr>
        <w:t>ни коефицијент кластеризације иде од 0 до 100, што је и приказано на левој слици. На десној слици је приказана иста дистрибуција чворова по локалном коефицијенту кластеризације, с тим што се посматра у односу на y осу максималне вредности 8000, због лакшег поређења тог графика и графика расподеле локалног коефицијента кластеризације чворова гигантске компоненте.</w:t>
      </w:r>
    </w:p>
    <w:p w14:paraId="6A08179A" w14:textId="207609D1" w:rsidR="008651D3" w:rsidRDefault="008651D3" w:rsidP="00F4029A">
      <w:pPr>
        <w:pStyle w:val="Osnovnitekst"/>
        <w:spacing w:line="240" w:lineRule="auto"/>
        <w:ind w:left="567" w:firstLine="0"/>
        <w:jc w:val="left"/>
        <w:rPr>
          <w:lang w:val="sr-Cyrl-ME"/>
        </w:rPr>
      </w:pPr>
      <w:r>
        <w:rPr>
          <w:noProof/>
          <w:lang w:val="en-US"/>
        </w:rPr>
        <w:drawing>
          <wp:inline distT="0" distB="0" distL="0" distR="0" wp14:anchorId="3164710C" wp14:editId="75519812">
            <wp:extent cx="2674716"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674716" cy="2247900"/>
                    </a:xfrm>
                    <a:prstGeom prst="rect">
                      <a:avLst/>
                    </a:prstGeom>
                  </pic:spPr>
                </pic:pic>
              </a:graphicData>
            </a:graphic>
          </wp:inline>
        </w:drawing>
      </w:r>
      <w:r w:rsidR="00612E7B">
        <w:rPr>
          <w:noProof/>
          <w:lang w:val="en-US"/>
        </w:rPr>
        <w:drawing>
          <wp:inline distT="0" distB="0" distL="0" distR="0" wp14:anchorId="02404AD4" wp14:editId="77834881">
            <wp:extent cx="2819319" cy="219075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819319" cy="2190750"/>
                    </a:xfrm>
                    <a:prstGeom prst="rect">
                      <a:avLst/>
                    </a:prstGeom>
                  </pic:spPr>
                </pic:pic>
              </a:graphicData>
            </a:graphic>
          </wp:inline>
        </w:drawing>
      </w:r>
    </w:p>
    <w:p w14:paraId="6B635231" w14:textId="75CA66D2" w:rsidR="00AE7E57" w:rsidRDefault="00AE7E57" w:rsidP="00F4029A">
      <w:pPr>
        <w:pStyle w:val="Osnovnitekst"/>
        <w:spacing w:line="240" w:lineRule="auto"/>
        <w:ind w:left="567" w:firstLine="0"/>
        <w:jc w:val="left"/>
        <w:rPr>
          <w:lang w:val="sr-Cyrl-ME"/>
        </w:rPr>
      </w:pPr>
      <w:r w:rsidRPr="00AE7E57">
        <w:rPr>
          <w:lang w:val="sr-Cyrl-ME"/>
        </w:rPr>
        <w:t xml:space="preserve">Поређењем графика и коефицијената кластеризације гигантксе компоненте </w:t>
      </w:r>
      <w:r w:rsidR="00C71915">
        <w:rPr>
          <w:lang w:val="en-US"/>
        </w:rPr>
        <w:t>UserNet</w:t>
      </w:r>
      <w:r w:rsidRPr="00AE7E57">
        <w:rPr>
          <w:lang w:val="sr-Cyrl-ME"/>
        </w:rPr>
        <w:t xml:space="preserve"> и </w:t>
      </w:r>
      <w:r w:rsidR="00207EE1" w:rsidRPr="00F008D3">
        <w:rPr>
          <w:lang w:val="sr-Cyrl-ME"/>
        </w:rPr>
        <w:t xml:space="preserve">Erdos-Reny </w:t>
      </w:r>
      <w:r w:rsidRPr="00AE7E57">
        <w:rPr>
          <w:lang w:val="sr-Cyrl-ME"/>
        </w:rPr>
        <w:t>мреже, добијамо да је кластерисање више изражено у гигантс</w:t>
      </w:r>
      <w:r w:rsidR="001E069F">
        <w:rPr>
          <w:lang w:val="sr-Cyrl-ME"/>
        </w:rPr>
        <w:t>к</w:t>
      </w:r>
      <w:r w:rsidRPr="00AE7E57">
        <w:rPr>
          <w:lang w:val="sr-Cyrl-ME"/>
        </w:rPr>
        <w:t xml:space="preserve">ој компоненти </w:t>
      </w:r>
      <w:r w:rsidR="001E069F">
        <w:rPr>
          <w:lang w:val="en-US"/>
        </w:rPr>
        <w:t>UserNet</w:t>
      </w:r>
      <w:r w:rsidRPr="00AE7E57">
        <w:rPr>
          <w:lang w:val="sr-Cyrl-ME"/>
        </w:rPr>
        <w:t xml:space="preserve"> мреже.</w:t>
      </w:r>
    </w:p>
    <w:p w14:paraId="5E7FACCA" w14:textId="77777777" w:rsidR="00272867" w:rsidRDefault="004B5C7E" w:rsidP="007C0C12">
      <w:pPr>
        <w:pStyle w:val="Osnovnitekst"/>
        <w:numPr>
          <w:ilvl w:val="0"/>
          <w:numId w:val="12"/>
        </w:numPr>
        <w:spacing w:line="240" w:lineRule="auto"/>
        <w:rPr>
          <w:lang w:val="sr-Cyrl-ME"/>
        </w:rPr>
      </w:pPr>
      <w:r w:rsidRPr="004B5C7E">
        <w:rPr>
          <w:lang w:val="sr-Cyrl-ME"/>
        </w:rPr>
        <w:lastRenderedPageBreak/>
        <w:t xml:space="preserve">Феномен малог света је карактеристика реалних мрежа за које важи: </w:t>
      </w:r>
    </w:p>
    <w:p w14:paraId="2F40A817" w14:textId="20EA391F" w:rsidR="004B5C7E" w:rsidRPr="00272867" w:rsidRDefault="00272867" w:rsidP="001149D2">
      <w:pPr>
        <w:pStyle w:val="Osnovnitekst"/>
        <w:spacing w:line="240" w:lineRule="auto"/>
        <w:ind w:left="927" w:firstLine="0"/>
        <w:rPr>
          <w:lang w:val="sr-Cyrl-ME"/>
        </w:rPr>
      </w:pPr>
      <w:r>
        <w:rPr>
          <w:lang w:val="sr-Cyrl-ME"/>
        </w:rPr>
        <w:t xml:space="preserve">1. </w:t>
      </w:r>
      <w:r w:rsidR="004B5C7E" w:rsidRPr="00272867">
        <w:rPr>
          <w:lang w:val="sr-Cyrl-ME"/>
        </w:rPr>
        <w:t xml:space="preserve">Мала просечна удаљеност било која два чвора – важи за гигантску компоненту </w:t>
      </w:r>
      <w:r>
        <w:rPr>
          <w:lang w:val="en-US"/>
        </w:rPr>
        <w:t>UserNet</w:t>
      </w:r>
      <w:r w:rsidR="004B5C7E" w:rsidRPr="00272867">
        <w:rPr>
          <w:lang w:val="sr-Cyrl-ME"/>
        </w:rPr>
        <w:t xml:space="preserve"> мреже јер је просечна дистанца у гигантској компоненти 3.094588, а у </w:t>
      </w:r>
      <w:r w:rsidR="00EA2DBC" w:rsidRPr="00F008D3">
        <w:rPr>
          <w:lang w:val="sr-Cyrl-ME"/>
        </w:rPr>
        <w:t>Erdos-Reny</w:t>
      </w:r>
      <w:r w:rsidR="004B5C7E" w:rsidRPr="00272867">
        <w:rPr>
          <w:lang w:val="sr-Cyrl-ME"/>
        </w:rPr>
        <w:t xml:space="preserve"> мрежи димензија као гигантска компонента је је 2.761968.</w:t>
      </w:r>
    </w:p>
    <w:p w14:paraId="5E7D4030" w14:textId="7FFF37F6" w:rsidR="004B5C7E" w:rsidRPr="004B5C7E" w:rsidRDefault="004B5C7E" w:rsidP="001149D2">
      <w:pPr>
        <w:pStyle w:val="Osnovnitekst"/>
        <w:spacing w:line="240" w:lineRule="auto"/>
        <w:ind w:left="927" w:firstLine="0"/>
        <w:rPr>
          <w:lang w:val="sr-Cyrl-ME"/>
        </w:rPr>
      </w:pPr>
      <w:r w:rsidRPr="004B5C7E">
        <w:rPr>
          <w:lang w:val="sr-Cyrl-ME"/>
        </w:rPr>
        <w:t xml:space="preserve">2. Ограничен дијаметар у односу на величину мреже –  важи за гигантску компоненту </w:t>
      </w:r>
      <w:r w:rsidR="008757E6">
        <w:rPr>
          <w:lang w:val="en-US"/>
        </w:rPr>
        <w:t>UserNet</w:t>
      </w:r>
      <w:r w:rsidRPr="004B5C7E">
        <w:rPr>
          <w:lang w:val="sr-Cyrl-ME"/>
        </w:rPr>
        <w:t xml:space="preserve"> мреже јер је дијаметар 13, а величина мреже 48501, иако је у </w:t>
      </w:r>
      <w:r w:rsidR="00BF541D" w:rsidRPr="00F008D3">
        <w:rPr>
          <w:lang w:val="sr-Cyrl-ME"/>
        </w:rPr>
        <w:t xml:space="preserve">Erdos-Reny </w:t>
      </w:r>
      <w:r w:rsidRPr="004B5C7E">
        <w:rPr>
          <w:lang w:val="sr-Cyrl-ME"/>
        </w:rPr>
        <w:t>мрежи истих димензија као гигантска компонента дијаметар нешто мањи и износи 3.</w:t>
      </w:r>
    </w:p>
    <w:p w14:paraId="691A01FE" w14:textId="77777777" w:rsidR="002C1543" w:rsidRDefault="004B5C7E" w:rsidP="001149D2">
      <w:pPr>
        <w:pStyle w:val="Osnovnitekst"/>
        <w:spacing w:line="240" w:lineRule="auto"/>
        <w:ind w:left="927" w:firstLine="0"/>
        <w:rPr>
          <w:lang w:val="sr-Cyrl-ME"/>
        </w:rPr>
      </w:pPr>
      <w:r w:rsidRPr="004B5C7E">
        <w:rPr>
          <w:lang w:val="sr-Cyrl-ME"/>
        </w:rPr>
        <w:t xml:space="preserve">3. Висок степен кластеризације – према резултатима питања 10) закључујемо да важи за гигантску компоненту </w:t>
      </w:r>
      <w:r w:rsidR="00051D00">
        <w:rPr>
          <w:lang w:val="en-US"/>
        </w:rPr>
        <w:t>UserNet</w:t>
      </w:r>
      <w:r w:rsidRPr="004B5C7E">
        <w:rPr>
          <w:lang w:val="sr-Cyrl-ME"/>
        </w:rPr>
        <w:t xml:space="preserve"> мреже.</w:t>
      </w:r>
    </w:p>
    <w:p w14:paraId="62E32A7C" w14:textId="056DB2F1" w:rsidR="00F4029A" w:rsidRDefault="004B5C7E" w:rsidP="001149D2">
      <w:pPr>
        <w:pStyle w:val="Osnovnitekst"/>
        <w:spacing w:line="240" w:lineRule="auto"/>
        <w:ind w:left="927" w:firstLine="0"/>
        <w:rPr>
          <w:lang w:val="sr-Cyrl-ME"/>
        </w:rPr>
      </w:pPr>
      <w:r w:rsidRPr="004B5C7E">
        <w:rPr>
          <w:lang w:val="sr-Cyrl-ME"/>
        </w:rPr>
        <w:t xml:space="preserve">Из наведеног важи да гигантска компонента </w:t>
      </w:r>
      <w:r w:rsidR="002C1543">
        <w:rPr>
          <w:lang w:val="en-US"/>
        </w:rPr>
        <w:t>UserNet</w:t>
      </w:r>
      <w:r w:rsidRPr="004B5C7E">
        <w:rPr>
          <w:lang w:val="sr-Cyrl-ME"/>
        </w:rPr>
        <w:t xml:space="preserve"> мреже испољава особине малог света.</w:t>
      </w:r>
    </w:p>
    <w:p w14:paraId="61765EC0" w14:textId="101F9B8F" w:rsidR="00633672" w:rsidRPr="000B2CC5" w:rsidRDefault="00633672" w:rsidP="007C0C12">
      <w:pPr>
        <w:pStyle w:val="Osnovnitekst"/>
        <w:numPr>
          <w:ilvl w:val="0"/>
          <w:numId w:val="12"/>
        </w:numPr>
        <w:spacing w:line="240" w:lineRule="auto"/>
        <w:jc w:val="left"/>
        <w:rPr>
          <w:lang w:val="sr-Cyrl-ME"/>
        </w:rPr>
      </w:pPr>
      <w:r w:rsidRPr="00633672">
        <w:rPr>
          <w:lang w:val="sr-Cyrl-ME"/>
        </w:rPr>
        <w:t xml:space="preserve">Коефицијент асортативности </w:t>
      </w:r>
      <w:r w:rsidR="00A75A84">
        <w:rPr>
          <w:lang w:val="en-US"/>
        </w:rPr>
        <w:t xml:space="preserve">UserNet </w:t>
      </w:r>
      <w:r w:rsidRPr="00633672">
        <w:rPr>
          <w:lang w:val="sr-Cyrl-ME"/>
        </w:rPr>
        <w:t>мреже на основу улазног тежинског степена чвора је -0.0196026761</w:t>
      </w:r>
      <w:r>
        <w:rPr>
          <w:lang w:val="sr-Cyrl-ME"/>
        </w:rPr>
        <w:t>, а на</w:t>
      </w:r>
      <w:r w:rsidRPr="00633672">
        <w:rPr>
          <w:lang w:val="sr-Cyrl-ME"/>
        </w:rPr>
        <w:t xml:space="preserve"> основу излазног тежинског степена чвора је 0.0030034557.</w:t>
      </w:r>
      <w:r w:rsidR="000B2CC5">
        <w:rPr>
          <w:lang w:val="sr-Cyrl-ME"/>
        </w:rPr>
        <w:t xml:space="preserve"> </w:t>
      </w:r>
      <w:r w:rsidRPr="000B2CC5">
        <w:rPr>
          <w:lang w:val="sr-Cyrl-ME"/>
        </w:rPr>
        <w:t xml:space="preserve">Коефицијент асортативности </w:t>
      </w:r>
      <w:r w:rsidR="00965B3B" w:rsidRPr="000B2CC5">
        <w:rPr>
          <w:lang w:val="en-US"/>
        </w:rPr>
        <w:t>UserNet</w:t>
      </w:r>
      <w:r w:rsidRPr="000B2CC5">
        <w:rPr>
          <w:lang w:val="sr-Cyrl-ME"/>
        </w:rPr>
        <w:t xml:space="preserve"> мреже на основу улазног степена чвора је -0.0254513238</w:t>
      </w:r>
      <w:r w:rsidR="0032486E" w:rsidRPr="000B2CC5">
        <w:rPr>
          <w:lang w:val="sr-Cyrl-ME"/>
        </w:rPr>
        <w:t>, а на</w:t>
      </w:r>
      <w:r w:rsidRPr="000B2CC5">
        <w:rPr>
          <w:lang w:val="sr-Cyrl-ME"/>
        </w:rPr>
        <w:t xml:space="preserve"> основу излазног степена чвора је 0.0074803688.</w:t>
      </w:r>
    </w:p>
    <w:p w14:paraId="4A7A3B0C" w14:textId="77777777" w:rsidR="00586B50" w:rsidRPr="00586B50" w:rsidRDefault="00586B50" w:rsidP="000B2CC5">
      <w:pPr>
        <w:pStyle w:val="Osnovnitekst"/>
        <w:ind w:left="207" w:firstLine="720"/>
        <w:rPr>
          <w:lang w:val="sr-Cyrl-ME"/>
        </w:rPr>
      </w:pPr>
      <w:r w:rsidRPr="00586B50">
        <w:rPr>
          <w:lang w:val="sr-Cyrl-ME"/>
        </w:rPr>
        <w:t>Асортативно мешање по улазном степену чвора</w:t>
      </w:r>
    </w:p>
    <w:p w14:paraId="4E7B1C10" w14:textId="31285E7B" w:rsidR="00586B50" w:rsidRDefault="00586B50" w:rsidP="004D16FB">
      <w:pPr>
        <w:pStyle w:val="Osnovnitekst"/>
        <w:spacing w:line="240" w:lineRule="auto"/>
        <w:ind w:left="927" w:firstLine="0"/>
        <w:jc w:val="left"/>
        <w:rPr>
          <w:lang w:val="sr-Cyrl-ME"/>
        </w:rPr>
      </w:pPr>
      <w:r w:rsidRPr="00586B50">
        <w:rPr>
          <w:lang w:val="sr-Cyrl-ME"/>
        </w:rPr>
        <w:t xml:space="preserve">Чворови графа су категорички груписани према улазном степену чвора у скупове </w:t>
      </w:r>
      <w:r>
        <w:rPr>
          <w:lang w:val="en-US"/>
        </w:rPr>
        <w:t>c0-c9</w:t>
      </w:r>
      <w:r w:rsidRPr="00586B50">
        <w:rPr>
          <w:lang w:val="sr-Cyrl-ME"/>
        </w:rPr>
        <w:t xml:space="preserve"> једнаких величина. Прерачуната је матрица асортативног мешања која је приказана у наредној табели. У табели су поред имена скупова приказани и опсези степене чворова који припадају тој групи.</w:t>
      </w:r>
    </w:p>
    <w:p w14:paraId="22851982" w14:textId="77777777" w:rsidR="00662287" w:rsidRPr="002619FD" w:rsidRDefault="00662287" w:rsidP="00E03E1C">
      <w:pPr>
        <w:jc w:val="right"/>
        <w:rPr>
          <w:rFonts w:ascii="Consolas" w:hAnsi="Consolas"/>
          <w:noProof/>
          <w:sz w:val="12"/>
        </w:rPr>
      </w:pPr>
      <w:r w:rsidRPr="002619FD">
        <w:rPr>
          <w:rFonts w:ascii="Consolas" w:hAnsi="Consolas"/>
          <w:noProof/>
          <w:sz w:val="12"/>
        </w:rPr>
        <w:t>+----+----------------+--------------+-------------+-------------+------------+-----------+-----------+-----------+-----------+-----------+</w:t>
      </w:r>
    </w:p>
    <w:p w14:paraId="67305BAD" w14:textId="77777777" w:rsidR="00662287" w:rsidRPr="00662287" w:rsidRDefault="00662287" w:rsidP="00E03E1C">
      <w:pPr>
        <w:jc w:val="right"/>
        <w:rPr>
          <w:rFonts w:ascii="Consolas" w:hAnsi="Consolas"/>
          <w:noProof/>
          <w:sz w:val="12"/>
        </w:rPr>
      </w:pPr>
      <w:r w:rsidRPr="00662287">
        <w:rPr>
          <w:rFonts w:ascii="Consolas" w:hAnsi="Consolas"/>
          <w:noProof/>
          <w:sz w:val="12"/>
        </w:rPr>
        <w:t>|    | c0 (132, 8434) | c1 (53, 132) | c2 (26, 53) | c3 (14, 26) | c4 (8, 14) | c5 (5, 8) | c6 (3, 5) | c7 (2, 3) | c8 (1, 2) | c9 (1, 1) |</w:t>
      </w:r>
    </w:p>
    <w:p w14:paraId="4539F8AE" w14:textId="77777777" w:rsidR="00662287" w:rsidRPr="00662287" w:rsidRDefault="00662287" w:rsidP="00E03E1C">
      <w:pPr>
        <w:jc w:val="right"/>
        <w:rPr>
          <w:rFonts w:ascii="Consolas" w:hAnsi="Consolas"/>
          <w:noProof/>
          <w:sz w:val="12"/>
        </w:rPr>
      </w:pPr>
      <w:r w:rsidRPr="00662287">
        <w:rPr>
          <w:rFonts w:ascii="Consolas" w:hAnsi="Consolas"/>
          <w:noProof/>
          <w:sz w:val="12"/>
        </w:rPr>
        <w:t>+----+----------------+--------------+-------------+-------------+------------+-----------+-----------+-----------+-----------+-----------+</w:t>
      </w:r>
    </w:p>
    <w:p w14:paraId="5C05F636" w14:textId="77777777" w:rsidR="00662287" w:rsidRPr="00662287" w:rsidRDefault="00662287" w:rsidP="00E03E1C">
      <w:pPr>
        <w:jc w:val="right"/>
        <w:rPr>
          <w:rFonts w:ascii="Consolas" w:hAnsi="Consolas"/>
          <w:noProof/>
          <w:sz w:val="12"/>
        </w:rPr>
      </w:pPr>
      <w:r w:rsidRPr="00662287">
        <w:rPr>
          <w:rFonts w:ascii="Consolas" w:hAnsi="Consolas"/>
          <w:noProof/>
          <w:sz w:val="12"/>
        </w:rPr>
        <w:t>| c0 |   0.4669478    |  0.1015357   |  0.0450527  |  0.0230817  | 0.0126757  | 0.0073173 | 0.0042939 | 0.0025862 | 0.0014317 | 0.0012096 |</w:t>
      </w:r>
    </w:p>
    <w:p w14:paraId="6BC36F00" w14:textId="77777777" w:rsidR="00662287" w:rsidRPr="00662287" w:rsidRDefault="00662287" w:rsidP="00E03E1C">
      <w:pPr>
        <w:jc w:val="right"/>
        <w:rPr>
          <w:rFonts w:ascii="Consolas" w:hAnsi="Consolas"/>
          <w:noProof/>
          <w:sz w:val="12"/>
        </w:rPr>
      </w:pPr>
      <w:r w:rsidRPr="00662287">
        <w:rPr>
          <w:rFonts w:ascii="Consolas" w:hAnsi="Consolas"/>
          <w:noProof/>
          <w:sz w:val="12"/>
        </w:rPr>
        <w:t>| c1 |   0.1148666    |  0.0231724   |  0.0102938  |  0.0053476  | 0.0029559  | 0.0016457 | 0.0009673 | 0.0005896 | 0.0003153 | 0.0002601 |</w:t>
      </w:r>
    </w:p>
    <w:p w14:paraId="438636BB" w14:textId="77777777" w:rsidR="00662287" w:rsidRPr="00662287" w:rsidRDefault="00662287" w:rsidP="00E03E1C">
      <w:pPr>
        <w:jc w:val="right"/>
        <w:rPr>
          <w:rFonts w:ascii="Consolas" w:hAnsi="Consolas"/>
          <w:noProof/>
          <w:sz w:val="12"/>
        </w:rPr>
      </w:pPr>
      <w:r w:rsidRPr="00662287">
        <w:rPr>
          <w:rFonts w:ascii="Consolas" w:hAnsi="Consolas"/>
          <w:noProof/>
          <w:sz w:val="12"/>
        </w:rPr>
        <w:t>| c2 |   0.0531015    |  0.0108203   |  0.0047768  |  0.0024327  | 0.0013606  | 0.0007946 | 0.0004557 |  0.000279 | 0.0001538 | 0.0001259 |</w:t>
      </w:r>
    </w:p>
    <w:p w14:paraId="0EEE74C9" w14:textId="77777777" w:rsidR="00662287" w:rsidRPr="00662287" w:rsidRDefault="00662287" w:rsidP="00E03E1C">
      <w:pPr>
        <w:jc w:val="right"/>
        <w:rPr>
          <w:rFonts w:ascii="Consolas" w:hAnsi="Consolas"/>
          <w:noProof/>
          <w:sz w:val="12"/>
        </w:rPr>
      </w:pPr>
      <w:r w:rsidRPr="00662287">
        <w:rPr>
          <w:rFonts w:ascii="Consolas" w:hAnsi="Consolas"/>
          <w:noProof/>
          <w:sz w:val="12"/>
        </w:rPr>
        <w:t>| c3 |   0.0287068    |  0.0058091   |   0.002609  |  0.0013482  | 0.0007655  | 0.0004234 | 0.0002427 | 0.0001495 |  8.02e-05 |  6.53e-05 |</w:t>
      </w:r>
    </w:p>
    <w:p w14:paraId="6D02F61E" w14:textId="77777777" w:rsidR="00662287" w:rsidRPr="00662287" w:rsidRDefault="00662287" w:rsidP="00E03E1C">
      <w:pPr>
        <w:jc w:val="right"/>
        <w:rPr>
          <w:rFonts w:ascii="Consolas" w:hAnsi="Consolas"/>
          <w:noProof/>
          <w:sz w:val="12"/>
        </w:rPr>
      </w:pPr>
      <w:r w:rsidRPr="00662287">
        <w:rPr>
          <w:rFonts w:ascii="Consolas" w:hAnsi="Consolas"/>
          <w:noProof/>
          <w:sz w:val="12"/>
        </w:rPr>
        <w:t>| c4 |   0.0163529    |  0.0033114   |  0.0015264  |  0.0008055  | 0.0004405  | 0.0002514 | 0.0001488 |  8.45e-05 |  4.43e-05 |  4.1e-05  |</w:t>
      </w:r>
    </w:p>
    <w:p w14:paraId="25A8D875" w14:textId="77777777" w:rsidR="00662287" w:rsidRPr="00662287" w:rsidRDefault="00662287" w:rsidP="00E03E1C">
      <w:pPr>
        <w:jc w:val="right"/>
        <w:rPr>
          <w:rFonts w:ascii="Consolas" w:hAnsi="Consolas"/>
          <w:noProof/>
          <w:sz w:val="12"/>
        </w:rPr>
      </w:pPr>
      <w:r w:rsidRPr="00662287">
        <w:rPr>
          <w:rFonts w:ascii="Consolas" w:hAnsi="Consolas"/>
          <w:noProof/>
          <w:sz w:val="12"/>
        </w:rPr>
        <w:t>| c5 |   0.0097619    |  0.0019175   |  0.0009295  |  0.0004542  | 0.0002656  | 0.0001524 |  8.64e-05 |  6.86e-05 |  3.19e-05 |  1.96e-05 |</w:t>
      </w:r>
    </w:p>
    <w:p w14:paraId="5984C836" w14:textId="77777777" w:rsidR="00662287" w:rsidRPr="00662287" w:rsidRDefault="00662287" w:rsidP="00E03E1C">
      <w:pPr>
        <w:jc w:val="right"/>
        <w:rPr>
          <w:rFonts w:ascii="Consolas" w:hAnsi="Consolas"/>
          <w:noProof/>
          <w:sz w:val="12"/>
        </w:rPr>
      </w:pPr>
      <w:r w:rsidRPr="00662287">
        <w:rPr>
          <w:rFonts w:ascii="Consolas" w:hAnsi="Consolas"/>
          <w:noProof/>
          <w:sz w:val="12"/>
        </w:rPr>
        <w:t>| c6 |   0.0063068    |  0.0012651   |  0.0005656  |   0.000283  | 0.0001673  |  9.65e-05 |  6.35e-05 |  3.37e-05 |  1.96e-05 |  1.6e-05  |</w:t>
      </w:r>
    </w:p>
    <w:p w14:paraId="560192F0" w14:textId="77777777" w:rsidR="00662287" w:rsidRPr="00662287" w:rsidRDefault="00662287" w:rsidP="00E03E1C">
      <w:pPr>
        <w:jc w:val="right"/>
        <w:rPr>
          <w:rFonts w:ascii="Consolas" w:hAnsi="Consolas"/>
          <w:noProof/>
          <w:sz w:val="12"/>
        </w:rPr>
      </w:pPr>
      <w:r w:rsidRPr="00662287">
        <w:rPr>
          <w:rFonts w:ascii="Consolas" w:hAnsi="Consolas"/>
          <w:noProof/>
          <w:sz w:val="12"/>
        </w:rPr>
        <w:t>| c7 |   0.0041539    |  0.0008312   |  0.0003886  |   0.000201  | 0.0001154  |  7.29e-05 |  4.17e-05 |  3.27e-05 |  1.71e-05 |  1.45e-05 |</w:t>
      </w:r>
    </w:p>
    <w:p w14:paraId="156EDA6E" w14:textId="77777777" w:rsidR="00662287" w:rsidRPr="00662287" w:rsidRDefault="00662287" w:rsidP="00E03E1C">
      <w:pPr>
        <w:jc w:val="right"/>
        <w:rPr>
          <w:rFonts w:ascii="Consolas" w:hAnsi="Consolas"/>
          <w:noProof/>
          <w:sz w:val="12"/>
        </w:rPr>
      </w:pPr>
      <w:r w:rsidRPr="00662287">
        <w:rPr>
          <w:rFonts w:ascii="Consolas" w:hAnsi="Consolas"/>
          <w:noProof/>
          <w:sz w:val="12"/>
        </w:rPr>
        <w:t>| c8 |   0.0028173    |  0.0005801   |  0.0002569  |  0.0001411  |  8.34e-05  |  4.39e-05 |  3.16e-05 |  1.89e-05 |  1.34e-05 |  9.1e-06  |</w:t>
      </w:r>
    </w:p>
    <w:p w14:paraId="58BE6E40" w14:textId="77777777" w:rsidR="00662287" w:rsidRPr="00662287" w:rsidRDefault="00662287" w:rsidP="00E03E1C">
      <w:pPr>
        <w:jc w:val="right"/>
        <w:rPr>
          <w:rFonts w:ascii="Consolas" w:hAnsi="Consolas"/>
          <w:noProof/>
          <w:sz w:val="12"/>
        </w:rPr>
      </w:pPr>
      <w:r w:rsidRPr="00662287">
        <w:rPr>
          <w:rFonts w:ascii="Consolas" w:hAnsi="Consolas"/>
          <w:noProof/>
          <w:sz w:val="12"/>
        </w:rPr>
        <w:t>| c9 |   0.0024817    |  0.0005388   |  0.0002344  |  0.0001263  |  8.27e-05  |  4.75e-05 |  2.9e-05  |  1.6e-05  |  1.05e-05 |  1.02e-05 |</w:t>
      </w:r>
    </w:p>
    <w:p w14:paraId="1C98613F" w14:textId="77777777" w:rsidR="00662287" w:rsidRPr="00662287" w:rsidRDefault="00662287" w:rsidP="00E03E1C">
      <w:pPr>
        <w:jc w:val="right"/>
        <w:rPr>
          <w:rFonts w:ascii="Consolas" w:hAnsi="Consolas"/>
          <w:noProof/>
          <w:sz w:val="12"/>
        </w:rPr>
      </w:pPr>
      <w:r w:rsidRPr="00662287">
        <w:rPr>
          <w:rFonts w:ascii="Consolas" w:hAnsi="Consolas"/>
          <w:noProof/>
          <w:sz w:val="12"/>
        </w:rPr>
        <w:t>+----+----------------+--------------+-------------+-------------+------------+-----------+-----------+-----------+-----------+-----------+</w:t>
      </w:r>
    </w:p>
    <w:p w14:paraId="74BD702B" w14:textId="527E235E" w:rsidR="00662287" w:rsidRDefault="00662287" w:rsidP="00662287">
      <w:pPr>
        <w:pStyle w:val="Osnovnitekst"/>
        <w:spacing w:line="240" w:lineRule="auto"/>
        <w:ind w:left="927" w:firstLine="0"/>
        <w:jc w:val="left"/>
        <w:rPr>
          <w:lang w:val="sr-Cyrl-ME"/>
        </w:rPr>
      </w:pPr>
      <w:r w:rsidRPr="00662287">
        <w:rPr>
          <w:lang w:val="sr-Cyrl-ME"/>
        </w:rPr>
        <w:t>Сабирањем елемента главе дијагонале матрице добијамо да је вероватноћа 0.497 да су чворови истих група међусобно повезани. Визуелизација је дата на наредној слици. Коефицијент асортативности за категорички подељене чворова према њиховим уазним степенима чвора је -0.0081. Како је добијена негативна вредност, то асортативност по улазном степену није изражена. Поделом чворова по улазном степену и на 15 и на 30 класа добијане су негативне вредности блиске нули.</w:t>
      </w:r>
    </w:p>
    <w:p w14:paraId="4C1FB260" w14:textId="426A3E5C" w:rsidR="00433D12" w:rsidRDefault="00433D12" w:rsidP="00662287">
      <w:pPr>
        <w:pStyle w:val="Osnovnitekst"/>
        <w:spacing w:line="240" w:lineRule="auto"/>
        <w:ind w:left="927" w:firstLine="0"/>
        <w:jc w:val="left"/>
        <w:rPr>
          <w:lang w:val="sr-Cyrl-ME"/>
        </w:rPr>
      </w:pPr>
      <w:r>
        <w:rPr>
          <w:noProof/>
          <w:lang w:val="en-US"/>
        </w:rPr>
        <w:drawing>
          <wp:inline distT="0" distB="0" distL="0" distR="0" wp14:anchorId="35EDC407" wp14:editId="50D4A3EB">
            <wp:extent cx="2203939" cy="1671681"/>
            <wp:effectExtent l="0" t="0" r="635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237618" cy="1697227"/>
                    </a:xfrm>
                    <a:prstGeom prst="rect">
                      <a:avLst/>
                    </a:prstGeom>
                  </pic:spPr>
                </pic:pic>
              </a:graphicData>
            </a:graphic>
          </wp:inline>
        </w:drawing>
      </w:r>
    </w:p>
    <w:p w14:paraId="2A73E5C3" w14:textId="77777777" w:rsidR="005E1F7D" w:rsidRPr="005E1F7D" w:rsidRDefault="005E1F7D" w:rsidP="004D16FB">
      <w:pPr>
        <w:pStyle w:val="Osnovnitekst"/>
        <w:rPr>
          <w:lang w:val="sr-Cyrl-ME"/>
        </w:rPr>
      </w:pPr>
      <w:r w:rsidRPr="005E1F7D">
        <w:rPr>
          <w:lang w:val="sr-Cyrl-ME"/>
        </w:rPr>
        <w:t>Асортативно мешање по излазном степену чвора</w:t>
      </w:r>
    </w:p>
    <w:p w14:paraId="3DDE95AE" w14:textId="7CBFFD4D" w:rsidR="005E1F7D" w:rsidRDefault="005E1F7D" w:rsidP="005E1F7D">
      <w:pPr>
        <w:pStyle w:val="Osnovnitekst"/>
        <w:spacing w:line="240" w:lineRule="auto"/>
        <w:ind w:left="927" w:firstLine="0"/>
        <w:jc w:val="left"/>
        <w:rPr>
          <w:lang w:val="sr-Cyrl-ME"/>
        </w:rPr>
      </w:pPr>
      <w:r w:rsidRPr="005E1F7D">
        <w:rPr>
          <w:lang w:val="sr-Cyrl-ME"/>
        </w:rPr>
        <w:lastRenderedPageBreak/>
        <w:t xml:space="preserve">Чворови графа су категорички груписани у скупове </w:t>
      </w:r>
      <w:r w:rsidR="004D16FB">
        <w:rPr>
          <w:lang w:val="en-US"/>
        </w:rPr>
        <w:t>c0-c9</w:t>
      </w:r>
      <w:r w:rsidRPr="005E1F7D">
        <w:rPr>
          <w:lang w:val="sr-Cyrl-ME"/>
        </w:rPr>
        <w:t xml:space="preserve"> једнаких величина према излазном степену чвора. Прерачуната је матрица асортативног мешања која је приказана у наредној табели. У табели су поред имена скупова приказани и опсези излазног степене чворова који припадају тој групи.</w:t>
      </w:r>
    </w:p>
    <w:p w14:paraId="09038E10" w14:textId="77777777" w:rsidR="00A277E2" w:rsidRPr="00A277E2" w:rsidRDefault="00A277E2" w:rsidP="004A46D7">
      <w:pPr>
        <w:jc w:val="right"/>
        <w:rPr>
          <w:rFonts w:ascii="Consolas" w:hAnsi="Consolas"/>
          <w:noProof/>
          <w:sz w:val="12"/>
        </w:rPr>
      </w:pPr>
      <w:bookmarkStart w:id="23" w:name="_Hlk96243052"/>
      <w:r w:rsidRPr="00A277E2">
        <w:rPr>
          <w:rFonts w:ascii="Consolas" w:hAnsi="Consolas"/>
          <w:noProof/>
          <w:sz w:val="12"/>
        </w:rPr>
        <w:t>+----+----------------+--------------+-------------+-------------+------------+-----------+-----------+-----------+-----------+-----------+</w:t>
      </w:r>
    </w:p>
    <w:p w14:paraId="686DBD5F" w14:textId="77777777" w:rsidR="00A277E2" w:rsidRPr="00A277E2" w:rsidRDefault="00A277E2" w:rsidP="004A46D7">
      <w:pPr>
        <w:jc w:val="right"/>
        <w:rPr>
          <w:rFonts w:ascii="Consolas" w:hAnsi="Consolas"/>
          <w:noProof/>
          <w:sz w:val="12"/>
        </w:rPr>
      </w:pPr>
      <w:r w:rsidRPr="00A277E2">
        <w:rPr>
          <w:rFonts w:ascii="Consolas" w:hAnsi="Consolas"/>
          <w:noProof/>
          <w:sz w:val="12"/>
        </w:rPr>
        <w:t>|    | c0 (131, 3747) | c1 (51, 131) | c2 (24, 51) | c3 (13, 24) | c4 (8, 13) | c5 (5, 8) | c6 (3, 5) | c7 (2, 3) | c8 (1, 2) | c9 (1, 1) |</w:t>
      </w:r>
    </w:p>
    <w:p w14:paraId="5506E33E" w14:textId="77777777" w:rsidR="00A277E2" w:rsidRPr="00A277E2" w:rsidRDefault="00A277E2" w:rsidP="004A46D7">
      <w:pPr>
        <w:jc w:val="right"/>
        <w:rPr>
          <w:rFonts w:ascii="Consolas" w:hAnsi="Consolas"/>
          <w:noProof/>
          <w:sz w:val="12"/>
        </w:rPr>
      </w:pPr>
      <w:r w:rsidRPr="00A277E2">
        <w:rPr>
          <w:rFonts w:ascii="Consolas" w:hAnsi="Consolas"/>
          <w:noProof/>
          <w:sz w:val="12"/>
        </w:rPr>
        <w:t>+----+----------------+--------------+-------------+-------------+------------+-----------+-----------+-----------+-----------+-----------+</w:t>
      </w:r>
    </w:p>
    <w:p w14:paraId="0448936D" w14:textId="77777777" w:rsidR="00A277E2" w:rsidRPr="00A277E2" w:rsidRDefault="00A277E2" w:rsidP="004A46D7">
      <w:pPr>
        <w:jc w:val="right"/>
        <w:rPr>
          <w:rFonts w:ascii="Consolas" w:hAnsi="Consolas"/>
          <w:noProof/>
          <w:sz w:val="12"/>
        </w:rPr>
      </w:pPr>
      <w:r w:rsidRPr="00A277E2">
        <w:rPr>
          <w:rFonts w:ascii="Consolas" w:hAnsi="Consolas"/>
          <w:noProof/>
          <w:sz w:val="12"/>
        </w:rPr>
        <w:t>| c0 |   0.4434017    |  0.1147534   |  0.0581493  |  0.0344378  | 0.0216859  | 0.0143657 | 0.0105043 |  0.008389 | 0.0060249 | 0.0051977 |</w:t>
      </w:r>
    </w:p>
    <w:p w14:paraId="6F4C5E2A" w14:textId="77777777" w:rsidR="00A277E2" w:rsidRPr="00A277E2" w:rsidRDefault="00A277E2" w:rsidP="004A46D7">
      <w:pPr>
        <w:jc w:val="right"/>
        <w:rPr>
          <w:rFonts w:ascii="Consolas" w:hAnsi="Consolas"/>
          <w:noProof/>
          <w:sz w:val="12"/>
        </w:rPr>
      </w:pPr>
      <w:r w:rsidRPr="00A277E2">
        <w:rPr>
          <w:rFonts w:ascii="Consolas" w:hAnsi="Consolas"/>
          <w:noProof/>
          <w:sz w:val="12"/>
        </w:rPr>
        <w:t>| c1 |    0.08681     |  0.0233788   |  0.0125854  |   0.007708  | 0.0048041  | 0.0031028 | 0.0024418 | 0.0018841 | 0.0013497 | 0.0011019 |</w:t>
      </w:r>
    </w:p>
    <w:p w14:paraId="5FC5597B" w14:textId="77777777" w:rsidR="00A277E2" w:rsidRPr="00A277E2" w:rsidRDefault="00A277E2" w:rsidP="004A46D7">
      <w:pPr>
        <w:jc w:val="right"/>
        <w:rPr>
          <w:rFonts w:ascii="Consolas" w:hAnsi="Consolas"/>
          <w:noProof/>
          <w:sz w:val="12"/>
        </w:rPr>
      </w:pPr>
      <w:r w:rsidRPr="00A277E2">
        <w:rPr>
          <w:rFonts w:ascii="Consolas" w:hAnsi="Consolas"/>
          <w:noProof/>
          <w:sz w:val="12"/>
        </w:rPr>
        <w:t>| c2 |   0.0365367    |  0.0101012   |   0.005583  |  0.0034627  | 0.0021294  | 0.0014433 | 0.0011944 | 0.0008668 | 0.0006505 | 0.0005275 |</w:t>
      </w:r>
    </w:p>
    <w:p w14:paraId="3106B700" w14:textId="77777777" w:rsidR="00A277E2" w:rsidRPr="00A277E2" w:rsidRDefault="00A277E2" w:rsidP="004A46D7">
      <w:pPr>
        <w:jc w:val="right"/>
        <w:rPr>
          <w:rFonts w:ascii="Consolas" w:hAnsi="Consolas"/>
          <w:noProof/>
          <w:sz w:val="12"/>
        </w:rPr>
      </w:pPr>
      <w:r w:rsidRPr="00A277E2">
        <w:rPr>
          <w:rFonts w:ascii="Consolas" w:hAnsi="Consolas"/>
          <w:noProof/>
          <w:sz w:val="12"/>
        </w:rPr>
        <w:t>| c3 |   0.0182918    |  0.0052906   |  0.0029163  |   0.001899  | 0.0011574  | 0.0007409 | 0.0006698 | 0.0004608 | 0.0003661 | 0.0002765 |</w:t>
      </w:r>
    </w:p>
    <w:p w14:paraId="69A74361" w14:textId="77777777" w:rsidR="00A277E2" w:rsidRPr="00A277E2" w:rsidRDefault="00A277E2" w:rsidP="004A46D7">
      <w:pPr>
        <w:jc w:val="right"/>
        <w:rPr>
          <w:rFonts w:ascii="Consolas" w:hAnsi="Consolas"/>
          <w:noProof/>
          <w:sz w:val="12"/>
        </w:rPr>
      </w:pPr>
      <w:r w:rsidRPr="00A277E2">
        <w:rPr>
          <w:rFonts w:ascii="Consolas" w:hAnsi="Consolas"/>
          <w:noProof/>
          <w:sz w:val="12"/>
        </w:rPr>
        <w:t>| c4 |    0.010091    |  0.0029755   |  0.0017397  |  0.0010819  | 0.0006581  | 0.0004503 | 0.0004031 | 0.0002609 | 0.0002072 | 0.0001556 |</w:t>
      </w:r>
    </w:p>
    <w:p w14:paraId="50D0CBE9" w14:textId="77777777" w:rsidR="00A277E2" w:rsidRPr="00A277E2" w:rsidRDefault="00A277E2" w:rsidP="004A46D7">
      <w:pPr>
        <w:jc w:val="right"/>
        <w:rPr>
          <w:rFonts w:ascii="Consolas" w:hAnsi="Consolas"/>
          <w:noProof/>
          <w:sz w:val="12"/>
        </w:rPr>
      </w:pPr>
      <w:r w:rsidRPr="00A277E2">
        <w:rPr>
          <w:rFonts w:ascii="Consolas" w:hAnsi="Consolas"/>
          <w:noProof/>
          <w:sz w:val="12"/>
        </w:rPr>
        <w:t xml:space="preserve">| c5 |   0.0060224    |  0.0017597   |  0.0010286  |  0.0006317  | 0.0004205  |  0.000279 | 0.0002663 | 0.0001477 | 0.0001321 | 0.0001041 </w:t>
      </w:r>
      <w:bookmarkEnd w:id="23"/>
      <w:r w:rsidRPr="00A277E2">
        <w:rPr>
          <w:rFonts w:ascii="Consolas" w:hAnsi="Consolas"/>
          <w:noProof/>
          <w:sz w:val="12"/>
        </w:rPr>
        <w:t>|</w:t>
      </w:r>
    </w:p>
    <w:p w14:paraId="752B8428" w14:textId="77777777" w:rsidR="00A277E2" w:rsidRPr="00A277E2" w:rsidRDefault="00A277E2" w:rsidP="004A46D7">
      <w:pPr>
        <w:jc w:val="right"/>
        <w:rPr>
          <w:rFonts w:ascii="Consolas" w:hAnsi="Consolas"/>
          <w:noProof/>
          <w:sz w:val="12"/>
        </w:rPr>
      </w:pPr>
      <w:r w:rsidRPr="00A277E2">
        <w:rPr>
          <w:rFonts w:ascii="Consolas" w:hAnsi="Consolas"/>
          <w:noProof/>
          <w:sz w:val="12"/>
        </w:rPr>
        <w:t>| c6 |   0.0036227    |  0.0010543   |  0.0006074  |  0.0003882  | 0.0002409  | 0.0001618 | 0.0001586 | 0.0001041 |  8.34e-05 |  7.51e-05 |</w:t>
      </w:r>
    </w:p>
    <w:p w14:paraId="2179DC8F" w14:textId="77777777" w:rsidR="00A277E2" w:rsidRPr="00A277E2" w:rsidRDefault="00A277E2" w:rsidP="004A46D7">
      <w:pPr>
        <w:jc w:val="right"/>
        <w:rPr>
          <w:rFonts w:ascii="Consolas" w:hAnsi="Consolas"/>
          <w:noProof/>
          <w:sz w:val="12"/>
        </w:rPr>
      </w:pPr>
      <w:r w:rsidRPr="00A277E2">
        <w:rPr>
          <w:rFonts w:ascii="Consolas" w:hAnsi="Consolas"/>
          <w:noProof/>
          <w:sz w:val="12"/>
        </w:rPr>
        <w:t>| c7 |   0.0022281    |  0.0006407   |  0.0003762  |  0.0002485  | 0.0001549  | 0.0001023 | 0.0001092 |  6.46e-05 |  5.3e-05  |  4.93e-05 |</w:t>
      </w:r>
    </w:p>
    <w:p w14:paraId="5B0F0E53" w14:textId="77777777" w:rsidR="00A277E2" w:rsidRPr="00A277E2" w:rsidRDefault="00A277E2" w:rsidP="004A46D7">
      <w:pPr>
        <w:jc w:val="right"/>
        <w:rPr>
          <w:rFonts w:ascii="Consolas" w:hAnsi="Consolas"/>
          <w:noProof/>
          <w:sz w:val="12"/>
        </w:rPr>
      </w:pPr>
      <w:r w:rsidRPr="00A277E2">
        <w:rPr>
          <w:rFonts w:ascii="Consolas" w:hAnsi="Consolas"/>
          <w:noProof/>
          <w:sz w:val="12"/>
        </w:rPr>
        <w:t>| c8 |   0.0011987    |  0.0003625   |  0.0002064  |  0.0001477  |  9.61e-05  |  5.91e-05 |  6.86e-05 |  3.77e-05 |  3.45e-05 |  3.08e-05 |</w:t>
      </w:r>
    </w:p>
    <w:p w14:paraId="6BA55EB7" w14:textId="77777777" w:rsidR="00A277E2" w:rsidRPr="00A277E2" w:rsidRDefault="00A277E2" w:rsidP="004A46D7">
      <w:pPr>
        <w:jc w:val="right"/>
        <w:rPr>
          <w:rFonts w:ascii="Consolas" w:hAnsi="Consolas"/>
          <w:noProof/>
          <w:sz w:val="12"/>
        </w:rPr>
      </w:pPr>
      <w:r w:rsidRPr="00A277E2">
        <w:rPr>
          <w:rFonts w:ascii="Consolas" w:hAnsi="Consolas"/>
          <w:noProof/>
          <w:sz w:val="12"/>
        </w:rPr>
        <w:t>| c9 |   0.0009665    |  0.0002717   |  0.0001796  |  0.0001125  |  6.49e-05  |  4.64e-05 |  5.84e-05 |  2.76e-05 |  2.9e-05  |  2.14e-05 |</w:t>
      </w:r>
    </w:p>
    <w:p w14:paraId="422F8725" w14:textId="77777777" w:rsidR="00A277E2" w:rsidRPr="009C059C" w:rsidRDefault="00A277E2" w:rsidP="004A46D7">
      <w:pPr>
        <w:jc w:val="right"/>
        <w:rPr>
          <w:rFonts w:ascii="Consolas" w:hAnsi="Consolas"/>
          <w:noProof/>
          <w:sz w:val="12"/>
        </w:rPr>
      </w:pPr>
      <w:r w:rsidRPr="00A277E2">
        <w:rPr>
          <w:rFonts w:ascii="Consolas" w:hAnsi="Consolas"/>
          <w:noProof/>
          <w:sz w:val="12"/>
        </w:rPr>
        <w:t>+----+----------------+--------------+-------------+-------------+------------+-----------+-----------+-----------+-----------+-----------+</w:t>
      </w:r>
    </w:p>
    <w:p w14:paraId="6C6565E9" w14:textId="4D863E07" w:rsidR="00A277E2" w:rsidRDefault="0044504C" w:rsidP="0044504C">
      <w:pPr>
        <w:pStyle w:val="Osnovnitekst"/>
        <w:spacing w:line="240" w:lineRule="auto"/>
        <w:ind w:left="927" w:firstLine="0"/>
        <w:rPr>
          <w:lang w:val="sr-Cyrl-ME"/>
        </w:rPr>
      </w:pPr>
      <w:r w:rsidRPr="0044504C">
        <w:rPr>
          <w:lang w:val="sr-Cyrl-ME"/>
        </w:rPr>
        <w:t>Сабирањем елемента глав</w:t>
      </w:r>
      <w:r w:rsidR="009119ED">
        <w:rPr>
          <w:lang w:val="sr-Cyrl-ME"/>
        </w:rPr>
        <w:t>н</w:t>
      </w:r>
      <w:r w:rsidRPr="0044504C">
        <w:rPr>
          <w:lang w:val="sr-Cyrl-ME"/>
        </w:rPr>
        <w:t>е дијагонале матрице добијамо да је вероватноћа 0.4755 да су чворови истих група међусобно повезани. Визуелизација је дата на наредној слици.</w:t>
      </w:r>
      <w:r>
        <w:rPr>
          <w:lang w:val="en-US"/>
        </w:rPr>
        <w:t xml:space="preserve"> </w:t>
      </w:r>
      <w:r w:rsidRPr="0044504C">
        <w:rPr>
          <w:lang w:val="sr-Cyrl-ME"/>
        </w:rPr>
        <w:t>Коефицијент асортативности за категорички подељене чворова према њиховим степенима чвора је 0.0144.</w:t>
      </w:r>
      <w:r>
        <w:rPr>
          <w:lang w:val="en-US"/>
        </w:rPr>
        <w:t xml:space="preserve"> </w:t>
      </w:r>
      <w:r w:rsidRPr="0044504C">
        <w:rPr>
          <w:lang w:val="sr-Cyrl-ME"/>
        </w:rPr>
        <w:t>Како је добијена ниска позитивна вредност, то асортативност по излазном степену није изражена. Поделом чворова по излазном степену и на 15 и на 30 класа добијане су ниске позитивне вредности.</w:t>
      </w:r>
    </w:p>
    <w:p w14:paraId="302DBC57" w14:textId="7396468F" w:rsidR="00B77B69" w:rsidRDefault="00B77B69" w:rsidP="0044504C">
      <w:pPr>
        <w:pStyle w:val="Osnovnitekst"/>
        <w:spacing w:line="240" w:lineRule="auto"/>
        <w:ind w:left="927" w:firstLine="0"/>
        <w:rPr>
          <w:lang w:val="sr-Cyrl-ME"/>
        </w:rPr>
      </w:pPr>
      <w:r>
        <w:rPr>
          <w:noProof/>
          <w:lang w:val="en-US"/>
        </w:rPr>
        <w:drawing>
          <wp:inline distT="0" distB="0" distL="0" distR="0" wp14:anchorId="671DCDD7" wp14:editId="7D6E8E8A">
            <wp:extent cx="2053957" cy="159004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066984" cy="1600125"/>
                    </a:xfrm>
                    <a:prstGeom prst="rect">
                      <a:avLst/>
                    </a:prstGeom>
                  </pic:spPr>
                </pic:pic>
              </a:graphicData>
            </a:graphic>
          </wp:inline>
        </w:drawing>
      </w:r>
    </w:p>
    <w:p w14:paraId="074C75F2" w14:textId="0E1B9C69" w:rsidR="0044504C" w:rsidRDefault="0044504C" w:rsidP="0044504C">
      <w:pPr>
        <w:pStyle w:val="Osnovnitekst"/>
        <w:spacing w:line="240" w:lineRule="auto"/>
        <w:ind w:left="927" w:firstLine="0"/>
        <w:rPr>
          <w:lang w:val="sr-Cyrl-ME"/>
        </w:rPr>
      </w:pPr>
    </w:p>
    <w:p w14:paraId="3281361D" w14:textId="16847824" w:rsidR="00083808" w:rsidRPr="00D846AE" w:rsidRDefault="00083808" w:rsidP="007C0C12">
      <w:pPr>
        <w:pStyle w:val="Osnovnitekst"/>
        <w:numPr>
          <w:ilvl w:val="0"/>
          <w:numId w:val="12"/>
        </w:numPr>
        <w:spacing w:line="240" w:lineRule="auto"/>
        <w:rPr>
          <w:lang w:val="sr-Cyrl-ME"/>
        </w:rPr>
      </w:pPr>
      <w:r w:rsidRPr="00083808">
        <w:rPr>
          <w:lang w:val="sr-Cyrl-ME"/>
        </w:rPr>
        <w:t>Посматрањем улазног ненормализованог степена чвора, уочава се да постоје чворови вишег улазног степена, реда неколико хиљада, где је највећи степена 9335. То су чворови чије су објаве и коментари коментарисани од стране највећег броја људи. Постоји могућност да ће нови корисници који долазе на платформу прво уочити баш њихове обајаве и коментаре, и да ће и сами оставити коментар, и тиме створити везу прво ка тим ауторима.</w:t>
      </w:r>
      <w:r>
        <w:rPr>
          <w:lang w:val="sr-Cyrl-ME"/>
        </w:rPr>
        <w:t xml:space="preserve"> </w:t>
      </w:r>
      <w:r w:rsidRPr="00083808">
        <w:rPr>
          <w:lang w:val="sr-Cyrl-ME"/>
        </w:rPr>
        <w:t xml:space="preserve">На исти начин анализирањем излазног ненормализованог степена чвора, уочава се да постоје чворови вишег излазног степена, реда неколико хиљада, где је највећи степена 4155. То су чворови који су оставили коментар највећем броју различитих људи. Вероватно је да ће они међу првима коментарисати и новим корисницима платформе, те да ће излазна грана од њих ка новим корисницима прва бити створена. </w:t>
      </w:r>
      <w:r w:rsidRPr="00D846AE">
        <w:rPr>
          <w:lang w:val="sr-Cyrl-ME"/>
        </w:rPr>
        <w:t xml:space="preserve">Дакле, претпоставља се да ће чворови вишег улазног/излазног степна имати предност при доласку нових чланова и стварњу нови улазних/излазних грана. Тиме закључујемо мрежа </w:t>
      </w:r>
      <w:r w:rsidR="005E5976">
        <w:rPr>
          <w:lang w:val="en-US"/>
        </w:rPr>
        <w:t>UserNet</w:t>
      </w:r>
      <w:r w:rsidRPr="00D846AE">
        <w:rPr>
          <w:lang w:val="sr-Cyrl-ME"/>
        </w:rPr>
        <w:t xml:space="preserve"> испољава феномен клуба богатих.</w:t>
      </w:r>
    </w:p>
    <w:p w14:paraId="1E01D48C" w14:textId="0B3FC0E2" w:rsidR="00083808" w:rsidRDefault="00C038A1" w:rsidP="007C0C12">
      <w:pPr>
        <w:pStyle w:val="Osnovnitekst"/>
        <w:numPr>
          <w:ilvl w:val="0"/>
          <w:numId w:val="12"/>
        </w:numPr>
        <w:spacing w:line="240" w:lineRule="auto"/>
        <w:jc w:val="left"/>
        <w:rPr>
          <w:lang w:val="sr-Cyrl-ME"/>
        </w:rPr>
      </w:pPr>
      <w:r w:rsidRPr="00C038A1">
        <w:rPr>
          <w:lang w:val="sr-Cyrl-ME"/>
        </w:rPr>
        <w:t xml:space="preserve">На наредним сликама су дате дистрибуције чворова по улазном степену за </w:t>
      </w:r>
      <w:r>
        <w:rPr>
          <w:lang w:val="en-US"/>
        </w:rPr>
        <w:t>UserNet</w:t>
      </w:r>
      <w:r w:rsidRPr="00C038A1">
        <w:rPr>
          <w:lang w:val="sr-Cyrl-ME"/>
        </w:rPr>
        <w:t xml:space="preserve"> мрежу, за </w:t>
      </w:r>
      <w:r w:rsidR="00BF3C05" w:rsidRPr="00BF3C05">
        <w:rPr>
          <w:lang w:val="sr-Cyrl-ME"/>
        </w:rPr>
        <w:t>Erdos-Ren</w:t>
      </w:r>
      <w:r w:rsidR="00BF3C05">
        <w:rPr>
          <w:lang w:val="en-US"/>
        </w:rPr>
        <w:t>y</w:t>
      </w:r>
      <w:r w:rsidR="00BF3C05" w:rsidRPr="00BF3C05">
        <w:rPr>
          <w:lang w:val="sr-Cyrl-ME"/>
        </w:rPr>
        <w:t xml:space="preserve"> </w:t>
      </w:r>
      <w:r w:rsidRPr="00C038A1">
        <w:rPr>
          <w:lang w:val="sr-Cyrl-ME"/>
        </w:rPr>
        <w:t xml:space="preserve">мрежу истих димензија и комплементарна кумулативна расподела улазног степена чвора, која није налик правој. Стога не делује као да би могла да се апроксимирала </w:t>
      </w:r>
      <w:r w:rsidR="009A6AFE">
        <w:rPr>
          <w:lang w:val="en-US"/>
        </w:rPr>
        <w:t>power law</w:t>
      </w:r>
      <w:r w:rsidRPr="00C038A1">
        <w:rPr>
          <w:lang w:val="sr-Cyrl-ME"/>
        </w:rPr>
        <w:t xml:space="preserve"> расподелом.</w:t>
      </w:r>
    </w:p>
    <w:p w14:paraId="13ACDB96" w14:textId="20105D15" w:rsidR="00501449" w:rsidRDefault="00F067AF" w:rsidP="00501449">
      <w:pPr>
        <w:pStyle w:val="Osnovnitekst"/>
        <w:spacing w:line="240" w:lineRule="auto"/>
        <w:ind w:left="927" w:firstLine="0"/>
        <w:jc w:val="left"/>
        <w:rPr>
          <w:noProof/>
        </w:rPr>
      </w:pPr>
      <w:r>
        <w:rPr>
          <w:noProof/>
          <w:lang w:val="en-US"/>
        </w:rPr>
        <w:lastRenderedPageBreak/>
        <w:drawing>
          <wp:inline distT="0" distB="0" distL="0" distR="0" wp14:anchorId="3B807BF0" wp14:editId="6B686C51">
            <wp:extent cx="1735015" cy="133889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66"/>
                    <a:stretch>
                      <a:fillRect/>
                    </a:stretch>
                  </pic:blipFill>
                  <pic:spPr>
                    <a:xfrm>
                      <a:off x="0" y="0"/>
                      <a:ext cx="1745830" cy="1347236"/>
                    </a:xfrm>
                    <a:prstGeom prst="rect">
                      <a:avLst/>
                    </a:prstGeom>
                  </pic:spPr>
                </pic:pic>
              </a:graphicData>
            </a:graphic>
          </wp:inline>
        </w:drawing>
      </w:r>
      <w:r>
        <w:rPr>
          <w:noProof/>
        </w:rPr>
        <w:t xml:space="preserve"> </w:t>
      </w:r>
      <w:r>
        <w:rPr>
          <w:noProof/>
          <w:lang w:val="en-US"/>
        </w:rPr>
        <w:drawing>
          <wp:inline distT="0" distB="0" distL="0" distR="0" wp14:anchorId="51A8F8F1" wp14:editId="14F3E5CF">
            <wp:extent cx="1805354" cy="1370732"/>
            <wp:effectExtent l="0" t="0" r="4445"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7"/>
                    <a:stretch>
                      <a:fillRect/>
                    </a:stretch>
                  </pic:blipFill>
                  <pic:spPr>
                    <a:xfrm>
                      <a:off x="0" y="0"/>
                      <a:ext cx="1809184" cy="1373640"/>
                    </a:xfrm>
                    <a:prstGeom prst="rect">
                      <a:avLst/>
                    </a:prstGeom>
                  </pic:spPr>
                </pic:pic>
              </a:graphicData>
            </a:graphic>
          </wp:inline>
        </w:drawing>
      </w:r>
      <w:r>
        <w:rPr>
          <w:noProof/>
          <w:lang w:val="en-US"/>
        </w:rPr>
        <w:drawing>
          <wp:inline distT="0" distB="0" distL="0" distR="0" wp14:anchorId="76A923B9" wp14:editId="45E4E8D9">
            <wp:extent cx="1928446" cy="139204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68"/>
                    <a:stretch>
                      <a:fillRect/>
                    </a:stretch>
                  </pic:blipFill>
                  <pic:spPr>
                    <a:xfrm>
                      <a:off x="0" y="0"/>
                      <a:ext cx="1930172" cy="1393291"/>
                    </a:xfrm>
                    <a:prstGeom prst="rect">
                      <a:avLst/>
                    </a:prstGeom>
                  </pic:spPr>
                </pic:pic>
              </a:graphicData>
            </a:graphic>
          </wp:inline>
        </w:drawing>
      </w:r>
      <w:r>
        <w:rPr>
          <w:noProof/>
        </w:rPr>
        <w:t xml:space="preserve"> </w:t>
      </w:r>
    </w:p>
    <w:p w14:paraId="2F62871F" w14:textId="281341FB" w:rsidR="00F733F7" w:rsidRPr="00F733F7" w:rsidRDefault="00253402" w:rsidP="00F733F7">
      <w:pPr>
        <w:ind w:left="567"/>
        <w:jc w:val="both"/>
        <w:rPr>
          <w:rFonts w:eastAsiaTheme="minorEastAsia"/>
          <w:noProof/>
          <w:sz w:val="22"/>
          <w:szCs w:val="22"/>
          <w:lang w:val="sr-Latn-RS"/>
        </w:rPr>
      </w:pPr>
      <w:r>
        <w:rPr>
          <w:noProof/>
          <w:lang w:val="sr-Latn-RS"/>
        </w:rPr>
        <w:t xml:space="preserve">Power law </w:t>
      </w:r>
      <w:r>
        <w:rPr>
          <w:noProof/>
          <w:lang w:val="sr-Cyrl-ME"/>
        </w:rPr>
        <w:t>пакет је прерачунао да се најбоље фитује са</w:t>
      </w:r>
      <w:r>
        <w:rPr>
          <w:noProof/>
          <w:lang w:val="sr-Latn-RS"/>
        </w:rPr>
        <w:t xml:space="preserve"> power law, </w:t>
      </w:r>
      <w:r>
        <w:rPr>
          <w:noProof/>
          <w:lang w:val="sr-Cyrl-ME"/>
        </w:rPr>
        <w:t>међутим тек од вредности</w:t>
      </w:r>
      <w:r>
        <w:rPr>
          <w:noProof/>
          <w:lang w:val="sr-Latn-RS"/>
        </w:rPr>
        <w:t xml:space="preserve"> </w:t>
      </w:r>
      <m:oMath>
        <m:sSub>
          <m:sSubPr>
            <m:ctrlPr>
              <w:rPr>
                <w:rFonts w:ascii="Cambria Math" w:hAnsi="Cambria Math"/>
                <w:i/>
                <w:noProof/>
                <w:sz w:val="22"/>
                <w:szCs w:val="22"/>
                <w:lang w:val="sr-Latn-RS"/>
              </w:rPr>
            </m:ctrlPr>
          </m:sSubPr>
          <m:e>
            <m:r>
              <w:rPr>
                <w:rFonts w:ascii="Cambria Math" w:hAnsi="Cambria Math"/>
                <w:noProof/>
                <w:lang w:val="sr-Latn-RS"/>
              </w:rPr>
              <m:t>x</m:t>
            </m:r>
          </m:e>
          <m:sub>
            <m:r>
              <w:rPr>
                <w:rFonts w:ascii="Cambria Math" w:hAnsi="Cambria Math"/>
                <w:noProof/>
                <w:lang w:val="sr-Latn-RS"/>
              </w:rPr>
              <m:t>min</m:t>
            </m:r>
          </m:sub>
        </m:sSub>
        <m:r>
          <w:rPr>
            <w:rFonts w:ascii="Cambria Math" w:hAnsi="Cambria Math"/>
            <w:noProof/>
            <w:lang w:val="sr-Latn-RS"/>
          </w:rPr>
          <m:t xml:space="preserve">=1545,  </m:t>
        </m:r>
        <m:r>
          <w:rPr>
            <w:rFonts w:ascii="Cambria Math" w:eastAsiaTheme="minorEastAsia" w:hAnsi="Cambria Math"/>
            <w:noProof/>
            <w:lang w:val="sr-Latn-RS"/>
          </w:rPr>
          <m:t>α=</m:t>
        </m:r>
        <m:r>
          <m:rPr>
            <m:sty m:val="p"/>
          </m:rPr>
          <w:rPr>
            <w:rFonts w:ascii="Cambria Math" w:hAnsi="Cambria Math"/>
            <w:noProof/>
            <w:lang w:val="sr-Latn-RS"/>
          </w:rPr>
          <m:t>3.8395529</m:t>
        </m:r>
      </m:oMath>
      <w:r>
        <w:rPr>
          <w:rFonts w:eastAsiaTheme="minorEastAsia"/>
          <w:noProof/>
          <w:lang w:val="sr-Latn-RS"/>
        </w:rPr>
        <w:t xml:space="preserve">, </w:t>
      </w:r>
      <m:oMath>
        <m:r>
          <w:rPr>
            <w:rFonts w:ascii="Cambria Math" w:eastAsiaTheme="minorEastAsia" w:hAnsi="Cambria Math"/>
            <w:noProof/>
            <w:lang w:val="sr-Latn-RS"/>
          </w:rPr>
          <m:t>σ=</m:t>
        </m:r>
        <m:r>
          <m:rPr>
            <m:sty m:val="p"/>
          </m:rPr>
          <w:rPr>
            <w:rFonts w:ascii="Cambria Math" w:hAnsi="Cambria Math"/>
            <w:noProof/>
            <w:lang w:val="sr-Latn-RS"/>
          </w:rPr>
          <m:t>0.2719798</m:t>
        </m:r>
      </m:oMath>
      <w:r>
        <w:rPr>
          <w:rFonts w:eastAsiaTheme="minorEastAsia"/>
          <w:noProof/>
          <w:lang w:val="sr-Latn-RS"/>
        </w:rPr>
        <w:t>.</w:t>
      </w:r>
    </w:p>
    <w:tbl>
      <w:tblPr>
        <w:tblStyle w:val="TableGrid"/>
        <w:tblW w:w="9576" w:type="dxa"/>
        <w:tblInd w:w="504" w:type="dxa"/>
        <w:tblLook w:val="04A0" w:firstRow="1" w:lastRow="0" w:firstColumn="1" w:lastColumn="0" w:noHBand="0" w:noVBand="1"/>
      </w:tblPr>
      <w:tblGrid>
        <w:gridCol w:w="3192"/>
        <w:gridCol w:w="3192"/>
        <w:gridCol w:w="3192"/>
      </w:tblGrid>
      <w:tr w:rsidR="00F733F7" w14:paraId="782C2808" w14:textId="77777777" w:rsidTr="009119ED">
        <w:tc>
          <w:tcPr>
            <w:tcW w:w="3192" w:type="dxa"/>
          </w:tcPr>
          <w:p w14:paraId="1E50EAE8" w14:textId="7BBEDC94" w:rsidR="00F733F7" w:rsidRPr="00B208BF" w:rsidRDefault="00F733F7" w:rsidP="00F733F7">
            <w:pPr>
              <w:rPr>
                <w:noProof/>
                <w:lang w:val="sr-Latn-RS"/>
              </w:rPr>
            </w:pPr>
            <w:r w:rsidRPr="00B208BF">
              <w:rPr>
                <w:noProof/>
                <w:lang w:val="sr-Latn-RS"/>
              </w:rPr>
              <w:t>power_law truncated_power_law:</w:t>
            </w:r>
          </w:p>
          <w:p w14:paraId="21508D51" w14:textId="77777777" w:rsidR="00F733F7" w:rsidRDefault="00F733F7" w:rsidP="00F733F7">
            <w:pPr>
              <w:jc w:val="both"/>
              <w:rPr>
                <w:noProof/>
                <w:lang w:val="sr-Latn-RS"/>
              </w:rPr>
            </w:pPr>
            <w:r>
              <w:rPr>
                <w:noProof/>
                <w:lang w:val="sr-Latn-RS"/>
              </w:rPr>
              <w:t>R: 1.408328431651</w:t>
            </w:r>
            <w:r w:rsidRPr="00826107">
              <w:rPr>
                <w:noProof/>
                <w:lang w:val="sr-Latn-RS"/>
              </w:rPr>
              <w:t>e-07</w:t>
            </w:r>
          </w:p>
          <w:p w14:paraId="2A4A1765" w14:textId="77777777" w:rsidR="00F733F7" w:rsidRDefault="00F733F7" w:rsidP="00F733F7">
            <w:pPr>
              <w:jc w:val="both"/>
              <w:rPr>
                <w:noProof/>
                <w:lang w:val="sr-Latn-RS"/>
              </w:rPr>
            </w:pPr>
            <w:r>
              <w:rPr>
                <w:noProof/>
                <w:lang w:val="sr-Latn-RS"/>
              </w:rPr>
              <w:t>p</w:t>
            </w:r>
            <w:r w:rsidRPr="00B208BF">
              <w:rPr>
                <w:noProof/>
                <w:lang w:val="sr-Latn-RS"/>
              </w:rPr>
              <w:t xml:space="preserve">: </w:t>
            </w:r>
            <w:r w:rsidRPr="00826107">
              <w:rPr>
                <w:noProof/>
                <w:lang w:val="sr-Latn-RS"/>
              </w:rPr>
              <w:t>0.99957654524647</w:t>
            </w:r>
            <w:r>
              <w:rPr>
                <w:noProof/>
                <w:lang w:val="sr-Latn-RS"/>
              </w:rPr>
              <w:t>87</w:t>
            </w:r>
          </w:p>
        </w:tc>
        <w:tc>
          <w:tcPr>
            <w:tcW w:w="3192" w:type="dxa"/>
          </w:tcPr>
          <w:p w14:paraId="76346252" w14:textId="77777777" w:rsidR="00F733F7" w:rsidRDefault="00F733F7" w:rsidP="00F733F7">
            <w:pPr>
              <w:rPr>
                <w:noProof/>
                <w:lang w:val="sr-Latn-RS"/>
              </w:rPr>
            </w:pPr>
            <w:r w:rsidRPr="00B208BF">
              <w:rPr>
                <w:noProof/>
                <w:lang w:val="sr-Latn-RS"/>
              </w:rPr>
              <w:t>power_law</w:t>
            </w:r>
          </w:p>
          <w:p w14:paraId="777055A7" w14:textId="5A4867DD" w:rsidR="00F733F7" w:rsidRPr="00F733F7" w:rsidRDefault="00F733F7" w:rsidP="00F733F7">
            <w:pPr>
              <w:rPr>
                <w:noProof/>
                <w:lang w:val="sr-Cyrl-ME"/>
              </w:rPr>
            </w:pPr>
            <w:r w:rsidRPr="00B208BF">
              <w:rPr>
                <w:noProof/>
                <w:lang w:val="sr-Latn-RS"/>
              </w:rPr>
              <w:t>exponential</w:t>
            </w:r>
            <w:r>
              <w:rPr>
                <w:noProof/>
                <w:lang w:val="sr-Cyrl-ME"/>
              </w:rPr>
              <w:t>:</w:t>
            </w:r>
          </w:p>
          <w:p w14:paraId="2B92F150" w14:textId="77777777" w:rsidR="00F733F7" w:rsidRPr="00B208BF" w:rsidRDefault="00F733F7" w:rsidP="00012A22">
            <w:pPr>
              <w:jc w:val="both"/>
              <w:rPr>
                <w:noProof/>
                <w:lang w:val="sr-Latn-RS"/>
              </w:rPr>
            </w:pPr>
            <w:r>
              <w:rPr>
                <w:noProof/>
                <w:lang w:val="sr-Latn-RS"/>
              </w:rPr>
              <w:t>R</w:t>
            </w:r>
            <w:r w:rsidRPr="00B208BF">
              <w:rPr>
                <w:noProof/>
                <w:lang w:val="sr-Latn-RS"/>
              </w:rPr>
              <w:t xml:space="preserve">: </w:t>
            </w:r>
            <w:r w:rsidRPr="00826107">
              <w:rPr>
                <w:noProof/>
                <w:lang w:val="sr-Latn-RS"/>
              </w:rPr>
              <w:t>9.158367946487301</w:t>
            </w:r>
          </w:p>
          <w:p w14:paraId="3F405777" w14:textId="77777777" w:rsidR="00F733F7" w:rsidRDefault="00F733F7" w:rsidP="00012A22">
            <w:pPr>
              <w:jc w:val="both"/>
              <w:rPr>
                <w:noProof/>
                <w:lang w:val="sr-Latn-RS"/>
              </w:rPr>
            </w:pPr>
            <w:r>
              <w:rPr>
                <w:noProof/>
                <w:lang w:val="sr-Latn-RS"/>
              </w:rPr>
              <w:t>p</w:t>
            </w:r>
            <w:r w:rsidRPr="00B208BF">
              <w:rPr>
                <w:noProof/>
                <w:lang w:val="sr-Latn-RS"/>
              </w:rPr>
              <w:t xml:space="preserve">: </w:t>
            </w:r>
            <w:r>
              <w:rPr>
                <w:noProof/>
                <w:lang w:val="sr-Latn-RS"/>
              </w:rPr>
              <w:t>0.0351827993061</w:t>
            </w:r>
          </w:p>
        </w:tc>
        <w:tc>
          <w:tcPr>
            <w:tcW w:w="3192" w:type="dxa"/>
          </w:tcPr>
          <w:p w14:paraId="22683C0F" w14:textId="203D6C1D" w:rsidR="00F733F7" w:rsidRPr="00B208BF" w:rsidRDefault="00F733F7" w:rsidP="00012A22">
            <w:pPr>
              <w:rPr>
                <w:noProof/>
                <w:lang w:val="sr-Latn-RS"/>
              </w:rPr>
            </w:pPr>
            <w:r w:rsidRPr="00B208BF">
              <w:rPr>
                <w:noProof/>
                <w:lang w:val="sr-Latn-RS"/>
              </w:rPr>
              <w:t>power_law stretched_exponential:</w:t>
            </w:r>
          </w:p>
          <w:p w14:paraId="13D4DE66" w14:textId="77777777" w:rsidR="00F733F7" w:rsidRPr="00B208BF" w:rsidRDefault="00F733F7" w:rsidP="00012A22">
            <w:pPr>
              <w:rPr>
                <w:noProof/>
                <w:lang w:val="sr-Latn-RS"/>
              </w:rPr>
            </w:pPr>
            <w:r>
              <w:rPr>
                <w:noProof/>
                <w:lang w:val="sr-Latn-RS"/>
              </w:rPr>
              <w:t>R</w:t>
            </w:r>
            <w:r w:rsidRPr="00B208BF">
              <w:rPr>
                <w:noProof/>
                <w:lang w:val="sr-Latn-RS"/>
              </w:rPr>
              <w:t xml:space="preserve">: </w:t>
            </w:r>
            <w:r>
              <w:rPr>
                <w:noProof/>
                <w:lang w:val="sr-Latn-RS"/>
              </w:rPr>
              <w:t>0.466863111092011</w:t>
            </w:r>
          </w:p>
          <w:p w14:paraId="6864A573" w14:textId="77777777" w:rsidR="00F733F7" w:rsidRDefault="00F733F7" w:rsidP="00012A22">
            <w:pPr>
              <w:jc w:val="both"/>
              <w:rPr>
                <w:noProof/>
                <w:lang w:val="sr-Latn-RS"/>
              </w:rPr>
            </w:pPr>
            <w:r>
              <w:rPr>
                <w:noProof/>
                <w:lang w:val="sr-Latn-RS"/>
              </w:rPr>
              <w:t xml:space="preserve">p: </w:t>
            </w:r>
            <w:r w:rsidRPr="00826107">
              <w:rPr>
                <w:noProof/>
                <w:lang w:val="sr-Latn-RS"/>
              </w:rPr>
              <w:t>0.4277491543005</w:t>
            </w:r>
          </w:p>
        </w:tc>
      </w:tr>
    </w:tbl>
    <w:p w14:paraId="134E2B69" w14:textId="77777777" w:rsidR="008E39AA" w:rsidRDefault="008E39AA" w:rsidP="008E39AA">
      <w:pPr>
        <w:pStyle w:val="Osnovnitekst"/>
        <w:spacing w:line="240" w:lineRule="auto"/>
        <w:ind w:left="720" w:firstLine="0"/>
        <w:rPr>
          <w:lang w:val="sr-Cyrl-ME"/>
        </w:rPr>
      </w:pPr>
      <w:r w:rsidRPr="008E39AA">
        <w:rPr>
          <w:lang w:val="sr-Cyrl-ME"/>
        </w:rPr>
        <w:t xml:space="preserve">У свим поређењима добило се да је </w:t>
      </w:r>
      <w:r>
        <w:rPr>
          <w:noProof/>
          <w:lang w:val="sr-Latn-RS"/>
        </w:rPr>
        <w:t>power law</w:t>
      </w:r>
      <w:r w:rsidRPr="008E39AA">
        <w:rPr>
          <w:lang w:val="sr-Cyrl-ME"/>
        </w:rPr>
        <w:t xml:space="preserve"> бољи, али се то не може са сигурношћу тврдити јер је статистички значај мањи од 0.05 само код поређења са експоненцијалним моделом.</w:t>
      </w:r>
      <w:r>
        <w:rPr>
          <w:lang w:val="sr-Cyrl-ME"/>
        </w:rPr>
        <w:t xml:space="preserve"> </w:t>
      </w:r>
    </w:p>
    <w:p w14:paraId="72C71ECC" w14:textId="01B046ED" w:rsidR="00A24A6C" w:rsidRDefault="008E39AA" w:rsidP="008E39AA">
      <w:pPr>
        <w:pStyle w:val="Osnovnitekst"/>
        <w:spacing w:line="240" w:lineRule="auto"/>
        <w:ind w:left="720" w:firstLine="0"/>
        <w:rPr>
          <w:lang w:val="sr-Cyrl-ME"/>
        </w:rPr>
      </w:pPr>
      <w:r w:rsidRPr="008E39AA">
        <w:rPr>
          <w:lang w:val="sr-Cyrl-ME"/>
        </w:rPr>
        <w:t xml:space="preserve">Следе дистрибуције чворова по излазном степену за </w:t>
      </w:r>
      <w:r>
        <w:rPr>
          <w:lang w:val="en-US"/>
        </w:rPr>
        <w:t>UserNet</w:t>
      </w:r>
      <w:r w:rsidRPr="008E39AA">
        <w:rPr>
          <w:lang w:val="sr-Cyrl-ME"/>
        </w:rPr>
        <w:t xml:space="preserve"> мрежу, за </w:t>
      </w:r>
      <w:r w:rsidRPr="00BF3C05">
        <w:rPr>
          <w:lang w:val="sr-Cyrl-ME"/>
        </w:rPr>
        <w:t>Erdos-Ren</w:t>
      </w:r>
      <w:r>
        <w:rPr>
          <w:lang w:val="en-US"/>
        </w:rPr>
        <w:t>y</w:t>
      </w:r>
      <w:r w:rsidRPr="00BF3C05">
        <w:rPr>
          <w:lang w:val="sr-Cyrl-ME"/>
        </w:rPr>
        <w:t xml:space="preserve"> </w:t>
      </w:r>
      <w:r w:rsidRPr="008E39AA">
        <w:rPr>
          <w:lang w:val="sr-Cyrl-ME"/>
        </w:rPr>
        <w:t>мрежу истих димензија и комплементарна кумулативна расподела излазног степена чвора, која није налик правој. Стога не делује</w:t>
      </w:r>
      <w:r w:rsidR="00D10293">
        <w:rPr>
          <w:lang w:val="sr-Cyrl-ME"/>
        </w:rPr>
        <w:t xml:space="preserve"> </w:t>
      </w:r>
      <w:r w:rsidRPr="008E39AA">
        <w:rPr>
          <w:lang w:val="sr-Cyrl-ME"/>
        </w:rPr>
        <w:t xml:space="preserve">као да би могла да се апроксимирала </w:t>
      </w:r>
      <w:r w:rsidR="00D10293">
        <w:rPr>
          <w:noProof/>
          <w:lang w:val="sr-Latn-RS"/>
        </w:rPr>
        <w:t>power law</w:t>
      </w:r>
      <w:r w:rsidR="00D10293" w:rsidRPr="008E39AA">
        <w:rPr>
          <w:lang w:val="sr-Cyrl-ME"/>
        </w:rPr>
        <w:t xml:space="preserve"> </w:t>
      </w:r>
      <w:r w:rsidRPr="008E39AA">
        <w:rPr>
          <w:lang w:val="sr-Cyrl-ME"/>
        </w:rPr>
        <w:t>расподелом</w:t>
      </w:r>
      <w:r w:rsidR="00D10293">
        <w:rPr>
          <w:lang w:val="sr-Cyrl-ME"/>
        </w:rPr>
        <w:t>.</w:t>
      </w:r>
    </w:p>
    <w:p w14:paraId="5F68B0B0" w14:textId="430B1E10" w:rsidR="000C2FE8" w:rsidRDefault="000C2FE8" w:rsidP="008E39AA">
      <w:pPr>
        <w:pStyle w:val="Osnovnitekst"/>
        <w:spacing w:line="240" w:lineRule="auto"/>
        <w:ind w:left="720" w:firstLine="0"/>
        <w:rPr>
          <w:lang w:val="sr-Cyrl-ME"/>
        </w:rPr>
      </w:pPr>
      <w:r>
        <w:rPr>
          <w:noProof/>
          <w:lang w:val="en-US"/>
        </w:rPr>
        <w:drawing>
          <wp:anchor distT="0" distB="0" distL="114300" distR="114300" simplePos="0" relativeHeight="251659264" behindDoc="0" locked="0" layoutInCell="1" allowOverlap="1" wp14:anchorId="1D142743" wp14:editId="53DF613E">
            <wp:simplePos x="0" y="0"/>
            <wp:positionH relativeFrom="column">
              <wp:posOffset>475322</wp:posOffset>
            </wp:positionH>
            <wp:positionV relativeFrom="paragraph">
              <wp:posOffset>284627</wp:posOffset>
            </wp:positionV>
            <wp:extent cx="1611630" cy="1209675"/>
            <wp:effectExtent l="0" t="0" r="7620" b="952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611630" cy="1209675"/>
                    </a:xfrm>
                    <a:prstGeom prst="rect">
                      <a:avLst/>
                    </a:prstGeom>
                  </pic:spPr>
                </pic:pic>
              </a:graphicData>
            </a:graphic>
            <wp14:sizeRelH relativeFrom="margin">
              <wp14:pctWidth>0</wp14:pctWidth>
            </wp14:sizeRelH>
            <wp14:sizeRelV relativeFrom="margin">
              <wp14:pctHeight>0</wp14:pctHeight>
            </wp14:sizeRelV>
          </wp:anchor>
        </w:drawing>
      </w:r>
    </w:p>
    <w:p w14:paraId="266B3B14" w14:textId="45ED73FF" w:rsidR="000C2FE8" w:rsidRDefault="000C2FE8" w:rsidP="000C2FE8">
      <w:pPr>
        <w:pStyle w:val="Osnovnitekst"/>
        <w:spacing w:line="240" w:lineRule="auto"/>
        <w:ind w:firstLine="0"/>
        <w:rPr>
          <w:lang w:val="sr-Cyrl-ME"/>
        </w:rPr>
      </w:pPr>
      <w:r>
        <w:rPr>
          <w:lang w:val="sr-Cyrl-ME"/>
        </w:rPr>
        <w:t xml:space="preserve"> </w:t>
      </w:r>
      <w:r>
        <w:rPr>
          <w:noProof/>
          <w:lang w:val="en-US"/>
        </w:rPr>
        <w:drawing>
          <wp:inline distT="0" distB="0" distL="0" distR="0" wp14:anchorId="10C838E0" wp14:editId="0D3A96B3">
            <wp:extent cx="1682262" cy="1288296"/>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1688300" cy="1292920"/>
                    </a:xfrm>
                    <a:prstGeom prst="rect">
                      <a:avLst/>
                    </a:prstGeom>
                  </pic:spPr>
                </pic:pic>
              </a:graphicData>
            </a:graphic>
          </wp:inline>
        </w:drawing>
      </w:r>
      <w:r>
        <w:rPr>
          <w:noProof/>
          <w:lang w:val="en-US"/>
        </w:rPr>
        <w:drawing>
          <wp:inline distT="0" distB="0" distL="0" distR="0" wp14:anchorId="2BB61A6A" wp14:editId="04202369">
            <wp:extent cx="1770279" cy="1314533"/>
            <wp:effectExtent l="0" t="0" r="190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1773824" cy="1317166"/>
                    </a:xfrm>
                    <a:prstGeom prst="rect">
                      <a:avLst/>
                    </a:prstGeom>
                  </pic:spPr>
                </pic:pic>
              </a:graphicData>
            </a:graphic>
          </wp:inline>
        </w:drawing>
      </w:r>
    </w:p>
    <w:p w14:paraId="394DBD9E" w14:textId="76919A5C" w:rsidR="004A181F" w:rsidRPr="004A181F" w:rsidRDefault="004A181F" w:rsidP="00F11FD8">
      <w:pPr>
        <w:pStyle w:val="Osnovnitekst"/>
        <w:spacing w:line="240" w:lineRule="auto"/>
        <w:ind w:left="675" w:firstLine="0"/>
        <w:rPr>
          <w:lang w:val="sr-Cyrl-ME"/>
        </w:rPr>
      </w:pPr>
      <w:r>
        <w:rPr>
          <w:noProof/>
          <w:lang w:val="sr-Latn-RS"/>
        </w:rPr>
        <w:t xml:space="preserve">Power law </w:t>
      </w:r>
      <w:r>
        <w:rPr>
          <w:noProof/>
          <w:lang w:val="sr-Cyrl-ME"/>
        </w:rPr>
        <w:t xml:space="preserve">пакет је прерачунао </w:t>
      </w:r>
      <w:r w:rsidRPr="004A181F">
        <w:rPr>
          <w:lang w:val="sr-Cyrl-ME"/>
        </w:rPr>
        <w:t xml:space="preserve">да се најбоље фитује са </w:t>
      </w:r>
      <w:r w:rsidR="00BA2514">
        <w:rPr>
          <w:noProof/>
          <w:lang w:val="sr-Latn-RS"/>
        </w:rPr>
        <w:t>power law</w:t>
      </w:r>
      <w:r w:rsidRPr="004A181F">
        <w:rPr>
          <w:lang w:val="sr-Cyrl-ME"/>
        </w:rPr>
        <w:t xml:space="preserve">, међутим тек од вредности </w:t>
      </w:r>
      <m:oMath>
        <m:sSub>
          <m:sSubPr>
            <m:ctrlPr>
              <w:rPr>
                <w:rFonts w:ascii="Cambria Math" w:hAnsi="Cambria Math"/>
                <w:i/>
                <w:noProof/>
                <w:sz w:val="22"/>
                <w:szCs w:val="22"/>
                <w:lang w:val="sr-Latn-RS"/>
              </w:rPr>
            </m:ctrlPr>
          </m:sSubPr>
          <m:e>
            <m:r>
              <w:rPr>
                <w:rFonts w:ascii="Cambria Math" w:hAnsi="Cambria Math"/>
                <w:noProof/>
                <w:lang w:val="sr-Latn-RS"/>
              </w:rPr>
              <m:t>x</m:t>
            </m:r>
          </m:e>
          <m:sub>
            <m:r>
              <w:rPr>
                <w:rFonts w:ascii="Cambria Math" w:hAnsi="Cambria Math"/>
                <w:noProof/>
                <w:lang w:val="sr-Latn-RS"/>
              </w:rPr>
              <m:t>min</m:t>
            </m:r>
          </m:sub>
        </m:sSub>
      </m:oMath>
      <w:r w:rsidRPr="004A181F">
        <w:rPr>
          <w:lang w:val="sr-Cyrl-ME"/>
        </w:rPr>
        <w:t>=886,α=3.57429896, σ=0.1269808</w:t>
      </w:r>
      <w:r w:rsidR="00F11FD8">
        <w:rPr>
          <w:lang w:val="sr-Cyrl-ME"/>
        </w:rPr>
        <w:t>.</w:t>
      </w:r>
    </w:p>
    <w:p w14:paraId="4187DF58" w14:textId="669200AB" w:rsidR="004A181F" w:rsidRDefault="004A181F" w:rsidP="00F11FD8">
      <w:pPr>
        <w:pStyle w:val="Osnovnitekst"/>
        <w:spacing w:line="240" w:lineRule="auto"/>
        <w:ind w:left="567" w:firstLine="0"/>
        <w:rPr>
          <w:lang w:val="sr-Cyrl-ME"/>
        </w:rPr>
      </w:pPr>
      <w:r w:rsidRPr="004A181F">
        <w:rPr>
          <w:lang w:val="sr-Cyrl-ME"/>
        </w:rPr>
        <w:t xml:space="preserve">Поређењем </w:t>
      </w:r>
      <w:r w:rsidR="00F11FD8" w:rsidRPr="00F11FD8">
        <w:rPr>
          <w:i/>
          <w:iCs/>
          <w:noProof/>
          <w:lang w:val="sr-Latn-RS"/>
        </w:rPr>
        <w:t>power law</w:t>
      </w:r>
      <w:r w:rsidR="00F11FD8" w:rsidRPr="004A181F">
        <w:rPr>
          <w:lang w:val="sr-Cyrl-ME"/>
        </w:rPr>
        <w:t xml:space="preserve"> </w:t>
      </w:r>
      <w:r w:rsidRPr="004A181F">
        <w:rPr>
          <w:lang w:val="sr-Cyrl-ME"/>
        </w:rPr>
        <w:t>расподеле са осталим, увек добијамо негативно</w:t>
      </w:r>
      <w:r w:rsidR="00F11FD8">
        <w:rPr>
          <w:lang w:val="en-US"/>
        </w:rPr>
        <w:t xml:space="preserve"> R</w:t>
      </w:r>
      <w:r w:rsidRPr="004A181F">
        <w:rPr>
          <w:lang w:val="sr-Cyrl-ME"/>
        </w:rPr>
        <w:t xml:space="preserve">, а </w:t>
      </w:r>
      <w:r w:rsidR="00F11FD8">
        <w:rPr>
          <w:lang w:val="en-US"/>
        </w:rPr>
        <w:t xml:space="preserve">p </w:t>
      </w:r>
      <w:r w:rsidRPr="004A181F">
        <w:rPr>
          <w:lang w:val="sr-Cyrl-ME"/>
        </w:rPr>
        <w:t xml:space="preserve">мање од 0.05. Даље се пореди </w:t>
      </w:r>
      <w:r w:rsidR="00F11FD8" w:rsidRPr="00F11FD8">
        <w:rPr>
          <w:i/>
          <w:iCs/>
          <w:lang w:val="en-US"/>
        </w:rPr>
        <w:t>truncated power law</w:t>
      </w:r>
      <w:r w:rsidRPr="004A181F">
        <w:rPr>
          <w:lang w:val="sr-Cyrl-ME"/>
        </w:rPr>
        <w:t xml:space="preserve"> са осталим.</w:t>
      </w:r>
    </w:p>
    <w:tbl>
      <w:tblPr>
        <w:tblStyle w:val="TableGrid"/>
        <w:tblW w:w="9114" w:type="dxa"/>
        <w:tblInd w:w="633" w:type="dxa"/>
        <w:tblLook w:val="04A0" w:firstRow="1" w:lastRow="0" w:firstColumn="1" w:lastColumn="0" w:noHBand="0" w:noVBand="1"/>
      </w:tblPr>
      <w:tblGrid>
        <w:gridCol w:w="3038"/>
        <w:gridCol w:w="3038"/>
        <w:gridCol w:w="3038"/>
      </w:tblGrid>
      <w:tr w:rsidR="006726ED" w14:paraId="26C2B47D" w14:textId="77777777" w:rsidTr="006726ED">
        <w:trPr>
          <w:trHeight w:val="1050"/>
        </w:trPr>
        <w:tc>
          <w:tcPr>
            <w:tcW w:w="3038" w:type="dxa"/>
          </w:tcPr>
          <w:p w14:paraId="033367FB" w14:textId="5637C96E" w:rsidR="006726ED" w:rsidRPr="006726ED" w:rsidRDefault="006726ED" w:rsidP="00012A22">
            <w:pPr>
              <w:rPr>
                <w:noProof/>
                <w:sz w:val="22"/>
                <w:szCs w:val="22"/>
                <w:lang w:val="sr-Latn-RS"/>
              </w:rPr>
            </w:pPr>
            <w:r w:rsidRPr="006726ED">
              <w:rPr>
                <w:noProof/>
                <w:sz w:val="22"/>
                <w:szCs w:val="22"/>
                <w:lang w:val="sr-Latn-RS"/>
              </w:rPr>
              <w:t>truncated_power_law lognormal:</w:t>
            </w:r>
          </w:p>
          <w:p w14:paraId="6628AF4B" w14:textId="77777777" w:rsidR="006726ED" w:rsidRPr="006726ED" w:rsidRDefault="006726ED" w:rsidP="00012A22">
            <w:pPr>
              <w:jc w:val="both"/>
              <w:rPr>
                <w:noProof/>
                <w:sz w:val="22"/>
                <w:szCs w:val="22"/>
                <w:lang w:val="sr-Latn-RS"/>
              </w:rPr>
            </w:pPr>
            <w:r w:rsidRPr="006726ED">
              <w:rPr>
                <w:noProof/>
                <w:sz w:val="22"/>
                <w:szCs w:val="22"/>
                <w:lang w:val="sr-Latn-RS"/>
              </w:rPr>
              <w:t>R: 1.1601647961829196</w:t>
            </w:r>
          </w:p>
          <w:p w14:paraId="41D9C968" w14:textId="77777777" w:rsidR="006726ED" w:rsidRPr="006726ED" w:rsidRDefault="006726ED" w:rsidP="00012A22">
            <w:pPr>
              <w:jc w:val="both"/>
              <w:rPr>
                <w:noProof/>
                <w:sz w:val="22"/>
                <w:szCs w:val="22"/>
                <w:lang w:val="sr-Latn-RS"/>
              </w:rPr>
            </w:pPr>
            <w:r w:rsidRPr="006726ED">
              <w:rPr>
                <w:noProof/>
                <w:sz w:val="22"/>
                <w:szCs w:val="22"/>
                <w:lang w:val="sr-Latn-RS"/>
              </w:rPr>
              <w:t>p: 0.0017392469247850</w:t>
            </w:r>
          </w:p>
        </w:tc>
        <w:tc>
          <w:tcPr>
            <w:tcW w:w="3038" w:type="dxa"/>
          </w:tcPr>
          <w:p w14:paraId="460B27AE" w14:textId="77777777" w:rsidR="006726ED" w:rsidRDefault="006726ED" w:rsidP="00012A22">
            <w:pPr>
              <w:rPr>
                <w:noProof/>
                <w:sz w:val="22"/>
                <w:szCs w:val="22"/>
                <w:lang w:val="sr-Latn-RS"/>
              </w:rPr>
            </w:pPr>
            <w:r w:rsidRPr="006726ED">
              <w:rPr>
                <w:noProof/>
                <w:sz w:val="22"/>
                <w:szCs w:val="22"/>
                <w:lang w:val="sr-Latn-RS"/>
              </w:rPr>
              <w:t>power_law</w:t>
            </w:r>
          </w:p>
          <w:p w14:paraId="5B10809C" w14:textId="43903BAE" w:rsidR="006726ED" w:rsidRPr="006726ED" w:rsidRDefault="006726ED" w:rsidP="00012A22">
            <w:pPr>
              <w:rPr>
                <w:noProof/>
                <w:sz w:val="22"/>
                <w:szCs w:val="22"/>
                <w:lang w:val="sr-Latn-RS"/>
              </w:rPr>
            </w:pPr>
            <w:r w:rsidRPr="006726ED">
              <w:rPr>
                <w:noProof/>
                <w:sz w:val="22"/>
                <w:szCs w:val="22"/>
                <w:lang w:val="sr-Latn-RS"/>
              </w:rPr>
              <w:t>exponential</w:t>
            </w:r>
            <w:r>
              <w:rPr>
                <w:noProof/>
                <w:sz w:val="22"/>
                <w:szCs w:val="22"/>
                <w:lang w:val="sr-Latn-RS"/>
              </w:rPr>
              <w:t>:</w:t>
            </w:r>
          </w:p>
          <w:p w14:paraId="2322B4BE" w14:textId="77777777" w:rsidR="006726ED" w:rsidRPr="006726ED" w:rsidRDefault="006726ED" w:rsidP="00012A22">
            <w:pPr>
              <w:jc w:val="both"/>
              <w:rPr>
                <w:noProof/>
                <w:sz w:val="22"/>
                <w:szCs w:val="22"/>
                <w:lang w:val="sr-Latn-RS"/>
              </w:rPr>
            </w:pPr>
            <w:r w:rsidRPr="006726ED">
              <w:rPr>
                <w:noProof/>
                <w:sz w:val="22"/>
                <w:szCs w:val="22"/>
                <w:lang w:val="sr-Latn-RS"/>
              </w:rPr>
              <w:t>R: 3.3876673742935486</w:t>
            </w:r>
          </w:p>
          <w:p w14:paraId="057CAF39" w14:textId="77777777" w:rsidR="006726ED" w:rsidRPr="006726ED" w:rsidRDefault="006726ED" w:rsidP="00012A22">
            <w:pPr>
              <w:jc w:val="both"/>
              <w:rPr>
                <w:noProof/>
                <w:sz w:val="22"/>
                <w:szCs w:val="22"/>
                <w:lang w:val="sr-Latn-RS"/>
              </w:rPr>
            </w:pPr>
            <w:r w:rsidRPr="006726ED">
              <w:rPr>
                <w:noProof/>
                <w:sz w:val="22"/>
                <w:szCs w:val="22"/>
                <w:lang w:val="sr-Latn-RS"/>
              </w:rPr>
              <w:t>p: 0.1435933856559439</w:t>
            </w:r>
          </w:p>
        </w:tc>
        <w:tc>
          <w:tcPr>
            <w:tcW w:w="3038" w:type="dxa"/>
          </w:tcPr>
          <w:p w14:paraId="1B5ADB27" w14:textId="0FBC3D81" w:rsidR="006726ED" w:rsidRPr="006726ED" w:rsidRDefault="006726ED" w:rsidP="00012A22">
            <w:pPr>
              <w:rPr>
                <w:noProof/>
                <w:sz w:val="22"/>
                <w:szCs w:val="22"/>
                <w:lang w:val="sr-Latn-RS"/>
              </w:rPr>
            </w:pPr>
            <w:r w:rsidRPr="006726ED">
              <w:rPr>
                <w:noProof/>
                <w:sz w:val="22"/>
                <w:szCs w:val="22"/>
                <w:lang w:val="sr-Latn-RS"/>
              </w:rPr>
              <w:t>power_law stretched_exponential:</w:t>
            </w:r>
          </w:p>
          <w:p w14:paraId="0796188D" w14:textId="77777777" w:rsidR="006726ED" w:rsidRPr="006726ED" w:rsidRDefault="006726ED" w:rsidP="00012A22">
            <w:pPr>
              <w:rPr>
                <w:noProof/>
                <w:sz w:val="22"/>
                <w:szCs w:val="22"/>
                <w:lang w:val="sr-Latn-RS"/>
              </w:rPr>
            </w:pPr>
            <w:r w:rsidRPr="006726ED">
              <w:rPr>
                <w:noProof/>
                <w:sz w:val="22"/>
                <w:szCs w:val="22"/>
                <w:lang w:val="sr-Latn-RS"/>
              </w:rPr>
              <w:t>R: 0.4358648671032608</w:t>
            </w:r>
          </w:p>
          <w:p w14:paraId="2438813D" w14:textId="77777777" w:rsidR="006726ED" w:rsidRPr="006726ED" w:rsidRDefault="006726ED" w:rsidP="00012A22">
            <w:pPr>
              <w:jc w:val="both"/>
              <w:rPr>
                <w:noProof/>
                <w:sz w:val="22"/>
                <w:szCs w:val="22"/>
                <w:lang w:val="sr-Latn-RS"/>
              </w:rPr>
            </w:pPr>
            <w:r w:rsidRPr="006726ED">
              <w:rPr>
                <w:noProof/>
                <w:sz w:val="22"/>
                <w:szCs w:val="22"/>
                <w:lang w:val="sr-Latn-RS"/>
              </w:rPr>
              <w:t>p: 0.0393704963995158</w:t>
            </w:r>
          </w:p>
        </w:tc>
      </w:tr>
    </w:tbl>
    <w:p w14:paraId="1692E326" w14:textId="1FD66A8D" w:rsidR="006726ED" w:rsidRPr="00526387" w:rsidRDefault="006726ED" w:rsidP="006726ED">
      <w:pPr>
        <w:ind w:left="567"/>
        <w:rPr>
          <w:noProof/>
          <w:lang w:val="sr-Latn-RS"/>
        </w:rPr>
      </w:pPr>
      <w:r w:rsidRPr="006726ED">
        <w:rPr>
          <w:noProof/>
        </w:rPr>
        <w:t xml:space="preserve">Пошто су све вредности </w:t>
      </w:r>
      <w:r>
        <w:rPr>
          <w:noProof/>
          <w:lang w:val="sr-Latn-RS"/>
        </w:rPr>
        <w:t xml:space="preserve">R </w:t>
      </w:r>
      <w:r w:rsidRPr="006726ED">
        <w:rPr>
          <w:noProof/>
        </w:rPr>
        <w:t xml:space="preserve">позитивне, а </w:t>
      </w:r>
      <w:r>
        <w:rPr>
          <w:noProof/>
        </w:rPr>
        <w:t>p</w:t>
      </w:r>
      <w:r w:rsidRPr="006726ED">
        <w:rPr>
          <w:noProof/>
        </w:rPr>
        <w:t xml:space="preserve"> је претежно мање од 0.05, узеће се да се расподела излазног степена чвора апроксимира</w:t>
      </w:r>
      <w:r>
        <w:rPr>
          <w:noProof/>
          <w:lang w:val="sr-Latn-RS"/>
        </w:rPr>
        <w:t xml:space="preserve"> </w:t>
      </w:r>
      <w:r w:rsidRPr="009119ED">
        <w:rPr>
          <w:i/>
          <w:iCs/>
          <w:noProof/>
          <w:lang w:val="sr-Latn-RS"/>
        </w:rPr>
        <w:t>truncated</w:t>
      </w:r>
      <w:r w:rsidR="009119ED" w:rsidRPr="009119ED">
        <w:rPr>
          <w:i/>
          <w:iCs/>
          <w:noProof/>
          <w:lang w:val="sr-Cyrl-ME"/>
        </w:rPr>
        <w:t xml:space="preserve"> </w:t>
      </w:r>
      <w:r w:rsidRPr="009119ED">
        <w:rPr>
          <w:i/>
          <w:iCs/>
          <w:noProof/>
          <w:lang w:val="sr-Latn-RS"/>
        </w:rPr>
        <w:t>power</w:t>
      </w:r>
      <w:r w:rsidR="009119ED" w:rsidRPr="009119ED">
        <w:rPr>
          <w:i/>
          <w:iCs/>
          <w:noProof/>
          <w:lang w:val="sr-Cyrl-ME"/>
        </w:rPr>
        <w:t xml:space="preserve"> </w:t>
      </w:r>
      <w:r w:rsidRPr="009119ED">
        <w:rPr>
          <w:i/>
          <w:iCs/>
          <w:noProof/>
          <w:lang w:val="sr-Latn-RS"/>
        </w:rPr>
        <w:t>law</w:t>
      </w:r>
      <w:r>
        <w:rPr>
          <w:noProof/>
          <w:lang w:val="sr-Latn-RS"/>
        </w:rPr>
        <w:t xml:space="preserve"> </w:t>
      </w:r>
      <w:r>
        <w:rPr>
          <w:noProof/>
          <w:lang w:val="sr-Cyrl-ME"/>
        </w:rPr>
        <w:t>расподелом, где је</w:t>
      </w:r>
      <w:r>
        <w:rPr>
          <w:noProof/>
          <w:lang w:val="sr-Latn-RS"/>
        </w:rPr>
        <w:t xml:space="preserve"> </w:t>
      </w:r>
      <m:oMath>
        <m:sSub>
          <m:sSubPr>
            <m:ctrlPr>
              <w:rPr>
                <w:rFonts w:ascii="Cambria Math" w:hAnsi="Cambria Math"/>
                <w:i/>
                <w:noProof/>
                <w:lang w:val="sr-Latn-RS"/>
              </w:rPr>
            </m:ctrlPr>
          </m:sSubPr>
          <m:e>
            <m:r>
              <w:rPr>
                <w:rFonts w:ascii="Cambria Math" w:hAnsi="Cambria Math"/>
                <w:noProof/>
                <w:lang w:val="sr-Latn-RS"/>
              </w:rPr>
              <m:t>x</m:t>
            </m:r>
          </m:e>
          <m:sub>
            <m:r>
              <w:rPr>
                <w:rFonts w:ascii="Cambria Math" w:hAnsi="Cambria Math"/>
                <w:noProof/>
                <w:lang w:val="sr-Latn-RS"/>
              </w:rPr>
              <m:t>min</m:t>
            </m:r>
          </m:sub>
        </m:sSub>
        <m:r>
          <w:rPr>
            <w:rFonts w:ascii="Cambria Math" w:hAnsi="Cambria Math"/>
            <w:noProof/>
            <w:lang w:val="sr-Latn-RS"/>
          </w:rPr>
          <m:t xml:space="preserve">=886,  </m:t>
        </m:r>
        <m:r>
          <w:rPr>
            <w:rFonts w:ascii="Cambria Math" w:eastAsiaTheme="minorEastAsia" w:hAnsi="Cambria Math"/>
            <w:noProof/>
            <w:lang w:val="sr-Latn-RS"/>
          </w:rPr>
          <m:t>β=1.679575219.</m:t>
        </m:r>
      </m:oMath>
    </w:p>
    <w:p w14:paraId="562B972A" w14:textId="77777777" w:rsidR="000C2FE8" w:rsidRDefault="000C2FE8" w:rsidP="000C2FE8">
      <w:pPr>
        <w:pStyle w:val="Osnovnitekst"/>
        <w:spacing w:line="240" w:lineRule="auto"/>
        <w:ind w:firstLine="0"/>
        <w:rPr>
          <w:lang w:val="sr-Cyrl-ME"/>
        </w:rPr>
      </w:pPr>
    </w:p>
    <w:p w14:paraId="33487D64" w14:textId="07426C6F" w:rsidR="003F21EE" w:rsidRPr="008022F6" w:rsidRDefault="003F21EE" w:rsidP="007C0C12">
      <w:pPr>
        <w:pStyle w:val="Osnovnitekst"/>
        <w:numPr>
          <w:ilvl w:val="0"/>
          <w:numId w:val="12"/>
        </w:numPr>
        <w:rPr>
          <w:lang w:val="sr-Cyrl-ME"/>
        </w:rPr>
      </w:pPr>
      <w:r>
        <w:rPr>
          <w:lang w:val="sr-Cyrl-ME"/>
        </w:rPr>
        <w:t xml:space="preserve"> </w:t>
      </w:r>
      <w:r w:rsidR="008022F6">
        <w:rPr>
          <w:lang w:val="sr-Cyrl-ME"/>
        </w:rPr>
        <w:t>У следећим табелама су приказани 10 најзначајнијих хабова и ауторитета.</w:t>
      </w:r>
    </w:p>
    <w:tbl>
      <w:tblPr>
        <w:tblStyle w:val="TableGrid"/>
        <w:tblW w:w="0" w:type="auto"/>
        <w:tblInd w:w="-5" w:type="dxa"/>
        <w:tblLook w:val="04A0" w:firstRow="1" w:lastRow="0" w:firstColumn="1" w:lastColumn="0" w:noHBand="0" w:noVBand="1"/>
      </w:tblPr>
      <w:tblGrid>
        <w:gridCol w:w="1957"/>
        <w:gridCol w:w="1207"/>
        <w:gridCol w:w="779"/>
        <w:gridCol w:w="779"/>
      </w:tblGrid>
      <w:tr w:rsidR="00AB584C" w:rsidRPr="00B63BE0" w14:paraId="5E4CAB55" w14:textId="77777777" w:rsidTr="00AB584C">
        <w:trPr>
          <w:trHeight w:val="249"/>
        </w:trPr>
        <w:tc>
          <w:tcPr>
            <w:tcW w:w="1957" w:type="dxa"/>
          </w:tcPr>
          <w:p w14:paraId="3CD7703D" w14:textId="51A46B2F" w:rsidR="003F21EE" w:rsidRPr="00B63BE0" w:rsidRDefault="003F21EE" w:rsidP="003F21EE">
            <w:pPr>
              <w:pStyle w:val="Caption"/>
              <w:keepNext/>
              <w:rPr>
                <w:sz w:val="22"/>
                <w:szCs w:val="22"/>
                <w:lang w:val="sr-Cyrl-ME"/>
              </w:rPr>
            </w:pPr>
            <w:r w:rsidRPr="00B63BE0">
              <w:rPr>
                <w:sz w:val="22"/>
                <w:szCs w:val="22"/>
              </w:rPr>
              <w:lastRenderedPageBreak/>
              <w:t xml:space="preserve">Чвор </w:t>
            </w:r>
          </w:p>
        </w:tc>
        <w:tc>
          <w:tcPr>
            <w:tcW w:w="1207" w:type="dxa"/>
          </w:tcPr>
          <w:p w14:paraId="2FF9B199" w14:textId="3A44180E" w:rsidR="003F21EE" w:rsidRPr="00B63BE0" w:rsidRDefault="003F21EE" w:rsidP="003F21EE">
            <w:pPr>
              <w:pStyle w:val="Caption"/>
              <w:keepNext/>
              <w:rPr>
                <w:sz w:val="22"/>
                <w:szCs w:val="22"/>
                <w:lang w:val="sr-Cyrl-ME"/>
              </w:rPr>
            </w:pPr>
            <w:r w:rsidRPr="00B63BE0">
              <w:rPr>
                <w:sz w:val="22"/>
                <w:szCs w:val="22"/>
              </w:rPr>
              <w:t>Вредност</w:t>
            </w:r>
          </w:p>
        </w:tc>
        <w:tc>
          <w:tcPr>
            <w:tcW w:w="779" w:type="dxa"/>
          </w:tcPr>
          <w:p w14:paraId="191F0178" w14:textId="26928612" w:rsidR="003F21EE" w:rsidRPr="00B63BE0" w:rsidRDefault="003F21EE" w:rsidP="003F21EE">
            <w:pPr>
              <w:pStyle w:val="Caption"/>
              <w:keepNext/>
              <w:rPr>
                <w:sz w:val="22"/>
                <w:szCs w:val="22"/>
                <w:lang w:val="en-US"/>
              </w:rPr>
            </w:pPr>
            <w:r w:rsidRPr="00B63BE0">
              <w:rPr>
                <w:sz w:val="22"/>
                <w:szCs w:val="22"/>
              </w:rPr>
              <w:t>In-d</w:t>
            </w:r>
          </w:p>
        </w:tc>
        <w:tc>
          <w:tcPr>
            <w:tcW w:w="779" w:type="dxa"/>
          </w:tcPr>
          <w:p w14:paraId="558805A0" w14:textId="05CF727C" w:rsidR="003F21EE" w:rsidRPr="00B63BE0" w:rsidRDefault="003F21EE" w:rsidP="003F21EE">
            <w:pPr>
              <w:pStyle w:val="Caption"/>
              <w:keepNext/>
              <w:rPr>
                <w:sz w:val="22"/>
                <w:szCs w:val="22"/>
                <w:lang w:val="sr-Cyrl-ME"/>
              </w:rPr>
            </w:pPr>
            <w:r w:rsidRPr="00B63BE0">
              <w:rPr>
                <w:sz w:val="22"/>
                <w:szCs w:val="22"/>
              </w:rPr>
              <w:t>Out-d</w:t>
            </w:r>
          </w:p>
        </w:tc>
      </w:tr>
      <w:tr w:rsidR="00AB584C" w:rsidRPr="00B63BE0" w14:paraId="544F2897" w14:textId="77777777" w:rsidTr="00AB584C">
        <w:trPr>
          <w:trHeight w:val="249"/>
        </w:trPr>
        <w:tc>
          <w:tcPr>
            <w:tcW w:w="1957" w:type="dxa"/>
          </w:tcPr>
          <w:p w14:paraId="3E55BE69" w14:textId="3C428466" w:rsidR="003F21EE" w:rsidRPr="00B63BE0" w:rsidRDefault="00552053" w:rsidP="003F21EE">
            <w:pPr>
              <w:pStyle w:val="Caption"/>
              <w:keepNext/>
              <w:rPr>
                <w:b w:val="0"/>
                <w:bCs w:val="0"/>
                <w:sz w:val="22"/>
                <w:szCs w:val="22"/>
                <w:lang w:val="sr-Cyrl-ME"/>
              </w:rPr>
            </w:pPr>
            <w:r w:rsidRPr="00B63BE0">
              <w:rPr>
                <w:b w:val="0"/>
                <w:bCs w:val="0"/>
                <w:sz w:val="22"/>
                <w:szCs w:val="22"/>
              </w:rPr>
              <w:t>malcontent</w:t>
            </w:r>
          </w:p>
        </w:tc>
        <w:tc>
          <w:tcPr>
            <w:tcW w:w="1207" w:type="dxa"/>
          </w:tcPr>
          <w:p w14:paraId="7A769683" w14:textId="75BD0045" w:rsidR="003F21EE" w:rsidRPr="00B63BE0" w:rsidRDefault="000D4200" w:rsidP="003F21EE">
            <w:pPr>
              <w:pStyle w:val="Caption"/>
              <w:keepNext/>
              <w:rPr>
                <w:b w:val="0"/>
                <w:bCs w:val="0"/>
                <w:sz w:val="22"/>
                <w:szCs w:val="22"/>
                <w:lang w:val="sr-Cyrl-ME"/>
              </w:rPr>
            </w:pPr>
            <w:r w:rsidRPr="00B63BE0">
              <w:rPr>
                <w:b w:val="0"/>
                <w:bCs w:val="0"/>
                <w:sz w:val="22"/>
                <w:szCs w:val="22"/>
              </w:rPr>
              <w:t>0.004142</w:t>
            </w:r>
          </w:p>
        </w:tc>
        <w:tc>
          <w:tcPr>
            <w:tcW w:w="779" w:type="dxa"/>
          </w:tcPr>
          <w:p w14:paraId="32790DA9" w14:textId="3037FCB5" w:rsidR="003F21EE" w:rsidRPr="00B63BE0" w:rsidRDefault="00C43FD8" w:rsidP="003F21EE">
            <w:pPr>
              <w:pStyle w:val="Caption"/>
              <w:keepNext/>
              <w:rPr>
                <w:b w:val="0"/>
                <w:bCs w:val="0"/>
                <w:sz w:val="22"/>
                <w:szCs w:val="22"/>
                <w:lang w:val="sr-Cyrl-ME"/>
              </w:rPr>
            </w:pPr>
            <w:r w:rsidRPr="00B63BE0">
              <w:rPr>
                <w:b w:val="0"/>
                <w:bCs w:val="0"/>
                <w:sz w:val="22"/>
                <w:szCs w:val="22"/>
              </w:rPr>
              <w:t>2135</w:t>
            </w:r>
          </w:p>
        </w:tc>
        <w:tc>
          <w:tcPr>
            <w:tcW w:w="779" w:type="dxa"/>
          </w:tcPr>
          <w:p w14:paraId="690DDFCA" w14:textId="76802D50" w:rsidR="003F21EE" w:rsidRPr="00B63BE0" w:rsidRDefault="00C43FD8" w:rsidP="003F21EE">
            <w:pPr>
              <w:pStyle w:val="Caption"/>
              <w:keepNext/>
              <w:rPr>
                <w:b w:val="0"/>
                <w:bCs w:val="0"/>
                <w:sz w:val="22"/>
                <w:szCs w:val="22"/>
                <w:lang w:val="sr-Cyrl-ME"/>
              </w:rPr>
            </w:pPr>
            <w:r w:rsidRPr="00B63BE0">
              <w:rPr>
                <w:b w:val="0"/>
                <w:bCs w:val="0"/>
                <w:sz w:val="22"/>
                <w:szCs w:val="22"/>
              </w:rPr>
              <w:t>3102</w:t>
            </w:r>
          </w:p>
        </w:tc>
      </w:tr>
      <w:tr w:rsidR="00AB584C" w:rsidRPr="00B63BE0" w14:paraId="29FF8A9B" w14:textId="77777777" w:rsidTr="00AB584C">
        <w:trPr>
          <w:trHeight w:val="249"/>
        </w:trPr>
        <w:tc>
          <w:tcPr>
            <w:tcW w:w="1957" w:type="dxa"/>
          </w:tcPr>
          <w:p w14:paraId="7BD50B62" w14:textId="39956EF8" w:rsidR="003F21EE" w:rsidRPr="00B63BE0" w:rsidRDefault="00552053" w:rsidP="003F21EE">
            <w:pPr>
              <w:pStyle w:val="Caption"/>
              <w:keepNext/>
              <w:rPr>
                <w:b w:val="0"/>
                <w:bCs w:val="0"/>
                <w:sz w:val="22"/>
                <w:szCs w:val="22"/>
                <w:lang w:val="sr-Cyrl-ME"/>
              </w:rPr>
            </w:pPr>
            <w:r w:rsidRPr="00B63BE0">
              <w:rPr>
                <w:b w:val="0"/>
                <w:bCs w:val="0"/>
                <w:sz w:val="22"/>
                <w:szCs w:val="22"/>
              </w:rPr>
              <w:t>matts2</w:t>
            </w:r>
          </w:p>
        </w:tc>
        <w:tc>
          <w:tcPr>
            <w:tcW w:w="1207" w:type="dxa"/>
          </w:tcPr>
          <w:p w14:paraId="3722A956" w14:textId="62CD9F93" w:rsidR="003F21EE" w:rsidRPr="00B63BE0" w:rsidRDefault="000D4200" w:rsidP="003F21EE">
            <w:pPr>
              <w:pStyle w:val="Caption"/>
              <w:keepNext/>
              <w:rPr>
                <w:b w:val="0"/>
                <w:bCs w:val="0"/>
                <w:sz w:val="22"/>
                <w:szCs w:val="22"/>
                <w:lang w:val="sr-Cyrl-ME"/>
              </w:rPr>
            </w:pPr>
            <w:r w:rsidRPr="00B63BE0">
              <w:rPr>
                <w:b w:val="0"/>
                <w:bCs w:val="0"/>
                <w:sz w:val="22"/>
                <w:szCs w:val="22"/>
              </w:rPr>
              <w:t>0.003789</w:t>
            </w:r>
          </w:p>
        </w:tc>
        <w:tc>
          <w:tcPr>
            <w:tcW w:w="779" w:type="dxa"/>
          </w:tcPr>
          <w:p w14:paraId="47C71019" w14:textId="4819CC2E" w:rsidR="003F21EE" w:rsidRPr="00B63BE0" w:rsidRDefault="00C43FD8" w:rsidP="003F21EE">
            <w:pPr>
              <w:pStyle w:val="Caption"/>
              <w:keepNext/>
              <w:rPr>
                <w:b w:val="0"/>
                <w:bCs w:val="0"/>
                <w:sz w:val="22"/>
                <w:szCs w:val="22"/>
                <w:lang w:val="sr-Cyrl-ME"/>
              </w:rPr>
            </w:pPr>
            <w:r w:rsidRPr="00B63BE0">
              <w:rPr>
                <w:b w:val="0"/>
                <w:bCs w:val="0"/>
                <w:sz w:val="22"/>
                <w:szCs w:val="22"/>
              </w:rPr>
              <w:t>1869</w:t>
            </w:r>
          </w:p>
        </w:tc>
        <w:tc>
          <w:tcPr>
            <w:tcW w:w="779" w:type="dxa"/>
          </w:tcPr>
          <w:p w14:paraId="3AC17057" w14:textId="38B0F1D1" w:rsidR="003F21EE" w:rsidRPr="00B63BE0" w:rsidRDefault="00C43FD8" w:rsidP="003F21EE">
            <w:pPr>
              <w:pStyle w:val="Caption"/>
              <w:keepNext/>
              <w:rPr>
                <w:b w:val="0"/>
                <w:bCs w:val="0"/>
                <w:sz w:val="22"/>
                <w:szCs w:val="22"/>
                <w:lang w:val="sr-Cyrl-ME"/>
              </w:rPr>
            </w:pPr>
            <w:r w:rsidRPr="00B63BE0">
              <w:rPr>
                <w:b w:val="0"/>
                <w:bCs w:val="0"/>
                <w:sz w:val="22"/>
                <w:szCs w:val="22"/>
              </w:rPr>
              <w:t>3133</w:t>
            </w:r>
          </w:p>
        </w:tc>
      </w:tr>
      <w:tr w:rsidR="00AB584C" w:rsidRPr="00B63BE0" w14:paraId="39985696" w14:textId="77777777" w:rsidTr="00AB584C">
        <w:trPr>
          <w:trHeight w:val="249"/>
        </w:trPr>
        <w:tc>
          <w:tcPr>
            <w:tcW w:w="1957" w:type="dxa"/>
          </w:tcPr>
          <w:p w14:paraId="4B751D59" w14:textId="74791BF5" w:rsidR="003F21EE" w:rsidRPr="00B63BE0" w:rsidRDefault="00552053" w:rsidP="003F21EE">
            <w:pPr>
              <w:pStyle w:val="Caption"/>
              <w:keepNext/>
              <w:rPr>
                <w:b w:val="0"/>
                <w:bCs w:val="0"/>
                <w:sz w:val="22"/>
                <w:szCs w:val="22"/>
                <w:lang w:val="sr-Cyrl-ME"/>
              </w:rPr>
            </w:pPr>
            <w:r w:rsidRPr="00B63BE0">
              <w:rPr>
                <w:b w:val="0"/>
                <w:bCs w:val="0"/>
                <w:sz w:val="22"/>
                <w:szCs w:val="22"/>
              </w:rPr>
              <w:t>NoMoreNicksLeft</w:t>
            </w:r>
          </w:p>
        </w:tc>
        <w:tc>
          <w:tcPr>
            <w:tcW w:w="1207" w:type="dxa"/>
          </w:tcPr>
          <w:p w14:paraId="66F3AC48" w14:textId="3E4CB156" w:rsidR="003F21EE" w:rsidRPr="00B63BE0" w:rsidRDefault="000D4200" w:rsidP="003F21EE">
            <w:pPr>
              <w:pStyle w:val="Caption"/>
              <w:keepNext/>
              <w:rPr>
                <w:b w:val="0"/>
                <w:bCs w:val="0"/>
                <w:sz w:val="22"/>
                <w:szCs w:val="22"/>
                <w:lang w:val="sr-Cyrl-ME"/>
              </w:rPr>
            </w:pPr>
            <w:r w:rsidRPr="00B63BE0">
              <w:rPr>
                <w:b w:val="0"/>
                <w:bCs w:val="0"/>
                <w:sz w:val="22"/>
                <w:szCs w:val="22"/>
              </w:rPr>
              <w:t>0.003225</w:t>
            </w:r>
          </w:p>
        </w:tc>
        <w:tc>
          <w:tcPr>
            <w:tcW w:w="779" w:type="dxa"/>
          </w:tcPr>
          <w:p w14:paraId="2D2534E7" w14:textId="544E605F" w:rsidR="003F21EE" w:rsidRPr="00B63BE0" w:rsidRDefault="00C43FD8" w:rsidP="003F21EE">
            <w:pPr>
              <w:pStyle w:val="Caption"/>
              <w:keepNext/>
              <w:rPr>
                <w:b w:val="0"/>
                <w:bCs w:val="0"/>
                <w:sz w:val="22"/>
                <w:szCs w:val="22"/>
                <w:lang w:val="sr-Cyrl-ME"/>
              </w:rPr>
            </w:pPr>
            <w:r w:rsidRPr="00B63BE0">
              <w:rPr>
                <w:b w:val="0"/>
                <w:bCs w:val="0"/>
                <w:sz w:val="22"/>
                <w:szCs w:val="22"/>
              </w:rPr>
              <w:t>2818</w:t>
            </w:r>
          </w:p>
        </w:tc>
        <w:tc>
          <w:tcPr>
            <w:tcW w:w="779" w:type="dxa"/>
          </w:tcPr>
          <w:p w14:paraId="076B473B" w14:textId="57FA4507" w:rsidR="003F21EE" w:rsidRPr="00B63BE0" w:rsidRDefault="00C43FD8" w:rsidP="003F21EE">
            <w:pPr>
              <w:pStyle w:val="Caption"/>
              <w:keepNext/>
              <w:rPr>
                <w:b w:val="0"/>
                <w:bCs w:val="0"/>
                <w:sz w:val="22"/>
                <w:szCs w:val="22"/>
                <w:lang w:val="sr-Cyrl-ME"/>
              </w:rPr>
            </w:pPr>
            <w:r w:rsidRPr="00B63BE0">
              <w:rPr>
                <w:b w:val="0"/>
                <w:bCs w:val="0"/>
                <w:sz w:val="22"/>
                <w:szCs w:val="22"/>
              </w:rPr>
              <w:t>4155</w:t>
            </w:r>
          </w:p>
        </w:tc>
      </w:tr>
      <w:tr w:rsidR="00AB584C" w:rsidRPr="00B63BE0" w14:paraId="2770F3DF" w14:textId="77777777" w:rsidTr="00AB584C">
        <w:trPr>
          <w:trHeight w:val="249"/>
        </w:trPr>
        <w:tc>
          <w:tcPr>
            <w:tcW w:w="1957" w:type="dxa"/>
          </w:tcPr>
          <w:p w14:paraId="243E7C28" w14:textId="18426DCC" w:rsidR="003F21EE" w:rsidRPr="00B63BE0" w:rsidRDefault="00552053" w:rsidP="003F21EE">
            <w:pPr>
              <w:pStyle w:val="Caption"/>
              <w:keepNext/>
              <w:rPr>
                <w:b w:val="0"/>
                <w:bCs w:val="0"/>
                <w:sz w:val="22"/>
                <w:szCs w:val="22"/>
                <w:lang w:val="sr-Cyrl-ME"/>
              </w:rPr>
            </w:pPr>
            <w:r w:rsidRPr="00B63BE0">
              <w:rPr>
                <w:b w:val="0"/>
                <w:bCs w:val="0"/>
                <w:sz w:val="22"/>
                <w:szCs w:val="22"/>
              </w:rPr>
              <w:t>glengyron</w:t>
            </w:r>
          </w:p>
        </w:tc>
        <w:tc>
          <w:tcPr>
            <w:tcW w:w="1207" w:type="dxa"/>
          </w:tcPr>
          <w:p w14:paraId="0C2DBED6" w14:textId="7AA1CC24" w:rsidR="003F21EE" w:rsidRPr="00B63BE0" w:rsidRDefault="000D4200" w:rsidP="003F21EE">
            <w:pPr>
              <w:pStyle w:val="Caption"/>
              <w:keepNext/>
              <w:rPr>
                <w:b w:val="0"/>
                <w:bCs w:val="0"/>
                <w:sz w:val="22"/>
                <w:szCs w:val="22"/>
                <w:lang w:val="sr-Cyrl-ME"/>
              </w:rPr>
            </w:pPr>
            <w:r w:rsidRPr="00B63BE0">
              <w:rPr>
                <w:b w:val="0"/>
                <w:bCs w:val="0"/>
                <w:sz w:val="22"/>
                <w:szCs w:val="22"/>
              </w:rPr>
              <w:t>0.001957</w:t>
            </w:r>
          </w:p>
        </w:tc>
        <w:tc>
          <w:tcPr>
            <w:tcW w:w="779" w:type="dxa"/>
          </w:tcPr>
          <w:p w14:paraId="51FEC2FA" w14:textId="0B60877A" w:rsidR="003F21EE" w:rsidRPr="00B63BE0" w:rsidRDefault="00C43FD8" w:rsidP="003F21EE">
            <w:pPr>
              <w:pStyle w:val="Caption"/>
              <w:keepNext/>
              <w:rPr>
                <w:b w:val="0"/>
                <w:bCs w:val="0"/>
                <w:sz w:val="22"/>
                <w:szCs w:val="22"/>
                <w:lang w:val="sr-Cyrl-ME"/>
              </w:rPr>
            </w:pPr>
            <w:r w:rsidRPr="00B63BE0">
              <w:rPr>
                <w:b w:val="0"/>
                <w:bCs w:val="0"/>
                <w:sz w:val="22"/>
                <w:szCs w:val="22"/>
              </w:rPr>
              <w:t>1588</w:t>
            </w:r>
          </w:p>
        </w:tc>
        <w:tc>
          <w:tcPr>
            <w:tcW w:w="779" w:type="dxa"/>
          </w:tcPr>
          <w:p w14:paraId="358AC33E" w14:textId="32F171F2" w:rsidR="003F21EE" w:rsidRPr="00B63BE0" w:rsidRDefault="00C43FD8" w:rsidP="003F21EE">
            <w:pPr>
              <w:pStyle w:val="Caption"/>
              <w:keepNext/>
              <w:rPr>
                <w:b w:val="0"/>
                <w:bCs w:val="0"/>
                <w:sz w:val="22"/>
                <w:szCs w:val="22"/>
                <w:lang w:val="sr-Cyrl-ME"/>
              </w:rPr>
            </w:pPr>
            <w:r w:rsidRPr="00B63BE0">
              <w:rPr>
                <w:b w:val="0"/>
                <w:bCs w:val="0"/>
                <w:sz w:val="22"/>
                <w:szCs w:val="22"/>
              </w:rPr>
              <w:t>2255</w:t>
            </w:r>
          </w:p>
        </w:tc>
      </w:tr>
      <w:tr w:rsidR="00E4276F" w:rsidRPr="00B63BE0" w14:paraId="7AB2944C" w14:textId="77777777" w:rsidTr="00AB584C">
        <w:trPr>
          <w:trHeight w:val="249"/>
        </w:trPr>
        <w:tc>
          <w:tcPr>
            <w:tcW w:w="1957" w:type="dxa"/>
          </w:tcPr>
          <w:p w14:paraId="67013604" w14:textId="6C10899B" w:rsidR="00552053" w:rsidRPr="00B63BE0" w:rsidRDefault="00552053" w:rsidP="003F21EE">
            <w:pPr>
              <w:pStyle w:val="Caption"/>
              <w:keepNext/>
              <w:rPr>
                <w:b w:val="0"/>
                <w:bCs w:val="0"/>
                <w:sz w:val="22"/>
                <w:szCs w:val="22"/>
              </w:rPr>
            </w:pPr>
            <w:r w:rsidRPr="00B63BE0">
              <w:rPr>
                <w:b w:val="0"/>
                <w:bCs w:val="0"/>
                <w:sz w:val="22"/>
                <w:szCs w:val="22"/>
              </w:rPr>
              <w:t>aletoledo</w:t>
            </w:r>
          </w:p>
        </w:tc>
        <w:tc>
          <w:tcPr>
            <w:tcW w:w="1207" w:type="dxa"/>
          </w:tcPr>
          <w:p w14:paraId="348232A3" w14:textId="1F70FC01" w:rsidR="00552053" w:rsidRPr="00B63BE0" w:rsidRDefault="000D4200" w:rsidP="003F21EE">
            <w:pPr>
              <w:pStyle w:val="Caption"/>
              <w:keepNext/>
              <w:rPr>
                <w:b w:val="0"/>
                <w:bCs w:val="0"/>
                <w:sz w:val="22"/>
                <w:szCs w:val="22"/>
                <w:lang w:val="sr-Cyrl-ME"/>
              </w:rPr>
            </w:pPr>
            <w:r w:rsidRPr="00B63BE0">
              <w:rPr>
                <w:b w:val="0"/>
                <w:bCs w:val="0"/>
                <w:sz w:val="22"/>
                <w:szCs w:val="22"/>
              </w:rPr>
              <w:t>0.001898</w:t>
            </w:r>
          </w:p>
        </w:tc>
        <w:tc>
          <w:tcPr>
            <w:tcW w:w="779" w:type="dxa"/>
          </w:tcPr>
          <w:p w14:paraId="01DD625F" w14:textId="004BB5B3" w:rsidR="00552053" w:rsidRPr="00B63BE0" w:rsidRDefault="00C43FD8" w:rsidP="003F21EE">
            <w:pPr>
              <w:pStyle w:val="Caption"/>
              <w:keepNext/>
              <w:rPr>
                <w:b w:val="0"/>
                <w:bCs w:val="0"/>
                <w:sz w:val="22"/>
                <w:szCs w:val="22"/>
                <w:lang w:val="sr-Cyrl-ME"/>
              </w:rPr>
            </w:pPr>
            <w:r w:rsidRPr="00B63BE0">
              <w:rPr>
                <w:b w:val="0"/>
                <w:bCs w:val="0"/>
                <w:sz w:val="22"/>
                <w:szCs w:val="22"/>
              </w:rPr>
              <w:t>1762</w:t>
            </w:r>
          </w:p>
        </w:tc>
        <w:tc>
          <w:tcPr>
            <w:tcW w:w="779" w:type="dxa"/>
          </w:tcPr>
          <w:p w14:paraId="2513911C" w14:textId="2FC3B1EC" w:rsidR="00552053" w:rsidRPr="00B63BE0" w:rsidRDefault="00C43FD8" w:rsidP="003F21EE">
            <w:pPr>
              <w:pStyle w:val="Caption"/>
              <w:keepNext/>
              <w:rPr>
                <w:b w:val="0"/>
                <w:bCs w:val="0"/>
                <w:sz w:val="22"/>
                <w:szCs w:val="22"/>
                <w:lang w:val="sr-Cyrl-ME"/>
              </w:rPr>
            </w:pPr>
            <w:r w:rsidRPr="00B63BE0">
              <w:rPr>
                <w:b w:val="0"/>
                <w:bCs w:val="0"/>
                <w:sz w:val="22"/>
                <w:szCs w:val="22"/>
              </w:rPr>
              <w:t>2561</w:t>
            </w:r>
          </w:p>
        </w:tc>
      </w:tr>
      <w:tr w:rsidR="00E4276F" w:rsidRPr="00B63BE0" w14:paraId="0B54F3DA" w14:textId="77777777" w:rsidTr="00AB584C">
        <w:trPr>
          <w:trHeight w:val="249"/>
        </w:trPr>
        <w:tc>
          <w:tcPr>
            <w:tcW w:w="1957" w:type="dxa"/>
          </w:tcPr>
          <w:p w14:paraId="73F43E1F" w14:textId="67DF8EFA" w:rsidR="00552053" w:rsidRPr="00B63BE0" w:rsidRDefault="00552053" w:rsidP="003F21EE">
            <w:pPr>
              <w:pStyle w:val="Caption"/>
              <w:keepNext/>
              <w:rPr>
                <w:b w:val="0"/>
                <w:bCs w:val="0"/>
                <w:sz w:val="22"/>
                <w:szCs w:val="22"/>
              </w:rPr>
            </w:pPr>
            <w:r w:rsidRPr="00B63BE0">
              <w:rPr>
                <w:b w:val="0"/>
                <w:bCs w:val="0"/>
                <w:sz w:val="22"/>
                <w:szCs w:val="22"/>
              </w:rPr>
              <w:t>eleitl</w:t>
            </w:r>
          </w:p>
        </w:tc>
        <w:tc>
          <w:tcPr>
            <w:tcW w:w="1207" w:type="dxa"/>
          </w:tcPr>
          <w:p w14:paraId="7C002A69" w14:textId="05974DF8" w:rsidR="00552053" w:rsidRPr="00B63BE0" w:rsidRDefault="000D4200" w:rsidP="003F21EE">
            <w:pPr>
              <w:pStyle w:val="Caption"/>
              <w:keepNext/>
              <w:rPr>
                <w:b w:val="0"/>
                <w:bCs w:val="0"/>
                <w:sz w:val="22"/>
                <w:szCs w:val="22"/>
                <w:lang w:val="sr-Cyrl-ME"/>
              </w:rPr>
            </w:pPr>
            <w:r w:rsidRPr="00B63BE0">
              <w:rPr>
                <w:b w:val="0"/>
                <w:bCs w:val="0"/>
                <w:sz w:val="22"/>
                <w:szCs w:val="22"/>
              </w:rPr>
              <w:t>0.001829</w:t>
            </w:r>
          </w:p>
        </w:tc>
        <w:tc>
          <w:tcPr>
            <w:tcW w:w="779" w:type="dxa"/>
          </w:tcPr>
          <w:p w14:paraId="2D6807CA" w14:textId="42FB3479" w:rsidR="00552053" w:rsidRPr="00B63BE0" w:rsidRDefault="00C43FD8" w:rsidP="003F21EE">
            <w:pPr>
              <w:pStyle w:val="Caption"/>
              <w:keepNext/>
              <w:rPr>
                <w:b w:val="0"/>
                <w:bCs w:val="0"/>
                <w:sz w:val="22"/>
                <w:szCs w:val="22"/>
                <w:lang w:val="sr-Cyrl-ME"/>
              </w:rPr>
            </w:pPr>
            <w:r w:rsidRPr="00B63BE0">
              <w:rPr>
                <w:b w:val="0"/>
                <w:bCs w:val="0"/>
                <w:sz w:val="22"/>
                <w:szCs w:val="22"/>
              </w:rPr>
              <w:t>1150</w:t>
            </w:r>
          </w:p>
        </w:tc>
        <w:tc>
          <w:tcPr>
            <w:tcW w:w="779" w:type="dxa"/>
          </w:tcPr>
          <w:p w14:paraId="0AFF9DCA" w14:textId="690C8AB3" w:rsidR="00552053" w:rsidRPr="00B63BE0" w:rsidRDefault="00C43FD8" w:rsidP="003F21EE">
            <w:pPr>
              <w:pStyle w:val="Caption"/>
              <w:keepNext/>
              <w:rPr>
                <w:b w:val="0"/>
                <w:bCs w:val="0"/>
                <w:sz w:val="22"/>
                <w:szCs w:val="22"/>
                <w:lang w:val="sr-Cyrl-ME"/>
              </w:rPr>
            </w:pPr>
            <w:r w:rsidRPr="00B63BE0">
              <w:rPr>
                <w:b w:val="0"/>
                <w:bCs w:val="0"/>
                <w:sz w:val="22"/>
                <w:szCs w:val="22"/>
              </w:rPr>
              <w:t>2349</w:t>
            </w:r>
          </w:p>
        </w:tc>
      </w:tr>
      <w:tr w:rsidR="00E4276F" w:rsidRPr="00B63BE0" w14:paraId="6E108F1C" w14:textId="77777777" w:rsidTr="00AB584C">
        <w:trPr>
          <w:trHeight w:val="249"/>
        </w:trPr>
        <w:tc>
          <w:tcPr>
            <w:tcW w:w="1957" w:type="dxa"/>
          </w:tcPr>
          <w:p w14:paraId="6F62DDEB" w14:textId="0C4F0E3A" w:rsidR="00552053" w:rsidRPr="00B63BE0" w:rsidRDefault="00552053" w:rsidP="003F21EE">
            <w:pPr>
              <w:pStyle w:val="Caption"/>
              <w:keepNext/>
              <w:rPr>
                <w:b w:val="0"/>
                <w:bCs w:val="0"/>
                <w:sz w:val="22"/>
                <w:szCs w:val="22"/>
              </w:rPr>
            </w:pPr>
            <w:r w:rsidRPr="00B63BE0">
              <w:rPr>
                <w:b w:val="0"/>
                <w:bCs w:val="0"/>
                <w:sz w:val="22"/>
                <w:szCs w:val="22"/>
              </w:rPr>
              <w:t>randomb0y</w:t>
            </w:r>
          </w:p>
        </w:tc>
        <w:tc>
          <w:tcPr>
            <w:tcW w:w="1207" w:type="dxa"/>
          </w:tcPr>
          <w:p w14:paraId="3EE885F8" w14:textId="56016DC2" w:rsidR="00552053" w:rsidRPr="00B63BE0" w:rsidRDefault="000D4200" w:rsidP="003F21EE">
            <w:pPr>
              <w:pStyle w:val="Caption"/>
              <w:keepNext/>
              <w:rPr>
                <w:b w:val="0"/>
                <w:bCs w:val="0"/>
                <w:sz w:val="22"/>
                <w:szCs w:val="22"/>
                <w:lang w:val="sr-Cyrl-ME"/>
              </w:rPr>
            </w:pPr>
            <w:r w:rsidRPr="00B63BE0">
              <w:rPr>
                <w:b w:val="0"/>
                <w:bCs w:val="0"/>
                <w:sz w:val="22"/>
                <w:szCs w:val="22"/>
              </w:rPr>
              <w:t>0.001824</w:t>
            </w:r>
          </w:p>
        </w:tc>
        <w:tc>
          <w:tcPr>
            <w:tcW w:w="779" w:type="dxa"/>
          </w:tcPr>
          <w:p w14:paraId="79684FD6" w14:textId="1ABB2393" w:rsidR="00552053" w:rsidRPr="00B63BE0" w:rsidRDefault="00C43FD8" w:rsidP="003F21EE">
            <w:pPr>
              <w:pStyle w:val="Caption"/>
              <w:keepNext/>
              <w:rPr>
                <w:b w:val="0"/>
                <w:bCs w:val="0"/>
                <w:sz w:val="22"/>
                <w:szCs w:val="22"/>
                <w:lang w:val="sr-Cyrl-ME"/>
              </w:rPr>
            </w:pPr>
            <w:r w:rsidRPr="00B63BE0">
              <w:rPr>
                <w:b w:val="0"/>
                <w:bCs w:val="0"/>
                <w:sz w:val="22"/>
                <w:szCs w:val="22"/>
              </w:rPr>
              <w:t>2319</w:t>
            </w:r>
          </w:p>
        </w:tc>
        <w:tc>
          <w:tcPr>
            <w:tcW w:w="779" w:type="dxa"/>
          </w:tcPr>
          <w:p w14:paraId="31CBAF4B" w14:textId="41AAABD1" w:rsidR="00552053" w:rsidRPr="00B63BE0" w:rsidRDefault="00C43FD8" w:rsidP="003F21EE">
            <w:pPr>
              <w:pStyle w:val="Caption"/>
              <w:keepNext/>
              <w:rPr>
                <w:b w:val="0"/>
                <w:bCs w:val="0"/>
                <w:sz w:val="22"/>
                <w:szCs w:val="22"/>
                <w:lang w:val="sr-Cyrl-ME"/>
              </w:rPr>
            </w:pPr>
            <w:r w:rsidRPr="00B63BE0">
              <w:rPr>
                <w:b w:val="0"/>
                <w:bCs w:val="0"/>
                <w:sz w:val="22"/>
                <w:szCs w:val="22"/>
              </w:rPr>
              <w:t>3296</w:t>
            </w:r>
          </w:p>
        </w:tc>
      </w:tr>
      <w:tr w:rsidR="00E4276F" w:rsidRPr="00B63BE0" w14:paraId="2811A534" w14:textId="77777777" w:rsidTr="00AB584C">
        <w:trPr>
          <w:trHeight w:val="249"/>
        </w:trPr>
        <w:tc>
          <w:tcPr>
            <w:tcW w:w="1957" w:type="dxa"/>
          </w:tcPr>
          <w:p w14:paraId="3534A55A" w14:textId="47FB8B04" w:rsidR="00552053" w:rsidRPr="00B63BE0" w:rsidRDefault="00552053" w:rsidP="003F21EE">
            <w:pPr>
              <w:pStyle w:val="Caption"/>
              <w:keepNext/>
              <w:rPr>
                <w:b w:val="0"/>
                <w:bCs w:val="0"/>
                <w:sz w:val="22"/>
                <w:szCs w:val="22"/>
              </w:rPr>
            </w:pPr>
            <w:r w:rsidRPr="00B63BE0">
              <w:rPr>
                <w:b w:val="0"/>
                <w:bCs w:val="0"/>
                <w:sz w:val="22"/>
                <w:szCs w:val="22"/>
              </w:rPr>
              <w:t>alllie</w:t>
            </w:r>
          </w:p>
        </w:tc>
        <w:tc>
          <w:tcPr>
            <w:tcW w:w="1207" w:type="dxa"/>
          </w:tcPr>
          <w:p w14:paraId="3FB8401E" w14:textId="447A6A90" w:rsidR="00552053" w:rsidRPr="00B63BE0" w:rsidRDefault="000D4200" w:rsidP="003F21EE">
            <w:pPr>
              <w:pStyle w:val="Caption"/>
              <w:keepNext/>
              <w:rPr>
                <w:b w:val="0"/>
                <w:bCs w:val="0"/>
                <w:sz w:val="22"/>
                <w:szCs w:val="22"/>
                <w:lang w:val="sr-Cyrl-ME"/>
              </w:rPr>
            </w:pPr>
            <w:r w:rsidRPr="00B63BE0">
              <w:rPr>
                <w:b w:val="0"/>
                <w:bCs w:val="0"/>
                <w:sz w:val="22"/>
                <w:szCs w:val="22"/>
              </w:rPr>
              <w:t>0.001792</w:t>
            </w:r>
          </w:p>
        </w:tc>
        <w:tc>
          <w:tcPr>
            <w:tcW w:w="779" w:type="dxa"/>
          </w:tcPr>
          <w:p w14:paraId="1A80913F" w14:textId="2AABD827" w:rsidR="00552053" w:rsidRPr="00B63BE0" w:rsidRDefault="00C43FD8" w:rsidP="003F21EE">
            <w:pPr>
              <w:pStyle w:val="Caption"/>
              <w:keepNext/>
              <w:rPr>
                <w:b w:val="0"/>
                <w:bCs w:val="0"/>
                <w:sz w:val="22"/>
                <w:szCs w:val="22"/>
                <w:lang w:val="sr-Cyrl-ME"/>
              </w:rPr>
            </w:pPr>
            <w:r w:rsidRPr="00B63BE0">
              <w:rPr>
                <w:b w:val="0"/>
                <w:bCs w:val="0"/>
                <w:sz w:val="22"/>
                <w:szCs w:val="22"/>
              </w:rPr>
              <w:t>6388</w:t>
            </w:r>
          </w:p>
        </w:tc>
        <w:tc>
          <w:tcPr>
            <w:tcW w:w="779" w:type="dxa"/>
          </w:tcPr>
          <w:p w14:paraId="5150E944" w14:textId="4DB1B835" w:rsidR="00552053" w:rsidRPr="00B63BE0" w:rsidRDefault="00C43FD8" w:rsidP="003F21EE">
            <w:pPr>
              <w:pStyle w:val="Caption"/>
              <w:keepNext/>
              <w:rPr>
                <w:b w:val="0"/>
                <w:bCs w:val="0"/>
                <w:sz w:val="22"/>
                <w:szCs w:val="22"/>
                <w:lang w:val="sr-Cyrl-ME"/>
              </w:rPr>
            </w:pPr>
            <w:r w:rsidRPr="00B63BE0">
              <w:rPr>
                <w:b w:val="0"/>
                <w:bCs w:val="0"/>
                <w:sz w:val="22"/>
                <w:szCs w:val="22"/>
              </w:rPr>
              <w:t>2589</w:t>
            </w:r>
          </w:p>
        </w:tc>
      </w:tr>
      <w:tr w:rsidR="00E4276F" w:rsidRPr="00B63BE0" w14:paraId="0B5F4101" w14:textId="77777777" w:rsidTr="00AB584C">
        <w:trPr>
          <w:trHeight w:val="249"/>
        </w:trPr>
        <w:tc>
          <w:tcPr>
            <w:tcW w:w="1957" w:type="dxa"/>
          </w:tcPr>
          <w:p w14:paraId="12358782" w14:textId="33D43ABC" w:rsidR="00552053" w:rsidRPr="00B63BE0" w:rsidRDefault="00552053" w:rsidP="003F21EE">
            <w:pPr>
              <w:pStyle w:val="Caption"/>
              <w:keepNext/>
              <w:rPr>
                <w:b w:val="0"/>
                <w:bCs w:val="0"/>
                <w:sz w:val="22"/>
                <w:szCs w:val="22"/>
              </w:rPr>
            </w:pPr>
            <w:r w:rsidRPr="00B63BE0">
              <w:rPr>
                <w:b w:val="0"/>
                <w:bCs w:val="0"/>
                <w:sz w:val="22"/>
                <w:szCs w:val="22"/>
              </w:rPr>
              <w:t>cartooncorpse</w:t>
            </w:r>
          </w:p>
        </w:tc>
        <w:tc>
          <w:tcPr>
            <w:tcW w:w="1207" w:type="dxa"/>
          </w:tcPr>
          <w:p w14:paraId="2A9C416C" w14:textId="3EE985EB" w:rsidR="00552053" w:rsidRPr="00B63BE0" w:rsidRDefault="000D4200" w:rsidP="003F21EE">
            <w:pPr>
              <w:pStyle w:val="Caption"/>
              <w:keepNext/>
              <w:rPr>
                <w:b w:val="0"/>
                <w:bCs w:val="0"/>
                <w:sz w:val="22"/>
                <w:szCs w:val="22"/>
                <w:lang w:val="sr-Cyrl-ME"/>
              </w:rPr>
            </w:pPr>
            <w:r w:rsidRPr="00B63BE0">
              <w:rPr>
                <w:b w:val="0"/>
                <w:bCs w:val="0"/>
                <w:sz w:val="22"/>
                <w:szCs w:val="22"/>
              </w:rPr>
              <w:t>0.001689</w:t>
            </w:r>
          </w:p>
        </w:tc>
        <w:tc>
          <w:tcPr>
            <w:tcW w:w="779" w:type="dxa"/>
          </w:tcPr>
          <w:p w14:paraId="478692BE" w14:textId="72E82C6D" w:rsidR="00552053" w:rsidRPr="00B63BE0" w:rsidRDefault="00C43FD8" w:rsidP="003F21EE">
            <w:pPr>
              <w:pStyle w:val="Caption"/>
              <w:keepNext/>
              <w:rPr>
                <w:b w:val="0"/>
                <w:bCs w:val="0"/>
                <w:sz w:val="22"/>
                <w:szCs w:val="22"/>
                <w:lang w:val="sr-Cyrl-ME"/>
              </w:rPr>
            </w:pPr>
            <w:r w:rsidRPr="00B63BE0">
              <w:rPr>
                <w:b w:val="0"/>
                <w:bCs w:val="0"/>
                <w:sz w:val="22"/>
                <w:szCs w:val="22"/>
              </w:rPr>
              <w:t>647</w:t>
            </w:r>
          </w:p>
        </w:tc>
        <w:tc>
          <w:tcPr>
            <w:tcW w:w="779" w:type="dxa"/>
          </w:tcPr>
          <w:p w14:paraId="10B859F2" w14:textId="0F503EDF" w:rsidR="00552053" w:rsidRPr="00B63BE0" w:rsidRDefault="00C43FD8" w:rsidP="003F21EE">
            <w:pPr>
              <w:pStyle w:val="Caption"/>
              <w:keepNext/>
              <w:rPr>
                <w:b w:val="0"/>
                <w:bCs w:val="0"/>
                <w:sz w:val="22"/>
                <w:szCs w:val="22"/>
                <w:lang w:val="sr-Cyrl-ME"/>
              </w:rPr>
            </w:pPr>
            <w:r w:rsidRPr="00B63BE0">
              <w:rPr>
                <w:b w:val="0"/>
                <w:bCs w:val="0"/>
                <w:sz w:val="22"/>
                <w:szCs w:val="22"/>
              </w:rPr>
              <w:t>1588</w:t>
            </w:r>
          </w:p>
        </w:tc>
      </w:tr>
      <w:tr w:rsidR="00E4276F" w:rsidRPr="00B63BE0" w14:paraId="0BFFDBDC" w14:textId="77777777" w:rsidTr="00AB584C">
        <w:trPr>
          <w:trHeight w:val="249"/>
        </w:trPr>
        <w:tc>
          <w:tcPr>
            <w:tcW w:w="1957" w:type="dxa"/>
          </w:tcPr>
          <w:p w14:paraId="0D9691D5" w14:textId="79506AAA" w:rsidR="00552053" w:rsidRPr="00B63BE0" w:rsidRDefault="00552053" w:rsidP="003F21EE">
            <w:pPr>
              <w:pStyle w:val="Caption"/>
              <w:keepNext/>
              <w:rPr>
                <w:b w:val="0"/>
                <w:bCs w:val="0"/>
                <w:sz w:val="22"/>
                <w:szCs w:val="22"/>
              </w:rPr>
            </w:pPr>
            <w:r w:rsidRPr="00B63BE0">
              <w:rPr>
                <w:b w:val="0"/>
                <w:bCs w:val="0"/>
                <w:sz w:val="22"/>
                <w:szCs w:val="22"/>
              </w:rPr>
              <w:t>sakebomb69</w:t>
            </w:r>
          </w:p>
        </w:tc>
        <w:tc>
          <w:tcPr>
            <w:tcW w:w="1207" w:type="dxa"/>
          </w:tcPr>
          <w:p w14:paraId="646550A6" w14:textId="15858754" w:rsidR="00552053" w:rsidRPr="00B63BE0" w:rsidRDefault="000D4200" w:rsidP="003F21EE">
            <w:pPr>
              <w:pStyle w:val="Caption"/>
              <w:keepNext/>
              <w:rPr>
                <w:b w:val="0"/>
                <w:bCs w:val="0"/>
                <w:sz w:val="22"/>
                <w:szCs w:val="22"/>
                <w:lang w:val="sr-Cyrl-ME"/>
              </w:rPr>
            </w:pPr>
            <w:r w:rsidRPr="00B63BE0">
              <w:rPr>
                <w:b w:val="0"/>
                <w:bCs w:val="0"/>
                <w:sz w:val="22"/>
                <w:szCs w:val="22"/>
              </w:rPr>
              <w:t>0.001688</w:t>
            </w:r>
          </w:p>
        </w:tc>
        <w:tc>
          <w:tcPr>
            <w:tcW w:w="779" w:type="dxa"/>
          </w:tcPr>
          <w:p w14:paraId="1DD3D9F5" w14:textId="10A3F4C9" w:rsidR="00552053" w:rsidRPr="00B63BE0" w:rsidRDefault="00C43FD8" w:rsidP="003F21EE">
            <w:pPr>
              <w:pStyle w:val="Caption"/>
              <w:keepNext/>
              <w:rPr>
                <w:b w:val="0"/>
                <w:bCs w:val="0"/>
                <w:sz w:val="22"/>
                <w:szCs w:val="22"/>
                <w:lang w:val="sr-Cyrl-ME"/>
              </w:rPr>
            </w:pPr>
            <w:r w:rsidRPr="00B63BE0">
              <w:rPr>
                <w:b w:val="0"/>
                <w:bCs w:val="0"/>
                <w:sz w:val="22"/>
                <w:szCs w:val="22"/>
              </w:rPr>
              <w:t>1116</w:t>
            </w:r>
          </w:p>
        </w:tc>
        <w:tc>
          <w:tcPr>
            <w:tcW w:w="779" w:type="dxa"/>
          </w:tcPr>
          <w:p w14:paraId="635D43D3" w14:textId="1FF9EBAF" w:rsidR="00552053" w:rsidRPr="00B63BE0" w:rsidRDefault="00C43FD8" w:rsidP="003F21EE">
            <w:pPr>
              <w:pStyle w:val="Caption"/>
              <w:keepNext/>
              <w:rPr>
                <w:b w:val="0"/>
                <w:bCs w:val="0"/>
                <w:sz w:val="22"/>
                <w:szCs w:val="22"/>
                <w:lang w:val="sr-Cyrl-ME"/>
              </w:rPr>
            </w:pPr>
            <w:r w:rsidRPr="00B63BE0">
              <w:rPr>
                <w:b w:val="0"/>
                <w:bCs w:val="0"/>
                <w:sz w:val="22"/>
                <w:szCs w:val="22"/>
              </w:rPr>
              <w:t>1846</w:t>
            </w:r>
          </w:p>
        </w:tc>
      </w:tr>
    </w:tbl>
    <w:tbl>
      <w:tblPr>
        <w:tblStyle w:val="TableGrid"/>
        <w:tblpPr w:leftFromText="180" w:rightFromText="180" w:vertAnchor="text" w:horzAnchor="page" w:tblpX="6201" w:tblpY="-2895"/>
        <w:tblW w:w="0" w:type="auto"/>
        <w:tblLook w:val="04A0" w:firstRow="1" w:lastRow="0" w:firstColumn="1" w:lastColumn="0" w:noHBand="0" w:noVBand="1"/>
      </w:tblPr>
      <w:tblGrid>
        <w:gridCol w:w="2221"/>
        <w:gridCol w:w="1137"/>
        <w:gridCol w:w="782"/>
        <w:gridCol w:w="782"/>
      </w:tblGrid>
      <w:tr w:rsidR="00AB584C" w:rsidRPr="00B63BE0" w14:paraId="5AE08779" w14:textId="77777777" w:rsidTr="00AB584C">
        <w:trPr>
          <w:trHeight w:val="240"/>
        </w:trPr>
        <w:tc>
          <w:tcPr>
            <w:tcW w:w="2105" w:type="dxa"/>
          </w:tcPr>
          <w:p w14:paraId="188B0723" w14:textId="77777777" w:rsidR="00AA79C7" w:rsidRPr="00B63BE0" w:rsidRDefault="00AA79C7" w:rsidP="00AB584C">
            <w:pPr>
              <w:pStyle w:val="Caption"/>
              <w:keepNext/>
              <w:rPr>
                <w:sz w:val="22"/>
                <w:szCs w:val="22"/>
              </w:rPr>
            </w:pPr>
            <w:r w:rsidRPr="00B63BE0">
              <w:rPr>
                <w:sz w:val="22"/>
                <w:szCs w:val="22"/>
              </w:rPr>
              <w:t xml:space="preserve">Чвор </w:t>
            </w:r>
          </w:p>
        </w:tc>
        <w:tc>
          <w:tcPr>
            <w:tcW w:w="1077" w:type="dxa"/>
          </w:tcPr>
          <w:p w14:paraId="289D9B77" w14:textId="77777777" w:rsidR="00AA79C7" w:rsidRPr="00B63BE0" w:rsidRDefault="00AA79C7" w:rsidP="00AB584C">
            <w:pPr>
              <w:pStyle w:val="Caption"/>
              <w:keepNext/>
              <w:rPr>
                <w:sz w:val="22"/>
                <w:szCs w:val="22"/>
              </w:rPr>
            </w:pPr>
            <w:r w:rsidRPr="00B63BE0">
              <w:rPr>
                <w:sz w:val="22"/>
                <w:szCs w:val="22"/>
              </w:rPr>
              <w:t>Вредност</w:t>
            </w:r>
          </w:p>
        </w:tc>
        <w:tc>
          <w:tcPr>
            <w:tcW w:w="782" w:type="dxa"/>
          </w:tcPr>
          <w:p w14:paraId="4161DE3A" w14:textId="77777777" w:rsidR="00AA79C7" w:rsidRPr="00B63BE0" w:rsidRDefault="00AA79C7" w:rsidP="00AB584C">
            <w:pPr>
              <w:pStyle w:val="Caption"/>
              <w:keepNext/>
              <w:rPr>
                <w:sz w:val="22"/>
                <w:szCs w:val="22"/>
              </w:rPr>
            </w:pPr>
            <w:r w:rsidRPr="00B63BE0">
              <w:rPr>
                <w:sz w:val="22"/>
                <w:szCs w:val="22"/>
              </w:rPr>
              <w:t>In-d</w:t>
            </w:r>
          </w:p>
        </w:tc>
        <w:tc>
          <w:tcPr>
            <w:tcW w:w="782" w:type="dxa"/>
          </w:tcPr>
          <w:p w14:paraId="6297212C" w14:textId="77777777" w:rsidR="00AA79C7" w:rsidRPr="00B63BE0" w:rsidRDefault="00AA79C7" w:rsidP="00AB584C">
            <w:pPr>
              <w:pStyle w:val="Caption"/>
              <w:keepNext/>
              <w:rPr>
                <w:sz w:val="22"/>
                <w:szCs w:val="22"/>
              </w:rPr>
            </w:pPr>
            <w:r w:rsidRPr="00B63BE0">
              <w:rPr>
                <w:sz w:val="22"/>
                <w:szCs w:val="22"/>
              </w:rPr>
              <w:t>Out-d</w:t>
            </w:r>
          </w:p>
        </w:tc>
      </w:tr>
      <w:tr w:rsidR="00AB584C" w:rsidRPr="00B63BE0" w14:paraId="1EE8527F" w14:textId="77777777" w:rsidTr="00AB584C">
        <w:trPr>
          <w:trHeight w:val="240"/>
        </w:trPr>
        <w:tc>
          <w:tcPr>
            <w:tcW w:w="2105" w:type="dxa"/>
          </w:tcPr>
          <w:p w14:paraId="72BA1BC6" w14:textId="09C7A6CF" w:rsidR="00F26A4C" w:rsidRPr="00B63BE0" w:rsidRDefault="00F26A4C" w:rsidP="00AB584C">
            <w:pPr>
              <w:pStyle w:val="Caption"/>
              <w:keepNext/>
              <w:jc w:val="both"/>
              <w:rPr>
                <w:b w:val="0"/>
                <w:bCs w:val="0"/>
                <w:sz w:val="22"/>
                <w:szCs w:val="22"/>
              </w:rPr>
            </w:pPr>
            <w:r w:rsidRPr="00B63BE0">
              <w:rPr>
                <w:b w:val="0"/>
                <w:bCs w:val="0"/>
                <w:sz w:val="22"/>
                <w:szCs w:val="22"/>
              </w:rPr>
              <w:t>qgyh2</w:t>
            </w:r>
          </w:p>
        </w:tc>
        <w:tc>
          <w:tcPr>
            <w:tcW w:w="1077" w:type="dxa"/>
          </w:tcPr>
          <w:p w14:paraId="68C86D91" w14:textId="708D5939" w:rsidR="00F26A4C" w:rsidRPr="00B63BE0" w:rsidRDefault="00F26A4C" w:rsidP="00AB584C">
            <w:pPr>
              <w:pStyle w:val="Caption"/>
              <w:keepNext/>
              <w:jc w:val="both"/>
              <w:rPr>
                <w:b w:val="0"/>
                <w:bCs w:val="0"/>
                <w:sz w:val="22"/>
                <w:szCs w:val="22"/>
              </w:rPr>
            </w:pPr>
            <w:r w:rsidRPr="00B63BE0">
              <w:rPr>
                <w:b w:val="0"/>
                <w:bCs w:val="0"/>
                <w:sz w:val="22"/>
                <w:szCs w:val="22"/>
              </w:rPr>
              <w:t xml:space="preserve">0.006663 </w:t>
            </w:r>
          </w:p>
        </w:tc>
        <w:tc>
          <w:tcPr>
            <w:tcW w:w="782" w:type="dxa"/>
          </w:tcPr>
          <w:p w14:paraId="6C205094" w14:textId="02953AA8" w:rsidR="00F26A4C" w:rsidRPr="00B63BE0" w:rsidRDefault="00F26A4C" w:rsidP="00AB584C">
            <w:pPr>
              <w:pStyle w:val="Caption"/>
              <w:keepNext/>
              <w:jc w:val="both"/>
              <w:rPr>
                <w:b w:val="0"/>
                <w:bCs w:val="0"/>
                <w:sz w:val="22"/>
                <w:szCs w:val="22"/>
              </w:rPr>
            </w:pPr>
            <w:r w:rsidRPr="00B63BE0">
              <w:rPr>
                <w:b w:val="0"/>
                <w:bCs w:val="0"/>
                <w:sz w:val="22"/>
                <w:szCs w:val="22"/>
              </w:rPr>
              <w:t xml:space="preserve">8360   </w:t>
            </w:r>
          </w:p>
        </w:tc>
        <w:tc>
          <w:tcPr>
            <w:tcW w:w="782" w:type="dxa"/>
          </w:tcPr>
          <w:p w14:paraId="2EC0361A" w14:textId="31F7E459" w:rsidR="00F26A4C" w:rsidRPr="00B63BE0" w:rsidRDefault="00F26A4C" w:rsidP="00AB584C">
            <w:pPr>
              <w:pStyle w:val="Caption"/>
              <w:keepNext/>
              <w:jc w:val="both"/>
              <w:rPr>
                <w:b w:val="0"/>
                <w:bCs w:val="0"/>
                <w:sz w:val="22"/>
                <w:szCs w:val="22"/>
              </w:rPr>
            </w:pPr>
            <w:r w:rsidRPr="00B63BE0">
              <w:rPr>
                <w:b w:val="0"/>
                <w:bCs w:val="0"/>
                <w:sz w:val="22"/>
                <w:szCs w:val="22"/>
              </w:rPr>
              <w:t xml:space="preserve">1186 </w:t>
            </w:r>
          </w:p>
        </w:tc>
      </w:tr>
      <w:tr w:rsidR="00AB584C" w:rsidRPr="00B63BE0" w14:paraId="56144B22" w14:textId="77777777" w:rsidTr="00AB584C">
        <w:trPr>
          <w:trHeight w:val="240"/>
        </w:trPr>
        <w:tc>
          <w:tcPr>
            <w:tcW w:w="2105" w:type="dxa"/>
          </w:tcPr>
          <w:p w14:paraId="51B19DD0" w14:textId="43C6DAD7" w:rsidR="00D80C22" w:rsidRPr="00B63BE0" w:rsidRDefault="00D80C22" w:rsidP="00AB584C">
            <w:pPr>
              <w:pStyle w:val="Caption"/>
              <w:keepNext/>
              <w:jc w:val="both"/>
              <w:rPr>
                <w:b w:val="0"/>
                <w:bCs w:val="0"/>
                <w:sz w:val="22"/>
                <w:szCs w:val="22"/>
                <w:lang w:val="sr-Cyrl-ME"/>
              </w:rPr>
            </w:pPr>
            <w:r w:rsidRPr="00B63BE0">
              <w:rPr>
                <w:b w:val="0"/>
                <w:bCs w:val="0"/>
                <w:sz w:val="22"/>
                <w:szCs w:val="22"/>
              </w:rPr>
              <w:t>rmuser</w:t>
            </w:r>
          </w:p>
        </w:tc>
        <w:tc>
          <w:tcPr>
            <w:tcW w:w="1077" w:type="dxa"/>
          </w:tcPr>
          <w:p w14:paraId="26001FF0" w14:textId="41987AE9" w:rsidR="00D80C22" w:rsidRPr="00B63BE0" w:rsidRDefault="00D80C22" w:rsidP="00AB584C">
            <w:pPr>
              <w:pStyle w:val="Caption"/>
              <w:keepNext/>
              <w:jc w:val="both"/>
              <w:rPr>
                <w:b w:val="0"/>
                <w:bCs w:val="0"/>
                <w:sz w:val="22"/>
                <w:szCs w:val="22"/>
              </w:rPr>
            </w:pPr>
            <w:r w:rsidRPr="00B63BE0">
              <w:rPr>
                <w:b w:val="0"/>
                <w:bCs w:val="0"/>
                <w:sz w:val="22"/>
                <w:szCs w:val="22"/>
              </w:rPr>
              <w:t xml:space="preserve">0.006567  </w:t>
            </w:r>
          </w:p>
        </w:tc>
        <w:tc>
          <w:tcPr>
            <w:tcW w:w="782" w:type="dxa"/>
          </w:tcPr>
          <w:p w14:paraId="6DD5F8D3" w14:textId="581EC042" w:rsidR="00D80C22" w:rsidRPr="00B63BE0" w:rsidRDefault="00D80C22" w:rsidP="00AB584C">
            <w:pPr>
              <w:pStyle w:val="Caption"/>
              <w:keepNext/>
              <w:jc w:val="both"/>
              <w:rPr>
                <w:b w:val="0"/>
                <w:bCs w:val="0"/>
                <w:sz w:val="22"/>
                <w:szCs w:val="22"/>
              </w:rPr>
            </w:pPr>
            <w:r w:rsidRPr="00B63BE0">
              <w:rPr>
                <w:b w:val="0"/>
                <w:bCs w:val="0"/>
                <w:sz w:val="22"/>
                <w:szCs w:val="22"/>
              </w:rPr>
              <w:t xml:space="preserve">9335   </w:t>
            </w:r>
          </w:p>
        </w:tc>
        <w:tc>
          <w:tcPr>
            <w:tcW w:w="782" w:type="dxa"/>
          </w:tcPr>
          <w:p w14:paraId="44B7B129" w14:textId="0ED94E29" w:rsidR="00D80C22" w:rsidRPr="00B63BE0" w:rsidRDefault="00D80C22" w:rsidP="00AB584C">
            <w:pPr>
              <w:pStyle w:val="Caption"/>
              <w:keepNext/>
              <w:jc w:val="both"/>
              <w:rPr>
                <w:b w:val="0"/>
                <w:bCs w:val="0"/>
                <w:sz w:val="22"/>
                <w:szCs w:val="22"/>
              </w:rPr>
            </w:pPr>
            <w:r w:rsidRPr="00B63BE0">
              <w:rPr>
                <w:b w:val="0"/>
                <w:bCs w:val="0"/>
                <w:sz w:val="22"/>
                <w:szCs w:val="22"/>
              </w:rPr>
              <w:t xml:space="preserve">1668 </w:t>
            </w:r>
          </w:p>
        </w:tc>
      </w:tr>
      <w:tr w:rsidR="00E4276F" w:rsidRPr="00B63BE0" w14:paraId="685A0ACD" w14:textId="77777777" w:rsidTr="00AB584C">
        <w:trPr>
          <w:trHeight w:val="240"/>
        </w:trPr>
        <w:tc>
          <w:tcPr>
            <w:tcW w:w="2105" w:type="dxa"/>
          </w:tcPr>
          <w:p w14:paraId="63933E00" w14:textId="45935671" w:rsidR="00D80C22" w:rsidRPr="00B63BE0" w:rsidRDefault="00D80C22" w:rsidP="00AB584C">
            <w:pPr>
              <w:pStyle w:val="Caption"/>
              <w:keepNext/>
              <w:jc w:val="both"/>
              <w:rPr>
                <w:b w:val="0"/>
                <w:bCs w:val="0"/>
                <w:sz w:val="22"/>
                <w:szCs w:val="22"/>
                <w:lang w:val="sr-Cyrl-ME"/>
              </w:rPr>
            </w:pPr>
            <w:r w:rsidRPr="00B63BE0">
              <w:rPr>
                <w:b w:val="0"/>
                <w:bCs w:val="0"/>
                <w:sz w:val="22"/>
                <w:szCs w:val="22"/>
              </w:rPr>
              <w:t xml:space="preserve">matts2  </w:t>
            </w:r>
          </w:p>
        </w:tc>
        <w:tc>
          <w:tcPr>
            <w:tcW w:w="1077" w:type="dxa"/>
          </w:tcPr>
          <w:p w14:paraId="22BE805C" w14:textId="11B01104" w:rsidR="00D80C22" w:rsidRPr="00B63BE0" w:rsidRDefault="00D80C22" w:rsidP="00AB584C">
            <w:pPr>
              <w:pStyle w:val="Caption"/>
              <w:keepNext/>
              <w:jc w:val="both"/>
              <w:rPr>
                <w:b w:val="0"/>
                <w:bCs w:val="0"/>
                <w:sz w:val="22"/>
                <w:szCs w:val="22"/>
              </w:rPr>
            </w:pPr>
            <w:r w:rsidRPr="00B63BE0">
              <w:rPr>
                <w:b w:val="0"/>
                <w:bCs w:val="0"/>
                <w:sz w:val="22"/>
                <w:szCs w:val="22"/>
              </w:rPr>
              <w:t xml:space="preserve">0.004418  </w:t>
            </w:r>
          </w:p>
        </w:tc>
        <w:tc>
          <w:tcPr>
            <w:tcW w:w="782" w:type="dxa"/>
          </w:tcPr>
          <w:p w14:paraId="014F14A7" w14:textId="2EC27D5E" w:rsidR="00D80C22" w:rsidRPr="00B63BE0" w:rsidRDefault="00D80C22" w:rsidP="00AB584C">
            <w:pPr>
              <w:pStyle w:val="Caption"/>
              <w:keepNext/>
              <w:jc w:val="both"/>
              <w:rPr>
                <w:b w:val="0"/>
                <w:bCs w:val="0"/>
                <w:sz w:val="22"/>
                <w:szCs w:val="22"/>
              </w:rPr>
            </w:pPr>
            <w:r w:rsidRPr="00B63BE0">
              <w:rPr>
                <w:b w:val="0"/>
                <w:bCs w:val="0"/>
                <w:sz w:val="22"/>
                <w:szCs w:val="22"/>
              </w:rPr>
              <w:t xml:space="preserve">1869   </w:t>
            </w:r>
          </w:p>
        </w:tc>
        <w:tc>
          <w:tcPr>
            <w:tcW w:w="782" w:type="dxa"/>
          </w:tcPr>
          <w:p w14:paraId="51D80C3B" w14:textId="5EE9F82A" w:rsidR="00D80C22" w:rsidRPr="00B63BE0" w:rsidRDefault="00D80C22" w:rsidP="00AB584C">
            <w:pPr>
              <w:pStyle w:val="Caption"/>
              <w:keepNext/>
              <w:jc w:val="both"/>
              <w:rPr>
                <w:b w:val="0"/>
                <w:bCs w:val="0"/>
                <w:sz w:val="22"/>
                <w:szCs w:val="22"/>
              </w:rPr>
            </w:pPr>
            <w:r w:rsidRPr="00B63BE0">
              <w:rPr>
                <w:b w:val="0"/>
                <w:bCs w:val="0"/>
                <w:sz w:val="22"/>
                <w:szCs w:val="22"/>
              </w:rPr>
              <w:t xml:space="preserve">3133 </w:t>
            </w:r>
          </w:p>
        </w:tc>
      </w:tr>
      <w:tr w:rsidR="00AB584C" w:rsidRPr="00B63BE0" w14:paraId="06FFBE6F" w14:textId="77777777" w:rsidTr="00AB584C">
        <w:trPr>
          <w:trHeight w:val="240"/>
        </w:trPr>
        <w:tc>
          <w:tcPr>
            <w:tcW w:w="2105" w:type="dxa"/>
          </w:tcPr>
          <w:p w14:paraId="615D37D5" w14:textId="57266F91" w:rsidR="00D80C22" w:rsidRPr="00B63BE0" w:rsidRDefault="00D80C22" w:rsidP="00AB584C">
            <w:pPr>
              <w:pStyle w:val="Caption"/>
              <w:keepNext/>
              <w:jc w:val="both"/>
              <w:rPr>
                <w:b w:val="0"/>
                <w:bCs w:val="0"/>
                <w:sz w:val="22"/>
                <w:szCs w:val="22"/>
              </w:rPr>
            </w:pPr>
            <w:r w:rsidRPr="00B63BE0">
              <w:rPr>
                <w:b w:val="0"/>
                <w:bCs w:val="0"/>
                <w:sz w:val="22"/>
                <w:szCs w:val="22"/>
              </w:rPr>
              <w:t>malcontent</w:t>
            </w:r>
          </w:p>
        </w:tc>
        <w:tc>
          <w:tcPr>
            <w:tcW w:w="1077" w:type="dxa"/>
          </w:tcPr>
          <w:p w14:paraId="5033CCA8" w14:textId="2A898E29" w:rsidR="00D80C22" w:rsidRPr="00B63BE0" w:rsidRDefault="00D80C22" w:rsidP="00AB584C">
            <w:pPr>
              <w:pStyle w:val="Caption"/>
              <w:keepNext/>
              <w:jc w:val="both"/>
              <w:rPr>
                <w:b w:val="0"/>
                <w:bCs w:val="0"/>
                <w:sz w:val="22"/>
                <w:szCs w:val="22"/>
              </w:rPr>
            </w:pPr>
            <w:r w:rsidRPr="00B63BE0">
              <w:rPr>
                <w:b w:val="0"/>
                <w:bCs w:val="0"/>
                <w:sz w:val="22"/>
                <w:szCs w:val="22"/>
              </w:rPr>
              <w:t xml:space="preserve">0.004336  </w:t>
            </w:r>
          </w:p>
        </w:tc>
        <w:tc>
          <w:tcPr>
            <w:tcW w:w="782" w:type="dxa"/>
          </w:tcPr>
          <w:p w14:paraId="6E3F208C" w14:textId="76504D5F" w:rsidR="00D80C22" w:rsidRPr="00B63BE0" w:rsidRDefault="00D80C22" w:rsidP="00AB584C">
            <w:pPr>
              <w:pStyle w:val="Caption"/>
              <w:keepNext/>
              <w:jc w:val="both"/>
              <w:rPr>
                <w:b w:val="0"/>
                <w:bCs w:val="0"/>
                <w:sz w:val="22"/>
                <w:szCs w:val="22"/>
              </w:rPr>
            </w:pPr>
            <w:r w:rsidRPr="00B63BE0">
              <w:rPr>
                <w:b w:val="0"/>
                <w:bCs w:val="0"/>
                <w:sz w:val="22"/>
                <w:szCs w:val="22"/>
              </w:rPr>
              <w:t xml:space="preserve">2135   </w:t>
            </w:r>
          </w:p>
        </w:tc>
        <w:tc>
          <w:tcPr>
            <w:tcW w:w="782" w:type="dxa"/>
          </w:tcPr>
          <w:p w14:paraId="06D07AB2" w14:textId="4D9B6E79" w:rsidR="00D80C22" w:rsidRPr="00B63BE0" w:rsidRDefault="00D80C22" w:rsidP="00AB584C">
            <w:pPr>
              <w:pStyle w:val="Caption"/>
              <w:keepNext/>
              <w:jc w:val="both"/>
              <w:rPr>
                <w:b w:val="0"/>
                <w:bCs w:val="0"/>
                <w:sz w:val="22"/>
                <w:szCs w:val="22"/>
              </w:rPr>
            </w:pPr>
            <w:r w:rsidRPr="00B63BE0">
              <w:rPr>
                <w:b w:val="0"/>
                <w:bCs w:val="0"/>
                <w:sz w:val="22"/>
                <w:szCs w:val="22"/>
              </w:rPr>
              <w:t xml:space="preserve">3102 </w:t>
            </w:r>
          </w:p>
        </w:tc>
      </w:tr>
      <w:tr w:rsidR="00AB584C" w:rsidRPr="00B63BE0" w14:paraId="38E12CFD" w14:textId="77777777" w:rsidTr="00AB584C">
        <w:trPr>
          <w:trHeight w:val="240"/>
        </w:trPr>
        <w:tc>
          <w:tcPr>
            <w:tcW w:w="2105" w:type="dxa"/>
          </w:tcPr>
          <w:p w14:paraId="1C394B8B" w14:textId="1C4DD213" w:rsidR="00D80C22" w:rsidRPr="00B63BE0" w:rsidRDefault="00D80C22" w:rsidP="00AB584C">
            <w:pPr>
              <w:pStyle w:val="Caption"/>
              <w:keepNext/>
              <w:jc w:val="both"/>
              <w:rPr>
                <w:b w:val="0"/>
                <w:bCs w:val="0"/>
                <w:sz w:val="22"/>
                <w:szCs w:val="22"/>
              </w:rPr>
            </w:pPr>
            <w:r w:rsidRPr="00B63BE0">
              <w:rPr>
                <w:b w:val="0"/>
                <w:bCs w:val="0"/>
                <w:sz w:val="22"/>
                <w:szCs w:val="22"/>
              </w:rPr>
              <w:t xml:space="preserve">alllie  </w:t>
            </w:r>
          </w:p>
        </w:tc>
        <w:tc>
          <w:tcPr>
            <w:tcW w:w="1077" w:type="dxa"/>
          </w:tcPr>
          <w:p w14:paraId="5D13D535" w14:textId="7A1F8E36" w:rsidR="00D80C22" w:rsidRPr="00B63BE0" w:rsidRDefault="00D80C22" w:rsidP="00AB584C">
            <w:pPr>
              <w:pStyle w:val="Caption"/>
              <w:keepNext/>
              <w:jc w:val="both"/>
              <w:rPr>
                <w:b w:val="0"/>
                <w:bCs w:val="0"/>
                <w:sz w:val="22"/>
                <w:szCs w:val="22"/>
              </w:rPr>
            </w:pPr>
            <w:r w:rsidRPr="00B63BE0">
              <w:rPr>
                <w:b w:val="0"/>
                <w:bCs w:val="0"/>
                <w:sz w:val="22"/>
                <w:szCs w:val="22"/>
              </w:rPr>
              <w:t xml:space="preserve">0.004291  </w:t>
            </w:r>
          </w:p>
        </w:tc>
        <w:tc>
          <w:tcPr>
            <w:tcW w:w="782" w:type="dxa"/>
          </w:tcPr>
          <w:p w14:paraId="5CE7378E" w14:textId="01B527A2" w:rsidR="00D80C22" w:rsidRPr="00B63BE0" w:rsidRDefault="00D80C22" w:rsidP="00AB584C">
            <w:pPr>
              <w:pStyle w:val="Caption"/>
              <w:keepNext/>
              <w:jc w:val="both"/>
              <w:rPr>
                <w:b w:val="0"/>
                <w:bCs w:val="0"/>
                <w:sz w:val="22"/>
                <w:szCs w:val="22"/>
              </w:rPr>
            </w:pPr>
            <w:r w:rsidRPr="00B63BE0">
              <w:rPr>
                <w:b w:val="0"/>
                <w:bCs w:val="0"/>
                <w:sz w:val="22"/>
                <w:szCs w:val="22"/>
              </w:rPr>
              <w:t xml:space="preserve">6388   </w:t>
            </w:r>
          </w:p>
        </w:tc>
        <w:tc>
          <w:tcPr>
            <w:tcW w:w="782" w:type="dxa"/>
          </w:tcPr>
          <w:p w14:paraId="2D4B329B" w14:textId="328969F4" w:rsidR="00D80C22" w:rsidRPr="00B63BE0" w:rsidRDefault="00D80C22" w:rsidP="00AB584C">
            <w:pPr>
              <w:pStyle w:val="Caption"/>
              <w:keepNext/>
              <w:jc w:val="both"/>
              <w:rPr>
                <w:b w:val="0"/>
                <w:bCs w:val="0"/>
                <w:sz w:val="22"/>
                <w:szCs w:val="22"/>
              </w:rPr>
            </w:pPr>
            <w:r w:rsidRPr="00B63BE0">
              <w:rPr>
                <w:b w:val="0"/>
                <w:bCs w:val="0"/>
                <w:sz w:val="22"/>
                <w:szCs w:val="22"/>
              </w:rPr>
              <w:t xml:space="preserve">2589 </w:t>
            </w:r>
          </w:p>
        </w:tc>
      </w:tr>
      <w:tr w:rsidR="00AB584C" w:rsidRPr="00B63BE0" w14:paraId="0FE08CC3" w14:textId="77777777" w:rsidTr="00AB584C">
        <w:trPr>
          <w:trHeight w:val="240"/>
        </w:trPr>
        <w:tc>
          <w:tcPr>
            <w:tcW w:w="2105" w:type="dxa"/>
          </w:tcPr>
          <w:p w14:paraId="3187C718" w14:textId="2A04D353" w:rsidR="00D80C22" w:rsidRPr="00B63BE0" w:rsidRDefault="00D80C22" w:rsidP="00AB584C">
            <w:pPr>
              <w:pStyle w:val="Caption"/>
              <w:keepNext/>
              <w:jc w:val="both"/>
              <w:rPr>
                <w:b w:val="0"/>
                <w:bCs w:val="0"/>
                <w:sz w:val="22"/>
                <w:szCs w:val="22"/>
              </w:rPr>
            </w:pPr>
            <w:r w:rsidRPr="00B63BE0">
              <w:rPr>
                <w:b w:val="0"/>
                <w:bCs w:val="0"/>
                <w:sz w:val="22"/>
                <w:szCs w:val="22"/>
              </w:rPr>
              <w:t>noname99</w:t>
            </w:r>
          </w:p>
        </w:tc>
        <w:tc>
          <w:tcPr>
            <w:tcW w:w="1077" w:type="dxa"/>
          </w:tcPr>
          <w:p w14:paraId="40EDADC0" w14:textId="279FAD39" w:rsidR="00D80C22" w:rsidRPr="00B63BE0" w:rsidRDefault="00D80C22" w:rsidP="00AB584C">
            <w:pPr>
              <w:pStyle w:val="Caption"/>
              <w:keepNext/>
              <w:jc w:val="both"/>
              <w:rPr>
                <w:b w:val="0"/>
                <w:bCs w:val="0"/>
                <w:sz w:val="22"/>
                <w:szCs w:val="22"/>
              </w:rPr>
            </w:pPr>
            <w:r w:rsidRPr="00B63BE0">
              <w:rPr>
                <w:b w:val="0"/>
                <w:bCs w:val="0"/>
                <w:sz w:val="22"/>
                <w:szCs w:val="22"/>
              </w:rPr>
              <w:t xml:space="preserve">0.003076  </w:t>
            </w:r>
          </w:p>
        </w:tc>
        <w:tc>
          <w:tcPr>
            <w:tcW w:w="782" w:type="dxa"/>
          </w:tcPr>
          <w:p w14:paraId="792F63E8" w14:textId="1DBE178B" w:rsidR="00D80C22" w:rsidRPr="00B63BE0" w:rsidRDefault="00D80C22" w:rsidP="00AB584C">
            <w:pPr>
              <w:pStyle w:val="Caption"/>
              <w:keepNext/>
              <w:jc w:val="both"/>
              <w:rPr>
                <w:b w:val="0"/>
                <w:bCs w:val="0"/>
                <w:sz w:val="22"/>
                <w:szCs w:val="22"/>
              </w:rPr>
            </w:pPr>
            <w:r w:rsidRPr="00B63BE0">
              <w:rPr>
                <w:b w:val="0"/>
                <w:bCs w:val="0"/>
                <w:sz w:val="22"/>
                <w:szCs w:val="22"/>
              </w:rPr>
              <w:t xml:space="preserve">5791   </w:t>
            </w:r>
          </w:p>
        </w:tc>
        <w:tc>
          <w:tcPr>
            <w:tcW w:w="782" w:type="dxa"/>
          </w:tcPr>
          <w:p w14:paraId="2A18AE39" w14:textId="5CB28B82" w:rsidR="00D80C22" w:rsidRPr="00B63BE0" w:rsidRDefault="00D80C22" w:rsidP="00AB584C">
            <w:pPr>
              <w:pStyle w:val="Caption"/>
              <w:keepNext/>
              <w:jc w:val="both"/>
              <w:rPr>
                <w:b w:val="0"/>
                <w:bCs w:val="0"/>
                <w:sz w:val="22"/>
                <w:szCs w:val="22"/>
              </w:rPr>
            </w:pPr>
            <w:r w:rsidRPr="00B63BE0">
              <w:rPr>
                <w:b w:val="0"/>
                <w:bCs w:val="0"/>
                <w:sz w:val="22"/>
                <w:szCs w:val="22"/>
              </w:rPr>
              <w:t xml:space="preserve">188  </w:t>
            </w:r>
          </w:p>
        </w:tc>
      </w:tr>
      <w:tr w:rsidR="00AB584C" w:rsidRPr="00B63BE0" w14:paraId="0F71C1D5" w14:textId="77777777" w:rsidTr="00AB584C">
        <w:trPr>
          <w:trHeight w:val="240"/>
        </w:trPr>
        <w:tc>
          <w:tcPr>
            <w:tcW w:w="2105" w:type="dxa"/>
          </w:tcPr>
          <w:p w14:paraId="3484D654" w14:textId="462A0116" w:rsidR="00D80C22" w:rsidRPr="00B63BE0" w:rsidRDefault="00D80C22" w:rsidP="00AB584C">
            <w:pPr>
              <w:pStyle w:val="Caption"/>
              <w:keepNext/>
              <w:jc w:val="both"/>
              <w:rPr>
                <w:b w:val="0"/>
                <w:bCs w:val="0"/>
                <w:sz w:val="22"/>
                <w:szCs w:val="22"/>
              </w:rPr>
            </w:pPr>
            <w:r w:rsidRPr="00B63BE0">
              <w:rPr>
                <w:b w:val="0"/>
                <w:bCs w:val="0"/>
                <w:sz w:val="22"/>
                <w:szCs w:val="22"/>
              </w:rPr>
              <w:t>NoMoreNicksLeft</w:t>
            </w:r>
          </w:p>
        </w:tc>
        <w:tc>
          <w:tcPr>
            <w:tcW w:w="1077" w:type="dxa"/>
          </w:tcPr>
          <w:p w14:paraId="671F24E9" w14:textId="33C52412" w:rsidR="00D80C22" w:rsidRPr="00B63BE0" w:rsidRDefault="00D80C22" w:rsidP="00AB584C">
            <w:pPr>
              <w:pStyle w:val="Caption"/>
              <w:keepNext/>
              <w:jc w:val="both"/>
              <w:rPr>
                <w:b w:val="0"/>
                <w:bCs w:val="0"/>
                <w:sz w:val="22"/>
                <w:szCs w:val="22"/>
              </w:rPr>
            </w:pPr>
            <w:r w:rsidRPr="00B63BE0">
              <w:rPr>
                <w:b w:val="0"/>
                <w:bCs w:val="0"/>
                <w:sz w:val="22"/>
                <w:szCs w:val="22"/>
              </w:rPr>
              <w:t xml:space="preserve">0.003014  </w:t>
            </w:r>
          </w:p>
        </w:tc>
        <w:tc>
          <w:tcPr>
            <w:tcW w:w="782" w:type="dxa"/>
          </w:tcPr>
          <w:p w14:paraId="30D7FB07" w14:textId="2099F0FD" w:rsidR="00D80C22" w:rsidRPr="00B63BE0" w:rsidRDefault="00D80C22" w:rsidP="00AB584C">
            <w:pPr>
              <w:pStyle w:val="Caption"/>
              <w:keepNext/>
              <w:jc w:val="both"/>
              <w:rPr>
                <w:b w:val="0"/>
                <w:bCs w:val="0"/>
                <w:sz w:val="22"/>
                <w:szCs w:val="22"/>
              </w:rPr>
            </w:pPr>
            <w:r w:rsidRPr="00B63BE0">
              <w:rPr>
                <w:b w:val="0"/>
                <w:bCs w:val="0"/>
                <w:sz w:val="22"/>
                <w:szCs w:val="22"/>
              </w:rPr>
              <w:t xml:space="preserve">2818   </w:t>
            </w:r>
          </w:p>
        </w:tc>
        <w:tc>
          <w:tcPr>
            <w:tcW w:w="782" w:type="dxa"/>
          </w:tcPr>
          <w:p w14:paraId="68C60319" w14:textId="489EDA36" w:rsidR="00D80C22" w:rsidRPr="00B63BE0" w:rsidRDefault="00D80C22" w:rsidP="00AB584C">
            <w:pPr>
              <w:pStyle w:val="Caption"/>
              <w:keepNext/>
              <w:jc w:val="both"/>
              <w:rPr>
                <w:b w:val="0"/>
                <w:bCs w:val="0"/>
                <w:sz w:val="22"/>
                <w:szCs w:val="22"/>
              </w:rPr>
            </w:pPr>
            <w:r w:rsidRPr="00B63BE0">
              <w:rPr>
                <w:b w:val="0"/>
                <w:bCs w:val="0"/>
                <w:sz w:val="22"/>
                <w:szCs w:val="22"/>
              </w:rPr>
              <w:t xml:space="preserve">4155 </w:t>
            </w:r>
          </w:p>
        </w:tc>
      </w:tr>
      <w:tr w:rsidR="00AB584C" w:rsidRPr="00B63BE0" w14:paraId="3CAD9921" w14:textId="77777777" w:rsidTr="00AB584C">
        <w:trPr>
          <w:trHeight w:val="240"/>
        </w:trPr>
        <w:tc>
          <w:tcPr>
            <w:tcW w:w="2105" w:type="dxa"/>
          </w:tcPr>
          <w:p w14:paraId="1A25C380" w14:textId="76A91C0C" w:rsidR="00D80C22" w:rsidRPr="00B63BE0" w:rsidRDefault="00D80C22" w:rsidP="00AB584C">
            <w:pPr>
              <w:pStyle w:val="Caption"/>
              <w:keepNext/>
              <w:jc w:val="both"/>
              <w:rPr>
                <w:b w:val="0"/>
                <w:bCs w:val="0"/>
                <w:sz w:val="22"/>
                <w:szCs w:val="22"/>
              </w:rPr>
            </w:pPr>
            <w:r w:rsidRPr="00B63BE0">
              <w:rPr>
                <w:b w:val="0"/>
                <w:bCs w:val="0"/>
                <w:sz w:val="22"/>
                <w:szCs w:val="22"/>
              </w:rPr>
              <w:t>maxwellhill</w:t>
            </w:r>
          </w:p>
        </w:tc>
        <w:tc>
          <w:tcPr>
            <w:tcW w:w="1077" w:type="dxa"/>
          </w:tcPr>
          <w:p w14:paraId="35C9C50A" w14:textId="2D05A181" w:rsidR="00D80C22" w:rsidRPr="00B63BE0" w:rsidRDefault="00D80C22" w:rsidP="00AB584C">
            <w:pPr>
              <w:pStyle w:val="Caption"/>
              <w:keepNext/>
              <w:jc w:val="both"/>
              <w:rPr>
                <w:b w:val="0"/>
                <w:bCs w:val="0"/>
                <w:sz w:val="22"/>
                <w:szCs w:val="22"/>
              </w:rPr>
            </w:pPr>
            <w:r w:rsidRPr="00B63BE0">
              <w:rPr>
                <w:b w:val="0"/>
                <w:bCs w:val="0"/>
                <w:sz w:val="22"/>
                <w:szCs w:val="22"/>
              </w:rPr>
              <w:t xml:space="preserve">0.002995  </w:t>
            </w:r>
          </w:p>
        </w:tc>
        <w:tc>
          <w:tcPr>
            <w:tcW w:w="782" w:type="dxa"/>
          </w:tcPr>
          <w:p w14:paraId="1898EBAC" w14:textId="4CBEDAF3" w:rsidR="00D80C22" w:rsidRPr="00B63BE0" w:rsidRDefault="00D80C22" w:rsidP="00AB584C">
            <w:pPr>
              <w:pStyle w:val="Caption"/>
              <w:keepNext/>
              <w:jc w:val="both"/>
              <w:rPr>
                <w:b w:val="0"/>
                <w:bCs w:val="0"/>
                <w:sz w:val="22"/>
                <w:szCs w:val="22"/>
              </w:rPr>
            </w:pPr>
            <w:r w:rsidRPr="00B63BE0">
              <w:rPr>
                <w:b w:val="0"/>
                <w:bCs w:val="0"/>
                <w:sz w:val="22"/>
                <w:szCs w:val="22"/>
              </w:rPr>
              <w:t xml:space="preserve">4683    </w:t>
            </w:r>
          </w:p>
        </w:tc>
        <w:tc>
          <w:tcPr>
            <w:tcW w:w="782" w:type="dxa"/>
          </w:tcPr>
          <w:p w14:paraId="3D95F38F" w14:textId="1126173F" w:rsidR="00D80C22" w:rsidRPr="00B63BE0" w:rsidRDefault="00D80C22" w:rsidP="00AB584C">
            <w:pPr>
              <w:pStyle w:val="Caption"/>
              <w:keepNext/>
              <w:jc w:val="both"/>
              <w:rPr>
                <w:b w:val="0"/>
                <w:bCs w:val="0"/>
                <w:sz w:val="22"/>
                <w:szCs w:val="22"/>
              </w:rPr>
            </w:pPr>
            <w:r w:rsidRPr="00B63BE0">
              <w:rPr>
                <w:b w:val="0"/>
                <w:bCs w:val="0"/>
                <w:sz w:val="22"/>
                <w:szCs w:val="22"/>
              </w:rPr>
              <w:t xml:space="preserve">44  </w:t>
            </w:r>
          </w:p>
        </w:tc>
      </w:tr>
      <w:tr w:rsidR="00AB584C" w:rsidRPr="00B63BE0" w14:paraId="4B97F8FE" w14:textId="77777777" w:rsidTr="00AB584C">
        <w:trPr>
          <w:trHeight w:val="240"/>
        </w:trPr>
        <w:tc>
          <w:tcPr>
            <w:tcW w:w="2105" w:type="dxa"/>
          </w:tcPr>
          <w:p w14:paraId="6AD85B35" w14:textId="7DF6D193" w:rsidR="00D80C22" w:rsidRPr="00B63BE0" w:rsidRDefault="00D80C22" w:rsidP="00AB584C">
            <w:pPr>
              <w:pStyle w:val="Caption"/>
              <w:keepNext/>
              <w:jc w:val="both"/>
              <w:rPr>
                <w:b w:val="0"/>
                <w:bCs w:val="0"/>
                <w:sz w:val="22"/>
                <w:szCs w:val="22"/>
              </w:rPr>
            </w:pPr>
            <w:r w:rsidRPr="00B63BE0">
              <w:rPr>
                <w:b w:val="0"/>
                <w:bCs w:val="0"/>
                <w:sz w:val="22"/>
                <w:szCs w:val="22"/>
              </w:rPr>
              <w:t>georgewashingtonblog</w:t>
            </w:r>
          </w:p>
        </w:tc>
        <w:tc>
          <w:tcPr>
            <w:tcW w:w="1077" w:type="dxa"/>
          </w:tcPr>
          <w:p w14:paraId="092FE064" w14:textId="4C1198F8" w:rsidR="00D80C22" w:rsidRPr="00B63BE0" w:rsidRDefault="00D80C22" w:rsidP="00AB584C">
            <w:pPr>
              <w:pStyle w:val="Caption"/>
              <w:keepNext/>
              <w:jc w:val="both"/>
              <w:rPr>
                <w:b w:val="0"/>
                <w:bCs w:val="0"/>
                <w:sz w:val="22"/>
                <w:szCs w:val="22"/>
              </w:rPr>
            </w:pPr>
            <w:r w:rsidRPr="00B63BE0">
              <w:rPr>
                <w:b w:val="0"/>
                <w:bCs w:val="0"/>
                <w:sz w:val="22"/>
                <w:szCs w:val="22"/>
              </w:rPr>
              <w:t xml:space="preserve">0.002905  </w:t>
            </w:r>
          </w:p>
        </w:tc>
        <w:tc>
          <w:tcPr>
            <w:tcW w:w="782" w:type="dxa"/>
          </w:tcPr>
          <w:p w14:paraId="0CC0119B" w14:textId="50E2693A" w:rsidR="00D80C22" w:rsidRPr="00B63BE0" w:rsidRDefault="00D80C22" w:rsidP="00AB584C">
            <w:pPr>
              <w:pStyle w:val="Caption"/>
              <w:keepNext/>
              <w:jc w:val="both"/>
              <w:rPr>
                <w:b w:val="0"/>
                <w:bCs w:val="0"/>
                <w:sz w:val="22"/>
                <w:szCs w:val="22"/>
              </w:rPr>
            </w:pPr>
            <w:r w:rsidRPr="00B63BE0">
              <w:rPr>
                <w:b w:val="0"/>
                <w:bCs w:val="0"/>
                <w:sz w:val="22"/>
                <w:szCs w:val="22"/>
              </w:rPr>
              <w:t xml:space="preserve">4055   </w:t>
            </w:r>
          </w:p>
        </w:tc>
        <w:tc>
          <w:tcPr>
            <w:tcW w:w="782" w:type="dxa"/>
          </w:tcPr>
          <w:p w14:paraId="3F702068" w14:textId="7D568641" w:rsidR="00D80C22" w:rsidRPr="00B63BE0" w:rsidRDefault="00D80C22" w:rsidP="00AB584C">
            <w:pPr>
              <w:pStyle w:val="Caption"/>
              <w:keepNext/>
              <w:jc w:val="both"/>
              <w:rPr>
                <w:b w:val="0"/>
                <w:bCs w:val="0"/>
                <w:sz w:val="22"/>
                <w:szCs w:val="22"/>
              </w:rPr>
            </w:pPr>
            <w:r w:rsidRPr="00B63BE0">
              <w:rPr>
                <w:b w:val="0"/>
                <w:bCs w:val="0"/>
                <w:sz w:val="22"/>
                <w:szCs w:val="22"/>
              </w:rPr>
              <w:t xml:space="preserve">384  </w:t>
            </w:r>
          </w:p>
        </w:tc>
      </w:tr>
      <w:tr w:rsidR="00E4276F" w:rsidRPr="00B63BE0" w14:paraId="608FC57F" w14:textId="77777777" w:rsidTr="00AB584C">
        <w:trPr>
          <w:trHeight w:val="240"/>
        </w:trPr>
        <w:tc>
          <w:tcPr>
            <w:tcW w:w="2105" w:type="dxa"/>
          </w:tcPr>
          <w:p w14:paraId="33689479" w14:textId="5C3D731A" w:rsidR="00D80C22" w:rsidRPr="00B63BE0" w:rsidRDefault="00D80C22" w:rsidP="00AB584C">
            <w:pPr>
              <w:pStyle w:val="Caption"/>
              <w:keepNext/>
              <w:jc w:val="both"/>
              <w:rPr>
                <w:b w:val="0"/>
                <w:bCs w:val="0"/>
                <w:sz w:val="22"/>
                <w:szCs w:val="22"/>
              </w:rPr>
            </w:pPr>
            <w:r w:rsidRPr="00B63BE0">
              <w:rPr>
                <w:b w:val="0"/>
                <w:bCs w:val="0"/>
                <w:sz w:val="22"/>
                <w:szCs w:val="22"/>
              </w:rPr>
              <w:t>twolf1</w:t>
            </w:r>
          </w:p>
        </w:tc>
        <w:tc>
          <w:tcPr>
            <w:tcW w:w="1077" w:type="dxa"/>
          </w:tcPr>
          <w:p w14:paraId="4E14B801" w14:textId="5A264A65" w:rsidR="00D80C22" w:rsidRPr="00B63BE0" w:rsidRDefault="00D80C22" w:rsidP="00AB584C">
            <w:pPr>
              <w:pStyle w:val="Caption"/>
              <w:keepNext/>
              <w:jc w:val="both"/>
              <w:rPr>
                <w:b w:val="0"/>
                <w:bCs w:val="0"/>
                <w:sz w:val="22"/>
                <w:szCs w:val="22"/>
              </w:rPr>
            </w:pPr>
            <w:r w:rsidRPr="00B63BE0">
              <w:rPr>
                <w:b w:val="0"/>
                <w:bCs w:val="0"/>
                <w:sz w:val="22"/>
                <w:szCs w:val="22"/>
              </w:rPr>
              <w:t xml:space="preserve">0.00284   </w:t>
            </w:r>
          </w:p>
        </w:tc>
        <w:tc>
          <w:tcPr>
            <w:tcW w:w="782" w:type="dxa"/>
          </w:tcPr>
          <w:p w14:paraId="0BE3D43C" w14:textId="18EBC4D1" w:rsidR="00D80C22" w:rsidRPr="00B63BE0" w:rsidRDefault="00D80C22" w:rsidP="00AB584C">
            <w:pPr>
              <w:pStyle w:val="Caption"/>
              <w:keepNext/>
              <w:jc w:val="both"/>
              <w:rPr>
                <w:b w:val="0"/>
                <w:bCs w:val="0"/>
                <w:sz w:val="22"/>
                <w:szCs w:val="22"/>
              </w:rPr>
            </w:pPr>
            <w:r w:rsidRPr="00B63BE0">
              <w:rPr>
                <w:b w:val="0"/>
                <w:bCs w:val="0"/>
                <w:sz w:val="22"/>
                <w:szCs w:val="22"/>
              </w:rPr>
              <w:t xml:space="preserve">4101    </w:t>
            </w:r>
          </w:p>
        </w:tc>
        <w:tc>
          <w:tcPr>
            <w:tcW w:w="782" w:type="dxa"/>
          </w:tcPr>
          <w:p w14:paraId="3E51BB6B" w14:textId="7B69588E" w:rsidR="00D80C22" w:rsidRPr="00B63BE0" w:rsidRDefault="00D80C22" w:rsidP="00AB584C">
            <w:pPr>
              <w:pStyle w:val="Caption"/>
              <w:keepNext/>
              <w:jc w:val="both"/>
              <w:rPr>
                <w:b w:val="0"/>
                <w:bCs w:val="0"/>
                <w:sz w:val="22"/>
                <w:szCs w:val="22"/>
              </w:rPr>
            </w:pPr>
            <w:r w:rsidRPr="00B63BE0">
              <w:rPr>
                <w:b w:val="0"/>
                <w:bCs w:val="0"/>
                <w:sz w:val="22"/>
                <w:szCs w:val="22"/>
              </w:rPr>
              <w:t xml:space="preserve">134  </w:t>
            </w:r>
          </w:p>
        </w:tc>
      </w:tr>
    </w:tbl>
    <w:p w14:paraId="684BDB8D" w14:textId="67CC34D3" w:rsidR="003F21EE" w:rsidRPr="00DC4FD0" w:rsidRDefault="003F21EE" w:rsidP="003F21EE">
      <w:pPr>
        <w:pStyle w:val="Caption"/>
        <w:keepNext/>
        <w:rPr>
          <w:lang w:val="en-US"/>
        </w:rPr>
      </w:pPr>
    </w:p>
    <w:p w14:paraId="19760FB0" w14:textId="63B8B9FE" w:rsidR="00C66FFE" w:rsidRPr="00F26A4C" w:rsidRDefault="00C66FFE" w:rsidP="007323AD">
      <w:pPr>
        <w:jc w:val="both"/>
        <w:rPr>
          <w:rFonts w:ascii="Consolas" w:hAnsi="Consolas"/>
          <w:sz w:val="17"/>
          <w:szCs w:val="17"/>
        </w:rPr>
      </w:pPr>
    </w:p>
    <w:p w14:paraId="00C9AC23" w14:textId="77777777" w:rsidR="00C66FFE" w:rsidRPr="00F26A4C" w:rsidRDefault="00C66FFE" w:rsidP="00F26A4C">
      <w:pPr>
        <w:jc w:val="both"/>
        <w:rPr>
          <w:rFonts w:ascii="Consolas" w:hAnsi="Consolas"/>
          <w:sz w:val="17"/>
          <w:szCs w:val="17"/>
        </w:rPr>
      </w:pPr>
    </w:p>
    <w:p w14:paraId="757282ED" w14:textId="4C7CDC31" w:rsidR="00083808" w:rsidRDefault="00A91E80" w:rsidP="003F21EE">
      <w:pPr>
        <w:pStyle w:val="Osnovnitekst"/>
        <w:ind w:left="927" w:firstLine="0"/>
        <w:rPr>
          <w:lang w:val="sr-Cyrl-ME"/>
        </w:rPr>
      </w:pPr>
      <w:r w:rsidRPr="00A91E80">
        <w:rPr>
          <w:lang w:val="sr-Cyrl-ME"/>
        </w:rPr>
        <w:t>Хабови су међусобно повезани јер чине подграф од 10 чворова и 90 грана. Низ [8, 9, 9, 8, 8, 8, 7, 5, 3, 7] представља број грана од једног хаба ка преосталим, тј. да први чвор има излазне гране ка преосталих 8 чворова, други са преосталих 9.</w:t>
      </w:r>
      <w:r w:rsidR="00FD02D8">
        <w:rPr>
          <w:lang w:val="sr-Cyrl-ME"/>
        </w:rPr>
        <w:t xml:space="preserve"> </w:t>
      </w:r>
      <w:r w:rsidRPr="00FD02D8">
        <w:rPr>
          <w:lang w:val="sr-Cyrl-ME"/>
        </w:rPr>
        <w:t>Ауторитети су такође међусобно повезани јер чине подграф од 10 чворова и 104 грана. Низ [9, 9, 9, 9, 9, 5, 9, 2, 8, 5] представља број грана од једног ауторитета ка преосталим, тј. да први чвор има излазне гране ка преосталих 8, други са преосталих 9. По броју улазних и излазних грана у и из чворова који представљају хабове и ауторитете види се да они нису на периферији већ централније у мрежи.</w:t>
      </w:r>
    </w:p>
    <w:p w14:paraId="6F011976" w14:textId="37B8114F" w:rsidR="008D0F91" w:rsidRPr="00971B9C" w:rsidRDefault="008D0F91" w:rsidP="008D0F91">
      <w:pPr>
        <w:pStyle w:val="IInivonaslova-Potpoglavlje"/>
      </w:pPr>
      <w:bookmarkStart w:id="24" w:name="_Toc96294743"/>
      <w:r>
        <w:rPr>
          <w:lang w:val="sr-Cyrl-ME"/>
        </w:rPr>
        <w:t>Анализа мера централности</w:t>
      </w:r>
      <w:bookmarkEnd w:id="24"/>
    </w:p>
    <w:p w14:paraId="2BFB30E5" w14:textId="67628E3B" w:rsidR="00A91E80" w:rsidRPr="005478C3" w:rsidRDefault="008D0F91" w:rsidP="007C0C12">
      <w:pPr>
        <w:pStyle w:val="Osnovnitekst"/>
        <w:numPr>
          <w:ilvl w:val="0"/>
          <w:numId w:val="12"/>
        </w:numPr>
        <w:spacing w:line="240" w:lineRule="auto"/>
        <w:jc w:val="left"/>
        <w:rPr>
          <w:lang w:val="sr-Cyrl-ME"/>
        </w:rPr>
      </w:pPr>
      <w:r w:rsidRPr="005478C3">
        <w:rPr>
          <w:lang w:val="sr-Cyrl-ME"/>
        </w:rPr>
        <w:t>Централности по степену, блискости и релациона централност</w:t>
      </w:r>
    </w:p>
    <w:tbl>
      <w:tblPr>
        <w:tblStyle w:val="TableGrid"/>
        <w:tblpPr w:leftFromText="180" w:rightFromText="180" w:vertAnchor="text" w:horzAnchor="page" w:tblpX="5717" w:tblpY="412"/>
        <w:tblW w:w="0" w:type="auto"/>
        <w:tblLook w:val="04A0" w:firstRow="1" w:lastRow="0" w:firstColumn="1" w:lastColumn="0" w:noHBand="0" w:noVBand="1"/>
      </w:tblPr>
      <w:tblGrid>
        <w:gridCol w:w="1986"/>
        <w:gridCol w:w="1986"/>
      </w:tblGrid>
      <w:tr w:rsidR="000F6160" w:rsidRPr="005478C3" w14:paraId="266AECC7" w14:textId="77777777" w:rsidTr="005478C3">
        <w:trPr>
          <w:trHeight w:val="332"/>
        </w:trPr>
        <w:tc>
          <w:tcPr>
            <w:tcW w:w="1986" w:type="dxa"/>
          </w:tcPr>
          <w:p w14:paraId="0A2BDF30" w14:textId="55702F3C" w:rsidR="000F6160" w:rsidRPr="005478C3" w:rsidRDefault="000F6160" w:rsidP="000F6160">
            <w:pPr>
              <w:pStyle w:val="Caption"/>
              <w:keepNext/>
            </w:pPr>
            <w:r>
              <w:rPr>
                <w:sz w:val="22"/>
                <w:szCs w:val="22"/>
                <w:lang w:val="sr-Cyrl-ME"/>
              </w:rPr>
              <w:t>Ч</w:t>
            </w:r>
            <w:r w:rsidRPr="000F6160">
              <w:rPr>
                <w:sz w:val="22"/>
                <w:szCs w:val="22"/>
                <w:lang w:val="sr-Cyrl-ME"/>
              </w:rPr>
              <w:t>вор</w:t>
            </w:r>
          </w:p>
        </w:tc>
        <w:tc>
          <w:tcPr>
            <w:tcW w:w="1986" w:type="dxa"/>
          </w:tcPr>
          <w:p w14:paraId="501DE870" w14:textId="28226843" w:rsidR="000F6160" w:rsidRPr="005478C3" w:rsidRDefault="000F6160" w:rsidP="000F6160">
            <w:pPr>
              <w:pStyle w:val="Caption"/>
              <w:keepNext/>
            </w:pPr>
            <w:r>
              <w:rPr>
                <w:sz w:val="22"/>
                <w:szCs w:val="22"/>
                <w:lang w:val="sr-Cyrl-ME"/>
              </w:rPr>
              <w:t>В</w:t>
            </w:r>
            <w:r w:rsidRPr="000F6160">
              <w:rPr>
                <w:sz w:val="22"/>
                <w:szCs w:val="22"/>
                <w:lang w:val="sr-Cyrl-ME"/>
              </w:rPr>
              <w:t>редност</w:t>
            </w:r>
          </w:p>
        </w:tc>
      </w:tr>
      <w:tr w:rsidR="004578B3" w:rsidRPr="005478C3" w14:paraId="21B3AE66" w14:textId="77777777" w:rsidTr="005478C3">
        <w:trPr>
          <w:trHeight w:val="332"/>
        </w:trPr>
        <w:tc>
          <w:tcPr>
            <w:tcW w:w="1986" w:type="dxa"/>
          </w:tcPr>
          <w:p w14:paraId="6F0A4AD5" w14:textId="69A4FE70" w:rsidR="004578B3" w:rsidRPr="00976E62" w:rsidRDefault="004578B3" w:rsidP="00976E62">
            <w:pPr>
              <w:pStyle w:val="Caption"/>
              <w:keepNext/>
              <w:rPr>
                <w:b w:val="0"/>
                <w:bCs w:val="0"/>
                <w:sz w:val="22"/>
                <w:szCs w:val="22"/>
              </w:rPr>
            </w:pPr>
            <w:r w:rsidRPr="00976E62">
              <w:rPr>
                <w:b w:val="0"/>
                <w:bCs w:val="0"/>
                <w:sz w:val="22"/>
                <w:szCs w:val="22"/>
              </w:rPr>
              <w:t xml:space="preserve">NoMoreNicksLeft </w:t>
            </w:r>
          </w:p>
        </w:tc>
        <w:tc>
          <w:tcPr>
            <w:tcW w:w="1986" w:type="dxa"/>
          </w:tcPr>
          <w:p w14:paraId="78E5C496" w14:textId="284842F1" w:rsidR="004578B3" w:rsidRPr="00976E62" w:rsidRDefault="004578B3" w:rsidP="00976E62">
            <w:pPr>
              <w:pStyle w:val="Caption"/>
              <w:keepNext/>
              <w:rPr>
                <w:b w:val="0"/>
                <w:bCs w:val="0"/>
                <w:sz w:val="22"/>
                <w:szCs w:val="22"/>
              </w:rPr>
            </w:pPr>
            <w:r w:rsidRPr="00976E62">
              <w:rPr>
                <w:b w:val="0"/>
                <w:bCs w:val="0"/>
                <w:sz w:val="22"/>
                <w:szCs w:val="22"/>
              </w:rPr>
              <w:t xml:space="preserve">0.08567 </w:t>
            </w:r>
          </w:p>
        </w:tc>
      </w:tr>
      <w:tr w:rsidR="004578B3" w:rsidRPr="005478C3" w14:paraId="14F5DE29" w14:textId="77777777" w:rsidTr="005478C3">
        <w:trPr>
          <w:trHeight w:val="332"/>
        </w:trPr>
        <w:tc>
          <w:tcPr>
            <w:tcW w:w="1986" w:type="dxa"/>
          </w:tcPr>
          <w:p w14:paraId="053634EF" w14:textId="79C20871" w:rsidR="004578B3" w:rsidRPr="00976E62" w:rsidRDefault="004578B3" w:rsidP="00976E62">
            <w:pPr>
              <w:pStyle w:val="Caption"/>
              <w:keepNext/>
              <w:rPr>
                <w:b w:val="0"/>
                <w:bCs w:val="0"/>
                <w:sz w:val="22"/>
                <w:szCs w:val="22"/>
              </w:rPr>
            </w:pPr>
            <w:r w:rsidRPr="00976E62">
              <w:rPr>
                <w:b w:val="0"/>
                <w:bCs w:val="0"/>
                <w:sz w:val="22"/>
                <w:szCs w:val="22"/>
              </w:rPr>
              <w:t xml:space="preserve">mexicodoug   </w:t>
            </w:r>
          </w:p>
        </w:tc>
        <w:tc>
          <w:tcPr>
            <w:tcW w:w="1986" w:type="dxa"/>
          </w:tcPr>
          <w:p w14:paraId="0B9958F1" w14:textId="773CDFDB" w:rsidR="004578B3" w:rsidRPr="00976E62" w:rsidRDefault="004578B3" w:rsidP="00976E62">
            <w:pPr>
              <w:pStyle w:val="Caption"/>
              <w:keepNext/>
              <w:rPr>
                <w:b w:val="0"/>
                <w:bCs w:val="0"/>
                <w:sz w:val="22"/>
                <w:szCs w:val="22"/>
              </w:rPr>
            </w:pPr>
            <w:r w:rsidRPr="00976E62">
              <w:rPr>
                <w:b w:val="0"/>
                <w:bCs w:val="0"/>
                <w:sz w:val="22"/>
                <w:szCs w:val="22"/>
              </w:rPr>
              <w:t>0.077979</w:t>
            </w:r>
          </w:p>
        </w:tc>
      </w:tr>
      <w:tr w:rsidR="004578B3" w:rsidRPr="005478C3" w14:paraId="6ADCF9EA" w14:textId="77777777" w:rsidTr="005478C3">
        <w:trPr>
          <w:trHeight w:val="332"/>
        </w:trPr>
        <w:tc>
          <w:tcPr>
            <w:tcW w:w="1986" w:type="dxa"/>
          </w:tcPr>
          <w:p w14:paraId="37587EBF" w14:textId="23CADDA0" w:rsidR="004578B3" w:rsidRPr="00976E62" w:rsidRDefault="004578B3" w:rsidP="00976E62">
            <w:pPr>
              <w:pStyle w:val="Caption"/>
              <w:keepNext/>
              <w:rPr>
                <w:b w:val="0"/>
                <w:bCs w:val="0"/>
                <w:sz w:val="22"/>
                <w:szCs w:val="22"/>
              </w:rPr>
            </w:pPr>
            <w:r w:rsidRPr="00976E62">
              <w:rPr>
                <w:b w:val="0"/>
                <w:bCs w:val="0"/>
                <w:sz w:val="22"/>
                <w:szCs w:val="22"/>
              </w:rPr>
              <w:t xml:space="preserve">7oby      </w:t>
            </w:r>
          </w:p>
        </w:tc>
        <w:tc>
          <w:tcPr>
            <w:tcW w:w="1986" w:type="dxa"/>
          </w:tcPr>
          <w:p w14:paraId="59033389" w14:textId="7564B942" w:rsidR="004578B3" w:rsidRPr="00976E62" w:rsidRDefault="004578B3" w:rsidP="00976E62">
            <w:pPr>
              <w:pStyle w:val="Caption"/>
              <w:keepNext/>
              <w:rPr>
                <w:b w:val="0"/>
                <w:bCs w:val="0"/>
                <w:sz w:val="22"/>
                <w:szCs w:val="22"/>
              </w:rPr>
            </w:pPr>
            <w:r w:rsidRPr="00976E62">
              <w:rPr>
                <w:b w:val="0"/>
                <w:bCs w:val="0"/>
                <w:sz w:val="22"/>
                <w:szCs w:val="22"/>
              </w:rPr>
              <w:t xml:space="preserve">0.07167 </w:t>
            </w:r>
          </w:p>
        </w:tc>
      </w:tr>
      <w:tr w:rsidR="004578B3" w:rsidRPr="005478C3" w14:paraId="04AAE55C" w14:textId="77777777" w:rsidTr="005478C3">
        <w:trPr>
          <w:trHeight w:val="332"/>
        </w:trPr>
        <w:tc>
          <w:tcPr>
            <w:tcW w:w="1986" w:type="dxa"/>
          </w:tcPr>
          <w:p w14:paraId="3A6C7C78" w14:textId="38A4FF4B" w:rsidR="004578B3" w:rsidRPr="00976E62" w:rsidRDefault="004578B3" w:rsidP="00976E62">
            <w:pPr>
              <w:pStyle w:val="Caption"/>
              <w:keepNext/>
              <w:rPr>
                <w:b w:val="0"/>
                <w:bCs w:val="0"/>
                <w:sz w:val="22"/>
                <w:szCs w:val="22"/>
              </w:rPr>
            </w:pPr>
            <w:r w:rsidRPr="00976E62">
              <w:rPr>
                <w:b w:val="0"/>
                <w:bCs w:val="0"/>
                <w:sz w:val="22"/>
                <w:szCs w:val="22"/>
              </w:rPr>
              <w:t xml:space="preserve">h0dg3s     </w:t>
            </w:r>
          </w:p>
        </w:tc>
        <w:tc>
          <w:tcPr>
            <w:tcW w:w="1986" w:type="dxa"/>
          </w:tcPr>
          <w:p w14:paraId="6EEFE82C" w14:textId="34241DFA" w:rsidR="004578B3" w:rsidRPr="00976E62" w:rsidRDefault="004578B3" w:rsidP="00976E62">
            <w:pPr>
              <w:pStyle w:val="Caption"/>
              <w:keepNext/>
              <w:rPr>
                <w:b w:val="0"/>
                <w:bCs w:val="0"/>
                <w:sz w:val="22"/>
                <w:szCs w:val="22"/>
              </w:rPr>
            </w:pPr>
            <w:r w:rsidRPr="00976E62">
              <w:rPr>
                <w:b w:val="0"/>
                <w:bCs w:val="0"/>
                <w:sz w:val="22"/>
                <w:szCs w:val="22"/>
              </w:rPr>
              <w:t>0.070206</w:t>
            </w:r>
          </w:p>
        </w:tc>
      </w:tr>
      <w:tr w:rsidR="004578B3" w:rsidRPr="005478C3" w14:paraId="57CABA87" w14:textId="77777777" w:rsidTr="005478C3">
        <w:trPr>
          <w:trHeight w:val="332"/>
        </w:trPr>
        <w:tc>
          <w:tcPr>
            <w:tcW w:w="1986" w:type="dxa"/>
          </w:tcPr>
          <w:p w14:paraId="2B2DBA30" w14:textId="2CE2B49E" w:rsidR="004578B3" w:rsidRPr="00976E62" w:rsidRDefault="004578B3" w:rsidP="00976E62">
            <w:pPr>
              <w:pStyle w:val="Caption"/>
              <w:keepNext/>
              <w:rPr>
                <w:b w:val="0"/>
                <w:bCs w:val="0"/>
                <w:sz w:val="22"/>
                <w:szCs w:val="22"/>
              </w:rPr>
            </w:pPr>
            <w:r w:rsidRPr="00976E62">
              <w:rPr>
                <w:b w:val="0"/>
                <w:bCs w:val="0"/>
                <w:sz w:val="22"/>
                <w:szCs w:val="22"/>
              </w:rPr>
              <w:t xml:space="preserve">mutatron    </w:t>
            </w:r>
          </w:p>
        </w:tc>
        <w:tc>
          <w:tcPr>
            <w:tcW w:w="1986" w:type="dxa"/>
          </w:tcPr>
          <w:p w14:paraId="144C8D05" w14:textId="689EC32E" w:rsidR="004578B3" w:rsidRPr="00976E62" w:rsidRDefault="004578B3" w:rsidP="00976E62">
            <w:pPr>
              <w:pStyle w:val="Caption"/>
              <w:keepNext/>
              <w:rPr>
                <w:b w:val="0"/>
                <w:bCs w:val="0"/>
                <w:sz w:val="22"/>
                <w:szCs w:val="22"/>
              </w:rPr>
            </w:pPr>
            <w:r w:rsidRPr="00976E62">
              <w:rPr>
                <w:b w:val="0"/>
                <w:bCs w:val="0"/>
                <w:sz w:val="22"/>
                <w:szCs w:val="22"/>
              </w:rPr>
              <w:t>0.068062</w:t>
            </w:r>
          </w:p>
        </w:tc>
      </w:tr>
      <w:tr w:rsidR="004578B3" w:rsidRPr="005478C3" w14:paraId="5C31B797" w14:textId="77777777" w:rsidTr="005478C3">
        <w:trPr>
          <w:trHeight w:val="332"/>
        </w:trPr>
        <w:tc>
          <w:tcPr>
            <w:tcW w:w="1986" w:type="dxa"/>
          </w:tcPr>
          <w:p w14:paraId="1762B259" w14:textId="1037D91C" w:rsidR="004578B3" w:rsidRPr="00976E62" w:rsidRDefault="004578B3" w:rsidP="00976E62">
            <w:pPr>
              <w:pStyle w:val="Caption"/>
              <w:keepNext/>
              <w:rPr>
                <w:b w:val="0"/>
                <w:bCs w:val="0"/>
                <w:sz w:val="22"/>
                <w:szCs w:val="22"/>
              </w:rPr>
            </w:pPr>
            <w:r w:rsidRPr="00976E62">
              <w:rPr>
                <w:b w:val="0"/>
                <w:bCs w:val="0"/>
                <w:sz w:val="22"/>
                <w:szCs w:val="22"/>
              </w:rPr>
              <w:t xml:space="preserve">randomb0y    </w:t>
            </w:r>
          </w:p>
        </w:tc>
        <w:tc>
          <w:tcPr>
            <w:tcW w:w="1986" w:type="dxa"/>
          </w:tcPr>
          <w:p w14:paraId="4060C9FD" w14:textId="2DB2A0DE" w:rsidR="004578B3" w:rsidRPr="00976E62" w:rsidRDefault="004578B3" w:rsidP="00976E62">
            <w:pPr>
              <w:pStyle w:val="Caption"/>
              <w:keepNext/>
              <w:rPr>
                <w:b w:val="0"/>
                <w:bCs w:val="0"/>
                <w:sz w:val="22"/>
                <w:szCs w:val="22"/>
              </w:rPr>
            </w:pPr>
            <w:r w:rsidRPr="00976E62">
              <w:rPr>
                <w:b w:val="0"/>
                <w:bCs w:val="0"/>
                <w:sz w:val="22"/>
                <w:szCs w:val="22"/>
              </w:rPr>
              <w:t xml:space="preserve">0.067959 </w:t>
            </w:r>
          </w:p>
        </w:tc>
      </w:tr>
      <w:tr w:rsidR="004578B3" w:rsidRPr="005478C3" w14:paraId="0AF868EC" w14:textId="77777777" w:rsidTr="005478C3">
        <w:trPr>
          <w:trHeight w:val="332"/>
        </w:trPr>
        <w:tc>
          <w:tcPr>
            <w:tcW w:w="1986" w:type="dxa"/>
          </w:tcPr>
          <w:p w14:paraId="7A5CFD09" w14:textId="4990B421" w:rsidR="004578B3" w:rsidRPr="00976E62" w:rsidRDefault="004578B3" w:rsidP="00976E62">
            <w:pPr>
              <w:pStyle w:val="Caption"/>
              <w:keepNext/>
              <w:rPr>
                <w:b w:val="0"/>
                <w:bCs w:val="0"/>
                <w:sz w:val="22"/>
                <w:szCs w:val="22"/>
              </w:rPr>
            </w:pPr>
            <w:r w:rsidRPr="00976E62">
              <w:rPr>
                <w:b w:val="0"/>
                <w:bCs w:val="0"/>
                <w:sz w:val="22"/>
                <w:szCs w:val="22"/>
              </w:rPr>
              <w:t xml:space="preserve">Poromenos    </w:t>
            </w:r>
          </w:p>
        </w:tc>
        <w:tc>
          <w:tcPr>
            <w:tcW w:w="1986" w:type="dxa"/>
          </w:tcPr>
          <w:p w14:paraId="5C6432A9" w14:textId="38D2205E" w:rsidR="004578B3" w:rsidRPr="00976E62" w:rsidRDefault="004578B3" w:rsidP="00976E62">
            <w:pPr>
              <w:pStyle w:val="Caption"/>
              <w:keepNext/>
              <w:rPr>
                <w:b w:val="0"/>
                <w:bCs w:val="0"/>
                <w:sz w:val="22"/>
                <w:szCs w:val="22"/>
              </w:rPr>
            </w:pPr>
            <w:r w:rsidRPr="00976E62">
              <w:rPr>
                <w:b w:val="0"/>
                <w:bCs w:val="0"/>
                <w:sz w:val="22"/>
                <w:szCs w:val="22"/>
              </w:rPr>
              <w:t xml:space="preserve">0.066206 </w:t>
            </w:r>
          </w:p>
        </w:tc>
      </w:tr>
      <w:tr w:rsidR="004578B3" w:rsidRPr="005478C3" w14:paraId="45AD4057" w14:textId="77777777" w:rsidTr="005478C3">
        <w:trPr>
          <w:trHeight w:val="332"/>
        </w:trPr>
        <w:tc>
          <w:tcPr>
            <w:tcW w:w="1986" w:type="dxa"/>
          </w:tcPr>
          <w:p w14:paraId="74A00ED3" w14:textId="4F5B2F3A" w:rsidR="004578B3" w:rsidRPr="00976E62" w:rsidRDefault="004578B3" w:rsidP="00976E62">
            <w:pPr>
              <w:pStyle w:val="Caption"/>
              <w:keepNext/>
              <w:rPr>
                <w:b w:val="0"/>
                <w:bCs w:val="0"/>
                <w:sz w:val="22"/>
                <w:szCs w:val="22"/>
              </w:rPr>
            </w:pPr>
            <w:r w:rsidRPr="00976E62">
              <w:rPr>
                <w:b w:val="0"/>
                <w:bCs w:val="0"/>
                <w:sz w:val="22"/>
                <w:szCs w:val="22"/>
              </w:rPr>
              <w:t xml:space="preserve">nixonrichard  </w:t>
            </w:r>
          </w:p>
        </w:tc>
        <w:tc>
          <w:tcPr>
            <w:tcW w:w="1986" w:type="dxa"/>
          </w:tcPr>
          <w:p w14:paraId="3B65A665" w14:textId="70308712" w:rsidR="004578B3" w:rsidRPr="00976E62" w:rsidRDefault="004578B3" w:rsidP="00976E62">
            <w:pPr>
              <w:pStyle w:val="Caption"/>
              <w:keepNext/>
              <w:rPr>
                <w:b w:val="0"/>
                <w:bCs w:val="0"/>
                <w:sz w:val="22"/>
                <w:szCs w:val="22"/>
              </w:rPr>
            </w:pPr>
            <w:r w:rsidRPr="00976E62">
              <w:rPr>
                <w:b w:val="0"/>
                <w:bCs w:val="0"/>
                <w:sz w:val="22"/>
                <w:szCs w:val="22"/>
              </w:rPr>
              <w:t xml:space="preserve">0.064784 </w:t>
            </w:r>
          </w:p>
        </w:tc>
      </w:tr>
      <w:tr w:rsidR="004578B3" w:rsidRPr="005478C3" w14:paraId="5BA249A2" w14:textId="77777777" w:rsidTr="005478C3">
        <w:trPr>
          <w:trHeight w:val="332"/>
        </w:trPr>
        <w:tc>
          <w:tcPr>
            <w:tcW w:w="1986" w:type="dxa"/>
          </w:tcPr>
          <w:p w14:paraId="225754AF" w14:textId="782FAAB8" w:rsidR="004578B3" w:rsidRPr="00976E62" w:rsidRDefault="004578B3" w:rsidP="00976E62">
            <w:pPr>
              <w:pStyle w:val="Caption"/>
              <w:keepNext/>
              <w:rPr>
                <w:b w:val="0"/>
                <w:bCs w:val="0"/>
                <w:sz w:val="22"/>
                <w:szCs w:val="22"/>
              </w:rPr>
            </w:pPr>
            <w:r w:rsidRPr="00976E62">
              <w:rPr>
                <w:b w:val="0"/>
                <w:bCs w:val="0"/>
                <w:sz w:val="22"/>
                <w:szCs w:val="22"/>
              </w:rPr>
              <w:t xml:space="preserve">matts2      </w:t>
            </w:r>
          </w:p>
        </w:tc>
        <w:tc>
          <w:tcPr>
            <w:tcW w:w="1986" w:type="dxa"/>
          </w:tcPr>
          <w:p w14:paraId="0B58758D" w14:textId="10BA9DFA" w:rsidR="004578B3" w:rsidRPr="00976E62" w:rsidRDefault="004578B3" w:rsidP="00976E62">
            <w:pPr>
              <w:pStyle w:val="Caption"/>
              <w:keepNext/>
              <w:rPr>
                <w:b w:val="0"/>
                <w:bCs w:val="0"/>
                <w:sz w:val="22"/>
                <w:szCs w:val="22"/>
              </w:rPr>
            </w:pPr>
            <w:r w:rsidRPr="00976E62">
              <w:rPr>
                <w:b w:val="0"/>
                <w:bCs w:val="0"/>
                <w:sz w:val="22"/>
                <w:szCs w:val="22"/>
              </w:rPr>
              <w:t xml:space="preserve">0.064598 </w:t>
            </w:r>
          </w:p>
        </w:tc>
      </w:tr>
      <w:tr w:rsidR="004578B3" w:rsidRPr="005478C3" w14:paraId="13EEABC9" w14:textId="77777777" w:rsidTr="005478C3">
        <w:trPr>
          <w:trHeight w:val="332"/>
        </w:trPr>
        <w:tc>
          <w:tcPr>
            <w:tcW w:w="1986" w:type="dxa"/>
          </w:tcPr>
          <w:p w14:paraId="66D74F73" w14:textId="57B54F33" w:rsidR="004578B3" w:rsidRPr="00976E62" w:rsidRDefault="004578B3" w:rsidP="00976E62">
            <w:pPr>
              <w:pStyle w:val="Caption"/>
              <w:keepNext/>
              <w:rPr>
                <w:b w:val="0"/>
                <w:bCs w:val="0"/>
                <w:sz w:val="22"/>
                <w:szCs w:val="22"/>
              </w:rPr>
            </w:pPr>
            <w:r w:rsidRPr="00976E62">
              <w:rPr>
                <w:b w:val="0"/>
                <w:bCs w:val="0"/>
                <w:sz w:val="22"/>
                <w:szCs w:val="22"/>
              </w:rPr>
              <w:t xml:space="preserve">fingers     </w:t>
            </w:r>
          </w:p>
        </w:tc>
        <w:tc>
          <w:tcPr>
            <w:tcW w:w="1986" w:type="dxa"/>
          </w:tcPr>
          <w:p w14:paraId="6D0FD86C" w14:textId="624B2A9A" w:rsidR="004578B3" w:rsidRPr="00976E62" w:rsidRDefault="004578B3" w:rsidP="00976E62">
            <w:pPr>
              <w:pStyle w:val="Caption"/>
              <w:keepNext/>
              <w:rPr>
                <w:b w:val="0"/>
                <w:bCs w:val="0"/>
                <w:sz w:val="22"/>
                <w:szCs w:val="22"/>
              </w:rPr>
            </w:pPr>
            <w:r w:rsidRPr="00976E62">
              <w:rPr>
                <w:b w:val="0"/>
                <w:bCs w:val="0"/>
                <w:sz w:val="22"/>
                <w:szCs w:val="22"/>
              </w:rPr>
              <w:t>0.064289</w:t>
            </w:r>
          </w:p>
        </w:tc>
      </w:tr>
    </w:tbl>
    <w:p w14:paraId="75473EDA" w14:textId="225908D0" w:rsidR="00687E6D" w:rsidRPr="005478C3" w:rsidRDefault="00687E6D" w:rsidP="00A33F3F">
      <w:pPr>
        <w:pStyle w:val="Caption"/>
        <w:keepNext/>
        <w:rPr>
          <w:b w:val="0"/>
          <w:bCs w:val="0"/>
          <w:lang w:val="sr-Cyrl-ME"/>
        </w:rPr>
      </w:pPr>
      <w:r w:rsidRPr="005478C3">
        <w:t xml:space="preserve">Табела </w:t>
      </w:r>
      <w:r w:rsidRPr="005478C3">
        <w:rPr>
          <w:lang w:val="sr-Cyrl-ME"/>
        </w:rPr>
        <w:t xml:space="preserve">6.2.1 </w:t>
      </w:r>
      <w:r w:rsidR="005478C3" w:rsidRPr="005478C3">
        <w:rPr>
          <w:b w:val="0"/>
          <w:bCs w:val="0"/>
          <w:lang w:val="sr-Cyrl-ME"/>
        </w:rPr>
        <w:t>Ц</w:t>
      </w:r>
      <w:r w:rsidRPr="005478C3">
        <w:rPr>
          <w:b w:val="0"/>
          <w:bCs w:val="0"/>
          <w:lang w:val="sr-Cyrl-ME"/>
        </w:rPr>
        <w:t>ентралност по улазном степену</w:t>
      </w:r>
      <w:r w:rsidR="005478C3">
        <w:rPr>
          <w:b w:val="0"/>
          <w:bCs w:val="0"/>
          <w:lang w:val="sr-Cyrl-ME"/>
        </w:rPr>
        <w:t xml:space="preserve"> </w:t>
      </w:r>
      <w:r w:rsidR="005478C3">
        <w:rPr>
          <w:b w:val="0"/>
          <w:bCs w:val="0"/>
          <w:lang w:val="sr-Cyrl-ME"/>
        </w:rPr>
        <w:tab/>
      </w:r>
      <w:r w:rsidR="005478C3" w:rsidRPr="005478C3">
        <w:t xml:space="preserve">Табела </w:t>
      </w:r>
      <w:r w:rsidR="005478C3" w:rsidRPr="005478C3">
        <w:rPr>
          <w:lang w:val="sr-Cyrl-ME"/>
        </w:rPr>
        <w:t>6.2.</w:t>
      </w:r>
      <w:r w:rsidR="00BC4BD7">
        <w:rPr>
          <w:lang w:val="sr-Cyrl-ME"/>
        </w:rPr>
        <w:t>2</w:t>
      </w:r>
      <w:r w:rsidR="005478C3" w:rsidRPr="005478C3">
        <w:rPr>
          <w:lang w:val="sr-Cyrl-ME"/>
        </w:rPr>
        <w:t xml:space="preserve"> </w:t>
      </w:r>
      <w:r w:rsidR="005478C3" w:rsidRPr="005478C3">
        <w:rPr>
          <w:b w:val="0"/>
          <w:bCs w:val="0"/>
          <w:lang w:val="sr-Cyrl-ME"/>
        </w:rPr>
        <w:t xml:space="preserve">Централност по </w:t>
      </w:r>
      <w:r w:rsidR="005478C3">
        <w:rPr>
          <w:b w:val="0"/>
          <w:bCs w:val="0"/>
          <w:lang w:val="sr-Cyrl-ME"/>
        </w:rPr>
        <w:t>излазном</w:t>
      </w:r>
      <w:r w:rsidR="005478C3" w:rsidRPr="005478C3">
        <w:rPr>
          <w:b w:val="0"/>
          <w:bCs w:val="0"/>
          <w:lang w:val="sr-Cyrl-ME"/>
        </w:rPr>
        <w:t xml:space="preserve"> степен</w:t>
      </w:r>
      <w:r w:rsidR="005478C3">
        <w:rPr>
          <w:b w:val="0"/>
          <w:bCs w:val="0"/>
          <w:lang w:val="sr-Cyrl-ME"/>
        </w:rPr>
        <w:t>у</w:t>
      </w:r>
    </w:p>
    <w:tbl>
      <w:tblPr>
        <w:tblStyle w:val="TableGrid"/>
        <w:tblpPr w:leftFromText="180" w:rightFromText="180" w:vertAnchor="text" w:horzAnchor="margin" w:tblpY="163"/>
        <w:tblW w:w="0" w:type="auto"/>
        <w:tblLook w:val="04A0" w:firstRow="1" w:lastRow="0" w:firstColumn="1" w:lastColumn="0" w:noHBand="0" w:noVBand="1"/>
      </w:tblPr>
      <w:tblGrid>
        <w:gridCol w:w="2221"/>
        <w:gridCol w:w="1661"/>
      </w:tblGrid>
      <w:tr w:rsidR="000F6160" w:rsidRPr="005478C3" w14:paraId="48E0CACD" w14:textId="77777777" w:rsidTr="000F6160">
        <w:trPr>
          <w:trHeight w:val="332"/>
        </w:trPr>
        <w:tc>
          <w:tcPr>
            <w:tcW w:w="2221" w:type="dxa"/>
          </w:tcPr>
          <w:p w14:paraId="75E3531B" w14:textId="407E3929" w:rsidR="000F6160" w:rsidRPr="00976E62" w:rsidRDefault="000F6160" w:rsidP="000F6160">
            <w:pPr>
              <w:pStyle w:val="Caption"/>
              <w:keepNext/>
              <w:rPr>
                <w:b w:val="0"/>
                <w:bCs w:val="0"/>
                <w:sz w:val="22"/>
                <w:szCs w:val="22"/>
                <w:lang w:val="sr-Cyrl-ME"/>
              </w:rPr>
            </w:pPr>
            <w:r>
              <w:rPr>
                <w:sz w:val="22"/>
                <w:szCs w:val="22"/>
                <w:lang w:val="sr-Cyrl-ME"/>
              </w:rPr>
              <w:t>Ч</w:t>
            </w:r>
            <w:r w:rsidRPr="000F6160">
              <w:rPr>
                <w:sz w:val="22"/>
                <w:szCs w:val="22"/>
                <w:lang w:val="sr-Cyrl-ME"/>
              </w:rPr>
              <w:t>вор</w:t>
            </w:r>
          </w:p>
        </w:tc>
        <w:tc>
          <w:tcPr>
            <w:tcW w:w="1661" w:type="dxa"/>
          </w:tcPr>
          <w:p w14:paraId="2CF8339D" w14:textId="1CC2272B" w:rsidR="000F6160" w:rsidRPr="00976E62" w:rsidRDefault="000F6160" w:rsidP="000F6160">
            <w:pPr>
              <w:pStyle w:val="Caption"/>
              <w:keepNext/>
              <w:rPr>
                <w:b w:val="0"/>
                <w:bCs w:val="0"/>
                <w:sz w:val="22"/>
                <w:szCs w:val="22"/>
                <w:lang w:val="sr-Cyrl-ME"/>
              </w:rPr>
            </w:pPr>
            <w:r>
              <w:rPr>
                <w:sz w:val="22"/>
                <w:szCs w:val="22"/>
                <w:lang w:val="sr-Cyrl-ME"/>
              </w:rPr>
              <w:t>В</w:t>
            </w:r>
            <w:r w:rsidRPr="000F6160">
              <w:rPr>
                <w:sz w:val="22"/>
                <w:szCs w:val="22"/>
                <w:lang w:val="sr-Cyrl-ME"/>
              </w:rPr>
              <w:t>редност</w:t>
            </w:r>
          </w:p>
        </w:tc>
      </w:tr>
      <w:tr w:rsidR="00F66E81" w:rsidRPr="005478C3" w14:paraId="15AF3461" w14:textId="77777777" w:rsidTr="000F6160">
        <w:trPr>
          <w:trHeight w:val="332"/>
        </w:trPr>
        <w:tc>
          <w:tcPr>
            <w:tcW w:w="2221" w:type="dxa"/>
          </w:tcPr>
          <w:p w14:paraId="72D10039" w14:textId="0804C689" w:rsidR="00F66E81" w:rsidRPr="00976E62" w:rsidRDefault="00F66E81" w:rsidP="000F538B">
            <w:pPr>
              <w:pStyle w:val="Caption"/>
              <w:keepNext/>
              <w:rPr>
                <w:b w:val="0"/>
                <w:bCs w:val="0"/>
                <w:sz w:val="22"/>
                <w:szCs w:val="22"/>
                <w:lang w:val="sr-Cyrl-ME"/>
              </w:rPr>
            </w:pPr>
            <w:r w:rsidRPr="00976E62">
              <w:rPr>
                <w:b w:val="0"/>
                <w:bCs w:val="0"/>
                <w:sz w:val="22"/>
                <w:szCs w:val="22"/>
              </w:rPr>
              <w:t xml:space="preserve">rmuser        </w:t>
            </w:r>
          </w:p>
        </w:tc>
        <w:tc>
          <w:tcPr>
            <w:tcW w:w="1661" w:type="dxa"/>
          </w:tcPr>
          <w:p w14:paraId="57027E2C" w14:textId="53BCF3BB" w:rsidR="00F66E81" w:rsidRPr="00976E62" w:rsidRDefault="00F66E81" w:rsidP="000F538B">
            <w:pPr>
              <w:pStyle w:val="Caption"/>
              <w:keepNext/>
              <w:rPr>
                <w:b w:val="0"/>
                <w:bCs w:val="0"/>
                <w:sz w:val="22"/>
                <w:szCs w:val="22"/>
              </w:rPr>
            </w:pPr>
            <w:r w:rsidRPr="00976E62">
              <w:rPr>
                <w:b w:val="0"/>
                <w:bCs w:val="0"/>
                <w:sz w:val="22"/>
                <w:szCs w:val="22"/>
              </w:rPr>
              <w:t>0.192474</w:t>
            </w:r>
          </w:p>
        </w:tc>
      </w:tr>
      <w:tr w:rsidR="00F66E81" w:rsidRPr="005478C3" w14:paraId="7568C177" w14:textId="77777777" w:rsidTr="000F6160">
        <w:trPr>
          <w:trHeight w:val="332"/>
        </w:trPr>
        <w:tc>
          <w:tcPr>
            <w:tcW w:w="2221" w:type="dxa"/>
          </w:tcPr>
          <w:p w14:paraId="7D793145" w14:textId="3A4119A9" w:rsidR="00F66E81" w:rsidRPr="00976E62" w:rsidRDefault="00F66E81" w:rsidP="000F538B">
            <w:pPr>
              <w:pStyle w:val="Caption"/>
              <w:keepNext/>
              <w:rPr>
                <w:b w:val="0"/>
                <w:bCs w:val="0"/>
                <w:sz w:val="22"/>
                <w:szCs w:val="22"/>
              </w:rPr>
            </w:pPr>
            <w:r w:rsidRPr="00976E62">
              <w:rPr>
                <w:b w:val="0"/>
                <w:bCs w:val="0"/>
                <w:sz w:val="22"/>
                <w:szCs w:val="22"/>
              </w:rPr>
              <w:t xml:space="preserve">qgyh2         </w:t>
            </w:r>
          </w:p>
        </w:tc>
        <w:tc>
          <w:tcPr>
            <w:tcW w:w="1661" w:type="dxa"/>
          </w:tcPr>
          <w:p w14:paraId="2D642193" w14:textId="12DF2547" w:rsidR="00F66E81" w:rsidRPr="00976E62" w:rsidRDefault="00F66E81" w:rsidP="000F538B">
            <w:pPr>
              <w:pStyle w:val="Caption"/>
              <w:keepNext/>
              <w:rPr>
                <w:b w:val="0"/>
                <w:bCs w:val="0"/>
                <w:sz w:val="22"/>
                <w:szCs w:val="22"/>
              </w:rPr>
            </w:pPr>
            <w:r w:rsidRPr="00976E62">
              <w:rPr>
                <w:b w:val="0"/>
                <w:bCs w:val="0"/>
                <w:sz w:val="22"/>
                <w:szCs w:val="22"/>
              </w:rPr>
              <w:t xml:space="preserve">0.172371 </w:t>
            </w:r>
          </w:p>
        </w:tc>
      </w:tr>
      <w:tr w:rsidR="00F66E81" w:rsidRPr="005478C3" w14:paraId="318174B1" w14:textId="77777777" w:rsidTr="000F6160">
        <w:trPr>
          <w:trHeight w:val="332"/>
        </w:trPr>
        <w:tc>
          <w:tcPr>
            <w:tcW w:w="2221" w:type="dxa"/>
          </w:tcPr>
          <w:p w14:paraId="4ED2F3DB" w14:textId="6E824275" w:rsidR="00F66E81" w:rsidRPr="00976E62" w:rsidRDefault="00F66E81" w:rsidP="000F538B">
            <w:pPr>
              <w:pStyle w:val="Caption"/>
              <w:keepNext/>
              <w:rPr>
                <w:b w:val="0"/>
                <w:bCs w:val="0"/>
                <w:sz w:val="22"/>
                <w:szCs w:val="22"/>
                <w:lang w:val="sr-Cyrl-ME"/>
              </w:rPr>
            </w:pPr>
            <w:r w:rsidRPr="00976E62">
              <w:rPr>
                <w:b w:val="0"/>
                <w:bCs w:val="0"/>
                <w:sz w:val="22"/>
                <w:szCs w:val="22"/>
              </w:rPr>
              <w:t xml:space="preserve">alllie        </w:t>
            </w:r>
          </w:p>
        </w:tc>
        <w:tc>
          <w:tcPr>
            <w:tcW w:w="1661" w:type="dxa"/>
          </w:tcPr>
          <w:p w14:paraId="0DE1FBB1" w14:textId="15A5CE31" w:rsidR="00F66E81" w:rsidRPr="00976E62" w:rsidRDefault="00F66E81" w:rsidP="000F538B">
            <w:pPr>
              <w:pStyle w:val="Caption"/>
              <w:keepNext/>
              <w:rPr>
                <w:b w:val="0"/>
                <w:bCs w:val="0"/>
                <w:sz w:val="22"/>
                <w:szCs w:val="22"/>
              </w:rPr>
            </w:pPr>
            <w:r w:rsidRPr="00976E62">
              <w:rPr>
                <w:b w:val="0"/>
                <w:bCs w:val="0"/>
                <w:sz w:val="22"/>
                <w:szCs w:val="22"/>
              </w:rPr>
              <w:t>0.131711</w:t>
            </w:r>
          </w:p>
        </w:tc>
      </w:tr>
      <w:tr w:rsidR="00F66E81" w:rsidRPr="005478C3" w14:paraId="23FA8FBB" w14:textId="77777777" w:rsidTr="000F6160">
        <w:trPr>
          <w:trHeight w:val="332"/>
        </w:trPr>
        <w:tc>
          <w:tcPr>
            <w:tcW w:w="2221" w:type="dxa"/>
          </w:tcPr>
          <w:p w14:paraId="4E667767" w14:textId="163C6915" w:rsidR="00F66E81" w:rsidRPr="00976E62" w:rsidRDefault="00F66E81" w:rsidP="000F538B">
            <w:pPr>
              <w:pStyle w:val="Caption"/>
              <w:keepNext/>
              <w:rPr>
                <w:b w:val="0"/>
                <w:bCs w:val="0"/>
                <w:sz w:val="22"/>
                <w:szCs w:val="22"/>
              </w:rPr>
            </w:pPr>
            <w:r w:rsidRPr="00976E62">
              <w:rPr>
                <w:b w:val="0"/>
                <w:bCs w:val="0"/>
                <w:sz w:val="22"/>
                <w:szCs w:val="22"/>
              </w:rPr>
              <w:t xml:space="preserve">noname99       </w:t>
            </w:r>
          </w:p>
        </w:tc>
        <w:tc>
          <w:tcPr>
            <w:tcW w:w="1661" w:type="dxa"/>
          </w:tcPr>
          <w:p w14:paraId="4BFF80BC" w14:textId="14E3E686" w:rsidR="00F66E81" w:rsidRPr="00976E62" w:rsidRDefault="00F66E81" w:rsidP="000F538B">
            <w:pPr>
              <w:pStyle w:val="Caption"/>
              <w:keepNext/>
              <w:rPr>
                <w:b w:val="0"/>
                <w:bCs w:val="0"/>
                <w:sz w:val="22"/>
                <w:szCs w:val="22"/>
              </w:rPr>
            </w:pPr>
            <w:r w:rsidRPr="00976E62">
              <w:rPr>
                <w:b w:val="0"/>
                <w:bCs w:val="0"/>
                <w:sz w:val="22"/>
                <w:szCs w:val="22"/>
              </w:rPr>
              <w:t>0.119402</w:t>
            </w:r>
          </w:p>
        </w:tc>
      </w:tr>
      <w:tr w:rsidR="00F66E81" w:rsidRPr="005478C3" w14:paraId="1BDE4C3E" w14:textId="77777777" w:rsidTr="000F6160">
        <w:trPr>
          <w:trHeight w:val="332"/>
        </w:trPr>
        <w:tc>
          <w:tcPr>
            <w:tcW w:w="2221" w:type="dxa"/>
          </w:tcPr>
          <w:p w14:paraId="5E68ADD5" w14:textId="269817BB" w:rsidR="00F66E81" w:rsidRPr="00976E62" w:rsidRDefault="00F66E81" w:rsidP="000F538B">
            <w:pPr>
              <w:pStyle w:val="Caption"/>
              <w:keepNext/>
              <w:rPr>
                <w:b w:val="0"/>
                <w:bCs w:val="0"/>
                <w:sz w:val="22"/>
                <w:szCs w:val="22"/>
              </w:rPr>
            </w:pPr>
            <w:r w:rsidRPr="00976E62">
              <w:rPr>
                <w:b w:val="0"/>
                <w:bCs w:val="0"/>
                <w:sz w:val="22"/>
                <w:szCs w:val="22"/>
              </w:rPr>
              <w:t xml:space="preserve">swampsparrow     </w:t>
            </w:r>
          </w:p>
        </w:tc>
        <w:tc>
          <w:tcPr>
            <w:tcW w:w="1661" w:type="dxa"/>
          </w:tcPr>
          <w:p w14:paraId="70E1A75B" w14:textId="060F696A" w:rsidR="00F66E81" w:rsidRPr="00976E62" w:rsidRDefault="00F66E81" w:rsidP="000F538B">
            <w:pPr>
              <w:pStyle w:val="Caption"/>
              <w:keepNext/>
              <w:rPr>
                <w:b w:val="0"/>
                <w:bCs w:val="0"/>
                <w:sz w:val="22"/>
                <w:szCs w:val="22"/>
              </w:rPr>
            </w:pPr>
            <w:r w:rsidRPr="00976E62">
              <w:rPr>
                <w:b w:val="0"/>
                <w:bCs w:val="0"/>
                <w:sz w:val="22"/>
                <w:szCs w:val="22"/>
              </w:rPr>
              <w:t>0.113567</w:t>
            </w:r>
          </w:p>
        </w:tc>
      </w:tr>
      <w:tr w:rsidR="00F66E81" w:rsidRPr="005478C3" w14:paraId="5AD5A56F" w14:textId="77777777" w:rsidTr="000F6160">
        <w:trPr>
          <w:trHeight w:val="332"/>
        </w:trPr>
        <w:tc>
          <w:tcPr>
            <w:tcW w:w="2221" w:type="dxa"/>
          </w:tcPr>
          <w:p w14:paraId="3A1F9581" w14:textId="48FB75AE" w:rsidR="00F66E81" w:rsidRPr="00976E62" w:rsidRDefault="00F66E81" w:rsidP="000F538B">
            <w:pPr>
              <w:pStyle w:val="Caption"/>
              <w:keepNext/>
              <w:rPr>
                <w:b w:val="0"/>
                <w:bCs w:val="0"/>
                <w:sz w:val="22"/>
                <w:szCs w:val="22"/>
              </w:rPr>
            </w:pPr>
            <w:r w:rsidRPr="00976E62">
              <w:rPr>
                <w:b w:val="0"/>
                <w:bCs w:val="0"/>
                <w:sz w:val="22"/>
                <w:szCs w:val="22"/>
              </w:rPr>
              <w:t xml:space="preserve">gst          </w:t>
            </w:r>
          </w:p>
        </w:tc>
        <w:tc>
          <w:tcPr>
            <w:tcW w:w="1661" w:type="dxa"/>
          </w:tcPr>
          <w:p w14:paraId="68B74B6E" w14:textId="184BCCF8" w:rsidR="00F66E81" w:rsidRPr="00976E62" w:rsidRDefault="00F66E81" w:rsidP="000F538B">
            <w:pPr>
              <w:pStyle w:val="Caption"/>
              <w:keepNext/>
              <w:rPr>
                <w:b w:val="0"/>
                <w:bCs w:val="0"/>
                <w:sz w:val="22"/>
                <w:szCs w:val="22"/>
              </w:rPr>
            </w:pPr>
            <w:r w:rsidRPr="00976E62">
              <w:rPr>
                <w:b w:val="0"/>
                <w:bCs w:val="0"/>
                <w:sz w:val="22"/>
                <w:szCs w:val="22"/>
              </w:rPr>
              <w:t>0.101155</w:t>
            </w:r>
          </w:p>
        </w:tc>
      </w:tr>
      <w:tr w:rsidR="00F66E81" w:rsidRPr="005478C3" w14:paraId="15BDD89F" w14:textId="77777777" w:rsidTr="000F6160">
        <w:trPr>
          <w:trHeight w:val="332"/>
        </w:trPr>
        <w:tc>
          <w:tcPr>
            <w:tcW w:w="2221" w:type="dxa"/>
          </w:tcPr>
          <w:p w14:paraId="5138716F" w14:textId="018CA817" w:rsidR="00F66E81" w:rsidRPr="00976E62" w:rsidRDefault="00F66E81" w:rsidP="000F538B">
            <w:pPr>
              <w:pStyle w:val="Caption"/>
              <w:keepNext/>
              <w:rPr>
                <w:b w:val="0"/>
                <w:bCs w:val="0"/>
                <w:sz w:val="22"/>
                <w:szCs w:val="22"/>
              </w:rPr>
            </w:pPr>
            <w:r w:rsidRPr="00976E62">
              <w:rPr>
                <w:b w:val="0"/>
                <w:bCs w:val="0"/>
                <w:sz w:val="22"/>
                <w:szCs w:val="22"/>
              </w:rPr>
              <w:t xml:space="preserve">maxwellhill      </w:t>
            </w:r>
          </w:p>
        </w:tc>
        <w:tc>
          <w:tcPr>
            <w:tcW w:w="1661" w:type="dxa"/>
          </w:tcPr>
          <w:p w14:paraId="7D648E8E" w14:textId="2F03082F" w:rsidR="00F66E81" w:rsidRPr="00976E62" w:rsidRDefault="00F66E81" w:rsidP="000F538B">
            <w:pPr>
              <w:pStyle w:val="Caption"/>
              <w:keepNext/>
              <w:rPr>
                <w:b w:val="0"/>
                <w:bCs w:val="0"/>
                <w:sz w:val="22"/>
                <w:szCs w:val="22"/>
              </w:rPr>
            </w:pPr>
            <w:r w:rsidRPr="00976E62">
              <w:rPr>
                <w:b w:val="0"/>
                <w:bCs w:val="0"/>
                <w:sz w:val="22"/>
                <w:szCs w:val="22"/>
              </w:rPr>
              <w:t>0.096557</w:t>
            </w:r>
          </w:p>
        </w:tc>
      </w:tr>
      <w:tr w:rsidR="00F66E81" w:rsidRPr="005478C3" w14:paraId="072D28E0" w14:textId="77777777" w:rsidTr="000F6160">
        <w:trPr>
          <w:trHeight w:val="332"/>
        </w:trPr>
        <w:tc>
          <w:tcPr>
            <w:tcW w:w="2221" w:type="dxa"/>
          </w:tcPr>
          <w:p w14:paraId="39EB7C0F" w14:textId="7F59C735" w:rsidR="00F66E81" w:rsidRPr="00976E62" w:rsidRDefault="00F66E81" w:rsidP="000F538B">
            <w:pPr>
              <w:pStyle w:val="Caption"/>
              <w:keepNext/>
              <w:rPr>
                <w:b w:val="0"/>
                <w:bCs w:val="0"/>
                <w:sz w:val="22"/>
                <w:szCs w:val="22"/>
              </w:rPr>
            </w:pPr>
            <w:r w:rsidRPr="00976E62">
              <w:rPr>
                <w:b w:val="0"/>
                <w:bCs w:val="0"/>
                <w:sz w:val="22"/>
                <w:szCs w:val="22"/>
              </w:rPr>
              <w:t>7oby</w:t>
            </w:r>
          </w:p>
        </w:tc>
        <w:tc>
          <w:tcPr>
            <w:tcW w:w="1661" w:type="dxa"/>
          </w:tcPr>
          <w:p w14:paraId="1A032EF5" w14:textId="225DAE7F" w:rsidR="00F66E81" w:rsidRPr="00976E62" w:rsidRDefault="00F66E81" w:rsidP="000F538B">
            <w:pPr>
              <w:pStyle w:val="Caption"/>
              <w:keepNext/>
              <w:rPr>
                <w:b w:val="0"/>
                <w:bCs w:val="0"/>
                <w:sz w:val="22"/>
                <w:szCs w:val="22"/>
              </w:rPr>
            </w:pPr>
            <w:r w:rsidRPr="00976E62">
              <w:rPr>
                <w:b w:val="0"/>
                <w:bCs w:val="0"/>
                <w:sz w:val="22"/>
                <w:szCs w:val="22"/>
              </w:rPr>
              <w:t xml:space="preserve">0.09433  </w:t>
            </w:r>
          </w:p>
        </w:tc>
      </w:tr>
      <w:tr w:rsidR="00F66E81" w:rsidRPr="005478C3" w14:paraId="11FA93B7" w14:textId="77777777" w:rsidTr="000F6160">
        <w:trPr>
          <w:trHeight w:val="332"/>
        </w:trPr>
        <w:tc>
          <w:tcPr>
            <w:tcW w:w="2221" w:type="dxa"/>
          </w:tcPr>
          <w:p w14:paraId="614825B1" w14:textId="4E5266F5" w:rsidR="00F66E81" w:rsidRPr="00976E62" w:rsidRDefault="00F66E81" w:rsidP="000F538B">
            <w:pPr>
              <w:pStyle w:val="Caption"/>
              <w:keepNext/>
              <w:rPr>
                <w:b w:val="0"/>
                <w:bCs w:val="0"/>
                <w:sz w:val="22"/>
                <w:szCs w:val="22"/>
              </w:rPr>
            </w:pPr>
            <w:r w:rsidRPr="00976E62">
              <w:rPr>
                <w:b w:val="0"/>
                <w:bCs w:val="0"/>
                <w:sz w:val="22"/>
                <w:szCs w:val="22"/>
              </w:rPr>
              <w:t xml:space="preserve">twolf1        </w:t>
            </w:r>
          </w:p>
        </w:tc>
        <w:tc>
          <w:tcPr>
            <w:tcW w:w="1661" w:type="dxa"/>
          </w:tcPr>
          <w:p w14:paraId="27DADA6F" w14:textId="7EFBF32F" w:rsidR="00F66E81" w:rsidRPr="00976E62" w:rsidRDefault="00F66E81" w:rsidP="000F538B">
            <w:pPr>
              <w:pStyle w:val="Caption"/>
              <w:keepNext/>
              <w:rPr>
                <w:b w:val="0"/>
                <w:bCs w:val="0"/>
                <w:sz w:val="22"/>
                <w:szCs w:val="22"/>
              </w:rPr>
            </w:pPr>
            <w:r w:rsidRPr="00976E62">
              <w:rPr>
                <w:b w:val="0"/>
                <w:bCs w:val="0"/>
                <w:sz w:val="22"/>
                <w:szCs w:val="22"/>
              </w:rPr>
              <w:t xml:space="preserve">0.084557 </w:t>
            </w:r>
          </w:p>
        </w:tc>
      </w:tr>
      <w:tr w:rsidR="00F66E81" w:rsidRPr="005478C3" w14:paraId="4FDFC7EA" w14:textId="77777777" w:rsidTr="000F6160">
        <w:trPr>
          <w:trHeight w:val="332"/>
        </w:trPr>
        <w:tc>
          <w:tcPr>
            <w:tcW w:w="2221" w:type="dxa"/>
          </w:tcPr>
          <w:p w14:paraId="0086DAD9" w14:textId="4A449121" w:rsidR="00F66E81" w:rsidRPr="00976E62" w:rsidRDefault="00F66E81" w:rsidP="000F538B">
            <w:pPr>
              <w:pStyle w:val="Caption"/>
              <w:keepNext/>
              <w:rPr>
                <w:b w:val="0"/>
                <w:bCs w:val="0"/>
                <w:sz w:val="22"/>
                <w:szCs w:val="22"/>
              </w:rPr>
            </w:pPr>
            <w:r w:rsidRPr="00976E62">
              <w:rPr>
                <w:b w:val="0"/>
                <w:bCs w:val="0"/>
                <w:sz w:val="22"/>
                <w:szCs w:val="22"/>
              </w:rPr>
              <w:t xml:space="preserve">georgewashingtonblog </w:t>
            </w:r>
          </w:p>
        </w:tc>
        <w:tc>
          <w:tcPr>
            <w:tcW w:w="1661" w:type="dxa"/>
          </w:tcPr>
          <w:p w14:paraId="50866BBB" w14:textId="22AD42FE" w:rsidR="00F66E81" w:rsidRPr="00976E62" w:rsidRDefault="00F66E81" w:rsidP="000F538B">
            <w:pPr>
              <w:pStyle w:val="Caption"/>
              <w:keepNext/>
              <w:rPr>
                <w:b w:val="0"/>
                <w:bCs w:val="0"/>
                <w:sz w:val="22"/>
                <w:szCs w:val="22"/>
              </w:rPr>
            </w:pPr>
            <w:r w:rsidRPr="00976E62">
              <w:rPr>
                <w:b w:val="0"/>
                <w:bCs w:val="0"/>
                <w:sz w:val="22"/>
                <w:szCs w:val="22"/>
              </w:rPr>
              <w:t xml:space="preserve">0.083608 </w:t>
            </w:r>
          </w:p>
        </w:tc>
      </w:tr>
    </w:tbl>
    <w:p w14:paraId="1B6A54D8" w14:textId="361E4C3B" w:rsidR="00E4276F" w:rsidRPr="005478C3" w:rsidRDefault="00E4276F" w:rsidP="00B06D8C">
      <w:pPr>
        <w:pStyle w:val="Caption"/>
        <w:keepNext/>
        <w:jc w:val="center"/>
        <w:rPr>
          <w:b w:val="0"/>
          <w:bCs w:val="0"/>
          <w:lang w:val="sr-Cyrl-ME"/>
        </w:rPr>
      </w:pPr>
    </w:p>
    <w:p w14:paraId="5D94340C" w14:textId="77777777" w:rsidR="00B06D8C" w:rsidRPr="005478C3" w:rsidRDefault="00B06D8C" w:rsidP="00E4276F">
      <w:pPr>
        <w:pStyle w:val="Caption"/>
        <w:keepNext/>
        <w:rPr>
          <w:b w:val="0"/>
          <w:bCs w:val="0"/>
        </w:rPr>
      </w:pPr>
    </w:p>
    <w:p w14:paraId="750D785C" w14:textId="21065F26" w:rsidR="00B06D8C" w:rsidRPr="005478C3" w:rsidRDefault="00B06D8C" w:rsidP="00B06D8C">
      <w:pPr>
        <w:pStyle w:val="Caption"/>
        <w:keepNext/>
        <w:rPr>
          <w:b w:val="0"/>
          <w:bCs w:val="0"/>
        </w:rPr>
      </w:pPr>
    </w:p>
    <w:p w14:paraId="7915E38E" w14:textId="5C87B76A" w:rsidR="00E4276F" w:rsidRPr="005478C3" w:rsidRDefault="00E4276F" w:rsidP="00E4276F">
      <w:pPr>
        <w:pStyle w:val="Caption"/>
        <w:keepNext/>
        <w:rPr>
          <w:b w:val="0"/>
          <w:bCs w:val="0"/>
        </w:rPr>
      </w:pPr>
    </w:p>
    <w:p w14:paraId="476707C3" w14:textId="77777777" w:rsidR="00B06D8C" w:rsidRPr="005478C3" w:rsidRDefault="00B06D8C" w:rsidP="00E4276F">
      <w:pPr>
        <w:jc w:val="both"/>
        <w:rPr>
          <w:rFonts w:cstheme="minorHAnsi"/>
        </w:rPr>
      </w:pPr>
    </w:p>
    <w:p w14:paraId="10113A8F" w14:textId="77777777" w:rsidR="00B06D8C" w:rsidRPr="005478C3" w:rsidRDefault="00B06D8C" w:rsidP="00E4276F">
      <w:pPr>
        <w:jc w:val="both"/>
        <w:rPr>
          <w:rFonts w:cstheme="minorHAnsi"/>
        </w:rPr>
      </w:pPr>
    </w:p>
    <w:p w14:paraId="25B88C21" w14:textId="77777777" w:rsidR="00B06D8C" w:rsidRPr="005478C3" w:rsidRDefault="00B06D8C" w:rsidP="00E4276F">
      <w:pPr>
        <w:jc w:val="both"/>
        <w:rPr>
          <w:rFonts w:cstheme="minorHAnsi"/>
        </w:rPr>
      </w:pPr>
    </w:p>
    <w:p w14:paraId="63E5280B" w14:textId="77777777" w:rsidR="00B06D8C" w:rsidRPr="005478C3" w:rsidRDefault="00B06D8C" w:rsidP="00E4276F">
      <w:pPr>
        <w:jc w:val="both"/>
        <w:rPr>
          <w:rFonts w:cstheme="minorHAnsi"/>
        </w:rPr>
      </w:pPr>
    </w:p>
    <w:p w14:paraId="1076B81A" w14:textId="77777777" w:rsidR="00B06D8C" w:rsidRPr="005478C3" w:rsidRDefault="00B06D8C" w:rsidP="00E4276F">
      <w:pPr>
        <w:jc w:val="both"/>
        <w:rPr>
          <w:rFonts w:cstheme="minorHAnsi"/>
        </w:rPr>
      </w:pPr>
    </w:p>
    <w:p w14:paraId="411827F1" w14:textId="77777777" w:rsidR="00B06D8C" w:rsidRPr="005478C3" w:rsidRDefault="00B06D8C" w:rsidP="00E4276F">
      <w:pPr>
        <w:jc w:val="both"/>
        <w:rPr>
          <w:rFonts w:cstheme="minorHAnsi"/>
        </w:rPr>
      </w:pPr>
    </w:p>
    <w:p w14:paraId="4AC422D4" w14:textId="77777777" w:rsidR="00B06D8C" w:rsidRPr="005478C3" w:rsidRDefault="00B06D8C" w:rsidP="00E4276F">
      <w:pPr>
        <w:jc w:val="both"/>
        <w:rPr>
          <w:rFonts w:cstheme="minorHAnsi"/>
        </w:rPr>
      </w:pPr>
    </w:p>
    <w:p w14:paraId="77298FA9" w14:textId="77777777" w:rsidR="00B06D8C" w:rsidRPr="005478C3" w:rsidRDefault="00B06D8C" w:rsidP="00E4276F">
      <w:pPr>
        <w:jc w:val="both"/>
        <w:rPr>
          <w:rFonts w:cstheme="minorHAnsi"/>
        </w:rPr>
      </w:pPr>
    </w:p>
    <w:p w14:paraId="13B92635" w14:textId="7E8F1E76" w:rsidR="00E4276F" w:rsidRPr="005478C3" w:rsidRDefault="00E4276F" w:rsidP="00E4276F">
      <w:pPr>
        <w:jc w:val="both"/>
        <w:rPr>
          <w:rFonts w:cstheme="minorHAnsi"/>
        </w:rPr>
      </w:pPr>
    </w:p>
    <w:p w14:paraId="40FB6E02" w14:textId="6A744F22" w:rsidR="00E4276F" w:rsidRPr="005478C3" w:rsidRDefault="00E4276F" w:rsidP="00E4276F">
      <w:pPr>
        <w:jc w:val="both"/>
        <w:rPr>
          <w:rFonts w:ascii="Consolas" w:hAnsi="Consolas"/>
          <w:sz w:val="18"/>
          <w:szCs w:val="18"/>
          <w:lang w:val="sr-Cyrl-ME"/>
        </w:rPr>
      </w:pPr>
    </w:p>
    <w:p w14:paraId="2CE2DF73" w14:textId="7A4C5520" w:rsidR="00E4276F" w:rsidRPr="005478C3" w:rsidRDefault="00E4276F" w:rsidP="00E4276F">
      <w:pPr>
        <w:pStyle w:val="Osnovnitekst"/>
        <w:spacing w:line="240" w:lineRule="auto"/>
        <w:ind w:left="927" w:firstLine="0"/>
        <w:jc w:val="left"/>
        <w:rPr>
          <w:lang w:val="sr-Cyrl-ME"/>
        </w:rPr>
      </w:pPr>
    </w:p>
    <w:p w14:paraId="5A32ACA9" w14:textId="6516B8BE" w:rsidR="00F34F8B" w:rsidRDefault="00F34F8B" w:rsidP="00976E62">
      <w:pPr>
        <w:pStyle w:val="Osnovnitekst"/>
        <w:spacing w:line="240" w:lineRule="auto"/>
        <w:ind w:left="927" w:firstLine="0"/>
        <w:jc w:val="left"/>
        <w:rPr>
          <w:lang w:val="sr-Cyrl-ME"/>
        </w:rPr>
      </w:pPr>
    </w:p>
    <w:tbl>
      <w:tblPr>
        <w:tblStyle w:val="TableGrid"/>
        <w:tblpPr w:leftFromText="180" w:rightFromText="180" w:vertAnchor="text" w:horzAnchor="page" w:tblpX="5554" w:tblpY="630"/>
        <w:tblW w:w="0" w:type="auto"/>
        <w:tblLook w:val="04A0" w:firstRow="1" w:lastRow="0" w:firstColumn="1" w:lastColumn="0" w:noHBand="0" w:noVBand="1"/>
      </w:tblPr>
      <w:tblGrid>
        <w:gridCol w:w="1986"/>
        <w:gridCol w:w="1986"/>
      </w:tblGrid>
      <w:tr w:rsidR="000F6160" w:rsidRPr="005478C3" w14:paraId="0779C211" w14:textId="77777777" w:rsidTr="00592557">
        <w:trPr>
          <w:trHeight w:val="332"/>
        </w:trPr>
        <w:tc>
          <w:tcPr>
            <w:tcW w:w="1986" w:type="dxa"/>
          </w:tcPr>
          <w:p w14:paraId="0A44585B" w14:textId="730311D7" w:rsidR="000F6160" w:rsidRPr="005478C3" w:rsidRDefault="000F6160" w:rsidP="000F6160">
            <w:pPr>
              <w:pStyle w:val="Caption"/>
              <w:keepNext/>
            </w:pPr>
            <w:r>
              <w:rPr>
                <w:sz w:val="22"/>
                <w:szCs w:val="22"/>
                <w:lang w:val="sr-Cyrl-ME"/>
              </w:rPr>
              <w:lastRenderedPageBreak/>
              <w:t>Ч</w:t>
            </w:r>
            <w:r w:rsidRPr="000F6160">
              <w:rPr>
                <w:sz w:val="22"/>
                <w:szCs w:val="22"/>
                <w:lang w:val="sr-Cyrl-ME"/>
              </w:rPr>
              <w:t>вор</w:t>
            </w:r>
          </w:p>
        </w:tc>
        <w:tc>
          <w:tcPr>
            <w:tcW w:w="1986" w:type="dxa"/>
          </w:tcPr>
          <w:p w14:paraId="7AFE43BE" w14:textId="6E19787B" w:rsidR="000F6160" w:rsidRPr="005478C3" w:rsidRDefault="000F6160" w:rsidP="000F6160">
            <w:pPr>
              <w:pStyle w:val="Caption"/>
              <w:keepNext/>
            </w:pPr>
            <w:r>
              <w:rPr>
                <w:sz w:val="22"/>
                <w:szCs w:val="22"/>
                <w:lang w:val="sr-Cyrl-ME"/>
              </w:rPr>
              <w:t>В</w:t>
            </w:r>
            <w:r w:rsidRPr="000F6160">
              <w:rPr>
                <w:sz w:val="22"/>
                <w:szCs w:val="22"/>
                <w:lang w:val="sr-Cyrl-ME"/>
              </w:rPr>
              <w:t>редност</w:t>
            </w:r>
          </w:p>
        </w:tc>
      </w:tr>
      <w:tr w:rsidR="00065F5E" w:rsidRPr="005478C3" w14:paraId="6B3F3A30" w14:textId="77777777" w:rsidTr="00592557">
        <w:trPr>
          <w:trHeight w:val="332"/>
        </w:trPr>
        <w:tc>
          <w:tcPr>
            <w:tcW w:w="1986" w:type="dxa"/>
          </w:tcPr>
          <w:p w14:paraId="6516CB55" w14:textId="192CFBD4" w:rsidR="00065F5E" w:rsidRPr="00752478" w:rsidRDefault="00065F5E" w:rsidP="00065F5E">
            <w:pPr>
              <w:pStyle w:val="Caption"/>
              <w:keepNext/>
              <w:rPr>
                <w:b w:val="0"/>
                <w:bCs w:val="0"/>
                <w:sz w:val="22"/>
                <w:szCs w:val="22"/>
              </w:rPr>
            </w:pPr>
            <w:r w:rsidRPr="00752478">
              <w:rPr>
                <w:b w:val="0"/>
                <w:bCs w:val="0"/>
                <w:sz w:val="22"/>
                <w:szCs w:val="22"/>
              </w:rPr>
              <w:t xml:space="preserve">mexicodoug </w:t>
            </w:r>
          </w:p>
        </w:tc>
        <w:tc>
          <w:tcPr>
            <w:tcW w:w="1986" w:type="dxa"/>
          </w:tcPr>
          <w:p w14:paraId="36836ED2" w14:textId="5A9FA6CA" w:rsidR="00065F5E" w:rsidRPr="00752478" w:rsidRDefault="00065F5E" w:rsidP="00065F5E">
            <w:pPr>
              <w:pStyle w:val="Caption"/>
              <w:keepNext/>
              <w:rPr>
                <w:b w:val="0"/>
                <w:bCs w:val="0"/>
                <w:sz w:val="22"/>
                <w:szCs w:val="22"/>
              </w:rPr>
            </w:pPr>
            <w:r w:rsidRPr="00752478">
              <w:rPr>
                <w:b w:val="0"/>
                <w:bCs w:val="0"/>
                <w:sz w:val="22"/>
                <w:szCs w:val="22"/>
              </w:rPr>
              <w:t>0.484008</w:t>
            </w:r>
          </w:p>
        </w:tc>
      </w:tr>
      <w:tr w:rsidR="00065F5E" w:rsidRPr="005478C3" w14:paraId="7884269A" w14:textId="77777777" w:rsidTr="00592557">
        <w:trPr>
          <w:trHeight w:val="332"/>
        </w:trPr>
        <w:tc>
          <w:tcPr>
            <w:tcW w:w="1986" w:type="dxa"/>
          </w:tcPr>
          <w:p w14:paraId="73A843B6" w14:textId="3A35E77D" w:rsidR="00065F5E" w:rsidRPr="00752478" w:rsidRDefault="00065F5E" w:rsidP="00065F5E">
            <w:pPr>
              <w:pStyle w:val="Caption"/>
              <w:keepNext/>
              <w:rPr>
                <w:b w:val="0"/>
                <w:bCs w:val="0"/>
                <w:sz w:val="22"/>
                <w:szCs w:val="22"/>
              </w:rPr>
            </w:pPr>
            <w:r w:rsidRPr="00752478">
              <w:rPr>
                <w:b w:val="0"/>
                <w:bCs w:val="0"/>
                <w:sz w:val="22"/>
                <w:szCs w:val="22"/>
              </w:rPr>
              <w:t xml:space="preserve">NoMoreNicksLeft </w:t>
            </w:r>
          </w:p>
        </w:tc>
        <w:tc>
          <w:tcPr>
            <w:tcW w:w="1986" w:type="dxa"/>
          </w:tcPr>
          <w:p w14:paraId="193A9C20" w14:textId="4F083082" w:rsidR="00065F5E" w:rsidRPr="00752478" w:rsidRDefault="00065F5E" w:rsidP="00065F5E">
            <w:pPr>
              <w:pStyle w:val="Caption"/>
              <w:keepNext/>
              <w:rPr>
                <w:b w:val="0"/>
                <w:bCs w:val="0"/>
                <w:sz w:val="22"/>
                <w:szCs w:val="22"/>
              </w:rPr>
            </w:pPr>
            <w:r w:rsidRPr="00752478">
              <w:rPr>
                <w:b w:val="0"/>
                <w:bCs w:val="0"/>
                <w:sz w:val="22"/>
                <w:szCs w:val="22"/>
              </w:rPr>
              <w:t>0.482069</w:t>
            </w:r>
          </w:p>
        </w:tc>
      </w:tr>
      <w:tr w:rsidR="00065F5E" w:rsidRPr="005478C3" w14:paraId="6AFF56AF" w14:textId="77777777" w:rsidTr="00592557">
        <w:trPr>
          <w:trHeight w:val="332"/>
        </w:trPr>
        <w:tc>
          <w:tcPr>
            <w:tcW w:w="1986" w:type="dxa"/>
          </w:tcPr>
          <w:p w14:paraId="00C9DDE2" w14:textId="764BBC72" w:rsidR="00065F5E" w:rsidRPr="00752478" w:rsidRDefault="00065F5E" w:rsidP="00065F5E">
            <w:pPr>
              <w:pStyle w:val="Caption"/>
              <w:keepNext/>
              <w:rPr>
                <w:b w:val="0"/>
                <w:bCs w:val="0"/>
                <w:sz w:val="22"/>
                <w:szCs w:val="22"/>
              </w:rPr>
            </w:pPr>
            <w:r w:rsidRPr="00752478">
              <w:rPr>
                <w:b w:val="0"/>
                <w:bCs w:val="0"/>
                <w:sz w:val="22"/>
                <w:szCs w:val="22"/>
              </w:rPr>
              <w:t xml:space="preserve">7oby </w:t>
            </w:r>
          </w:p>
        </w:tc>
        <w:tc>
          <w:tcPr>
            <w:tcW w:w="1986" w:type="dxa"/>
          </w:tcPr>
          <w:p w14:paraId="5B51C4FF" w14:textId="635FDCF8" w:rsidR="00065F5E" w:rsidRPr="00752478" w:rsidRDefault="00065F5E" w:rsidP="00065F5E">
            <w:pPr>
              <w:pStyle w:val="Caption"/>
              <w:keepNext/>
              <w:rPr>
                <w:b w:val="0"/>
                <w:bCs w:val="0"/>
                <w:sz w:val="22"/>
                <w:szCs w:val="22"/>
              </w:rPr>
            </w:pPr>
            <w:r w:rsidRPr="00752478">
              <w:rPr>
                <w:b w:val="0"/>
                <w:bCs w:val="0"/>
                <w:sz w:val="22"/>
                <w:szCs w:val="22"/>
              </w:rPr>
              <w:t xml:space="preserve">0.478422 </w:t>
            </w:r>
          </w:p>
        </w:tc>
      </w:tr>
      <w:tr w:rsidR="00065F5E" w:rsidRPr="005478C3" w14:paraId="0CC20C45" w14:textId="77777777" w:rsidTr="00592557">
        <w:trPr>
          <w:trHeight w:val="332"/>
        </w:trPr>
        <w:tc>
          <w:tcPr>
            <w:tcW w:w="1986" w:type="dxa"/>
          </w:tcPr>
          <w:p w14:paraId="60AD5A07" w14:textId="19837511" w:rsidR="00065F5E" w:rsidRPr="00752478" w:rsidRDefault="00065F5E" w:rsidP="00065F5E">
            <w:pPr>
              <w:pStyle w:val="Caption"/>
              <w:keepNext/>
              <w:rPr>
                <w:b w:val="0"/>
                <w:bCs w:val="0"/>
                <w:sz w:val="22"/>
                <w:szCs w:val="22"/>
              </w:rPr>
            </w:pPr>
            <w:r w:rsidRPr="00752478">
              <w:rPr>
                <w:b w:val="0"/>
                <w:bCs w:val="0"/>
                <w:sz w:val="22"/>
                <w:szCs w:val="22"/>
              </w:rPr>
              <w:t>h0dg3s</w:t>
            </w:r>
          </w:p>
        </w:tc>
        <w:tc>
          <w:tcPr>
            <w:tcW w:w="1986" w:type="dxa"/>
          </w:tcPr>
          <w:p w14:paraId="7563B274" w14:textId="539C9555" w:rsidR="00065F5E" w:rsidRPr="00752478" w:rsidRDefault="00065F5E" w:rsidP="00065F5E">
            <w:pPr>
              <w:pStyle w:val="Caption"/>
              <w:keepNext/>
              <w:rPr>
                <w:b w:val="0"/>
                <w:bCs w:val="0"/>
                <w:sz w:val="22"/>
                <w:szCs w:val="22"/>
              </w:rPr>
            </w:pPr>
            <w:r w:rsidRPr="00752478">
              <w:rPr>
                <w:b w:val="0"/>
                <w:bCs w:val="0"/>
                <w:sz w:val="22"/>
                <w:szCs w:val="22"/>
              </w:rPr>
              <w:t xml:space="preserve">0.475873 </w:t>
            </w:r>
          </w:p>
        </w:tc>
      </w:tr>
      <w:tr w:rsidR="00065F5E" w:rsidRPr="005478C3" w14:paraId="5564BCE5" w14:textId="77777777" w:rsidTr="00592557">
        <w:trPr>
          <w:trHeight w:val="332"/>
        </w:trPr>
        <w:tc>
          <w:tcPr>
            <w:tcW w:w="1986" w:type="dxa"/>
          </w:tcPr>
          <w:p w14:paraId="0B5D7DEC" w14:textId="054A3B6D" w:rsidR="00065F5E" w:rsidRPr="00752478" w:rsidRDefault="00065F5E" w:rsidP="00065F5E">
            <w:pPr>
              <w:pStyle w:val="Caption"/>
              <w:keepNext/>
              <w:rPr>
                <w:b w:val="0"/>
                <w:bCs w:val="0"/>
                <w:sz w:val="22"/>
                <w:szCs w:val="22"/>
              </w:rPr>
            </w:pPr>
            <w:r w:rsidRPr="00752478">
              <w:rPr>
                <w:b w:val="0"/>
                <w:bCs w:val="0"/>
                <w:sz w:val="22"/>
                <w:szCs w:val="22"/>
              </w:rPr>
              <w:t>Poromenos</w:t>
            </w:r>
          </w:p>
        </w:tc>
        <w:tc>
          <w:tcPr>
            <w:tcW w:w="1986" w:type="dxa"/>
          </w:tcPr>
          <w:p w14:paraId="1CB48BD2" w14:textId="3919B219" w:rsidR="00065F5E" w:rsidRPr="00752478" w:rsidRDefault="00065F5E" w:rsidP="00065F5E">
            <w:pPr>
              <w:pStyle w:val="Caption"/>
              <w:keepNext/>
              <w:rPr>
                <w:b w:val="0"/>
                <w:bCs w:val="0"/>
                <w:sz w:val="22"/>
                <w:szCs w:val="22"/>
              </w:rPr>
            </w:pPr>
            <w:r w:rsidRPr="00752478">
              <w:rPr>
                <w:b w:val="0"/>
                <w:bCs w:val="0"/>
                <w:sz w:val="22"/>
                <w:szCs w:val="22"/>
              </w:rPr>
              <w:t xml:space="preserve">0.473596 </w:t>
            </w:r>
          </w:p>
        </w:tc>
      </w:tr>
      <w:tr w:rsidR="00065F5E" w:rsidRPr="005478C3" w14:paraId="343D8280" w14:textId="77777777" w:rsidTr="00592557">
        <w:trPr>
          <w:trHeight w:val="332"/>
        </w:trPr>
        <w:tc>
          <w:tcPr>
            <w:tcW w:w="1986" w:type="dxa"/>
          </w:tcPr>
          <w:p w14:paraId="14AF9395" w14:textId="6247FA39" w:rsidR="00065F5E" w:rsidRPr="00752478" w:rsidRDefault="00065F5E" w:rsidP="00065F5E">
            <w:pPr>
              <w:pStyle w:val="Caption"/>
              <w:keepNext/>
              <w:rPr>
                <w:b w:val="0"/>
                <w:bCs w:val="0"/>
                <w:sz w:val="22"/>
                <w:szCs w:val="22"/>
              </w:rPr>
            </w:pPr>
            <w:r w:rsidRPr="00752478">
              <w:rPr>
                <w:b w:val="0"/>
                <w:bCs w:val="0"/>
                <w:sz w:val="22"/>
                <w:szCs w:val="22"/>
              </w:rPr>
              <w:t>otakucod</w:t>
            </w:r>
          </w:p>
        </w:tc>
        <w:tc>
          <w:tcPr>
            <w:tcW w:w="1986" w:type="dxa"/>
          </w:tcPr>
          <w:p w14:paraId="2EBD6E4E" w14:textId="05BA3554" w:rsidR="00065F5E" w:rsidRPr="00752478" w:rsidRDefault="00065F5E" w:rsidP="00065F5E">
            <w:pPr>
              <w:pStyle w:val="Caption"/>
              <w:keepNext/>
              <w:rPr>
                <w:b w:val="0"/>
                <w:bCs w:val="0"/>
                <w:sz w:val="22"/>
                <w:szCs w:val="22"/>
              </w:rPr>
            </w:pPr>
            <w:r w:rsidRPr="00752478">
              <w:rPr>
                <w:b w:val="0"/>
                <w:bCs w:val="0"/>
                <w:sz w:val="22"/>
                <w:szCs w:val="22"/>
              </w:rPr>
              <w:t xml:space="preserve">0.473466 </w:t>
            </w:r>
          </w:p>
        </w:tc>
      </w:tr>
      <w:tr w:rsidR="00065F5E" w:rsidRPr="005478C3" w14:paraId="0ED89AC5" w14:textId="77777777" w:rsidTr="00592557">
        <w:trPr>
          <w:trHeight w:val="332"/>
        </w:trPr>
        <w:tc>
          <w:tcPr>
            <w:tcW w:w="1986" w:type="dxa"/>
          </w:tcPr>
          <w:p w14:paraId="36C42C03" w14:textId="6567FB44" w:rsidR="00065F5E" w:rsidRPr="00752478" w:rsidRDefault="00065F5E" w:rsidP="00065F5E">
            <w:pPr>
              <w:pStyle w:val="Caption"/>
              <w:keepNext/>
              <w:rPr>
                <w:b w:val="0"/>
                <w:bCs w:val="0"/>
                <w:sz w:val="22"/>
                <w:szCs w:val="22"/>
              </w:rPr>
            </w:pPr>
            <w:r w:rsidRPr="00752478">
              <w:rPr>
                <w:b w:val="0"/>
                <w:bCs w:val="0"/>
                <w:sz w:val="22"/>
                <w:szCs w:val="22"/>
              </w:rPr>
              <w:t>randomb0y</w:t>
            </w:r>
          </w:p>
        </w:tc>
        <w:tc>
          <w:tcPr>
            <w:tcW w:w="1986" w:type="dxa"/>
          </w:tcPr>
          <w:p w14:paraId="1ED93BD2" w14:textId="49E64C5F" w:rsidR="00065F5E" w:rsidRPr="00752478" w:rsidRDefault="00065F5E" w:rsidP="00065F5E">
            <w:pPr>
              <w:pStyle w:val="Caption"/>
              <w:keepNext/>
              <w:rPr>
                <w:b w:val="0"/>
                <w:bCs w:val="0"/>
                <w:sz w:val="22"/>
                <w:szCs w:val="22"/>
              </w:rPr>
            </w:pPr>
            <w:r w:rsidRPr="00752478">
              <w:rPr>
                <w:b w:val="0"/>
                <w:bCs w:val="0"/>
                <w:sz w:val="22"/>
                <w:szCs w:val="22"/>
              </w:rPr>
              <w:t xml:space="preserve">0.472318 </w:t>
            </w:r>
          </w:p>
        </w:tc>
      </w:tr>
      <w:tr w:rsidR="00065F5E" w:rsidRPr="005478C3" w14:paraId="18DD616E" w14:textId="77777777" w:rsidTr="00592557">
        <w:trPr>
          <w:trHeight w:val="332"/>
        </w:trPr>
        <w:tc>
          <w:tcPr>
            <w:tcW w:w="1986" w:type="dxa"/>
          </w:tcPr>
          <w:p w14:paraId="26B622E0" w14:textId="2D40B88B" w:rsidR="00065F5E" w:rsidRPr="00752478" w:rsidRDefault="00065F5E" w:rsidP="00065F5E">
            <w:pPr>
              <w:pStyle w:val="Caption"/>
              <w:keepNext/>
              <w:rPr>
                <w:b w:val="0"/>
                <w:bCs w:val="0"/>
                <w:sz w:val="22"/>
                <w:szCs w:val="22"/>
              </w:rPr>
            </w:pPr>
            <w:r w:rsidRPr="00752478">
              <w:rPr>
                <w:b w:val="0"/>
                <w:bCs w:val="0"/>
                <w:sz w:val="22"/>
                <w:szCs w:val="22"/>
              </w:rPr>
              <w:t>BraveSirRobin</w:t>
            </w:r>
          </w:p>
        </w:tc>
        <w:tc>
          <w:tcPr>
            <w:tcW w:w="1986" w:type="dxa"/>
          </w:tcPr>
          <w:p w14:paraId="3464C4C4" w14:textId="4F6DEA26" w:rsidR="00065F5E" w:rsidRPr="00752478" w:rsidRDefault="00065F5E" w:rsidP="00065F5E">
            <w:pPr>
              <w:pStyle w:val="Caption"/>
              <w:keepNext/>
              <w:rPr>
                <w:b w:val="0"/>
                <w:bCs w:val="0"/>
                <w:sz w:val="22"/>
                <w:szCs w:val="22"/>
              </w:rPr>
            </w:pPr>
            <w:r w:rsidRPr="00752478">
              <w:rPr>
                <w:b w:val="0"/>
                <w:bCs w:val="0"/>
                <w:sz w:val="22"/>
                <w:szCs w:val="22"/>
              </w:rPr>
              <w:t xml:space="preserve">0.472061 </w:t>
            </w:r>
          </w:p>
        </w:tc>
      </w:tr>
      <w:tr w:rsidR="00065F5E" w:rsidRPr="005478C3" w14:paraId="348D6589" w14:textId="77777777" w:rsidTr="00592557">
        <w:trPr>
          <w:trHeight w:val="332"/>
        </w:trPr>
        <w:tc>
          <w:tcPr>
            <w:tcW w:w="1986" w:type="dxa"/>
          </w:tcPr>
          <w:p w14:paraId="7FEF84B6" w14:textId="61A5635E" w:rsidR="00065F5E" w:rsidRPr="00752478" w:rsidRDefault="00065F5E" w:rsidP="00065F5E">
            <w:pPr>
              <w:pStyle w:val="Caption"/>
              <w:keepNext/>
              <w:rPr>
                <w:b w:val="0"/>
                <w:bCs w:val="0"/>
                <w:sz w:val="22"/>
                <w:szCs w:val="22"/>
              </w:rPr>
            </w:pPr>
            <w:r w:rsidRPr="00752478">
              <w:rPr>
                <w:b w:val="0"/>
                <w:bCs w:val="0"/>
                <w:sz w:val="22"/>
                <w:szCs w:val="22"/>
              </w:rPr>
              <w:t>nixonrichard</w:t>
            </w:r>
          </w:p>
        </w:tc>
        <w:tc>
          <w:tcPr>
            <w:tcW w:w="1986" w:type="dxa"/>
          </w:tcPr>
          <w:p w14:paraId="22C32C76" w14:textId="29D24937" w:rsidR="00065F5E" w:rsidRPr="00752478" w:rsidRDefault="00065F5E" w:rsidP="00065F5E">
            <w:pPr>
              <w:pStyle w:val="Caption"/>
              <w:keepNext/>
              <w:rPr>
                <w:b w:val="0"/>
                <w:bCs w:val="0"/>
                <w:sz w:val="22"/>
                <w:szCs w:val="22"/>
              </w:rPr>
            </w:pPr>
            <w:r w:rsidRPr="00752478">
              <w:rPr>
                <w:b w:val="0"/>
                <w:bCs w:val="0"/>
                <w:sz w:val="22"/>
                <w:szCs w:val="22"/>
              </w:rPr>
              <w:t xml:space="preserve">0.470732 </w:t>
            </w:r>
          </w:p>
        </w:tc>
      </w:tr>
      <w:tr w:rsidR="00065F5E" w:rsidRPr="005478C3" w14:paraId="6DCAE6C8" w14:textId="77777777" w:rsidTr="00592557">
        <w:trPr>
          <w:trHeight w:val="332"/>
        </w:trPr>
        <w:tc>
          <w:tcPr>
            <w:tcW w:w="1986" w:type="dxa"/>
          </w:tcPr>
          <w:p w14:paraId="2F7D1B3A" w14:textId="3DECC59C" w:rsidR="00065F5E" w:rsidRPr="00752478" w:rsidRDefault="00065F5E" w:rsidP="00065F5E">
            <w:pPr>
              <w:pStyle w:val="Caption"/>
              <w:keepNext/>
              <w:rPr>
                <w:b w:val="0"/>
                <w:bCs w:val="0"/>
                <w:sz w:val="22"/>
                <w:szCs w:val="22"/>
              </w:rPr>
            </w:pPr>
            <w:r w:rsidRPr="00752478">
              <w:rPr>
                <w:b w:val="0"/>
                <w:bCs w:val="0"/>
                <w:sz w:val="22"/>
                <w:szCs w:val="22"/>
              </w:rPr>
              <w:t>malcontent</w:t>
            </w:r>
          </w:p>
        </w:tc>
        <w:tc>
          <w:tcPr>
            <w:tcW w:w="1986" w:type="dxa"/>
          </w:tcPr>
          <w:p w14:paraId="6D8A4D78" w14:textId="370B674F" w:rsidR="00065F5E" w:rsidRPr="00752478" w:rsidRDefault="0028045A" w:rsidP="00065F5E">
            <w:pPr>
              <w:pStyle w:val="Caption"/>
              <w:keepNext/>
              <w:rPr>
                <w:b w:val="0"/>
                <w:bCs w:val="0"/>
                <w:sz w:val="22"/>
                <w:szCs w:val="22"/>
              </w:rPr>
            </w:pPr>
            <w:r w:rsidRPr="00752478">
              <w:rPr>
                <w:b w:val="0"/>
                <w:bCs w:val="0"/>
                <w:sz w:val="22"/>
                <w:szCs w:val="22"/>
                <w:lang w:val="sr-Cyrl-ME"/>
              </w:rPr>
              <w:t>0</w:t>
            </w:r>
            <w:r w:rsidR="00065F5E" w:rsidRPr="00752478">
              <w:rPr>
                <w:b w:val="0"/>
                <w:bCs w:val="0"/>
                <w:sz w:val="22"/>
                <w:szCs w:val="22"/>
              </w:rPr>
              <w:t xml:space="preserve">.469888 </w:t>
            </w:r>
          </w:p>
        </w:tc>
      </w:tr>
    </w:tbl>
    <w:p w14:paraId="1C047FF8" w14:textId="732D13EF" w:rsidR="00F34F8B" w:rsidRPr="005478C3" w:rsidRDefault="00F34F8B" w:rsidP="00592557">
      <w:pPr>
        <w:pStyle w:val="Caption"/>
        <w:keepNext/>
        <w:ind w:left="5760" w:hanging="5760"/>
        <w:rPr>
          <w:b w:val="0"/>
          <w:bCs w:val="0"/>
          <w:lang w:val="sr-Cyrl-ME"/>
        </w:rPr>
      </w:pPr>
      <w:r w:rsidRPr="005478C3">
        <w:t xml:space="preserve">Табела </w:t>
      </w:r>
      <w:r w:rsidRPr="005478C3">
        <w:rPr>
          <w:lang w:val="sr-Cyrl-ME"/>
        </w:rPr>
        <w:t>6.2.</w:t>
      </w:r>
      <w:r w:rsidR="00BC4BD7">
        <w:rPr>
          <w:lang w:val="sr-Cyrl-ME"/>
        </w:rPr>
        <w:t>3</w:t>
      </w:r>
      <w:r w:rsidRPr="005478C3">
        <w:rPr>
          <w:lang w:val="sr-Cyrl-ME"/>
        </w:rPr>
        <w:t xml:space="preserve"> </w:t>
      </w:r>
      <w:r w:rsidRPr="005478C3">
        <w:rPr>
          <w:b w:val="0"/>
          <w:bCs w:val="0"/>
          <w:lang w:val="sr-Cyrl-ME"/>
        </w:rPr>
        <w:t>Ц</w:t>
      </w:r>
      <w:r w:rsidR="009375E7">
        <w:rPr>
          <w:b w:val="0"/>
          <w:bCs w:val="0"/>
          <w:lang w:val="sr-Cyrl-ME"/>
        </w:rPr>
        <w:t>ентр. по блискости (долазн</w:t>
      </w:r>
      <w:r w:rsidR="00396FF4">
        <w:rPr>
          <w:b w:val="0"/>
          <w:bCs w:val="0"/>
          <w:lang w:val="sr-Cyrl-ME"/>
        </w:rPr>
        <w:t>а удаљеност до чвора</w:t>
      </w:r>
      <w:r w:rsidR="009375E7">
        <w:rPr>
          <w:b w:val="0"/>
          <w:bCs w:val="0"/>
          <w:lang w:val="sr-Cyrl-ME"/>
        </w:rPr>
        <w:t>)</w:t>
      </w:r>
      <w:r>
        <w:rPr>
          <w:b w:val="0"/>
          <w:bCs w:val="0"/>
          <w:lang w:val="sr-Cyrl-ME"/>
        </w:rPr>
        <w:t xml:space="preserve"> </w:t>
      </w:r>
      <w:r>
        <w:rPr>
          <w:b w:val="0"/>
          <w:bCs w:val="0"/>
          <w:lang w:val="sr-Cyrl-ME"/>
        </w:rPr>
        <w:tab/>
      </w:r>
      <w:r w:rsidRPr="005478C3">
        <w:t xml:space="preserve">Табела </w:t>
      </w:r>
      <w:r w:rsidRPr="005478C3">
        <w:rPr>
          <w:lang w:val="sr-Cyrl-ME"/>
        </w:rPr>
        <w:t>6.2</w:t>
      </w:r>
      <w:r w:rsidR="00BC4BD7">
        <w:rPr>
          <w:lang w:val="sr-Cyrl-ME"/>
        </w:rPr>
        <w:t>.4</w:t>
      </w:r>
      <w:r w:rsidRPr="005478C3">
        <w:rPr>
          <w:lang w:val="sr-Cyrl-ME"/>
        </w:rPr>
        <w:t xml:space="preserve">. </w:t>
      </w:r>
      <w:r w:rsidR="00396FF4" w:rsidRPr="005478C3">
        <w:rPr>
          <w:b w:val="0"/>
          <w:bCs w:val="0"/>
          <w:lang w:val="sr-Cyrl-ME"/>
        </w:rPr>
        <w:t>Ц</w:t>
      </w:r>
      <w:r w:rsidR="00396FF4">
        <w:rPr>
          <w:b w:val="0"/>
          <w:bCs w:val="0"/>
          <w:lang w:val="sr-Cyrl-ME"/>
        </w:rPr>
        <w:t>ентр.</w:t>
      </w:r>
      <w:r w:rsidR="00592557">
        <w:rPr>
          <w:b w:val="0"/>
          <w:bCs w:val="0"/>
          <w:lang w:val="sr-Cyrl-ME"/>
        </w:rPr>
        <w:t xml:space="preserve"> по блискости </w:t>
      </w:r>
      <w:r w:rsidR="00396FF4">
        <w:rPr>
          <w:b w:val="0"/>
          <w:bCs w:val="0"/>
          <w:lang w:val="sr-Cyrl-ME"/>
        </w:rPr>
        <w:t>(излазна</w:t>
      </w:r>
      <w:r w:rsidR="00592557">
        <w:rPr>
          <w:b w:val="0"/>
          <w:bCs w:val="0"/>
          <w:lang w:val="sr-Cyrl-ME"/>
        </w:rPr>
        <w:t xml:space="preserve"> </w:t>
      </w:r>
      <w:r w:rsidR="00396FF4">
        <w:rPr>
          <w:b w:val="0"/>
          <w:bCs w:val="0"/>
          <w:lang w:val="sr-Cyrl-ME"/>
        </w:rPr>
        <w:t>удаљеност до чвора)</w:t>
      </w:r>
    </w:p>
    <w:tbl>
      <w:tblPr>
        <w:tblStyle w:val="TableGrid"/>
        <w:tblpPr w:leftFromText="180" w:rightFromText="180" w:vertAnchor="text" w:horzAnchor="margin" w:tblpY="163"/>
        <w:tblW w:w="0" w:type="auto"/>
        <w:tblLook w:val="04A0" w:firstRow="1" w:lastRow="0" w:firstColumn="1" w:lastColumn="0" w:noHBand="0" w:noVBand="1"/>
      </w:tblPr>
      <w:tblGrid>
        <w:gridCol w:w="2221"/>
        <w:gridCol w:w="1661"/>
      </w:tblGrid>
      <w:tr w:rsidR="00F34F8B" w:rsidRPr="005478C3" w14:paraId="21CD5549" w14:textId="77777777" w:rsidTr="00065F5E">
        <w:trPr>
          <w:trHeight w:val="332"/>
        </w:trPr>
        <w:tc>
          <w:tcPr>
            <w:tcW w:w="2221" w:type="dxa"/>
          </w:tcPr>
          <w:p w14:paraId="73AE0390" w14:textId="196FE3BC" w:rsidR="00F34F8B" w:rsidRPr="000F6160" w:rsidRDefault="000F6160" w:rsidP="00012A22">
            <w:pPr>
              <w:pStyle w:val="Caption"/>
              <w:keepNext/>
              <w:rPr>
                <w:sz w:val="22"/>
                <w:szCs w:val="22"/>
                <w:lang w:val="sr-Cyrl-ME"/>
              </w:rPr>
            </w:pPr>
            <w:r>
              <w:rPr>
                <w:sz w:val="22"/>
                <w:szCs w:val="22"/>
                <w:lang w:val="sr-Cyrl-ME"/>
              </w:rPr>
              <w:t>Ч</w:t>
            </w:r>
            <w:r w:rsidR="00F34F8B" w:rsidRPr="000F6160">
              <w:rPr>
                <w:sz w:val="22"/>
                <w:szCs w:val="22"/>
                <w:lang w:val="sr-Cyrl-ME"/>
              </w:rPr>
              <w:t>вор</w:t>
            </w:r>
          </w:p>
        </w:tc>
        <w:tc>
          <w:tcPr>
            <w:tcW w:w="1661" w:type="dxa"/>
          </w:tcPr>
          <w:p w14:paraId="75CBAD89" w14:textId="7EA9CC44" w:rsidR="00F34F8B" w:rsidRPr="000F6160" w:rsidRDefault="000F6160" w:rsidP="00012A22">
            <w:pPr>
              <w:pStyle w:val="Caption"/>
              <w:keepNext/>
              <w:rPr>
                <w:sz w:val="22"/>
                <w:szCs w:val="22"/>
                <w:lang w:val="sr-Cyrl-ME"/>
              </w:rPr>
            </w:pPr>
            <w:r>
              <w:rPr>
                <w:sz w:val="22"/>
                <w:szCs w:val="22"/>
                <w:lang w:val="sr-Cyrl-ME"/>
              </w:rPr>
              <w:t>В</w:t>
            </w:r>
            <w:r w:rsidR="00F34F8B" w:rsidRPr="000F6160">
              <w:rPr>
                <w:sz w:val="22"/>
                <w:szCs w:val="22"/>
                <w:lang w:val="sr-Cyrl-ME"/>
              </w:rPr>
              <w:t>редност</w:t>
            </w:r>
          </w:p>
        </w:tc>
      </w:tr>
      <w:tr w:rsidR="00065F5E" w:rsidRPr="005478C3" w14:paraId="77F332B8" w14:textId="77777777" w:rsidTr="00065F5E">
        <w:trPr>
          <w:trHeight w:val="332"/>
        </w:trPr>
        <w:tc>
          <w:tcPr>
            <w:tcW w:w="2221" w:type="dxa"/>
          </w:tcPr>
          <w:p w14:paraId="5D4D9661" w14:textId="5DB8A528" w:rsidR="00065F5E" w:rsidRPr="00065F5E" w:rsidRDefault="00065F5E" w:rsidP="00065F5E">
            <w:pPr>
              <w:pStyle w:val="Caption"/>
              <w:keepNext/>
              <w:rPr>
                <w:b w:val="0"/>
                <w:bCs w:val="0"/>
                <w:sz w:val="22"/>
                <w:szCs w:val="22"/>
                <w:lang w:val="sr-Cyrl-ME"/>
              </w:rPr>
            </w:pPr>
            <w:r w:rsidRPr="00065F5E">
              <w:rPr>
                <w:b w:val="0"/>
                <w:bCs w:val="0"/>
                <w:sz w:val="22"/>
                <w:szCs w:val="22"/>
              </w:rPr>
              <w:t>rmuser</w:t>
            </w:r>
          </w:p>
        </w:tc>
        <w:tc>
          <w:tcPr>
            <w:tcW w:w="1661" w:type="dxa"/>
          </w:tcPr>
          <w:p w14:paraId="048EDE4F" w14:textId="1FF1BB92" w:rsidR="00065F5E" w:rsidRPr="00065F5E" w:rsidRDefault="00065F5E" w:rsidP="00065F5E">
            <w:pPr>
              <w:pStyle w:val="Caption"/>
              <w:keepNext/>
              <w:rPr>
                <w:b w:val="0"/>
                <w:bCs w:val="0"/>
                <w:sz w:val="22"/>
                <w:szCs w:val="22"/>
              </w:rPr>
            </w:pPr>
            <w:r w:rsidRPr="00065F5E">
              <w:rPr>
                <w:b w:val="0"/>
                <w:bCs w:val="0"/>
                <w:sz w:val="22"/>
                <w:szCs w:val="22"/>
              </w:rPr>
              <w:t xml:space="preserve">0.516166 </w:t>
            </w:r>
          </w:p>
        </w:tc>
      </w:tr>
      <w:tr w:rsidR="00065F5E" w:rsidRPr="005478C3" w14:paraId="6CC9FB5F" w14:textId="77777777" w:rsidTr="00065F5E">
        <w:trPr>
          <w:trHeight w:val="332"/>
        </w:trPr>
        <w:tc>
          <w:tcPr>
            <w:tcW w:w="2221" w:type="dxa"/>
          </w:tcPr>
          <w:p w14:paraId="47EDBB9F" w14:textId="0BA275ED" w:rsidR="00065F5E" w:rsidRPr="00065F5E" w:rsidRDefault="00065F5E" w:rsidP="00065F5E">
            <w:pPr>
              <w:pStyle w:val="Caption"/>
              <w:keepNext/>
              <w:rPr>
                <w:b w:val="0"/>
                <w:bCs w:val="0"/>
                <w:sz w:val="22"/>
                <w:szCs w:val="22"/>
              </w:rPr>
            </w:pPr>
            <w:r w:rsidRPr="00065F5E">
              <w:rPr>
                <w:b w:val="0"/>
                <w:bCs w:val="0"/>
                <w:sz w:val="22"/>
                <w:szCs w:val="22"/>
              </w:rPr>
              <w:t>qgyh2</w:t>
            </w:r>
          </w:p>
        </w:tc>
        <w:tc>
          <w:tcPr>
            <w:tcW w:w="1661" w:type="dxa"/>
          </w:tcPr>
          <w:p w14:paraId="0643A97E" w14:textId="17B58730" w:rsidR="00065F5E" w:rsidRPr="00065F5E" w:rsidRDefault="00065F5E" w:rsidP="00065F5E">
            <w:pPr>
              <w:pStyle w:val="Caption"/>
              <w:keepNext/>
              <w:rPr>
                <w:b w:val="0"/>
                <w:bCs w:val="0"/>
                <w:sz w:val="22"/>
                <w:szCs w:val="22"/>
              </w:rPr>
            </w:pPr>
            <w:r w:rsidRPr="00065F5E">
              <w:rPr>
                <w:b w:val="0"/>
                <w:bCs w:val="0"/>
                <w:sz w:val="22"/>
                <w:szCs w:val="22"/>
              </w:rPr>
              <w:t>0.509486</w:t>
            </w:r>
          </w:p>
        </w:tc>
      </w:tr>
      <w:tr w:rsidR="00065F5E" w:rsidRPr="005478C3" w14:paraId="35DCB1C3" w14:textId="77777777" w:rsidTr="00065F5E">
        <w:trPr>
          <w:trHeight w:val="332"/>
        </w:trPr>
        <w:tc>
          <w:tcPr>
            <w:tcW w:w="2221" w:type="dxa"/>
          </w:tcPr>
          <w:p w14:paraId="1BBD58FC" w14:textId="7292B1AD" w:rsidR="00065F5E" w:rsidRPr="00065F5E" w:rsidRDefault="00065F5E" w:rsidP="00065F5E">
            <w:pPr>
              <w:pStyle w:val="Caption"/>
              <w:keepNext/>
              <w:rPr>
                <w:b w:val="0"/>
                <w:bCs w:val="0"/>
                <w:sz w:val="22"/>
                <w:szCs w:val="22"/>
                <w:lang w:val="sr-Cyrl-ME"/>
              </w:rPr>
            </w:pPr>
            <w:r w:rsidRPr="00065F5E">
              <w:rPr>
                <w:b w:val="0"/>
                <w:bCs w:val="0"/>
                <w:sz w:val="22"/>
                <w:szCs w:val="22"/>
              </w:rPr>
              <w:t xml:space="preserve">noname99 </w:t>
            </w:r>
          </w:p>
        </w:tc>
        <w:tc>
          <w:tcPr>
            <w:tcW w:w="1661" w:type="dxa"/>
          </w:tcPr>
          <w:p w14:paraId="4A0B7D8F" w14:textId="2A100A4A" w:rsidR="00065F5E" w:rsidRPr="00065F5E" w:rsidRDefault="00065F5E" w:rsidP="00065F5E">
            <w:pPr>
              <w:pStyle w:val="Caption"/>
              <w:keepNext/>
              <w:rPr>
                <w:b w:val="0"/>
                <w:bCs w:val="0"/>
                <w:sz w:val="22"/>
                <w:szCs w:val="22"/>
              </w:rPr>
            </w:pPr>
            <w:r w:rsidRPr="00065F5E">
              <w:rPr>
                <w:b w:val="0"/>
                <w:bCs w:val="0"/>
                <w:sz w:val="22"/>
                <w:szCs w:val="22"/>
              </w:rPr>
              <w:t xml:space="preserve">0.492641 </w:t>
            </w:r>
          </w:p>
        </w:tc>
      </w:tr>
      <w:tr w:rsidR="00065F5E" w:rsidRPr="005478C3" w14:paraId="26F89255" w14:textId="77777777" w:rsidTr="00065F5E">
        <w:trPr>
          <w:trHeight w:val="332"/>
        </w:trPr>
        <w:tc>
          <w:tcPr>
            <w:tcW w:w="2221" w:type="dxa"/>
          </w:tcPr>
          <w:p w14:paraId="6E9C655F" w14:textId="08FF9B90" w:rsidR="00065F5E" w:rsidRPr="00065F5E" w:rsidRDefault="00065F5E" w:rsidP="00065F5E">
            <w:pPr>
              <w:pStyle w:val="Caption"/>
              <w:keepNext/>
              <w:rPr>
                <w:b w:val="0"/>
                <w:bCs w:val="0"/>
                <w:sz w:val="22"/>
                <w:szCs w:val="22"/>
              </w:rPr>
            </w:pPr>
            <w:r w:rsidRPr="00065F5E">
              <w:rPr>
                <w:b w:val="0"/>
                <w:bCs w:val="0"/>
                <w:sz w:val="22"/>
                <w:szCs w:val="22"/>
              </w:rPr>
              <w:t>allli</w:t>
            </w:r>
          </w:p>
        </w:tc>
        <w:tc>
          <w:tcPr>
            <w:tcW w:w="1661" w:type="dxa"/>
          </w:tcPr>
          <w:p w14:paraId="00E9DE0F" w14:textId="44678828" w:rsidR="00065F5E" w:rsidRPr="00065F5E" w:rsidRDefault="00065F5E" w:rsidP="00065F5E">
            <w:pPr>
              <w:pStyle w:val="Caption"/>
              <w:keepNext/>
              <w:rPr>
                <w:b w:val="0"/>
                <w:bCs w:val="0"/>
                <w:sz w:val="22"/>
                <w:szCs w:val="22"/>
              </w:rPr>
            </w:pPr>
            <w:r w:rsidRPr="00065F5E">
              <w:rPr>
                <w:b w:val="0"/>
                <w:bCs w:val="0"/>
                <w:sz w:val="22"/>
                <w:szCs w:val="22"/>
              </w:rPr>
              <w:t xml:space="preserve">0.488478 </w:t>
            </w:r>
          </w:p>
        </w:tc>
      </w:tr>
      <w:tr w:rsidR="00065F5E" w:rsidRPr="005478C3" w14:paraId="57560A88" w14:textId="77777777" w:rsidTr="00065F5E">
        <w:trPr>
          <w:trHeight w:val="332"/>
        </w:trPr>
        <w:tc>
          <w:tcPr>
            <w:tcW w:w="2221" w:type="dxa"/>
          </w:tcPr>
          <w:p w14:paraId="29129927" w14:textId="79389A41" w:rsidR="00065F5E" w:rsidRPr="00065F5E" w:rsidRDefault="00065F5E" w:rsidP="00065F5E">
            <w:pPr>
              <w:pStyle w:val="Caption"/>
              <w:keepNext/>
              <w:rPr>
                <w:b w:val="0"/>
                <w:bCs w:val="0"/>
                <w:sz w:val="22"/>
                <w:szCs w:val="22"/>
              </w:rPr>
            </w:pPr>
            <w:r w:rsidRPr="00065F5E">
              <w:rPr>
                <w:b w:val="0"/>
                <w:bCs w:val="0"/>
                <w:sz w:val="22"/>
                <w:szCs w:val="22"/>
              </w:rPr>
              <w:t>swampsparrow</w:t>
            </w:r>
          </w:p>
        </w:tc>
        <w:tc>
          <w:tcPr>
            <w:tcW w:w="1661" w:type="dxa"/>
          </w:tcPr>
          <w:p w14:paraId="498A3D14" w14:textId="52DF471D" w:rsidR="00065F5E" w:rsidRPr="00065F5E" w:rsidRDefault="00065F5E" w:rsidP="00065F5E">
            <w:pPr>
              <w:pStyle w:val="Caption"/>
              <w:keepNext/>
              <w:rPr>
                <w:b w:val="0"/>
                <w:bCs w:val="0"/>
                <w:sz w:val="22"/>
                <w:szCs w:val="22"/>
              </w:rPr>
            </w:pPr>
            <w:r w:rsidRPr="00065F5E">
              <w:rPr>
                <w:b w:val="0"/>
                <w:bCs w:val="0"/>
                <w:sz w:val="22"/>
                <w:szCs w:val="22"/>
              </w:rPr>
              <w:t xml:space="preserve">0.484245 </w:t>
            </w:r>
          </w:p>
        </w:tc>
      </w:tr>
      <w:tr w:rsidR="00065F5E" w:rsidRPr="005478C3" w14:paraId="38A767FF" w14:textId="77777777" w:rsidTr="00065F5E">
        <w:trPr>
          <w:trHeight w:val="332"/>
        </w:trPr>
        <w:tc>
          <w:tcPr>
            <w:tcW w:w="2221" w:type="dxa"/>
          </w:tcPr>
          <w:p w14:paraId="1ADEF8E5" w14:textId="2CD9B68B" w:rsidR="00065F5E" w:rsidRPr="00065F5E" w:rsidRDefault="00065F5E" w:rsidP="00065F5E">
            <w:pPr>
              <w:pStyle w:val="Caption"/>
              <w:keepNext/>
              <w:rPr>
                <w:b w:val="0"/>
                <w:bCs w:val="0"/>
                <w:sz w:val="22"/>
                <w:szCs w:val="22"/>
              </w:rPr>
            </w:pPr>
            <w:r w:rsidRPr="00065F5E">
              <w:rPr>
                <w:b w:val="0"/>
                <w:bCs w:val="0"/>
                <w:sz w:val="22"/>
                <w:szCs w:val="22"/>
              </w:rPr>
              <w:t>maxwellhill</w:t>
            </w:r>
          </w:p>
        </w:tc>
        <w:tc>
          <w:tcPr>
            <w:tcW w:w="1661" w:type="dxa"/>
          </w:tcPr>
          <w:p w14:paraId="76FF3BD6" w14:textId="5AB8028B" w:rsidR="00065F5E" w:rsidRPr="00065F5E" w:rsidRDefault="00065F5E" w:rsidP="00065F5E">
            <w:pPr>
              <w:pStyle w:val="Caption"/>
              <w:keepNext/>
              <w:rPr>
                <w:b w:val="0"/>
                <w:bCs w:val="0"/>
                <w:sz w:val="22"/>
                <w:szCs w:val="22"/>
              </w:rPr>
            </w:pPr>
            <w:r w:rsidRPr="00065F5E">
              <w:rPr>
                <w:b w:val="0"/>
                <w:bCs w:val="0"/>
                <w:sz w:val="22"/>
                <w:szCs w:val="22"/>
              </w:rPr>
              <w:t xml:space="preserve">0.480174 </w:t>
            </w:r>
          </w:p>
        </w:tc>
      </w:tr>
      <w:tr w:rsidR="00065F5E" w:rsidRPr="005478C3" w14:paraId="7FEE5095" w14:textId="77777777" w:rsidTr="00065F5E">
        <w:trPr>
          <w:trHeight w:val="332"/>
        </w:trPr>
        <w:tc>
          <w:tcPr>
            <w:tcW w:w="2221" w:type="dxa"/>
          </w:tcPr>
          <w:p w14:paraId="094D60CE" w14:textId="3FFAFC4D" w:rsidR="00065F5E" w:rsidRPr="00065F5E" w:rsidRDefault="00065F5E" w:rsidP="00065F5E">
            <w:pPr>
              <w:pStyle w:val="Caption"/>
              <w:keepNext/>
              <w:rPr>
                <w:b w:val="0"/>
                <w:bCs w:val="0"/>
                <w:sz w:val="22"/>
                <w:szCs w:val="22"/>
              </w:rPr>
            </w:pPr>
            <w:r w:rsidRPr="00065F5E">
              <w:rPr>
                <w:b w:val="0"/>
                <w:bCs w:val="0"/>
                <w:sz w:val="22"/>
                <w:szCs w:val="22"/>
              </w:rPr>
              <w:t>7oby</w:t>
            </w:r>
          </w:p>
        </w:tc>
        <w:tc>
          <w:tcPr>
            <w:tcW w:w="1661" w:type="dxa"/>
          </w:tcPr>
          <w:p w14:paraId="78877707" w14:textId="6046749F" w:rsidR="00065F5E" w:rsidRPr="00065F5E" w:rsidRDefault="00065F5E" w:rsidP="00065F5E">
            <w:pPr>
              <w:pStyle w:val="Caption"/>
              <w:keepNext/>
              <w:rPr>
                <w:b w:val="0"/>
                <w:bCs w:val="0"/>
                <w:sz w:val="22"/>
                <w:szCs w:val="22"/>
              </w:rPr>
            </w:pPr>
            <w:r w:rsidRPr="00065F5E">
              <w:rPr>
                <w:b w:val="0"/>
                <w:bCs w:val="0"/>
                <w:sz w:val="22"/>
                <w:szCs w:val="22"/>
              </w:rPr>
              <w:t xml:space="preserve">0.475719 </w:t>
            </w:r>
          </w:p>
        </w:tc>
      </w:tr>
      <w:tr w:rsidR="00065F5E" w:rsidRPr="005478C3" w14:paraId="07C51C19" w14:textId="77777777" w:rsidTr="00065F5E">
        <w:trPr>
          <w:trHeight w:val="332"/>
        </w:trPr>
        <w:tc>
          <w:tcPr>
            <w:tcW w:w="2221" w:type="dxa"/>
          </w:tcPr>
          <w:p w14:paraId="74966CDF" w14:textId="29694B0D" w:rsidR="00065F5E" w:rsidRPr="00065F5E" w:rsidRDefault="00065F5E" w:rsidP="00065F5E">
            <w:pPr>
              <w:pStyle w:val="Caption"/>
              <w:keepNext/>
              <w:rPr>
                <w:b w:val="0"/>
                <w:bCs w:val="0"/>
                <w:sz w:val="22"/>
                <w:szCs w:val="22"/>
              </w:rPr>
            </w:pPr>
            <w:r w:rsidRPr="00065F5E">
              <w:rPr>
                <w:b w:val="0"/>
                <w:bCs w:val="0"/>
                <w:sz w:val="22"/>
                <w:szCs w:val="22"/>
              </w:rPr>
              <w:t>gst</w:t>
            </w:r>
          </w:p>
        </w:tc>
        <w:tc>
          <w:tcPr>
            <w:tcW w:w="1661" w:type="dxa"/>
          </w:tcPr>
          <w:p w14:paraId="49DB93E2" w14:textId="09F4E7B5" w:rsidR="00065F5E" w:rsidRPr="00065F5E" w:rsidRDefault="00065F5E" w:rsidP="00065F5E">
            <w:pPr>
              <w:pStyle w:val="Caption"/>
              <w:keepNext/>
              <w:rPr>
                <w:b w:val="0"/>
                <w:bCs w:val="0"/>
                <w:sz w:val="22"/>
                <w:szCs w:val="22"/>
              </w:rPr>
            </w:pPr>
            <w:r w:rsidRPr="00065F5E">
              <w:rPr>
                <w:b w:val="0"/>
                <w:bCs w:val="0"/>
                <w:sz w:val="22"/>
                <w:szCs w:val="22"/>
              </w:rPr>
              <w:t xml:space="preserve">0.474439 </w:t>
            </w:r>
          </w:p>
        </w:tc>
      </w:tr>
      <w:tr w:rsidR="00065F5E" w:rsidRPr="005478C3" w14:paraId="4C82369A" w14:textId="77777777" w:rsidTr="00065F5E">
        <w:trPr>
          <w:trHeight w:val="332"/>
        </w:trPr>
        <w:tc>
          <w:tcPr>
            <w:tcW w:w="2221" w:type="dxa"/>
          </w:tcPr>
          <w:p w14:paraId="2FD39A23" w14:textId="551D98C5" w:rsidR="00065F5E" w:rsidRPr="00065F5E" w:rsidRDefault="00065F5E" w:rsidP="00065F5E">
            <w:pPr>
              <w:pStyle w:val="Caption"/>
              <w:keepNext/>
              <w:rPr>
                <w:b w:val="0"/>
                <w:bCs w:val="0"/>
                <w:sz w:val="22"/>
                <w:szCs w:val="22"/>
              </w:rPr>
            </w:pPr>
            <w:r w:rsidRPr="00065F5E">
              <w:rPr>
                <w:b w:val="0"/>
                <w:bCs w:val="0"/>
                <w:sz w:val="22"/>
                <w:szCs w:val="22"/>
              </w:rPr>
              <w:t>twolf1</w:t>
            </w:r>
          </w:p>
        </w:tc>
        <w:tc>
          <w:tcPr>
            <w:tcW w:w="1661" w:type="dxa"/>
          </w:tcPr>
          <w:p w14:paraId="63CD0D40" w14:textId="1369CC78" w:rsidR="00065F5E" w:rsidRPr="00065F5E" w:rsidRDefault="00065F5E" w:rsidP="00065F5E">
            <w:pPr>
              <w:pStyle w:val="Caption"/>
              <w:keepNext/>
              <w:rPr>
                <w:b w:val="0"/>
                <w:bCs w:val="0"/>
                <w:sz w:val="22"/>
                <w:szCs w:val="22"/>
              </w:rPr>
            </w:pPr>
            <w:r w:rsidRPr="00065F5E">
              <w:rPr>
                <w:b w:val="0"/>
                <w:bCs w:val="0"/>
                <w:sz w:val="22"/>
                <w:szCs w:val="22"/>
              </w:rPr>
              <w:t xml:space="preserve">0.473744 </w:t>
            </w:r>
          </w:p>
        </w:tc>
      </w:tr>
      <w:tr w:rsidR="00065F5E" w:rsidRPr="005478C3" w14:paraId="715757E9" w14:textId="77777777" w:rsidTr="00065F5E">
        <w:trPr>
          <w:trHeight w:val="332"/>
        </w:trPr>
        <w:tc>
          <w:tcPr>
            <w:tcW w:w="2221" w:type="dxa"/>
          </w:tcPr>
          <w:p w14:paraId="3A75906E" w14:textId="2C464C81" w:rsidR="00065F5E" w:rsidRPr="00065F5E" w:rsidRDefault="00065F5E" w:rsidP="00065F5E">
            <w:pPr>
              <w:pStyle w:val="Caption"/>
              <w:keepNext/>
              <w:rPr>
                <w:b w:val="0"/>
                <w:bCs w:val="0"/>
                <w:sz w:val="22"/>
                <w:szCs w:val="22"/>
              </w:rPr>
            </w:pPr>
            <w:r w:rsidRPr="00065F5E">
              <w:rPr>
                <w:b w:val="0"/>
                <w:bCs w:val="0"/>
                <w:sz w:val="22"/>
                <w:szCs w:val="22"/>
              </w:rPr>
              <w:t xml:space="preserve">georgewashingtonblog </w:t>
            </w:r>
          </w:p>
        </w:tc>
        <w:tc>
          <w:tcPr>
            <w:tcW w:w="1661" w:type="dxa"/>
          </w:tcPr>
          <w:p w14:paraId="4B32A7AC" w14:textId="55209147" w:rsidR="00065F5E" w:rsidRPr="00065F5E" w:rsidRDefault="00065F5E" w:rsidP="00065F5E">
            <w:pPr>
              <w:pStyle w:val="Caption"/>
              <w:keepNext/>
              <w:rPr>
                <w:b w:val="0"/>
                <w:bCs w:val="0"/>
                <w:sz w:val="22"/>
                <w:szCs w:val="22"/>
              </w:rPr>
            </w:pPr>
            <w:r w:rsidRPr="00065F5E">
              <w:rPr>
                <w:b w:val="0"/>
                <w:bCs w:val="0"/>
                <w:sz w:val="22"/>
                <w:szCs w:val="22"/>
              </w:rPr>
              <w:t>0.470668</w:t>
            </w:r>
          </w:p>
        </w:tc>
      </w:tr>
    </w:tbl>
    <w:p w14:paraId="3ED46B19" w14:textId="77777777" w:rsidR="00F34F8B" w:rsidRPr="005478C3" w:rsidRDefault="00F34F8B" w:rsidP="00F34F8B">
      <w:pPr>
        <w:pStyle w:val="Caption"/>
        <w:keepNext/>
        <w:jc w:val="center"/>
        <w:rPr>
          <w:b w:val="0"/>
          <w:bCs w:val="0"/>
          <w:lang w:val="sr-Cyrl-ME"/>
        </w:rPr>
      </w:pPr>
    </w:p>
    <w:p w14:paraId="761D75D2" w14:textId="77777777" w:rsidR="00F34F8B" w:rsidRPr="005478C3" w:rsidRDefault="00F34F8B" w:rsidP="00F34F8B">
      <w:pPr>
        <w:pStyle w:val="Caption"/>
        <w:keepNext/>
        <w:rPr>
          <w:b w:val="0"/>
          <w:bCs w:val="0"/>
        </w:rPr>
      </w:pPr>
    </w:p>
    <w:p w14:paraId="633DEE07" w14:textId="77777777" w:rsidR="00F34F8B" w:rsidRPr="005478C3" w:rsidRDefault="00F34F8B" w:rsidP="00F34F8B">
      <w:pPr>
        <w:pStyle w:val="Caption"/>
        <w:keepNext/>
        <w:rPr>
          <w:b w:val="0"/>
          <w:bCs w:val="0"/>
        </w:rPr>
      </w:pPr>
    </w:p>
    <w:p w14:paraId="59E15C61" w14:textId="77777777" w:rsidR="00F34F8B" w:rsidRPr="005478C3" w:rsidRDefault="00F34F8B" w:rsidP="00F34F8B">
      <w:pPr>
        <w:pStyle w:val="Caption"/>
        <w:keepNext/>
        <w:rPr>
          <w:b w:val="0"/>
          <w:bCs w:val="0"/>
        </w:rPr>
      </w:pPr>
    </w:p>
    <w:p w14:paraId="35A1ED46" w14:textId="77777777" w:rsidR="00F34F8B" w:rsidRPr="005478C3" w:rsidRDefault="00F34F8B" w:rsidP="00F34F8B">
      <w:pPr>
        <w:jc w:val="both"/>
        <w:rPr>
          <w:rFonts w:cstheme="minorHAnsi"/>
        </w:rPr>
      </w:pPr>
    </w:p>
    <w:p w14:paraId="20186FD2" w14:textId="77777777" w:rsidR="00F34F8B" w:rsidRPr="005478C3" w:rsidRDefault="00F34F8B" w:rsidP="00F34F8B">
      <w:pPr>
        <w:jc w:val="both"/>
        <w:rPr>
          <w:rFonts w:cstheme="minorHAnsi"/>
        </w:rPr>
      </w:pPr>
    </w:p>
    <w:p w14:paraId="64869983" w14:textId="77777777" w:rsidR="00F34F8B" w:rsidRPr="005478C3" w:rsidRDefault="00F34F8B" w:rsidP="00F34F8B">
      <w:pPr>
        <w:jc w:val="both"/>
        <w:rPr>
          <w:rFonts w:cstheme="minorHAnsi"/>
        </w:rPr>
      </w:pPr>
    </w:p>
    <w:p w14:paraId="1ABC28B5" w14:textId="77777777" w:rsidR="00F34F8B" w:rsidRPr="005478C3" w:rsidRDefault="00F34F8B" w:rsidP="00F34F8B">
      <w:pPr>
        <w:jc w:val="both"/>
        <w:rPr>
          <w:rFonts w:cstheme="minorHAnsi"/>
        </w:rPr>
      </w:pPr>
    </w:p>
    <w:p w14:paraId="3F7273BB" w14:textId="77777777" w:rsidR="00F34F8B" w:rsidRPr="005478C3" w:rsidRDefault="00F34F8B" w:rsidP="00F34F8B">
      <w:pPr>
        <w:jc w:val="both"/>
        <w:rPr>
          <w:rFonts w:cstheme="minorHAnsi"/>
        </w:rPr>
      </w:pPr>
    </w:p>
    <w:p w14:paraId="24CEADD1" w14:textId="77777777" w:rsidR="00F34F8B" w:rsidRPr="005478C3" w:rsidRDefault="00F34F8B" w:rsidP="00F34F8B">
      <w:pPr>
        <w:jc w:val="both"/>
        <w:rPr>
          <w:rFonts w:cstheme="minorHAnsi"/>
        </w:rPr>
      </w:pPr>
    </w:p>
    <w:p w14:paraId="27EEFF72" w14:textId="77777777" w:rsidR="00F34F8B" w:rsidRPr="005478C3" w:rsidRDefault="00F34F8B" w:rsidP="00F34F8B">
      <w:pPr>
        <w:jc w:val="both"/>
        <w:rPr>
          <w:rFonts w:cstheme="minorHAnsi"/>
        </w:rPr>
      </w:pPr>
    </w:p>
    <w:p w14:paraId="16CA8E0F" w14:textId="77777777" w:rsidR="00F34F8B" w:rsidRPr="005478C3" w:rsidRDefault="00F34F8B" w:rsidP="00F34F8B">
      <w:pPr>
        <w:jc w:val="both"/>
        <w:rPr>
          <w:rFonts w:cstheme="minorHAnsi"/>
        </w:rPr>
      </w:pPr>
    </w:p>
    <w:p w14:paraId="73B8A086" w14:textId="77777777" w:rsidR="00F34F8B" w:rsidRPr="005478C3" w:rsidRDefault="00F34F8B" w:rsidP="00F34F8B">
      <w:pPr>
        <w:jc w:val="both"/>
        <w:rPr>
          <w:rFonts w:cstheme="minorHAnsi"/>
        </w:rPr>
      </w:pPr>
    </w:p>
    <w:p w14:paraId="0CF33509" w14:textId="77777777" w:rsidR="00F34F8B" w:rsidRPr="005478C3" w:rsidRDefault="00F34F8B" w:rsidP="00F34F8B">
      <w:pPr>
        <w:jc w:val="both"/>
        <w:rPr>
          <w:rFonts w:ascii="Consolas" w:hAnsi="Consolas"/>
          <w:sz w:val="18"/>
          <w:szCs w:val="18"/>
          <w:lang w:val="sr-Cyrl-ME"/>
        </w:rPr>
      </w:pPr>
    </w:p>
    <w:p w14:paraId="33BA39B3" w14:textId="6E7CFB2C" w:rsidR="00F34F8B" w:rsidRDefault="00F34F8B" w:rsidP="00976E62">
      <w:pPr>
        <w:pStyle w:val="Osnovnitekst"/>
        <w:spacing w:line="240" w:lineRule="auto"/>
        <w:ind w:left="927" w:firstLine="0"/>
        <w:jc w:val="left"/>
        <w:rPr>
          <w:lang w:val="sr-Cyrl-ME"/>
        </w:rPr>
      </w:pPr>
    </w:p>
    <w:p w14:paraId="69475DF8" w14:textId="2B46896E" w:rsidR="00396254" w:rsidRDefault="00396254" w:rsidP="00396254">
      <w:pPr>
        <w:pStyle w:val="Caption"/>
        <w:keepNext/>
      </w:pPr>
    </w:p>
    <w:p w14:paraId="70FE4EDC" w14:textId="49CEF2A6" w:rsidR="00396254" w:rsidRPr="00A45DCB" w:rsidRDefault="00396254" w:rsidP="00396254">
      <w:pPr>
        <w:pStyle w:val="Caption"/>
        <w:keepNext/>
        <w:rPr>
          <w:b w:val="0"/>
          <w:bCs w:val="0"/>
          <w:lang w:val="sr-Cyrl-ME"/>
        </w:rPr>
      </w:pPr>
      <w:r>
        <w:t xml:space="preserve">Табела </w:t>
      </w:r>
      <w:r>
        <w:rPr>
          <w:lang w:val="sr-Cyrl-ME"/>
        </w:rPr>
        <w:t xml:space="preserve">6.2.5 </w:t>
      </w:r>
      <w:r w:rsidRPr="00A45DCB">
        <w:rPr>
          <w:b w:val="0"/>
          <w:bCs w:val="0"/>
          <w:lang w:val="sr-Cyrl-ME"/>
        </w:rPr>
        <w:t>Релациона централност</w:t>
      </w:r>
    </w:p>
    <w:tbl>
      <w:tblPr>
        <w:tblStyle w:val="TableGrid"/>
        <w:tblpPr w:leftFromText="180" w:rightFromText="180" w:vertAnchor="text" w:horzAnchor="margin" w:tblpY="163"/>
        <w:tblW w:w="0" w:type="auto"/>
        <w:tblLook w:val="04A0" w:firstRow="1" w:lastRow="0" w:firstColumn="1" w:lastColumn="0" w:noHBand="0" w:noVBand="1"/>
      </w:tblPr>
      <w:tblGrid>
        <w:gridCol w:w="2601"/>
        <w:gridCol w:w="1945"/>
      </w:tblGrid>
      <w:tr w:rsidR="00396254" w:rsidRPr="005478C3" w14:paraId="045086AE" w14:textId="77777777" w:rsidTr="00BC4BD7">
        <w:trPr>
          <w:trHeight w:val="301"/>
        </w:trPr>
        <w:tc>
          <w:tcPr>
            <w:tcW w:w="2601" w:type="dxa"/>
          </w:tcPr>
          <w:p w14:paraId="3EFB7418" w14:textId="77777777" w:rsidR="00396254" w:rsidRPr="00976CBE" w:rsidRDefault="00396254" w:rsidP="00396254">
            <w:pPr>
              <w:pStyle w:val="Caption"/>
              <w:keepNext/>
              <w:rPr>
                <w:sz w:val="22"/>
                <w:szCs w:val="22"/>
                <w:lang w:val="sr-Cyrl-ME"/>
              </w:rPr>
            </w:pPr>
            <w:r w:rsidRPr="00976CBE">
              <w:rPr>
                <w:sz w:val="22"/>
                <w:szCs w:val="22"/>
                <w:lang w:val="sr-Cyrl-ME"/>
              </w:rPr>
              <w:t>Чвор</w:t>
            </w:r>
          </w:p>
        </w:tc>
        <w:tc>
          <w:tcPr>
            <w:tcW w:w="1945" w:type="dxa"/>
          </w:tcPr>
          <w:p w14:paraId="4FA19150" w14:textId="77777777" w:rsidR="00396254" w:rsidRPr="00976CBE" w:rsidRDefault="00396254" w:rsidP="00396254">
            <w:pPr>
              <w:pStyle w:val="Caption"/>
              <w:keepNext/>
              <w:rPr>
                <w:sz w:val="22"/>
                <w:szCs w:val="22"/>
                <w:lang w:val="sr-Cyrl-ME"/>
              </w:rPr>
            </w:pPr>
            <w:r w:rsidRPr="00976CBE">
              <w:rPr>
                <w:sz w:val="22"/>
                <w:szCs w:val="22"/>
                <w:lang w:val="sr-Cyrl-ME"/>
              </w:rPr>
              <w:t>Вредност</w:t>
            </w:r>
          </w:p>
        </w:tc>
      </w:tr>
      <w:tr w:rsidR="00EE10B4" w:rsidRPr="005478C3" w14:paraId="5838DE9D" w14:textId="77777777" w:rsidTr="00BC4BD7">
        <w:trPr>
          <w:trHeight w:val="301"/>
        </w:trPr>
        <w:tc>
          <w:tcPr>
            <w:tcW w:w="2601" w:type="dxa"/>
          </w:tcPr>
          <w:p w14:paraId="204B61CF" w14:textId="3AECD4FE" w:rsidR="00EE10B4" w:rsidRPr="00976CBE" w:rsidRDefault="00EE10B4" w:rsidP="00EE10B4">
            <w:pPr>
              <w:pStyle w:val="Caption"/>
              <w:keepNext/>
              <w:rPr>
                <w:b w:val="0"/>
                <w:bCs w:val="0"/>
                <w:sz w:val="22"/>
                <w:szCs w:val="22"/>
                <w:lang w:val="sr-Cyrl-ME"/>
              </w:rPr>
            </w:pPr>
            <w:r w:rsidRPr="00976CBE">
              <w:rPr>
                <w:b w:val="0"/>
                <w:bCs w:val="0"/>
                <w:sz w:val="22"/>
                <w:szCs w:val="22"/>
              </w:rPr>
              <w:t>rmuser</w:t>
            </w:r>
          </w:p>
        </w:tc>
        <w:tc>
          <w:tcPr>
            <w:tcW w:w="1945" w:type="dxa"/>
          </w:tcPr>
          <w:p w14:paraId="06F3F634" w14:textId="5AAB7190" w:rsidR="00EE10B4" w:rsidRPr="00976CBE" w:rsidRDefault="00EE10B4" w:rsidP="00EE10B4">
            <w:pPr>
              <w:pStyle w:val="Caption"/>
              <w:keepNext/>
              <w:rPr>
                <w:b w:val="0"/>
                <w:bCs w:val="0"/>
                <w:sz w:val="22"/>
                <w:szCs w:val="22"/>
              </w:rPr>
            </w:pPr>
            <w:r w:rsidRPr="00976CBE">
              <w:rPr>
                <w:b w:val="0"/>
                <w:bCs w:val="0"/>
                <w:sz w:val="22"/>
                <w:szCs w:val="22"/>
              </w:rPr>
              <w:t xml:space="preserve">0.023185 </w:t>
            </w:r>
          </w:p>
        </w:tc>
      </w:tr>
      <w:tr w:rsidR="00EE10B4" w:rsidRPr="005478C3" w14:paraId="67DE5F84" w14:textId="77777777" w:rsidTr="00BC4BD7">
        <w:trPr>
          <w:trHeight w:val="301"/>
        </w:trPr>
        <w:tc>
          <w:tcPr>
            <w:tcW w:w="2601" w:type="dxa"/>
          </w:tcPr>
          <w:p w14:paraId="18C10FF1" w14:textId="723FBC57" w:rsidR="00EE10B4" w:rsidRPr="00976CBE" w:rsidRDefault="00EE10B4" w:rsidP="00EE10B4">
            <w:pPr>
              <w:pStyle w:val="Caption"/>
              <w:keepNext/>
              <w:rPr>
                <w:b w:val="0"/>
                <w:bCs w:val="0"/>
                <w:sz w:val="22"/>
                <w:szCs w:val="22"/>
              </w:rPr>
            </w:pPr>
            <w:r w:rsidRPr="00976CBE">
              <w:rPr>
                <w:b w:val="0"/>
                <w:bCs w:val="0"/>
                <w:sz w:val="22"/>
                <w:szCs w:val="22"/>
              </w:rPr>
              <w:t>alllie</w:t>
            </w:r>
          </w:p>
        </w:tc>
        <w:tc>
          <w:tcPr>
            <w:tcW w:w="1945" w:type="dxa"/>
          </w:tcPr>
          <w:p w14:paraId="418D6166" w14:textId="672CDDAF" w:rsidR="00EE10B4" w:rsidRPr="00976CBE" w:rsidRDefault="00EE10B4" w:rsidP="00EE10B4">
            <w:pPr>
              <w:pStyle w:val="Caption"/>
              <w:keepNext/>
              <w:rPr>
                <w:b w:val="0"/>
                <w:bCs w:val="0"/>
                <w:sz w:val="22"/>
                <w:szCs w:val="22"/>
              </w:rPr>
            </w:pPr>
            <w:r w:rsidRPr="00976CBE">
              <w:rPr>
                <w:b w:val="0"/>
                <w:bCs w:val="0"/>
                <w:sz w:val="22"/>
                <w:szCs w:val="22"/>
              </w:rPr>
              <w:t>0.018251</w:t>
            </w:r>
          </w:p>
        </w:tc>
      </w:tr>
      <w:tr w:rsidR="00EE10B4" w:rsidRPr="005478C3" w14:paraId="4DB1720F" w14:textId="77777777" w:rsidTr="00BC4BD7">
        <w:trPr>
          <w:trHeight w:val="301"/>
        </w:trPr>
        <w:tc>
          <w:tcPr>
            <w:tcW w:w="2601" w:type="dxa"/>
          </w:tcPr>
          <w:p w14:paraId="59034682" w14:textId="54EC7C57" w:rsidR="00EE10B4" w:rsidRPr="00976CBE" w:rsidRDefault="00EE10B4" w:rsidP="00EE10B4">
            <w:pPr>
              <w:pStyle w:val="Caption"/>
              <w:keepNext/>
              <w:rPr>
                <w:b w:val="0"/>
                <w:bCs w:val="0"/>
                <w:sz w:val="22"/>
                <w:szCs w:val="22"/>
                <w:lang w:val="sr-Cyrl-ME"/>
              </w:rPr>
            </w:pPr>
            <w:r w:rsidRPr="00976CBE">
              <w:rPr>
                <w:b w:val="0"/>
                <w:bCs w:val="0"/>
                <w:sz w:val="22"/>
                <w:szCs w:val="22"/>
              </w:rPr>
              <w:t>7oby</w:t>
            </w:r>
          </w:p>
        </w:tc>
        <w:tc>
          <w:tcPr>
            <w:tcW w:w="1945" w:type="dxa"/>
          </w:tcPr>
          <w:p w14:paraId="6DB4D738" w14:textId="3C31B9A3" w:rsidR="00EE10B4" w:rsidRPr="00976CBE" w:rsidRDefault="00EE10B4" w:rsidP="00EE10B4">
            <w:pPr>
              <w:pStyle w:val="Caption"/>
              <w:keepNext/>
              <w:rPr>
                <w:b w:val="0"/>
                <w:bCs w:val="0"/>
                <w:sz w:val="22"/>
                <w:szCs w:val="22"/>
              </w:rPr>
            </w:pPr>
            <w:r w:rsidRPr="00976CBE">
              <w:rPr>
                <w:b w:val="0"/>
                <w:bCs w:val="0"/>
                <w:sz w:val="22"/>
                <w:szCs w:val="22"/>
              </w:rPr>
              <w:t>0.017745</w:t>
            </w:r>
          </w:p>
        </w:tc>
      </w:tr>
      <w:tr w:rsidR="00EE10B4" w:rsidRPr="005478C3" w14:paraId="534C1EBA" w14:textId="77777777" w:rsidTr="00BC4BD7">
        <w:trPr>
          <w:trHeight w:val="301"/>
        </w:trPr>
        <w:tc>
          <w:tcPr>
            <w:tcW w:w="2601" w:type="dxa"/>
          </w:tcPr>
          <w:p w14:paraId="2B7186E3" w14:textId="5E0B5056" w:rsidR="00EE10B4" w:rsidRPr="00976CBE" w:rsidRDefault="00EE10B4" w:rsidP="00EE10B4">
            <w:pPr>
              <w:pStyle w:val="Caption"/>
              <w:keepNext/>
              <w:rPr>
                <w:b w:val="0"/>
                <w:bCs w:val="0"/>
                <w:sz w:val="22"/>
                <w:szCs w:val="22"/>
              </w:rPr>
            </w:pPr>
            <w:r w:rsidRPr="00976CBE">
              <w:rPr>
                <w:b w:val="0"/>
                <w:bCs w:val="0"/>
                <w:sz w:val="22"/>
                <w:szCs w:val="22"/>
              </w:rPr>
              <w:t>qgyh2</w:t>
            </w:r>
          </w:p>
        </w:tc>
        <w:tc>
          <w:tcPr>
            <w:tcW w:w="1945" w:type="dxa"/>
          </w:tcPr>
          <w:p w14:paraId="3D507959" w14:textId="04F93282" w:rsidR="00EE10B4" w:rsidRPr="00976CBE" w:rsidRDefault="00EE10B4" w:rsidP="00EE10B4">
            <w:pPr>
              <w:pStyle w:val="Caption"/>
              <w:keepNext/>
              <w:rPr>
                <w:b w:val="0"/>
                <w:bCs w:val="0"/>
                <w:sz w:val="22"/>
                <w:szCs w:val="22"/>
              </w:rPr>
            </w:pPr>
            <w:r w:rsidRPr="00976CBE">
              <w:rPr>
                <w:b w:val="0"/>
                <w:bCs w:val="0"/>
                <w:sz w:val="22"/>
                <w:szCs w:val="22"/>
              </w:rPr>
              <w:t>0.015374</w:t>
            </w:r>
          </w:p>
        </w:tc>
      </w:tr>
      <w:tr w:rsidR="00EE10B4" w:rsidRPr="005478C3" w14:paraId="0B556406" w14:textId="77777777" w:rsidTr="00BC4BD7">
        <w:trPr>
          <w:trHeight w:val="301"/>
        </w:trPr>
        <w:tc>
          <w:tcPr>
            <w:tcW w:w="2601" w:type="dxa"/>
          </w:tcPr>
          <w:p w14:paraId="2A43A5C8" w14:textId="6CEBD644" w:rsidR="00EE10B4" w:rsidRPr="00976CBE" w:rsidRDefault="00EE10B4" w:rsidP="00EE10B4">
            <w:pPr>
              <w:pStyle w:val="Caption"/>
              <w:keepNext/>
              <w:rPr>
                <w:b w:val="0"/>
                <w:bCs w:val="0"/>
                <w:sz w:val="22"/>
                <w:szCs w:val="22"/>
              </w:rPr>
            </w:pPr>
            <w:r w:rsidRPr="00976CBE">
              <w:rPr>
                <w:b w:val="0"/>
                <w:bCs w:val="0"/>
                <w:sz w:val="22"/>
                <w:szCs w:val="22"/>
              </w:rPr>
              <w:t>NoMoreNicksLeft</w:t>
            </w:r>
          </w:p>
        </w:tc>
        <w:tc>
          <w:tcPr>
            <w:tcW w:w="1945" w:type="dxa"/>
          </w:tcPr>
          <w:p w14:paraId="003BA5D4" w14:textId="2D10AC9F" w:rsidR="00EE10B4" w:rsidRPr="00976CBE" w:rsidRDefault="00EE10B4" w:rsidP="00EE10B4">
            <w:pPr>
              <w:pStyle w:val="Caption"/>
              <w:keepNext/>
              <w:rPr>
                <w:b w:val="0"/>
                <w:bCs w:val="0"/>
                <w:sz w:val="22"/>
                <w:szCs w:val="22"/>
              </w:rPr>
            </w:pPr>
            <w:r w:rsidRPr="00976CBE">
              <w:rPr>
                <w:b w:val="0"/>
                <w:bCs w:val="0"/>
                <w:sz w:val="22"/>
                <w:szCs w:val="22"/>
              </w:rPr>
              <w:t xml:space="preserve">0.011833 </w:t>
            </w:r>
          </w:p>
        </w:tc>
      </w:tr>
      <w:tr w:rsidR="00EE10B4" w:rsidRPr="005478C3" w14:paraId="3581676B" w14:textId="77777777" w:rsidTr="00BC4BD7">
        <w:trPr>
          <w:trHeight w:val="301"/>
        </w:trPr>
        <w:tc>
          <w:tcPr>
            <w:tcW w:w="2601" w:type="dxa"/>
          </w:tcPr>
          <w:p w14:paraId="65EB01E3" w14:textId="35FD62C7" w:rsidR="00EE10B4" w:rsidRPr="00976CBE" w:rsidRDefault="00EE10B4" w:rsidP="00EE10B4">
            <w:pPr>
              <w:pStyle w:val="Caption"/>
              <w:keepNext/>
              <w:rPr>
                <w:b w:val="0"/>
                <w:bCs w:val="0"/>
                <w:sz w:val="22"/>
                <w:szCs w:val="22"/>
              </w:rPr>
            </w:pPr>
            <w:r w:rsidRPr="00976CBE">
              <w:rPr>
                <w:b w:val="0"/>
                <w:bCs w:val="0"/>
                <w:sz w:val="22"/>
                <w:szCs w:val="22"/>
              </w:rPr>
              <w:t>nixonrichard</w:t>
            </w:r>
          </w:p>
        </w:tc>
        <w:tc>
          <w:tcPr>
            <w:tcW w:w="1945" w:type="dxa"/>
          </w:tcPr>
          <w:p w14:paraId="03B4432A" w14:textId="60021391" w:rsidR="00EE10B4" w:rsidRPr="00976CBE" w:rsidRDefault="00EE10B4" w:rsidP="00EE10B4">
            <w:pPr>
              <w:pStyle w:val="Caption"/>
              <w:keepNext/>
              <w:rPr>
                <w:b w:val="0"/>
                <w:bCs w:val="0"/>
                <w:sz w:val="22"/>
                <w:szCs w:val="22"/>
              </w:rPr>
            </w:pPr>
            <w:r w:rsidRPr="00976CBE">
              <w:rPr>
                <w:b w:val="0"/>
                <w:bCs w:val="0"/>
                <w:sz w:val="22"/>
                <w:szCs w:val="22"/>
              </w:rPr>
              <w:t xml:space="preserve">0.010185 </w:t>
            </w:r>
          </w:p>
        </w:tc>
      </w:tr>
      <w:tr w:rsidR="00EE10B4" w:rsidRPr="005478C3" w14:paraId="70FCB81F" w14:textId="77777777" w:rsidTr="00BC4BD7">
        <w:trPr>
          <w:trHeight w:val="301"/>
        </w:trPr>
        <w:tc>
          <w:tcPr>
            <w:tcW w:w="2601" w:type="dxa"/>
          </w:tcPr>
          <w:p w14:paraId="40694073" w14:textId="40E6D6F7" w:rsidR="00EE10B4" w:rsidRPr="00976CBE" w:rsidRDefault="00EE10B4" w:rsidP="00EE10B4">
            <w:pPr>
              <w:pStyle w:val="Caption"/>
              <w:keepNext/>
              <w:rPr>
                <w:b w:val="0"/>
                <w:bCs w:val="0"/>
                <w:sz w:val="22"/>
                <w:szCs w:val="22"/>
              </w:rPr>
            </w:pPr>
            <w:r w:rsidRPr="00976CBE">
              <w:rPr>
                <w:b w:val="0"/>
                <w:bCs w:val="0"/>
                <w:sz w:val="22"/>
                <w:szCs w:val="22"/>
              </w:rPr>
              <w:t>malcontent</w:t>
            </w:r>
          </w:p>
        </w:tc>
        <w:tc>
          <w:tcPr>
            <w:tcW w:w="1945" w:type="dxa"/>
          </w:tcPr>
          <w:p w14:paraId="20DA47AF" w14:textId="09D916EF" w:rsidR="00EE10B4" w:rsidRPr="00976CBE" w:rsidRDefault="00EE10B4" w:rsidP="00EE10B4">
            <w:pPr>
              <w:pStyle w:val="Caption"/>
              <w:keepNext/>
              <w:rPr>
                <w:b w:val="0"/>
                <w:bCs w:val="0"/>
                <w:sz w:val="22"/>
                <w:szCs w:val="22"/>
              </w:rPr>
            </w:pPr>
            <w:r w:rsidRPr="00976CBE">
              <w:rPr>
                <w:b w:val="0"/>
                <w:bCs w:val="0"/>
                <w:sz w:val="22"/>
                <w:szCs w:val="22"/>
              </w:rPr>
              <w:t xml:space="preserve">0.010111 </w:t>
            </w:r>
          </w:p>
        </w:tc>
      </w:tr>
      <w:tr w:rsidR="00EE10B4" w:rsidRPr="005478C3" w14:paraId="4CED2BED" w14:textId="77777777" w:rsidTr="00BC4BD7">
        <w:trPr>
          <w:trHeight w:val="301"/>
        </w:trPr>
        <w:tc>
          <w:tcPr>
            <w:tcW w:w="2601" w:type="dxa"/>
          </w:tcPr>
          <w:p w14:paraId="2A307C44" w14:textId="63310848" w:rsidR="00EE10B4" w:rsidRPr="00976CBE" w:rsidRDefault="00EE10B4" w:rsidP="00EE10B4">
            <w:pPr>
              <w:pStyle w:val="Caption"/>
              <w:keepNext/>
              <w:rPr>
                <w:b w:val="0"/>
                <w:bCs w:val="0"/>
                <w:sz w:val="22"/>
                <w:szCs w:val="22"/>
              </w:rPr>
            </w:pPr>
            <w:r w:rsidRPr="00976CBE">
              <w:rPr>
                <w:b w:val="0"/>
                <w:bCs w:val="0"/>
                <w:sz w:val="22"/>
                <w:szCs w:val="22"/>
              </w:rPr>
              <w:t>Poromenos</w:t>
            </w:r>
          </w:p>
        </w:tc>
        <w:tc>
          <w:tcPr>
            <w:tcW w:w="1945" w:type="dxa"/>
          </w:tcPr>
          <w:p w14:paraId="211C120C" w14:textId="275D9E5E" w:rsidR="00EE10B4" w:rsidRPr="00976CBE" w:rsidRDefault="00EE10B4" w:rsidP="00EE10B4">
            <w:pPr>
              <w:pStyle w:val="Caption"/>
              <w:keepNext/>
              <w:rPr>
                <w:b w:val="0"/>
                <w:bCs w:val="0"/>
                <w:sz w:val="22"/>
                <w:szCs w:val="22"/>
              </w:rPr>
            </w:pPr>
            <w:r w:rsidRPr="00976CBE">
              <w:rPr>
                <w:b w:val="0"/>
                <w:bCs w:val="0"/>
                <w:sz w:val="22"/>
                <w:szCs w:val="22"/>
              </w:rPr>
              <w:t xml:space="preserve">0.009149 </w:t>
            </w:r>
          </w:p>
        </w:tc>
      </w:tr>
      <w:tr w:rsidR="00EE10B4" w:rsidRPr="005478C3" w14:paraId="0682290B" w14:textId="77777777" w:rsidTr="00BC4BD7">
        <w:trPr>
          <w:trHeight w:val="301"/>
        </w:trPr>
        <w:tc>
          <w:tcPr>
            <w:tcW w:w="2601" w:type="dxa"/>
          </w:tcPr>
          <w:p w14:paraId="41BB0D92" w14:textId="22D441D8" w:rsidR="00EE10B4" w:rsidRPr="00976CBE" w:rsidRDefault="00EE10B4" w:rsidP="00EE10B4">
            <w:pPr>
              <w:pStyle w:val="Caption"/>
              <w:keepNext/>
              <w:rPr>
                <w:b w:val="0"/>
                <w:bCs w:val="0"/>
                <w:sz w:val="22"/>
                <w:szCs w:val="22"/>
              </w:rPr>
            </w:pPr>
            <w:r w:rsidRPr="00976CBE">
              <w:rPr>
                <w:b w:val="0"/>
                <w:bCs w:val="0"/>
                <w:sz w:val="22"/>
                <w:szCs w:val="22"/>
              </w:rPr>
              <w:t>swampsparrow</w:t>
            </w:r>
          </w:p>
        </w:tc>
        <w:tc>
          <w:tcPr>
            <w:tcW w:w="1945" w:type="dxa"/>
          </w:tcPr>
          <w:p w14:paraId="40047826" w14:textId="5493964C" w:rsidR="00EE10B4" w:rsidRPr="00976CBE" w:rsidRDefault="00EE10B4" w:rsidP="00EE10B4">
            <w:pPr>
              <w:pStyle w:val="Caption"/>
              <w:keepNext/>
              <w:rPr>
                <w:b w:val="0"/>
                <w:bCs w:val="0"/>
                <w:sz w:val="22"/>
                <w:szCs w:val="22"/>
              </w:rPr>
            </w:pPr>
            <w:r w:rsidRPr="00976CBE">
              <w:rPr>
                <w:b w:val="0"/>
                <w:bCs w:val="0"/>
                <w:sz w:val="22"/>
                <w:szCs w:val="22"/>
              </w:rPr>
              <w:t>0.009115</w:t>
            </w:r>
          </w:p>
        </w:tc>
      </w:tr>
      <w:tr w:rsidR="00EE10B4" w:rsidRPr="005478C3" w14:paraId="2D06646C" w14:textId="77777777" w:rsidTr="00BC4BD7">
        <w:trPr>
          <w:trHeight w:val="301"/>
        </w:trPr>
        <w:tc>
          <w:tcPr>
            <w:tcW w:w="2601" w:type="dxa"/>
          </w:tcPr>
          <w:p w14:paraId="4A6D394D" w14:textId="42D93872" w:rsidR="00EE10B4" w:rsidRPr="00976CBE" w:rsidRDefault="00EE10B4" w:rsidP="00EE10B4">
            <w:pPr>
              <w:pStyle w:val="Caption"/>
              <w:keepNext/>
              <w:rPr>
                <w:b w:val="0"/>
                <w:bCs w:val="0"/>
                <w:sz w:val="22"/>
                <w:szCs w:val="22"/>
              </w:rPr>
            </w:pPr>
            <w:r w:rsidRPr="00976CBE">
              <w:rPr>
                <w:b w:val="0"/>
                <w:bCs w:val="0"/>
                <w:sz w:val="22"/>
                <w:szCs w:val="22"/>
              </w:rPr>
              <w:t xml:space="preserve">mutatron </w:t>
            </w:r>
          </w:p>
        </w:tc>
        <w:tc>
          <w:tcPr>
            <w:tcW w:w="1945" w:type="dxa"/>
          </w:tcPr>
          <w:p w14:paraId="5B3C228D" w14:textId="568F16C7" w:rsidR="00EE10B4" w:rsidRPr="00976CBE" w:rsidRDefault="00EE10B4" w:rsidP="00EE10B4">
            <w:pPr>
              <w:pStyle w:val="Caption"/>
              <w:keepNext/>
              <w:rPr>
                <w:b w:val="0"/>
                <w:bCs w:val="0"/>
                <w:sz w:val="22"/>
                <w:szCs w:val="22"/>
              </w:rPr>
            </w:pPr>
            <w:r w:rsidRPr="00976CBE">
              <w:rPr>
                <w:b w:val="0"/>
                <w:bCs w:val="0"/>
                <w:sz w:val="22"/>
                <w:szCs w:val="22"/>
              </w:rPr>
              <w:t xml:space="preserve">0.008909 </w:t>
            </w:r>
          </w:p>
        </w:tc>
      </w:tr>
    </w:tbl>
    <w:p w14:paraId="4BBCBF52" w14:textId="05772126" w:rsidR="00396254" w:rsidRDefault="00396254" w:rsidP="00976E62">
      <w:pPr>
        <w:pStyle w:val="Osnovnitekst"/>
        <w:spacing w:line="240" w:lineRule="auto"/>
        <w:ind w:left="927" w:firstLine="0"/>
        <w:jc w:val="left"/>
        <w:rPr>
          <w:lang w:val="sr-Cyrl-ME"/>
        </w:rPr>
      </w:pPr>
    </w:p>
    <w:p w14:paraId="463F63C7" w14:textId="08E3B33F" w:rsidR="00BC4BD7" w:rsidRDefault="00BC4BD7" w:rsidP="00976E62">
      <w:pPr>
        <w:pStyle w:val="Osnovnitekst"/>
        <w:spacing w:line="240" w:lineRule="auto"/>
        <w:ind w:left="927" w:firstLine="0"/>
        <w:jc w:val="left"/>
        <w:rPr>
          <w:lang w:val="sr-Cyrl-ME"/>
        </w:rPr>
      </w:pPr>
    </w:p>
    <w:p w14:paraId="22602538" w14:textId="5D80AB0F" w:rsidR="00BC4BD7" w:rsidRDefault="00BC4BD7" w:rsidP="00976E62">
      <w:pPr>
        <w:pStyle w:val="Osnovnitekst"/>
        <w:spacing w:line="240" w:lineRule="auto"/>
        <w:ind w:left="927" w:firstLine="0"/>
        <w:jc w:val="left"/>
        <w:rPr>
          <w:lang w:val="sr-Cyrl-ME"/>
        </w:rPr>
      </w:pPr>
    </w:p>
    <w:p w14:paraId="2C2F56DC" w14:textId="2F240BCB" w:rsidR="00BC4BD7" w:rsidRDefault="00BC4BD7" w:rsidP="00976E62">
      <w:pPr>
        <w:pStyle w:val="Osnovnitekst"/>
        <w:spacing w:line="240" w:lineRule="auto"/>
        <w:ind w:left="927" w:firstLine="0"/>
        <w:jc w:val="left"/>
        <w:rPr>
          <w:lang w:val="sr-Cyrl-ME"/>
        </w:rPr>
      </w:pPr>
    </w:p>
    <w:p w14:paraId="14E5245E" w14:textId="77777777" w:rsidR="00BC4BD7" w:rsidRDefault="00BC4BD7" w:rsidP="00976E62">
      <w:pPr>
        <w:pStyle w:val="Osnovnitekst"/>
        <w:spacing w:line="240" w:lineRule="auto"/>
        <w:ind w:left="927" w:firstLine="0"/>
        <w:jc w:val="left"/>
        <w:rPr>
          <w:lang w:val="sr-Cyrl-ME"/>
        </w:rPr>
      </w:pPr>
    </w:p>
    <w:p w14:paraId="3E75D8F8" w14:textId="4A116694" w:rsidR="00396254" w:rsidRDefault="00396254" w:rsidP="00976E62">
      <w:pPr>
        <w:pStyle w:val="Osnovnitekst"/>
        <w:spacing w:line="240" w:lineRule="auto"/>
        <w:ind w:left="927" w:firstLine="0"/>
        <w:jc w:val="left"/>
        <w:rPr>
          <w:lang w:val="sr-Cyrl-ME"/>
        </w:rPr>
      </w:pPr>
    </w:p>
    <w:p w14:paraId="1899165B" w14:textId="43FB6BB0" w:rsidR="00396254" w:rsidRDefault="00396254" w:rsidP="00976E62">
      <w:pPr>
        <w:pStyle w:val="Osnovnitekst"/>
        <w:spacing w:line="240" w:lineRule="auto"/>
        <w:ind w:left="927" w:firstLine="0"/>
        <w:jc w:val="left"/>
        <w:rPr>
          <w:lang w:val="sr-Cyrl-ME"/>
        </w:rPr>
      </w:pPr>
    </w:p>
    <w:p w14:paraId="1F5F157B" w14:textId="1DC7E1A8" w:rsidR="00396254" w:rsidRDefault="00396254" w:rsidP="00976E62">
      <w:pPr>
        <w:pStyle w:val="Osnovnitekst"/>
        <w:spacing w:line="240" w:lineRule="auto"/>
        <w:ind w:left="927" w:firstLine="0"/>
        <w:jc w:val="left"/>
        <w:rPr>
          <w:lang w:val="sr-Cyrl-ME"/>
        </w:rPr>
      </w:pPr>
    </w:p>
    <w:p w14:paraId="1828B8EF" w14:textId="6D4B6690" w:rsidR="00396254" w:rsidRDefault="00396254" w:rsidP="00976E62">
      <w:pPr>
        <w:pStyle w:val="Osnovnitekst"/>
        <w:spacing w:line="240" w:lineRule="auto"/>
        <w:ind w:left="927" w:firstLine="0"/>
        <w:jc w:val="left"/>
        <w:rPr>
          <w:lang w:val="sr-Cyrl-ME"/>
        </w:rPr>
      </w:pPr>
    </w:p>
    <w:p w14:paraId="40376FA5" w14:textId="77777777" w:rsidR="00BC4BD7" w:rsidRDefault="00BC4BD7" w:rsidP="00976E62">
      <w:pPr>
        <w:pStyle w:val="Osnovnitekst"/>
        <w:spacing w:line="240" w:lineRule="auto"/>
        <w:ind w:left="927" w:firstLine="0"/>
        <w:jc w:val="left"/>
        <w:rPr>
          <w:lang w:val="sr-Cyrl-ME"/>
        </w:rPr>
      </w:pPr>
    </w:p>
    <w:p w14:paraId="2353F71F" w14:textId="1D97AB77" w:rsidR="00622B7E" w:rsidRPr="000957CD" w:rsidRDefault="00146B62" w:rsidP="007C0C12">
      <w:pPr>
        <w:pStyle w:val="Osnovnitekst"/>
        <w:numPr>
          <w:ilvl w:val="0"/>
          <w:numId w:val="12"/>
        </w:numPr>
        <w:spacing w:line="240" w:lineRule="auto"/>
        <w:jc w:val="left"/>
        <w:rPr>
          <w:lang w:val="sr-Cyrl-ME"/>
        </w:rPr>
      </w:pPr>
      <w:r w:rsidRPr="00146B62">
        <w:rPr>
          <w:lang w:val="sr-Cyrl-ME"/>
        </w:rPr>
        <w:t>10 чворова са највећом вредношћу централности по сопственом вектору који одговарају улазним гранама</w:t>
      </w:r>
      <w:r>
        <w:rPr>
          <w:lang w:val="sr-Cyrl-ME"/>
        </w:rPr>
        <w:t>:</w:t>
      </w:r>
    </w:p>
    <w:p w14:paraId="59D0B54E" w14:textId="6A03792E" w:rsidR="00622B7E" w:rsidRPr="00EC25D7" w:rsidRDefault="00622B7E" w:rsidP="00622B7E">
      <w:pPr>
        <w:jc w:val="center"/>
        <w:rPr>
          <w:rFonts w:ascii="Consolas" w:hAnsi="Consolas"/>
          <w:sz w:val="16"/>
        </w:rPr>
      </w:pPr>
      <w:r>
        <w:rPr>
          <w:lang w:val="sr-Cyrl-ME"/>
        </w:rPr>
        <w:t xml:space="preserve">  </w:t>
      </w:r>
      <w:r w:rsidRPr="00EC25D7">
        <w:rPr>
          <w:rFonts w:ascii="Consolas" w:hAnsi="Consolas"/>
          <w:sz w:val="16"/>
        </w:rPr>
        <w:t>+-----------------+--------------+-------------------------------------------------------+----------+</w:t>
      </w:r>
    </w:p>
    <w:p w14:paraId="36C84D0D" w14:textId="77777777" w:rsidR="00622B7E" w:rsidRPr="00EC25D7" w:rsidRDefault="00622B7E" w:rsidP="00622B7E">
      <w:pPr>
        <w:jc w:val="center"/>
        <w:rPr>
          <w:rFonts w:ascii="Consolas" w:hAnsi="Consolas"/>
          <w:sz w:val="16"/>
        </w:rPr>
      </w:pPr>
      <w:r w:rsidRPr="00EC25D7">
        <w:rPr>
          <w:rFonts w:ascii="Consolas" w:hAnsi="Consolas"/>
          <w:sz w:val="16"/>
        </w:rPr>
        <w:t>|      Autor      | EVC Vrednos</w:t>
      </w:r>
      <w:r>
        <w:rPr>
          <w:rFonts w:ascii="Consolas" w:hAnsi="Consolas"/>
          <w:sz w:val="16"/>
        </w:rPr>
        <w:t xml:space="preserve">t | Raspodela suseda čvora po </w:t>
      </w:r>
      <w:r w:rsidRPr="00EC25D7">
        <w:rPr>
          <w:rFonts w:ascii="Consolas" w:hAnsi="Consolas"/>
          <w:sz w:val="16"/>
        </w:rPr>
        <w:t xml:space="preserve">centralnosti po </w:t>
      </w:r>
      <w:r>
        <w:rPr>
          <w:rFonts w:ascii="Consolas" w:hAnsi="Consolas"/>
          <w:sz w:val="16"/>
        </w:rPr>
        <w:t xml:space="preserve">izl. </w:t>
      </w:r>
      <w:r w:rsidRPr="00EC25D7">
        <w:rPr>
          <w:rFonts w:ascii="Consolas" w:hAnsi="Consolas"/>
          <w:sz w:val="16"/>
        </w:rPr>
        <w:t>stepenu |    DC    |</w:t>
      </w:r>
    </w:p>
    <w:p w14:paraId="3D40ABC9" w14:textId="77777777" w:rsidR="00622B7E" w:rsidRPr="00EC25D7" w:rsidRDefault="00622B7E" w:rsidP="00622B7E">
      <w:pPr>
        <w:jc w:val="center"/>
        <w:rPr>
          <w:rFonts w:ascii="Consolas" w:hAnsi="Consolas"/>
          <w:sz w:val="16"/>
        </w:rPr>
      </w:pPr>
      <w:r w:rsidRPr="00EC25D7">
        <w:rPr>
          <w:rFonts w:ascii="Consolas" w:hAnsi="Consolas"/>
          <w:sz w:val="16"/>
        </w:rPr>
        <w:t>+-----------------+--------------+-------------------------------------------------------+----------+</w:t>
      </w:r>
    </w:p>
    <w:p w14:paraId="750B2378" w14:textId="77777777" w:rsidR="00622B7E" w:rsidRPr="00EC25D7" w:rsidRDefault="00622B7E" w:rsidP="00622B7E">
      <w:pPr>
        <w:jc w:val="center"/>
        <w:rPr>
          <w:rFonts w:ascii="Consolas" w:hAnsi="Consolas"/>
          <w:sz w:val="16"/>
        </w:rPr>
      </w:pPr>
      <w:r w:rsidRPr="00EC25D7">
        <w:rPr>
          <w:rFonts w:ascii="Consolas" w:hAnsi="Consolas"/>
          <w:sz w:val="16"/>
        </w:rPr>
        <w:t>|    malcontent   |   0.211252   |                    0.1x20, 0.0x2919                   | 0.107979 |</w:t>
      </w:r>
    </w:p>
    <w:p w14:paraId="475CB08C" w14:textId="77777777" w:rsidR="00622B7E" w:rsidRPr="00EC25D7" w:rsidRDefault="00622B7E" w:rsidP="00622B7E">
      <w:pPr>
        <w:jc w:val="center"/>
        <w:rPr>
          <w:rFonts w:ascii="Consolas" w:hAnsi="Consolas"/>
          <w:sz w:val="16"/>
        </w:rPr>
      </w:pPr>
      <w:r w:rsidRPr="00EC25D7">
        <w:rPr>
          <w:rFonts w:ascii="Consolas" w:hAnsi="Consolas"/>
          <w:sz w:val="16"/>
        </w:rPr>
        <w:t>|      qgyh2      |   0.205532   |                    0.1x14, 0.0x1067                   | 0.196825 |</w:t>
      </w:r>
    </w:p>
    <w:p w14:paraId="49EDD1BC" w14:textId="77777777" w:rsidR="00622B7E" w:rsidRPr="00EC25D7" w:rsidRDefault="00622B7E" w:rsidP="00622B7E">
      <w:pPr>
        <w:jc w:val="center"/>
        <w:rPr>
          <w:rFonts w:ascii="Consolas" w:hAnsi="Consolas"/>
          <w:sz w:val="16"/>
        </w:rPr>
      </w:pPr>
      <w:r w:rsidRPr="00EC25D7">
        <w:rPr>
          <w:rFonts w:ascii="Consolas" w:hAnsi="Consolas"/>
          <w:sz w:val="16"/>
        </w:rPr>
        <w:t>|      rmuser     |   0.183917   |                    0.1x22, 0.0x1560                   | 0.226866 |</w:t>
      </w:r>
    </w:p>
    <w:p w14:paraId="43940232" w14:textId="77777777" w:rsidR="00622B7E" w:rsidRPr="00EC25D7" w:rsidRDefault="00622B7E" w:rsidP="00622B7E">
      <w:pPr>
        <w:jc w:val="center"/>
        <w:rPr>
          <w:rFonts w:ascii="Consolas" w:hAnsi="Consolas"/>
          <w:sz w:val="16"/>
        </w:rPr>
      </w:pPr>
      <w:r w:rsidRPr="00EC25D7">
        <w:rPr>
          <w:rFonts w:ascii="Consolas" w:hAnsi="Consolas"/>
          <w:sz w:val="16"/>
        </w:rPr>
        <w:t>| NoMoreNicksLeft |   0.169802   |                    0.1x24, 0.0x3723                   | 0.143773 |</w:t>
      </w:r>
    </w:p>
    <w:p w14:paraId="20251D65" w14:textId="77777777" w:rsidR="00622B7E" w:rsidRPr="00EC25D7" w:rsidRDefault="00622B7E" w:rsidP="00622B7E">
      <w:pPr>
        <w:jc w:val="center"/>
        <w:rPr>
          <w:rFonts w:ascii="Consolas" w:hAnsi="Consolas"/>
          <w:sz w:val="16"/>
        </w:rPr>
      </w:pPr>
      <w:r w:rsidRPr="00EC25D7">
        <w:rPr>
          <w:rFonts w:ascii="Consolas" w:hAnsi="Consolas"/>
          <w:sz w:val="16"/>
        </w:rPr>
        <w:t>|      matts2     |   0.156033   |                    0.1x23, 0.0x2885                   | 0.103134 |</w:t>
      </w:r>
    </w:p>
    <w:p w14:paraId="4AE56E61" w14:textId="77777777" w:rsidR="00622B7E" w:rsidRPr="00EC25D7" w:rsidRDefault="00622B7E" w:rsidP="00622B7E">
      <w:pPr>
        <w:jc w:val="center"/>
        <w:rPr>
          <w:rFonts w:ascii="Consolas" w:hAnsi="Consolas"/>
          <w:sz w:val="16"/>
        </w:rPr>
      </w:pPr>
      <w:r w:rsidRPr="00EC25D7">
        <w:rPr>
          <w:rFonts w:ascii="Consolas" w:hAnsi="Consolas"/>
          <w:sz w:val="16"/>
        </w:rPr>
        <w:t>|       gst       |   0.145475   |                         0.0x3                         | 0.101216 |</w:t>
      </w:r>
    </w:p>
    <w:p w14:paraId="5EC84C0A" w14:textId="77777777" w:rsidR="00622B7E" w:rsidRPr="00EC25D7" w:rsidRDefault="00622B7E" w:rsidP="00622B7E">
      <w:pPr>
        <w:jc w:val="center"/>
        <w:rPr>
          <w:rFonts w:ascii="Consolas" w:hAnsi="Consolas"/>
          <w:sz w:val="16"/>
        </w:rPr>
      </w:pPr>
      <w:r w:rsidRPr="00EC25D7">
        <w:rPr>
          <w:rFonts w:ascii="Consolas" w:hAnsi="Consolas"/>
          <w:sz w:val="16"/>
        </w:rPr>
        <w:t>|   maxwellhill   |   0.143696   |                     0.1x2, 0.0x39                     | 0.097464 |</w:t>
      </w:r>
    </w:p>
    <w:p w14:paraId="4519FC71" w14:textId="77777777" w:rsidR="00622B7E" w:rsidRPr="00EC25D7" w:rsidRDefault="00622B7E" w:rsidP="00622B7E">
      <w:pPr>
        <w:jc w:val="center"/>
        <w:rPr>
          <w:rFonts w:ascii="Consolas" w:hAnsi="Consolas"/>
          <w:sz w:val="16"/>
        </w:rPr>
      </w:pPr>
      <w:r w:rsidRPr="00EC25D7">
        <w:rPr>
          <w:rFonts w:ascii="Consolas" w:hAnsi="Consolas"/>
          <w:sz w:val="16"/>
        </w:rPr>
        <w:t>|   nixonrichard  |   0.140849   |                    0.1x23, 0.0x2953                   | 0.122289 |</w:t>
      </w:r>
    </w:p>
    <w:p w14:paraId="10F6489B" w14:textId="77777777" w:rsidR="00622B7E" w:rsidRPr="00EC25D7" w:rsidRDefault="00622B7E" w:rsidP="00622B7E">
      <w:pPr>
        <w:jc w:val="center"/>
        <w:rPr>
          <w:rFonts w:ascii="Consolas" w:hAnsi="Consolas"/>
          <w:sz w:val="16"/>
        </w:rPr>
      </w:pPr>
      <w:r w:rsidRPr="00EC25D7">
        <w:rPr>
          <w:rFonts w:ascii="Consolas" w:hAnsi="Consolas"/>
          <w:sz w:val="16"/>
        </w:rPr>
        <w:t>|     noname99    |   0.135867   |                     0.1x5, 0.0x174                    | 0.123278 |</w:t>
      </w:r>
    </w:p>
    <w:p w14:paraId="534C15B5" w14:textId="77777777" w:rsidR="00622B7E" w:rsidRPr="00EC25D7" w:rsidRDefault="00622B7E" w:rsidP="00622B7E">
      <w:pPr>
        <w:jc w:val="center"/>
        <w:rPr>
          <w:rFonts w:ascii="Consolas" w:hAnsi="Consolas"/>
          <w:sz w:val="16"/>
        </w:rPr>
      </w:pPr>
      <w:r w:rsidRPr="00EC25D7">
        <w:rPr>
          <w:rFonts w:ascii="Consolas" w:hAnsi="Consolas"/>
          <w:sz w:val="16"/>
        </w:rPr>
        <w:t>|      alllie     |   0.13354    |                    0.1x20, 0.0x2367                   | 0.185093 |</w:t>
      </w:r>
    </w:p>
    <w:p w14:paraId="28E9B1D3" w14:textId="105E9776" w:rsidR="00622B7E" w:rsidRDefault="00622B7E" w:rsidP="00622B7E">
      <w:pPr>
        <w:jc w:val="center"/>
        <w:rPr>
          <w:rFonts w:ascii="Consolas" w:hAnsi="Consolas"/>
          <w:sz w:val="16"/>
        </w:rPr>
      </w:pPr>
      <w:r w:rsidRPr="00EC25D7">
        <w:rPr>
          <w:rFonts w:ascii="Consolas" w:hAnsi="Consolas"/>
          <w:sz w:val="16"/>
        </w:rPr>
        <w:t>+-----------------+--------------+-------------------------------------------------------+----------+</w:t>
      </w:r>
    </w:p>
    <w:p w14:paraId="17E53B19" w14:textId="7253C646" w:rsidR="000957CD" w:rsidRDefault="000957CD" w:rsidP="00622B7E">
      <w:pPr>
        <w:jc w:val="center"/>
        <w:rPr>
          <w:rFonts w:ascii="Consolas" w:hAnsi="Consolas"/>
          <w:sz w:val="16"/>
        </w:rPr>
      </w:pPr>
    </w:p>
    <w:p w14:paraId="47DA9B64" w14:textId="59BF4757" w:rsidR="000957CD" w:rsidRDefault="000957CD" w:rsidP="000957CD">
      <w:pPr>
        <w:ind w:left="720"/>
      </w:pPr>
      <w:r w:rsidRPr="000957CD">
        <w:t>Као четврта колона табеле дато је са колико чворова и којих централности по излазном степену (заокружени на 1 децималу) је сваки од чворова са највећом вредношћу централности по сопственом вектору</w:t>
      </w:r>
      <w:r w:rsidR="003426A4">
        <w:rPr>
          <w:lang w:val="sr-Cyrl-ME"/>
        </w:rPr>
        <w:t xml:space="preserve"> </w:t>
      </w:r>
      <w:r w:rsidR="00713D81">
        <w:rPr>
          <w:lang w:val="sr-Cyrl-ME"/>
        </w:rPr>
        <w:t>(</w:t>
      </w:r>
      <w:r w:rsidRPr="000957CD">
        <w:t>који одговарају улазним гранам</w:t>
      </w:r>
      <w:r w:rsidR="00713D81">
        <w:rPr>
          <w:lang w:val="sr-Cyrl-ME"/>
        </w:rPr>
        <w:t xml:space="preserve">а) </w:t>
      </w:r>
      <w:r w:rsidRPr="000957CD">
        <w:lastRenderedPageBreak/>
        <w:t>повезан. Гране које улазе у представљене аутора излазе из суседа тог аутора, а суседи имају ниску централност по излазном степену. Значи да суседи када преносе информације због мале централности по излазном степену преносе их малом броју чворова, па да ли ће њихове инфорамације стићи на одредиште зависи од рангираних чвор</w:t>
      </w:r>
      <w:r>
        <w:rPr>
          <w:lang w:val="sr-Cyrl-ME"/>
        </w:rPr>
        <w:t>о</w:t>
      </w:r>
      <w:r w:rsidRPr="000957CD">
        <w:t>ва аутора.Закључује се да суседи зависе од рангираних аутора, што ауторе чини моћнији.</w:t>
      </w:r>
    </w:p>
    <w:p w14:paraId="66C93E38" w14:textId="77777777" w:rsidR="00DF34A4" w:rsidRPr="00CB56E0" w:rsidRDefault="008D1DF3" w:rsidP="00CB56E0">
      <w:pPr>
        <w:ind w:left="720"/>
        <w:rPr>
          <w:szCs w:val="40"/>
        </w:rPr>
      </w:pPr>
      <w:r w:rsidRPr="00CB56E0">
        <w:rPr>
          <w:szCs w:val="40"/>
        </w:rPr>
        <w:t>10 чворова са највећом вредношћу централности по сопственом вектору који одговарају излазним гранама:</w:t>
      </w:r>
    </w:p>
    <w:p w14:paraId="4D292416" w14:textId="60598ED4" w:rsidR="000957CD" w:rsidRPr="00EC25D7" w:rsidRDefault="000957CD" w:rsidP="000957CD">
      <w:pPr>
        <w:jc w:val="center"/>
        <w:rPr>
          <w:rFonts w:ascii="Consolas" w:hAnsi="Consolas"/>
          <w:sz w:val="16"/>
        </w:rPr>
      </w:pPr>
      <w:r w:rsidRPr="00EC25D7">
        <w:rPr>
          <w:rFonts w:ascii="Consolas" w:hAnsi="Consolas"/>
          <w:sz w:val="16"/>
        </w:rPr>
        <w:t>+------------------+--------------+--------------------------------------------------------+----------+</w:t>
      </w:r>
    </w:p>
    <w:p w14:paraId="3E5A50D6" w14:textId="77777777" w:rsidR="000957CD" w:rsidRPr="00EC25D7" w:rsidRDefault="000957CD" w:rsidP="000957CD">
      <w:pPr>
        <w:jc w:val="center"/>
        <w:rPr>
          <w:rFonts w:ascii="Consolas" w:hAnsi="Consolas"/>
          <w:sz w:val="16"/>
        </w:rPr>
      </w:pPr>
      <w:r w:rsidRPr="00EC25D7">
        <w:rPr>
          <w:rFonts w:ascii="Consolas" w:hAnsi="Consolas"/>
          <w:sz w:val="16"/>
        </w:rPr>
        <w:t>|      Autor       | EVC Vrednost | Raspodela suseda čvora po centralnosti po</w:t>
      </w:r>
      <w:r>
        <w:rPr>
          <w:rFonts w:ascii="Consolas" w:hAnsi="Consolas"/>
          <w:sz w:val="16"/>
        </w:rPr>
        <w:t xml:space="preserve"> ul.</w:t>
      </w:r>
      <w:r w:rsidRPr="00EC25D7">
        <w:rPr>
          <w:rFonts w:ascii="Consolas" w:hAnsi="Consolas"/>
          <w:sz w:val="16"/>
        </w:rPr>
        <w:t xml:space="preserve"> stepenu |    DC    |</w:t>
      </w:r>
    </w:p>
    <w:p w14:paraId="29DBEA59" w14:textId="77777777" w:rsidR="000957CD" w:rsidRPr="00EC25D7" w:rsidRDefault="000957CD" w:rsidP="000957CD">
      <w:pPr>
        <w:jc w:val="center"/>
        <w:rPr>
          <w:rFonts w:ascii="Consolas" w:hAnsi="Consolas"/>
          <w:sz w:val="16"/>
        </w:rPr>
      </w:pPr>
      <w:r w:rsidRPr="00EC25D7">
        <w:rPr>
          <w:rFonts w:ascii="Consolas" w:hAnsi="Consolas"/>
          <w:sz w:val="16"/>
        </w:rPr>
        <w:t>+------------------+--------------+--------------------------------------------------------+----------+</w:t>
      </w:r>
    </w:p>
    <w:p w14:paraId="74BA328B" w14:textId="77777777" w:rsidR="000957CD" w:rsidRPr="00EC25D7" w:rsidRDefault="000957CD" w:rsidP="000957CD">
      <w:pPr>
        <w:jc w:val="center"/>
        <w:rPr>
          <w:rFonts w:ascii="Consolas" w:hAnsi="Consolas"/>
          <w:sz w:val="16"/>
        </w:rPr>
      </w:pPr>
      <w:r w:rsidRPr="00EC25D7">
        <w:rPr>
          <w:rFonts w:ascii="Consolas" w:hAnsi="Consolas"/>
          <w:sz w:val="16"/>
        </w:rPr>
        <w:t>|      matts2      |   0.286577   |                0.2x2, 0.1x25, 0.0x2881                 | 0.103134 |</w:t>
      </w:r>
    </w:p>
    <w:p w14:paraId="2631F303" w14:textId="77777777" w:rsidR="000957CD" w:rsidRPr="00EC25D7" w:rsidRDefault="000957CD" w:rsidP="000957CD">
      <w:pPr>
        <w:jc w:val="center"/>
        <w:rPr>
          <w:rFonts w:ascii="Consolas" w:hAnsi="Consolas"/>
          <w:sz w:val="16"/>
        </w:rPr>
      </w:pPr>
      <w:r w:rsidRPr="00EC25D7">
        <w:rPr>
          <w:rFonts w:ascii="Consolas" w:hAnsi="Consolas"/>
          <w:sz w:val="16"/>
        </w:rPr>
        <w:t>| NoMoreNicksLeft  |   0.19215    |                0.2x2, 0.1x26, 0.0x3719                 | 0.143773 |</w:t>
      </w:r>
    </w:p>
    <w:p w14:paraId="65447EF2" w14:textId="77777777" w:rsidR="000957CD" w:rsidRPr="00EC25D7" w:rsidRDefault="000957CD" w:rsidP="000957CD">
      <w:pPr>
        <w:jc w:val="center"/>
        <w:rPr>
          <w:rFonts w:ascii="Consolas" w:hAnsi="Consolas"/>
          <w:sz w:val="16"/>
        </w:rPr>
      </w:pPr>
      <w:r w:rsidRPr="00EC25D7">
        <w:rPr>
          <w:rFonts w:ascii="Consolas" w:hAnsi="Consolas"/>
          <w:sz w:val="16"/>
        </w:rPr>
        <w:t>|    malcontent    |   0.191082   |                0.2x2, 0.1x24, 0.0x2913                 | 0.107979 |</w:t>
      </w:r>
    </w:p>
    <w:p w14:paraId="0FC70759" w14:textId="77777777" w:rsidR="000957CD" w:rsidRPr="00EC25D7" w:rsidRDefault="000957CD" w:rsidP="000957CD">
      <w:pPr>
        <w:jc w:val="center"/>
        <w:rPr>
          <w:rFonts w:ascii="Consolas" w:hAnsi="Consolas"/>
          <w:sz w:val="16"/>
        </w:rPr>
      </w:pPr>
      <w:r w:rsidRPr="00EC25D7">
        <w:rPr>
          <w:rFonts w:ascii="Consolas" w:hAnsi="Consolas"/>
          <w:sz w:val="16"/>
        </w:rPr>
        <w:t>|    aletoledo     |   0.154657   |                0.2x2, 0.1x23, 0.0x2396                 | 0.089134 |</w:t>
      </w:r>
    </w:p>
    <w:p w14:paraId="6171975B" w14:textId="77777777" w:rsidR="000957CD" w:rsidRPr="00EC25D7" w:rsidRDefault="000957CD" w:rsidP="000957CD">
      <w:pPr>
        <w:jc w:val="center"/>
        <w:rPr>
          <w:rFonts w:ascii="Consolas" w:hAnsi="Consolas"/>
          <w:sz w:val="16"/>
        </w:rPr>
      </w:pPr>
      <w:r w:rsidRPr="00EC25D7">
        <w:rPr>
          <w:rFonts w:ascii="Consolas" w:hAnsi="Consolas"/>
          <w:sz w:val="16"/>
        </w:rPr>
        <w:t>| redditcensoredme |   0.142252   |                0.2x2, 0.1x16, 0.0x2044                 | 0.07266  |</w:t>
      </w:r>
    </w:p>
    <w:p w14:paraId="5DC85679" w14:textId="77777777" w:rsidR="000957CD" w:rsidRPr="00EC25D7" w:rsidRDefault="000957CD" w:rsidP="000957CD">
      <w:pPr>
        <w:jc w:val="center"/>
        <w:rPr>
          <w:rFonts w:ascii="Consolas" w:hAnsi="Consolas"/>
          <w:sz w:val="16"/>
        </w:rPr>
      </w:pPr>
      <w:r w:rsidRPr="00EC25D7">
        <w:rPr>
          <w:rFonts w:ascii="Consolas" w:hAnsi="Consolas"/>
          <w:sz w:val="16"/>
        </w:rPr>
        <w:t>|    mexicodoug    |   0.129159   |                0.2x2, 0.1x23, 0.0x3701                 | 0.113505 |</w:t>
      </w:r>
    </w:p>
    <w:p w14:paraId="69AA46AE" w14:textId="77777777" w:rsidR="000957CD" w:rsidRPr="00EC25D7" w:rsidRDefault="000957CD" w:rsidP="000957CD">
      <w:pPr>
        <w:jc w:val="center"/>
        <w:rPr>
          <w:rFonts w:ascii="Consolas" w:hAnsi="Consolas"/>
          <w:sz w:val="16"/>
        </w:rPr>
      </w:pPr>
      <w:r w:rsidRPr="00EC25D7">
        <w:rPr>
          <w:rFonts w:ascii="Consolas" w:hAnsi="Consolas"/>
          <w:sz w:val="16"/>
        </w:rPr>
        <w:t>|       7oby       |   0.115168   |                0.2x2, 0.1x23, 0.0x3292                 |  0.166   |</w:t>
      </w:r>
    </w:p>
    <w:p w14:paraId="4466828A" w14:textId="77777777" w:rsidR="000957CD" w:rsidRPr="00EC25D7" w:rsidRDefault="000957CD" w:rsidP="000957CD">
      <w:pPr>
        <w:jc w:val="center"/>
        <w:rPr>
          <w:rFonts w:ascii="Consolas" w:hAnsi="Consolas"/>
          <w:sz w:val="16"/>
        </w:rPr>
      </w:pPr>
      <w:r w:rsidRPr="00EC25D7">
        <w:rPr>
          <w:rFonts w:ascii="Consolas" w:hAnsi="Consolas"/>
          <w:sz w:val="16"/>
        </w:rPr>
        <w:t>|      Bensch      |   0.107808   |                0.2x2, 0.1x20, 0.0x1655                 | 0.056598 |</w:t>
      </w:r>
    </w:p>
    <w:p w14:paraId="2BAAAF3E" w14:textId="77777777" w:rsidR="000957CD" w:rsidRPr="00EC25D7" w:rsidRDefault="000957CD" w:rsidP="000957CD">
      <w:pPr>
        <w:jc w:val="center"/>
        <w:rPr>
          <w:rFonts w:ascii="Consolas" w:hAnsi="Consolas"/>
          <w:sz w:val="16"/>
        </w:rPr>
      </w:pPr>
      <w:r w:rsidRPr="00EC25D7">
        <w:rPr>
          <w:rFonts w:ascii="Consolas" w:hAnsi="Consolas"/>
          <w:sz w:val="16"/>
        </w:rPr>
        <w:t>|   nixonrichard   |    0.1071    |                0.2x2, 0.1x25, 0.0x2949                 | 0.122289 |</w:t>
      </w:r>
    </w:p>
    <w:p w14:paraId="4E119F76" w14:textId="77777777" w:rsidR="000957CD" w:rsidRPr="00EC25D7" w:rsidRDefault="000957CD" w:rsidP="000957CD">
      <w:pPr>
        <w:jc w:val="center"/>
        <w:rPr>
          <w:rFonts w:ascii="Consolas" w:hAnsi="Consolas"/>
          <w:sz w:val="16"/>
        </w:rPr>
      </w:pPr>
      <w:r w:rsidRPr="00EC25D7">
        <w:rPr>
          <w:rFonts w:ascii="Consolas" w:hAnsi="Consolas"/>
          <w:sz w:val="16"/>
        </w:rPr>
        <w:t>|    otakucode     |   0.104666   |                0.2x2, 0.1x25, 0.0x2882                 | 0.109485 |</w:t>
      </w:r>
    </w:p>
    <w:p w14:paraId="151F45B7" w14:textId="06E887C3" w:rsidR="000957CD" w:rsidRDefault="000957CD" w:rsidP="000957CD">
      <w:pPr>
        <w:jc w:val="center"/>
        <w:rPr>
          <w:rFonts w:ascii="Consolas" w:hAnsi="Consolas"/>
          <w:sz w:val="16"/>
        </w:rPr>
      </w:pPr>
      <w:r w:rsidRPr="00EC25D7">
        <w:rPr>
          <w:rFonts w:ascii="Consolas" w:hAnsi="Consolas"/>
          <w:sz w:val="16"/>
        </w:rPr>
        <w:t>+------------------+--------------+--------------------------------------------------------+----------+</w:t>
      </w:r>
    </w:p>
    <w:p w14:paraId="21ACFEE3" w14:textId="77777777" w:rsidR="00DF34A4" w:rsidRPr="00A9280E" w:rsidRDefault="00DF34A4" w:rsidP="000957CD">
      <w:pPr>
        <w:jc w:val="center"/>
        <w:rPr>
          <w:rFonts w:ascii="Consolas" w:hAnsi="Consolas"/>
          <w:sz w:val="16"/>
        </w:rPr>
      </w:pPr>
    </w:p>
    <w:p w14:paraId="3B868BE7" w14:textId="3BC3AF99" w:rsidR="000957CD" w:rsidRDefault="00DF34A4" w:rsidP="000957CD">
      <w:pPr>
        <w:ind w:left="720"/>
      </w:pPr>
      <w:r w:rsidRPr="00DF34A4">
        <w:t>Као четврта колона табеле дато је са колико чворова и којих централности по улазном степену (заокружени на 1 децималу) је сваки од чворова са највећом вредношћу централности по сопственом вектору који одговарају</w:t>
      </w:r>
      <w:r w:rsidR="003426A4">
        <w:rPr>
          <w:lang w:val="sr-Cyrl-ME"/>
        </w:rPr>
        <w:t xml:space="preserve"> </w:t>
      </w:r>
      <w:r w:rsidR="00113C92">
        <w:rPr>
          <w:lang w:val="sr-Cyrl-ME"/>
        </w:rPr>
        <w:t>(</w:t>
      </w:r>
      <w:r w:rsidRPr="00DF34A4">
        <w:t>излазним гранама</w:t>
      </w:r>
      <w:r w:rsidR="00113C92">
        <w:rPr>
          <w:lang w:val="sr-Cyrl-ME"/>
        </w:rPr>
        <w:t>)</w:t>
      </w:r>
      <w:r w:rsidRPr="00DF34A4">
        <w:t xml:space="preserve"> повезан. Гране које излазе из представљених аутора улазе у суседе тог аутора, а суседи имају ниску централност по улазном степену. Закључује се да суседи зависе од рангираних аутора, што ауторе чини моћнији.</w:t>
      </w:r>
    </w:p>
    <w:p w14:paraId="5D345806" w14:textId="77777777" w:rsidR="00A87EA1" w:rsidRPr="000957CD" w:rsidRDefault="00A87EA1" w:rsidP="000957CD">
      <w:pPr>
        <w:ind w:left="720"/>
      </w:pPr>
    </w:p>
    <w:p w14:paraId="18689116" w14:textId="065CA93C" w:rsidR="00167A2E" w:rsidRPr="00BF2097" w:rsidRDefault="009F51F6" w:rsidP="007C0C12">
      <w:pPr>
        <w:pStyle w:val="Osnovnitekst"/>
        <w:numPr>
          <w:ilvl w:val="0"/>
          <w:numId w:val="12"/>
        </w:numPr>
        <w:spacing w:line="240" w:lineRule="auto"/>
        <w:jc w:val="left"/>
        <w:rPr>
          <w:lang w:val="sr-Cyrl-ME"/>
        </w:rPr>
      </w:pPr>
      <w:r>
        <w:rPr>
          <w:lang w:val="sr-Cyrl-ME"/>
        </w:rPr>
        <w:t xml:space="preserve">У следећој табели су дати корисници који су били најактивнији на сабредиту </w:t>
      </w:r>
      <w:r w:rsidRPr="00BF2097">
        <w:rPr>
          <w:lang w:val="en-US"/>
        </w:rPr>
        <w:t>reddit.com:</w:t>
      </w:r>
    </w:p>
    <w:tbl>
      <w:tblPr>
        <w:tblStyle w:val="TableGrid"/>
        <w:tblW w:w="0" w:type="auto"/>
        <w:tblInd w:w="927" w:type="dxa"/>
        <w:tblLook w:val="04A0" w:firstRow="1" w:lastRow="0" w:firstColumn="1" w:lastColumn="0" w:noHBand="0" w:noVBand="1"/>
      </w:tblPr>
      <w:tblGrid>
        <w:gridCol w:w="2249"/>
        <w:gridCol w:w="2023"/>
      </w:tblGrid>
      <w:tr w:rsidR="00167A2E" w:rsidRPr="00BF2097" w14:paraId="5EC4B210" w14:textId="77777777" w:rsidTr="003C4085">
        <w:trPr>
          <w:trHeight w:val="193"/>
        </w:trPr>
        <w:tc>
          <w:tcPr>
            <w:tcW w:w="2249" w:type="dxa"/>
          </w:tcPr>
          <w:p w14:paraId="54EF83EB" w14:textId="108DC63B" w:rsidR="00167A2E" w:rsidRPr="00B56C6A" w:rsidRDefault="00167A2E" w:rsidP="00167A2E">
            <w:pPr>
              <w:pStyle w:val="Osnovnitekst"/>
              <w:spacing w:line="240" w:lineRule="auto"/>
              <w:ind w:firstLine="0"/>
              <w:jc w:val="left"/>
              <w:rPr>
                <w:b/>
                <w:bCs/>
                <w:sz w:val="22"/>
                <w:szCs w:val="22"/>
                <w:lang w:val="en-US"/>
              </w:rPr>
            </w:pPr>
            <w:r w:rsidRPr="00B56C6A">
              <w:rPr>
                <w:b/>
                <w:bCs/>
                <w:sz w:val="22"/>
                <w:szCs w:val="22"/>
              </w:rPr>
              <w:t xml:space="preserve">Корисник </w:t>
            </w:r>
          </w:p>
        </w:tc>
        <w:tc>
          <w:tcPr>
            <w:tcW w:w="2023" w:type="dxa"/>
          </w:tcPr>
          <w:p w14:paraId="03A4A7C4" w14:textId="4667A0B9" w:rsidR="00167A2E" w:rsidRPr="00B56C6A" w:rsidRDefault="00167A2E" w:rsidP="00167A2E">
            <w:pPr>
              <w:pStyle w:val="Osnovnitekst"/>
              <w:spacing w:line="240" w:lineRule="auto"/>
              <w:ind w:firstLine="0"/>
              <w:jc w:val="left"/>
              <w:rPr>
                <w:b/>
                <w:bCs/>
                <w:sz w:val="22"/>
                <w:szCs w:val="22"/>
                <w:lang w:val="en-US"/>
              </w:rPr>
            </w:pPr>
            <w:r w:rsidRPr="00B56C6A">
              <w:rPr>
                <w:b/>
                <w:bCs/>
                <w:sz w:val="22"/>
                <w:szCs w:val="22"/>
              </w:rPr>
              <w:t>Број активности</w:t>
            </w:r>
          </w:p>
        </w:tc>
      </w:tr>
      <w:tr w:rsidR="00180D01" w:rsidRPr="00BF2097" w14:paraId="74FC964C" w14:textId="77777777" w:rsidTr="003C4085">
        <w:trPr>
          <w:trHeight w:val="199"/>
        </w:trPr>
        <w:tc>
          <w:tcPr>
            <w:tcW w:w="2249" w:type="dxa"/>
          </w:tcPr>
          <w:p w14:paraId="00A1C590" w14:textId="3439F9CD"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 xml:space="preserve">RugerRedhawk </w:t>
            </w:r>
          </w:p>
        </w:tc>
        <w:tc>
          <w:tcPr>
            <w:tcW w:w="2023" w:type="dxa"/>
          </w:tcPr>
          <w:p w14:paraId="5924D497" w14:textId="05A4E8BD"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 xml:space="preserve">3890        </w:t>
            </w:r>
          </w:p>
        </w:tc>
      </w:tr>
      <w:tr w:rsidR="00180D01" w:rsidRPr="00BF2097" w14:paraId="1DCE7DF7" w14:textId="77777777" w:rsidTr="003C4085">
        <w:trPr>
          <w:trHeight w:val="193"/>
        </w:trPr>
        <w:tc>
          <w:tcPr>
            <w:tcW w:w="2249" w:type="dxa"/>
          </w:tcPr>
          <w:p w14:paraId="191EC711" w14:textId="092828EC"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NoMoreNicksLeft</w:t>
            </w:r>
          </w:p>
        </w:tc>
        <w:tc>
          <w:tcPr>
            <w:tcW w:w="2023" w:type="dxa"/>
          </w:tcPr>
          <w:p w14:paraId="4CC7888E" w14:textId="64B6AD4A"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 xml:space="preserve">3551        </w:t>
            </w:r>
          </w:p>
        </w:tc>
      </w:tr>
      <w:tr w:rsidR="00180D01" w:rsidRPr="00BF2097" w14:paraId="2ECE23B5" w14:textId="77777777" w:rsidTr="003C4085">
        <w:trPr>
          <w:trHeight w:val="193"/>
        </w:trPr>
        <w:tc>
          <w:tcPr>
            <w:tcW w:w="2249" w:type="dxa"/>
          </w:tcPr>
          <w:p w14:paraId="15C3200F" w14:textId="075090F9"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mutatron</w:t>
            </w:r>
          </w:p>
        </w:tc>
        <w:tc>
          <w:tcPr>
            <w:tcW w:w="2023" w:type="dxa"/>
          </w:tcPr>
          <w:p w14:paraId="79B1A32E" w14:textId="38D65FFF"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3341</w:t>
            </w:r>
          </w:p>
        </w:tc>
      </w:tr>
      <w:tr w:rsidR="00180D01" w:rsidRPr="00BF2097" w14:paraId="05279627" w14:textId="77777777" w:rsidTr="003C4085">
        <w:trPr>
          <w:trHeight w:val="193"/>
        </w:trPr>
        <w:tc>
          <w:tcPr>
            <w:tcW w:w="2249" w:type="dxa"/>
          </w:tcPr>
          <w:p w14:paraId="353CA44E" w14:textId="252D4135"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mdinfo</w:t>
            </w:r>
          </w:p>
        </w:tc>
        <w:tc>
          <w:tcPr>
            <w:tcW w:w="2023" w:type="dxa"/>
          </w:tcPr>
          <w:p w14:paraId="72781E19" w14:textId="542B4374"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 xml:space="preserve">3329        </w:t>
            </w:r>
          </w:p>
        </w:tc>
      </w:tr>
      <w:tr w:rsidR="00180D01" w:rsidRPr="00BF2097" w14:paraId="644E9EF5" w14:textId="77777777" w:rsidTr="003C4085">
        <w:trPr>
          <w:trHeight w:val="199"/>
        </w:trPr>
        <w:tc>
          <w:tcPr>
            <w:tcW w:w="2249" w:type="dxa"/>
          </w:tcPr>
          <w:p w14:paraId="5AB80D64" w14:textId="752ABB2E"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rmuser</w:t>
            </w:r>
          </w:p>
        </w:tc>
        <w:tc>
          <w:tcPr>
            <w:tcW w:w="2023" w:type="dxa"/>
          </w:tcPr>
          <w:p w14:paraId="61E68A25" w14:textId="154AC56A" w:rsidR="00180D01" w:rsidRPr="00B56C6A" w:rsidRDefault="00180D01" w:rsidP="00180D01">
            <w:pPr>
              <w:pStyle w:val="Osnovnitekst"/>
              <w:spacing w:line="240" w:lineRule="auto"/>
              <w:ind w:firstLine="0"/>
              <w:jc w:val="left"/>
              <w:rPr>
                <w:sz w:val="22"/>
                <w:szCs w:val="22"/>
                <w:lang w:val="en-US"/>
              </w:rPr>
            </w:pPr>
            <w:r w:rsidRPr="00B56C6A">
              <w:rPr>
                <w:sz w:val="22"/>
                <w:szCs w:val="22"/>
                <w:lang w:val="sr-Latn-RS"/>
              </w:rPr>
              <w:t xml:space="preserve">3300        </w:t>
            </w:r>
          </w:p>
        </w:tc>
      </w:tr>
    </w:tbl>
    <w:p w14:paraId="72E5229B" w14:textId="77777777" w:rsidR="002604E4" w:rsidRDefault="002604E4" w:rsidP="002604E4">
      <w:pPr>
        <w:pStyle w:val="Osnovnitekst"/>
        <w:ind w:left="720" w:firstLine="0"/>
        <w:rPr>
          <w:lang w:val="en-US"/>
        </w:rPr>
      </w:pPr>
    </w:p>
    <w:p w14:paraId="5CB33055" w14:textId="5C76F66C" w:rsidR="00B56C6A" w:rsidRPr="00B56C6A" w:rsidRDefault="00D238D4" w:rsidP="00CD5ADE">
      <w:pPr>
        <w:pStyle w:val="Osnovnitekst"/>
        <w:spacing w:line="240" w:lineRule="auto"/>
        <w:ind w:left="720" w:firstLine="0"/>
        <w:jc w:val="left"/>
        <w:rPr>
          <w:lang w:val="en-US"/>
        </w:rPr>
      </w:pPr>
      <w:r>
        <w:rPr>
          <w:lang w:val="en-US"/>
        </w:rPr>
        <w:t>Katz</w:t>
      </w:r>
      <w:r>
        <w:rPr>
          <w:lang w:val="sr-Cyrl-ME"/>
        </w:rPr>
        <w:t>-ова централност је испитана за</w:t>
      </w:r>
      <w:r w:rsidR="00CD5ADE">
        <w:rPr>
          <w:lang w:val="en-US"/>
        </w:rPr>
        <w:t xml:space="preserve"> </w:t>
      </w:r>
      <w:r>
        <w:rPr>
          <w:lang w:val="sr-Cyrl-ME"/>
        </w:rPr>
        <w:t>н</w:t>
      </w:r>
      <w:r w:rsidR="00B56C6A" w:rsidRPr="00B56C6A">
        <w:rPr>
          <w:lang w:val="en-US"/>
        </w:rPr>
        <w:t>ајактивниј</w:t>
      </w:r>
      <w:r>
        <w:rPr>
          <w:lang w:val="sr-Cyrl-ME"/>
        </w:rPr>
        <w:t>ег</w:t>
      </w:r>
      <w:r w:rsidR="00B56C6A" w:rsidRPr="00B56C6A">
        <w:rPr>
          <w:lang w:val="en-US"/>
        </w:rPr>
        <w:t xml:space="preserve"> корисник</w:t>
      </w:r>
      <w:r>
        <w:rPr>
          <w:lang w:val="sr-Cyrl-ME"/>
        </w:rPr>
        <w:t>а</w:t>
      </w:r>
      <w:r w:rsidR="00B56C6A" w:rsidRPr="00B56C6A">
        <w:rPr>
          <w:lang w:val="en-US"/>
        </w:rPr>
        <w:t xml:space="preserve"> </w:t>
      </w:r>
      <w:r w:rsidR="00BA1190" w:rsidRPr="00D238D4">
        <w:rPr>
          <w:i/>
          <w:iCs/>
          <w:lang w:val="sr-Latn-RS"/>
        </w:rPr>
        <w:t>RugerRedhawk</w:t>
      </w:r>
      <w:r>
        <w:rPr>
          <w:lang w:val="sr-Cyrl-ME"/>
        </w:rPr>
        <w:t xml:space="preserve">. </w:t>
      </w:r>
      <w:r w:rsidR="00B56C6A" w:rsidRPr="00B56C6A">
        <w:rPr>
          <w:lang w:val="en-US"/>
        </w:rPr>
        <w:t xml:space="preserve">Коефицијент α_маx  није могао програмским путем да се израчуна, јер није подржана функција </w:t>
      </w:r>
      <w:r w:rsidRPr="00300153">
        <w:rPr>
          <w:rFonts w:cstheme="minorHAnsi"/>
          <w:i/>
          <w:lang w:val="sr-Latn-RS"/>
        </w:rPr>
        <w:t>max(nx.adjacency_spectrum(graph))</w:t>
      </w:r>
      <w:r w:rsidRPr="00300153">
        <w:rPr>
          <w:rFonts w:cstheme="minorHAnsi"/>
          <w:lang w:val="sr-Latn-RS"/>
        </w:rPr>
        <w:t xml:space="preserve"> </w:t>
      </w:r>
      <w:r w:rsidR="00B56C6A" w:rsidRPr="00B56C6A">
        <w:rPr>
          <w:lang w:val="en-US"/>
        </w:rPr>
        <w:t xml:space="preserve"> која рачуна λ_</w:t>
      </w:r>
      <w:r w:rsidR="003477AB">
        <w:rPr>
          <w:lang w:val="en-US"/>
        </w:rPr>
        <w:t>max</w:t>
      </w:r>
      <w:r w:rsidR="00B56C6A" w:rsidRPr="00B56C6A">
        <w:rPr>
          <w:lang w:val="en-US"/>
        </w:rPr>
        <w:t xml:space="preserve">, за граф величине као што је </w:t>
      </w:r>
      <w:r w:rsidR="003477AB">
        <w:rPr>
          <w:lang w:val="en-US"/>
        </w:rPr>
        <w:t>UserNet</w:t>
      </w:r>
      <w:r w:rsidR="00B56C6A" w:rsidRPr="00B56C6A">
        <w:rPr>
          <w:lang w:val="en-US"/>
        </w:rPr>
        <w:t xml:space="preserve">. </w:t>
      </w:r>
      <w:r w:rsidR="00B56C6A" w:rsidRPr="003B60B8">
        <w:rPr>
          <w:lang w:val="en-US"/>
        </w:rPr>
        <w:t>З</w:t>
      </w:r>
      <w:r w:rsidR="00B56C6A" w:rsidRPr="00B56C6A">
        <w:rPr>
          <w:lang w:val="en-US"/>
        </w:rPr>
        <w:t>ато је узета вредност α 5.452е-06, за коју се показало да није већа од α_</w:t>
      </w:r>
      <w:r w:rsidR="00E503E5">
        <w:rPr>
          <w:lang w:val="en-US"/>
        </w:rPr>
        <w:t>max</w:t>
      </w:r>
      <w:r w:rsidR="00B56C6A" w:rsidRPr="00B56C6A">
        <w:rPr>
          <w:lang w:val="en-US"/>
        </w:rPr>
        <w:t xml:space="preserve">, тј. програмски код успева да се изврши. </w:t>
      </w:r>
    </w:p>
    <w:p w14:paraId="687A6009" w14:textId="29A9143B" w:rsidR="008A7147" w:rsidRDefault="00B56C6A" w:rsidP="003C4085">
      <w:pPr>
        <w:pStyle w:val="Osnovnitekst"/>
        <w:spacing w:line="240" w:lineRule="auto"/>
        <w:ind w:left="720" w:firstLine="0"/>
        <w:rPr>
          <w:lang w:val="en-US"/>
        </w:rPr>
      </w:pPr>
      <w:r w:rsidRPr="00B56C6A">
        <w:rPr>
          <w:lang w:val="en-US"/>
        </w:rPr>
        <w:t>За α је потом узимана вредност  1/3 и 2/3 претходно изабраног α, а за β вредности из скупа {1,2,10,100}</w:t>
      </w:r>
      <w:r w:rsidR="007678FC">
        <w:rPr>
          <w:lang w:val="en-US"/>
        </w:rPr>
        <w:t xml:space="preserve">. </w:t>
      </w:r>
      <w:r w:rsidRPr="00B56C6A">
        <w:rPr>
          <w:lang w:val="en-US"/>
        </w:rPr>
        <w:t xml:space="preserve">Када сви аутори имају исту вредност параметра β=1, аутор </w:t>
      </w:r>
      <w:r w:rsidR="007678FC" w:rsidRPr="00D238D4">
        <w:rPr>
          <w:i/>
          <w:iCs/>
          <w:lang w:val="sr-Latn-RS"/>
        </w:rPr>
        <w:t>RugerRedhawk</w:t>
      </w:r>
      <w:r w:rsidRPr="00B56C6A">
        <w:rPr>
          <w:lang w:val="en-US"/>
        </w:rPr>
        <w:t xml:space="preserve"> се не рангира у првих 5.</w:t>
      </w:r>
      <w:r w:rsidR="00352721">
        <w:rPr>
          <w:lang w:val="en-US"/>
        </w:rPr>
        <w:t xml:space="preserve"> </w:t>
      </w:r>
      <w:r w:rsidRPr="00B56C6A">
        <w:rPr>
          <w:lang w:val="en-US"/>
        </w:rPr>
        <w:t xml:space="preserve">Повећањем параметра β повећава се и централност тог чвора, који постаје рангиран у првих 5, а потом </w:t>
      </w:r>
      <w:r w:rsidR="008A7147">
        <w:rPr>
          <w:lang w:val="sr-Cyrl-ME"/>
        </w:rPr>
        <w:t>им</w:t>
      </w:r>
      <w:r w:rsidR="00352721">
        <w:rPr>
          <w:lang w:val="en-US"/>
        </w:rPr>
        <w:t>a</w:t>
      </w:r>
      <w:r w:rsidRPr="00B56C6A">
        <w:rPr>
          <w:lang w:val="en-US"/>
        </w:rPr>
        <w:t xml:space="preserve"> значајно веће централности </w:t>
      </w:r>
      <w:r w:rsidR="008A7147">
        <w:rPr>
          <w:lang w:val="sr-Cyrl-ME"/>
        </w:rPr>
        <w:t xml:space="preserve">од </w:t>
      </w:r>
      <w:r w:rsidRPr="00B56C6A">
        <w:rPr>
          <w:lang w:val="en-US"/>
        </w:rPr>
        <w:t>осталих чворова.</w:t>
      </w:r>
    </w:p>
    <w:tbl>
      <w:tblPr>
        <w:tblStyle w:val="TableGrid"/>
        <w:tblW w:w="8778" w:type="dxa"/>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1"/>
        <w:gridCol w:w="222"/>
        <w:gridCol w:w="3883"/>
        <w:gridCol w:w="222"/>
      </w:tblGrid>
      <w:tr w:rsidR="003D6742" w:rsidRPr="00012164" w14:paraId="73416B00" w14:textId="77777777" w:rsidTr="00012A22">
        <w:trPr>
          <w:gridAfter w:val="1"/>
          <w:wAfter w:w="222" w:type="dxa"/>
          <w:trHeight w:val="220"/>
        </w:trPr>
        <w:tc>
          <w:tcPr>
            <w:tcW w:w="4451" w:type="dxa"/>
          </w:tcPr>
          <w:p w14:paraId="1CEEF0B2" w14:textId="77777777" w:rsidR="003D6742" w:rsidRPr="00FB7F13" w:rsidRDefault="003D6742" w:rsidP="00012A22">
            <w:pPr>
              <w:pStyle w:val="Caption"/>
              <w:keepNext/>
              <w:rPr>
                <w:b w:val="0"/>
                <w:bCs w:val="0"/>
                <w:sz w:val="22"/>
                <w:szCs w:val="22"/>
              </w:rPr>
            </w:pPr>
          </w:p>
          <w:p w14:paraId="15949264" w14:textId="31B8046E" w:rsidR="003D6742" w:rsidRPr="00FB7F13" w:rsidRDefault="003D6742" w:rsidP="00012A22">
            <w:pPr>
              <w:pStyle w:val="Caption"/>
              <w:keepNext/>
              <w:jc w:val="center"/>
              <w:rPr>
                <w:b w:val="0"/>
                <w:bCs w:val="0"/>
                <w:sz w:val="22"/>
                <w:szCs w:val="22"/>
              </w:rPr>
            </w:pPr>
            <w:r w:rsidRPr="00FB7F13">
              <w:rPr>
                <w:b w:val="0"/>
                <w:bCs w:val="0"/>
                <w:sz w:val="22"/>
                <w:szCs w:val="22"/>
              </w:rPr>
              <w:t>α</w:t>
            </w:r>
            <w:r w:rsidRPr="00FB7F13">
              <w:rPr>
                <w:b w:val="0"/>
                <w:bCs w:val="0"/>
                <w:sz w:val="22"/>
                <w:szCs w:val="22"/>
                <w:lang w:val="en-US"/>
              </w:rPr>
              <w:t>=</w:t>
            </w:r>
            <w:r w:rsidRPr="00FB7F13">
              <w:rPr>
                <w:b w:val="0"/>
                <w:bCs w:val="0"/>
                <w:sz w:val="22"/>
                <w:szCs w:val="22"/>
              </w:rPr>
              <w:t>1.799e-06</w:t>
            </w:r>
            <w:r w:rsidRPr="00FB7F13">
              <w:rPr>
                <w:b w:val="0"/>
                <w:bCs w:val="0"/>
                <w:noProof/>
                <w:sz w:val="22"/>
                <w:szCs w:val="22"/>
                <w:lang w:val="sr-Latn-RS"/>
              </w:rPr>
              <w:t xml:space="preserve">, </w:t>
            </w:r>
            <w:r w:rsidRPr="00FB7F13">
              <w:rPr>
                <w:b w:val="0"/>
                <w:bCs w:val="0"/>
                <w:sz w:val="22"/>
                <w:szCs w:val="22"/>
              </w:rPr>
              <w:t>β=</w:t>
            </w:r>
            <w:r w:rsidRPr="00FB7F13">
              <w:rPr>
                <w:b w:val="0"/>
                <w:bCs w:val="0"/>
                <w:sz w:val="22"/>
                <w:szCs w:val="22"/>
                <w:lang w:val="sr-Cyrl-ME"/>
              </w:rPr>
              <w:t>1</w:t>
            </w:r>
            <w:r w:rsidRPr="00FB7F13">
              <w:rPr>
                <w:b w:val="0"/>
                <w:bCs w:val="0"/>
                <w:noProof/>
                <w:sz w:val="22"/>
                <w:szCs w:val="22"/>
                <w:lang w:val="sr-Latn-RS"/>
              </w:rPr>
              <w:t xml:space="preserve"> </w:t>
            </w:r>
            <w:r w:rsidRPr="00FB7F13">
              <w:rPr>
                <w:b w:val="0"/>
                <w:bCs w:val="0"/>
                <w:noProof/>
                <w:sz w:val="22"/>
                <w:szCs w:val="22"/>
                <w:lang w:val="sr-Cyrl-ME"/>
              </w:rPr>
              <w:t xml:space="preserve">за </w:t>
            </w:r>
            <w:r w:rsidRPr="00FB7F13">
              <w:rPr>
                <w:b w:val="0"/>
                <w:bCs w:val="0"/>
                <w:sz w:val="22"/>
                <w:szCs w:val="22"/>
              </w:rPr>
              <w:t>RugerRedhawk</w:t>
            </w:r>
            <w:r w:rsidRPr="00FB7F13">
              <w:rPr>
                <w:b w:val="0"/>
                <w:bCs w:val="0"/>
                <w:noProof/>
                <w:sz w:val="22"/>
                <w:szCs w:val="22"/>
                <w:lang w:val="sr-Cyrl-ME"/>
              </w:rPr>
              <w:t>, за остале 1</w:t>
            </w:r>
          </w:p>
          <w:tbl>
            <w:tblPr>
              <w:tblStyle w:val="TableGrid"/>
              <w:tblW w:w="2317" w:type="dxa"/>
              <w:tblInd w:w="667" w:type="dxa"/>
              <w:tblLook w:val="04A0" w:firstRow="1" w:lastRow="0" w:firstColumn="1" w:lastColumn="0" w:noHBand="0" w:noVBand="1"/>
            </w:tblPr>
            <w:tblGrid>
              <w:gridCol w:w="1133"/>
              <w:gridCol w:w="1184"/>
            </w:tblGrid>
            <w:tr w:rsidR="002B3958" w:rsidRPr="00FB7F13" w14:paraId="41F89507" w14:textId="77777777" w:rsidTr="002B3958">
              <w:trPr>
                <w:trHeight w:val="133"/>
              </w:trPr>
              <w:tc>
                <w:tcPr>
                  <w:tcW w:w="1133" w:type="dxa"/>
                </w:tcPr>
                <w:p w14:paraId="7FC0C2DE" w14:textId="77777777" w:rsidR="002B3958" w:rsidRPr="00FB7F13" w:rsidRDefault="002B3958" w:rsidP="00012A22">
                  <w:pPr>
                    <w:pStyle w:val="Caption"/>
                    <w:keepNext/>
                    <w:rPr>
                      <w:b w:val="0"/>
                      <w:bCs w:val="0"/>
                      <w:noProof/>
                      <w:sz w:val="22"/>
                      <w:szCs w:val="22"/>
                      <w:lang w:val="sr-Cyrl-ME"/>
                    </w:rPr>
                  </w:pPr>
                  <w:r w:rsidRPr="00FB7F13">
                    <w:rPr>
                      <w:b w:val="0"/>
                      <w:bCs w:val="0"/>
                      <w:sz w:val="22"/>
                      <w:szCs w:val="22"/>
                      <w:lang w:val="sr-Cyrl-ME"/>
                    </w:rPr>
                    <w:t>Чвор</w:t>
                  </w:r>
                </w:p>
              </w:tc>
              <w:tc>
                <w:tcPr>
                  <w:tcW w:w="1184" w:type="dxa"/>
                </w:tcPr>
                <w:p w14:paraId="334D9276" w14:textId="77777777" w:rsidR="002B3958" w:rsidRPr="00FB7F13" w:rsidRDefault="002B3958" w:rsidP="00012A22">
                  <w:pPr>
                    <w:pStyle w:val="Caption"/>
                    <w:keepNext/>
                    <w:rPr>
                      <w:b w:val="0"/>
                      <w:bCs w:val="0"/>
                      <w:noProof/>
                      <w:sz w:val="22"/>
                      <w:szCs w:val="22"/>
                      <w:lang w:val="sr-Cyrl-ME"/>
                    </w:rPr>
                  </w:pPr>
                  <w:r w:rsidRPr="00FB7F13">
                    <w:rPr>
                      <w:b w:val="0"/>
                      <w:bCs w:val="0"/>
                      <w:sz w:val="22"/>
                      <w:szCs w:val="22"/>
                      <w:lang w:val="sr-Cyrl-ME"/>
                    </w:rPr>
                    <w:t>Вредност</w:t>
                  </w:r>
                </w:p>
              </w:tc>
            </w:tr>
            <w:tr w:rsidR="002B3958" w:rsidRPr="00FB7F13" w14:paraId="75E4FBFA" w14:textId="77777777" w:rsidTr="002B3958">
              <w:trPr>
                <w:trHeight w:val="133"/>
              </w:trPr>
              <w:tc>
                <w:tcPr>
                  <w:tcW w:w="1133" w:type="dxa"/>
                </w:tcPr>
                <w:p w14:paraId="787A176A" w14:textId="221BA008" w:rsidR="002B3958" w:rsidRPr="00FB7F13" w:rsidRDefault="002B3958" w:rsidP="00012A22">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184" w:type="dxa"/>
                </w:tcPr>
                <w:p w14:paraId="2012376C" w14:textId="5562B6E6" w:rsidR="002B3958" w:rsidRPr="00FB7F13" w:rsidRDefault="00F14325" w:rsidP="00012A22">
                  <w:pPr>
                    <w:pStyle w:val="Caption"/>
                    <w:keepNext/>
                    <w:rPr>
                      <w:b w:val="0"/>
                      <w:bCs w:val="0"/>
                      <w:noProof/>
                      <w:sz w:val="22"/>
                      <w:szCs w:val="22"/>
                      <w:lang w:val="sr-Cyrl-ME"/>
                    </w:rPr>
                  </w:pPr>
                  <w:r w:rsidRPr="00FB7F13">
                    <w:rPr>
                      <w:b w:val="0"/>
                      <w:bCs w:val="0"/>
                      <w:sz w:val="22"/>
                      <w:szCs w:val="22"/>
                    </w:rPr>
                    <w:t>0.004688</w:t>
                  </w:r>
                </w:p>
              </w:tc>
            </w:tr>
            <w:tr w:rsidR="002B3958" w:rsidRPr="00FB7F13" w14:paraId="69851F02" w14:textId="77777777" w:rsidTr="002B3958">
              <w:trPr>
                <w:trHeight w:val="133"/>
              </w:trPr>
              <w:tc>
                <w:tcPr>
                  <w:tcW w:w="1133" w:type="dxa"/>
                </w:tcPr>
                <w:p w14:paraId="6CA3AC8A" w14:textId="31935B8E" w:rsidR="002B3958" w:rsidRPr="00FB7F13" w:rsidRDefault="002B3958" w:rsidP="00012A22">
                  <w:pPr>
                    <w:pStyle w:val="Caption"/>
                    <w:keepNext/>
                    <w:rPr>
                      <w:b w:val="0"/>
                      <w:bCs w:val="0"/>
                      <w:noProof/>
                      <w:sz w:val="22"/>
                      <w:szCs w:val="22"/>
                      <w:lang w:val="sr-Cyrl-ME"/>
                    </w:rPr>
                  </w:pPr>
                  <w:r w:rsidRPr="00FB7F13">
                    <w:rPr>
                      <w:b w:val="0"/>
                      <w:bCs w:val="0"/>
                      <w:sz w:val="22"/>
                      <w:szCs w:val="22"/>
                    </w:rPr>
                    <w:t>qgyh2</w:t>
                  </w:r>
                </w:p>
              </w:tc>
              <w:tc>
                <w:tcPr>
                  <w:tcW w:w="1184" w:type="dxa"/>
                </w:tcPr>
                <w:p w14:paraId="6A5211E3" w14:textId="294DA70E" w:rsidR="002B3958" w:rsidRPr="00FB7F13" w:rsidRDefault="00F14325" w:rsidP="00012A22">
                  <w:pPr>
                    <w:pStyle w:val="Caption"/>
                    <w:keepNext/>
                    <w:rPr>
                      <w:b w:val="0"/>
                      <w:bCs w:val="0"/>
                      <w:noProof/>
                      <w:sz w:val="22"/>
                      <w:szCs w:val="22"/>
                      <w:lang w:val="sr-Cyrl-ME"/>
                    </w:rPr>
                  </w:pPr>
                  <w:r w:rsidRPr="00FB7F13">
                    <w:rPr>
                      <w:b w:val="0"/>
                      <w:bCs w:val="0"/>
                      <w:sz w:val="22"/>
                      <w:szCs w:val="22"/>
                    </w:rPr>
                    <w:t>0.004681</w:t>
                  </w:r>
                </w:p>
              </w:tc>
            </w:tr>
            <w:tr w:rsidR="002B3958" w:rsidRPr="00FB7F13" w14:paraId="7D7C2D6C" w14:textId="77777777" w:rsidTr="002B3958">
              <w:trPr>
                <w:trHeight w:val="133"/>
              </w:trPr>
              <w:tc>
                <w:tcPr>
                  <w:tcW w:w="1133" w:type="dxa"/>
                </w:tcPr>
                <w:p w14:paraId="33037EFF" w14:textId="0945224D" w:rsidR="002B3958" w:rsidRPr="00FB7F13" w:rsidRDefault="002B3958" w:rsidP="00012A22">
                  <w:pPr>
                    <w:pStyle w:val="Caption"/>
                    <w:keepNext/>
                    <w:rPr>
                      <w:b w:val="0"/>
                      <w:bCs w:val="0"/>
                      <w:noProof/>
                      <w:sz w:val="22"/>
                      <w:szCs w:val="22"/>
                      <w:lang w:val="sr-Cyrl-ME"/>
                    </w:rPr>
                  </w:pPr>
                  <w:r w:rsidRPr="00FB7F13">
                    <w:rPr>
                      <w:b w:val="0"/>
                      <w:bCs w:val="0"/>
                      <w:sz w:val="22"/>
                      <w:szCs w:val="22"/>
                    </w:rPr>
                    <w:t>gst</w:t>
                  </w:r>
                </w:p>
              </w:tc>
              <w:tc>
                <w:tcPr>
                  <w:tcW w:w="1184" w:type="dxa"/>
                </w:tcPr>
                <w:p w14:paraId="334BC974" w14:textId="7A02CEBD" w:rsidR="002B3958" w:rsidRPr="00FB7F13" w:rsidRDefault="00F14325" w:rsidP="00012A22">
                  <w:pPr>
                    <w:pStyle w:val="Caption"/>
                    <w:keepNext/>
                    <w:rPr>
                      <w:b w:val="0"/>
                      <w:bCs w:val="0"/>
                      <w:noProof/>
                      <w:sz w:val="22"/>
                      <w:szCs w:val="22"/>
                      <w:lang w:val="sr-Cyrl-ME"/>
                    </w:rPr>
                  </w:pPr>
                  <w:r w:rsidRPr="00FB7F13">
                    <w:rPr>
                      <w:b w:val="0"/>
                      <w:bCs w:val="0"/>
                      <w:sz w:val="22"/>
                      <w:szCs w:val="22"/>
                    </w:rPr>
                    <w:t>0.004649</w:t>
                  </w:r>
                </w:p>
              </w:tc>
            </w:tr>
            <w:tr w:rsidR="002B3958" w:rsidRPr="00FB7F13" w14:paraId="62152F32" w14:textId="77777777" w:rsidTr="002B3958">
              <w:trPr>
                <w:trHeight w:val="139"/>
              </w:trPr>
              <w:tc>
                <w:tcPr>
                  <w:tcW w:w="1133" w:type="dxa"/>
                </w:tcPr>
                <w:p w14:paraId="1FE7709D" w14:textId="692706A2" w:rsidR="002B3958" w:rsidRPr="00FB7F13" w:rsidRDefault="002B3958" w:rsidP="00012A22">
                  <w:pPr>
                    <w:pStyle w:val="Caption"/>
                    <w:keepNext/>
                    <w:rPr>
                      <w:b w:val="0"/>
                      <w:bCs w:val="0"/>
                      <w:noProof/>
                      <w:sz w:val="22"/>
                      <w:szCs w:val="22"/>
                      <w:lang w:val="sr-Cyrl-ME"/>
                    </w:rPr>
                  </w:pPr>
                  <w:r w:rsidRPr="00FB7F13">
                    <w:rPr>
                      <w:b w:val="0"/>
                      <w:bCs w:val="0"/>
                      <w:sz w:val="22"/>
                      <w:szCs w:val="22"/>
                    </w:rPr>
                    <w:t>noname99</w:t>
                  </w:r>
                </w:p>
              </w:tc>
              <w:tc>
                <w:tcPr>
                  <w:tcW w:w="1184" w:type="dxa"/>
                </w:tcPr>
                <w:p w14:paraId="5274B373" w14:textId="55923C5C" w:rsidR="002B3958" w:rsidRPr="00FB7F13" w:rsidRDefault="00F14325" w:rsidP="00012A22">
                  <w:pPr>
                    <w:pStyle w:val="Caption"/>
                    <w:keepNext/>
                    <w:rPr>
                      <w:b w:val="0"/>
                      <w:bCs w:val="0"/>
                      <w:noProof/>
                      <w:sz w:val="22"/>
                      <w:szCs w:val="22"/>
                      <w:lang w:val="sr-Cyrl-ME"/>
                    </w:rPr>
                  </w:pPr>
                  <w:r w:rsidRPr="00FB7F13">
                    <w:rPr>
                      <w:b w:val="0"/>
                      <w:bCs w:val="0"/>
                      <w:sz w:val="22"/>
                      <w:szCs w:val="22"/>
                    </w:rPr>
                    <w:t>0.004631</w:t>
                  </w:r>
                </w:p>
              </w:tc>
            </w:tr>
            <w:tr w:rsidR="002B3958" w:rsidRPr="00FB7F13" w14:paraId="50A4E133" w14:textId="77777777" w:rsidTr="002B3958">
              <w:trPr>
                <w:trHeight w:val="133"/>
              </w:trPr>
              <w:tc>
                <w:tcPr>
                  <w:tcW w:w="1133" w:type="dxa"/>
                </w:tcPr>
                <w:p w14:paraId="61C08AFF" w14:textId="0134270E" w:rsidR="002B3958" w:rsidRPr="00FB7F13" w:rsidRDefault="002B3958" w:rsidP="00012A22">
                  <w:pPr>
                    <w:pStyle w:val="Caption"/>
                    <w:keepNext/>
                    <w:rPr>
                      <w:b w:val="0"/>
                      <w:bCs w:val="0"/>
                      <w:noProof/>
                      <w:sz w:val="22"/>
                      <w:szCs w:val="22"/>
                      <w:lang w:val="sr-Cyrl-ME"/>
                    </w:rPr>
                  </w:pPr>
                  <w:r w:rsidRPr="00FB7F13">
                    <w:rPr>
                      <w:b w:val="0"/>
                      <w:bCs w:val="0"/>
                      <w:sz w:val="22"/>
                      <w:szCs w:val="22"/>
                    </w:rPr>
                    <w:t>alllie</w:t>
                  </w:r>
                </w:p>
              </w:tc>
              <w:tc>
                <w:tcPr>
                  <w:tcW w:w="1184" w:type="dxa"/>
                </w:tcPr>
                <w:p w14:paraId="6F19ECF8" w14:textId="521BA070" w:rsidR="002B3958" w:rsidRPr="00FB7F13" w:rsidRDefault="00F14325" w:rsidP="00012A22">
                  <w:pPr>
                    <w:pStyle w:val="Caption"/>
                    <w:keepNext/>
                    <w:rPr>
                      <w:b w:val="0"/>
                      <w:bCs w:val="0"/>
                      <w:noProof/>
                      <w:sz w:val="22"/>
                      <w:szCs w:val="22"/>
                      <w:lang w:val="sr-Cyrl-ME"/>
                    </w:rPr>
                  </w:pPr>
                  <w:r w:rsidRPr="00FB7F13">
                    <w:rPr>
                      <w:b w:val="0"/>
                      <w:bCs w:val="0"/>
                      <w:sz w:val="22"/>
                      <w:szCs w:val="22"/>
                    </w:rPr>
                    <w:t>0.004622</w:t>
                  </w:r>
                </w:p>
              </w:tc>
            </w:tr>
          </w:tbl>
          <w:p w14:paraId="60604C26" w14:textId="77777777" w:rsidR="003D6742" w:rsidRPr="00FB7F13" w:rsidRDefault="003D6742" w:rsidP="00012A22">
            <w:pPr>
              <w:pStyle w:val="Caption"/>
              <w:keepNext/>
              <w:rPr>
                <w:b w:val="0"/>
                <w:bCs w:val="0"/>
                <w:noProof/>
                <w:sz w:val="22"/>
                <w:szCs w:val="22"/>
                <w:lang w:val="sr-Cyrl-ME"/>
              </w:rPr>
            </w:pPr>
          </w:p>
        </w:tc>
        <w:tc>
          <w:tcPr>
            <w:tcW w:w="222" w:type="dxa"/>
          </w:tcPr>
          <w:p w14:paraId="695639D9" w14:textId="77777777" w:rsidR="003D6742" w:rsidRPr="00FB7F13" w:rsidRDefault="003D6742" w:rsidP="00012A22">
            <w:pPr>
              <w:pStyle w:val="Caption"/>
              <w:keepNext/>
              <w:rPr>
                <w:b w:val="0"/>
                <w:bCs w:val="0"/>
                <w:noProof/>
                <w:sz w:val="22"/>
                <w:szCs w:val="22"/>
                <w:lang w:val="sr-Cyrl-ME"/>
              </w:rPr>
            </w:pPr>
          </w:p>
        </w:tc>
        <w:tc>
          <w:tcPr>
            <w:tcW w:w="3883" w:type="dxa"/>
          </w:tcPr>
          <w:p w14:paraId="2BF63730" w14:textId="77777777" w:rsidR="003D6742" w:rsidRPr="00FB7F13" w:rsidRDefault="003D6742" w:rsidP="00012A22">
            <w:pPr>
              <w:pStyle w:val="Caption"/>
              <w:keepNext/>
              <w:rPr>
                <w:b w:val="0"/>
                <w:bCs w:val="0"/>
                <w:sz w:val="22"/>
                <w:szCs w:val="22"/>
              </w:rPr>
            </w:pPr>
          </w:p>
          <w:p w14:paraId="1FB001DC" w14:textId="7B8ECEBE" w:rsidR="003D6742" w:rsidRPr="00FB7F13" w:rsidRDefault="003D6742" w:rsidP="00012A22">
            <w:pPr>
              <w:pStyle w:val="Caption"/>
              <w:keepNext/>
              <w:rPr>
                <w:b w:val="0"/>
                <w:bCs w:val="0"/>
                <w:sz w:val="22"/>
                <w:szCs w:val="22"/>
              </w:rPr>
            </w:pPr>
            <w:r w:rsidRPr="00FB7F13">
              <w:rPr>
                <w:b w:val="0"/>
                <w:bCs w:val="0"/>
                <w:sz w:val="22"/>
                <w:szCs w:val="22"/>
              </w:rPr>
              <w:t>α</w:t>
            </w:r>
            <w:r w:rsidRPr="00FB7F13">
              <w:rPr>
                <w:b w:val="0"/>
                <w:bCs w:val="0"/>
                <w:sz w:val="22"/>
                <w:szCs w:val="22"/>
                <w:lang w:val="en-US"/>
              </w:rPr>
              <w:t>=</w:t>
            </w:r>
            <w:r w:rsidRPr="00FB7F13">
              <w:rPr>
                <w:rFonts w:eastAsia="Calibri"/>
                <w:b w:val="0"/>
                <w:bCs w:val="0"/>
                <w:sz w:val="22"/>
                <w:szCs w:val="22"/>
                <w:lang w:val="en-US"/>
              </w:rPr>
              <w:t>3.598e-06</w:t>
            </w:r>
            <w:r w:rsidRPr="00FB7F13">
              <w:rPr>
                <w:b w:val="0"/>
                <w:bCs w:val="0"/>
                <w:noProof/>
                <w:sz w:val="22"/>
                <w:szCs w:val="22"/>
                <w:lang w:val="sr-Latn-RS"/>
              </w:rPr>
              <w:t xml:space="preserve">, </w:t>
            </w:r>
            <w:r w:rsidRPr="00FB7F13">
              <w:rPr>
                <w:b w:val="0"/>
                <w:bCs w:val="0"/>
                <w:sz w:val="22"/>
                <w:szCs w:val="22"/>
              </w:rPr>
              <w:t>β=</w:t>
            </w:r>
            <w:r w:rsidRPr="00FB7F13">
              <w:rPr>
                <w:b w:val="0"/>
                <w:bCs w:val="0"/>
                <w:noProof/>
                <w:sz w:val="22"/>
                <w:szCs w:val="22"/>
                <w:lang w:val="sr-Latn-RS"/>
              </w:rPr>
              <w:t xml:space="preserve">1 </w:t>
            </w:r>
            <w:r w:rsidRPr="00FB7F13">
              <w:rPr>
                <w:b w:val="0"/>
                <w:bCs w:val="0"/>
                <w:noProof/>
                <w:sz w:val="22"/>
                <w:szCs w:val="22"/>
                <w:lang w:val="sr-Cyrl-ME"/>
              </w:rPr>
              <w:t xml:space="preserve">за </w:t>
            </w:r>
            <w:r w:rsidRPr="00FB7F13">
              <w:rPr>
                <w:b w:val="0"/>
                <w:bCs w:val="0"/>
                <w:sz w:val="22"/>
                <w:szCs w:val="22"/>
              </w:rPr>
              <w:t>RugerRedhawk</w:t>
            </w:r>
            <w:r w:rsidRPr="00FB7F13">
              <w:rPr>
                <w:b w:val="0"/>
                <w:bCs w:val="0"/>
                <w:noProof/>
                <w:sz w:val="22"/>
                <w:szCs w:val="22"/>
                <w:lang w:val="sr-Cyrl-ME"/>
              </w:rPr>
              <w:t xml:space="preserve"> за остале 1</w:t>
            </w:r>
          </w:p>
          <w:tbl>
            <w:tblPr>
              <w:tblStyle w:val="TableGrid"/>
              <w:tblW w:w="2540" w:type="dxa"/>
              <w:tblInd w:w="26" w:type="dxa"/>
              <w:tblLook w:val="04A0" w:firstRow="1" w:lastRow="0" w:firstColumn="1" w:lastColumn="0" w:noHBand="0" w:noVBand="1"/>
            </w:tblPr>
            <w:tblGrid>
              <w:gridCol w:w="1146"/>
              <w:gridCol w:w="1394"/>
            </w:tblGrid>
            <w:tr w:rsidR="00441948" w:rsidRPr="00FB7F13" w14:paraId="5EDE5CE4" w14:textId="77777777" w:rsidTr="00243DC9">
              <w:trPr>
                <w:trHeight w:val="170"/>
              </w:trPr>
              <w:tc>
                <w:tcPr>
                  <w:tcW w:w="1146" w:type="dxa"/>
                </w:tcPr>
                <w:p w14:paraId="3E440B18" w14:textId="77777777" w:rsidR="00441948" w:rsidRPr="00FB7F13" w:rsidRDefault="00441948" w:rsidP="00012A22">
                  <w:pPr>
                    <w:pStyle w:val="Caption"/>
                    <w:keepNext/>
                    <w:rPr>
                      <w:b w:val="0"/>
                      <w:bCs w:val="0"/>
                      <w:noProof/>
                      <w:sz w:val="22"/>
                      <w:szCs w:val="22"/>
                      <w:lang w:val="sr-Cyrl-ME"/>
                    </w:rPr>
                  </w:pPr>
                  <w:r w:rsidRPr="00FB7F13">
                    <w:rPr>
                      <w:b w:val="0"/>
                      <w:bCs w:val="0"/>
                      <w:sz w:val="22"/>
                      <w:szCs w:val="22"/>
                      <w:lang w:val="sr-Cyrl-ME"/>
                    </w:rPr>
                    <w:t>Чвор</w:t>
                  </w:r>
                </w:p>
              </w:tc>
              <w:tc>
                <w:tcPr>
                  <w:tcW w:w="1394" w:type="dxa"/>
                </w:tcPr>
                <w:p w14:paraId="37735706" w14:textId="77777777" w:rsidR="00441948" w:rsidRPr="00FB7F13" w:rsidRDefault="00441948" w:rsidP="00012A22">
                  <w:pPr>
                    <w:pStyle w:val="Caption"/>
                    <w:keepNext/>
                    <w:rPr>
                      <w:b w:val="0"/>
                      <w:bCs w:val="0"/>
                      <w:noProof/>
                      <w:sz w:val="22"/>
                      <w:szCs w:val="22"/>
                      <w:lang w:val="sr-Cyrl-ME"/>
                    </w:rPr>
                  </w:pPr>
                  <w:r w:rsidRPr="00FB7F13">
                    <w:rPr>
                      <w:b w:val="0"/>
                      <w:bCs w:val="0"/>
                      <w:sz w:val="22"/>
                      <w:szCs w:val="22"/>
                      <w:lang w:val="sr-Cyrl-ME"/>
                    </w:rPr>
                    <w:t>Вредност</w:t>
                  </w:r>
                </w:p>
              </w:tc>
            </w:tr>
            <w:tr w:rsidR="00441948" w:rsidRPr="00FB7F13" w14:paraId="0B50A902" w14:textId="77777777" w:rsidTr="00243DC9">
              <w:trPr>
                <w:trHeight w:val="170"/>
              </w:trPr>
              <w:tc>
                <w:tcPr>
                  <w:tcW w:w="1146" w:type="dxa"/>
                </w:tcPr>
                <w:p w14:paraId="139E7D42" w14:textId="2BFAD17B" w:rsidR="00441948" w:rsidRPr="00FB7F13" w:rsidRDefault="00441948" w:rsidP="008D36B3">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394" w:type="dxa"/>
                </w:tcPr>
                <w:p w14:paraId="7B33BFC3" w14:textId="19E89CE4" w:rsidR="00441948" w:rsidRPr="00FB7F13" w:rsidRDefault="00713045" w:rsidP="008D36B3">
                  <w:pPr>
                    <w:pStyle w:val="Caption"/>
                    <w:keepNext/>
                    <w:rPr>
                      <w:b w:val="0"/>
                      <w:bCs w:val="0"/>
                      <w:noProof/>
                      <w:sz w:val="22"/>
                      <w:szCs w:val="22"/>
                      <w:lang w:val="sr-Cyrl-ME"/>
                    </w:rPr>
                  </w:pPr>
                  <w:r w:rsidRPr="00FB7F13">
                    <w:rPr>
                      <w:b w:val="0"/>
                      <w:bCs w:val="0"/>
                      <w:sz w:val="22"/>
                      <w:szCs w:val="22"/>
                    </w:rPr>
                    <w:t>0.004836</w:t>
                  </w:r>
                </w:p>
              </w:tc>
            </w:tr>
            <w:tr w:rsidR="00441948" w:rsidRPr="00FB7F13" w14:paraId="557DAB83" w14:textId="77777777" w:rsidTr="00243DC9">
              <w:trPr>
                <w:trHeight w:val="170"/>
              </w:trPr>
              <w:tc>
                <w:tcPr>
                  <w:tcW w:w="1146" w:type="dxa"/>
                </w:tcPr>
                <w:p w14:paraId="30706D4C" w14:textId="3BD6B975" w:rsidR="00441948" w:rsidRPr="00FB7F13" w:rsidRDefault="00441948" w:rsidP="008D36B3">
                  <w:pPr>
                    <w:pStyle w:val="Caption"/>
                    <w:keepNext/>
                    <w:rPr>
                      <w:b w:val="0"/>
                      <w:bCs w:val="0"/>
                      <w:noProof/>
                      <w:sz w:val="22"/>
                      <w:szCs w:val="22"/>
                      <w:lang w:val="sr-Cyrl-ME"/>
                    </w:rPr>
                  </w:pPr>
                  <w:r w:rsidRPr="00FB7F13">
                    <w:rPr>
                      <w:b w:val="0"/>
                      <w:bCs w:val="0"/>
                      <w:sz w:val="22"/>
                      <w:szCs w:val="22"/>
                    </w:rPr>
                    <w:t>qgyh2</w:t>
                  </w:r>
                </w:p>
              </w:tc>
              <w:tc>
                <w:tcPr>
                  <w:tcW w:w="1394" w:type="dxa"/>
                </w:tcPr>
                <w:p w14:paraId="644C12E4" w14:textId="2AA08EFF" w:rsidR="00441948" w:rsidRPr="00FB7F13" w:rsidRDefault="00713045" w:rsidP="008D36B3">
                  <w:pPr>
                    <w:pStyle w:val="Caption"/>
                    <w:keepNext/>
                    <w:rPr>
                      <w:b w:val="0"/>
                      <w:bCs w:val="0"/>
                      <w:noProof/>
                      <w:sz w:val="22"/>
                      <w:szCs w:val="22"/>
                      <w:lang w:val="sr-Cyrl-ME"/>
                    </w:rPr>
                  </w:pPr>
                  <w:r w:rsidRPr="00FB7F13">
                    <w:rPr>
                      <w:b w:val="0"/>
                      <w:bCs w:val="0"/>
                      <w:sz w:val="22"/>
                      <w:szCs w:val="22"/>
                    </w:rPr>
                    <w:t>0.004821</w:t>
                  </w:r>
                </w:p>
              </w:tc>
            </w:tr>
            <w:tr w:rsidR="00441948" w:rsidRPr="00FB7F13" w14:paraId="1B007A5F" w14:textId="77777777" w:rsidTr="00243DC9">
              <w:trPr>
                <w:trHeight w:val="170"/>
              </w:trPr>
              <w:tc>
                <w:tcPr>
                  <w:tcW w:w="1146" w:type="dxa"/>
                </w:tcPr>
                <w:p w14:paraId="5129B600" w14:textId="01041AD6" w:rsidR="00441948" w:rsidRPr="00FB7F13" w:rsidRDefault="00441948" w:rsidP="008D36B3">
                  <w:pPr>
                    <w:pStyle w:val="Caption"/>
                    <w:keepNext/>
                    <w:rPr>
                      <w:b w:val="0"/>
                      <w:bCs w:val="0"/>
                      <w:noProof/>
                      <w:sz w:val="22"/>
                      <w:szCs w:val="22"/>
                      <w:lang w:val="sr-Cyrl-ME"/>
                    </w:rPr>
                  </w:pPr>
                  <w:r w:rsidRPr="00FB7F13">
                    <w:rPr>
                      <w:b w:val="0"/>
                      <w:bCs w:val="0"/>
                      <w:sz w:val="22"/>
                      <w:szCs w:val="22"/>
                    </w:rPr>
                    <w:t>gst</w:t>
                  </w:r>
                </w:p>
              </w:tc>
              <w:tc>
                <w:tcPr>
                  <w:tcW w:w="1394" w:type="dxa"/>
                </w:tcPr>
                <w:p w14:paraId="29CC3B02" w14:textId="036B26AA" w:rsidR="00441948" w:rsidRPr="00FB7F13" w:rsidRDefault="00713045" w:rsidP="008D36B3">
                  <w:pPr>
                    <w:pStyle w:val="Caption"/>
                    <w:keepNext/>
                    <w:rPr>
                      <w:b w:val="0"/>
                      <w:bCs w:val="0"/>
                      <w:noProof/>
                      <w:sz w:val="22"/>
                      <w:szCs w:val="22"/>
                      <w:lang w:val="sr-Cyrl-ME"/>
                    </w:rPr>
                  </w:pPr>
                  <w:r w:rsidRPr="00FB7F13">
                    <w:rPr>
                      <w:b w:val="0"/>
                      <w:bCs w:val="0"/>
                      <w:sz w:val="22"/>
                      <w:szCs w:val="22"/>
                    </w:rPr>
                    <w:t>0.004758</w:t>
                  </w:r>
                </w:p>
              </w:tc>
            </w:tr>
            <w:tr w:rsidR="00441948" w:rsidRPr="00FB7F13" w14:paraId="14901DE0" w14:textId="77777777" w:rsidTr="00243DC9">
              <w:trPr>
                <w:trHeight w:val="177"/>
              </w:trPr>
              <w:tc>
                <w:tcPr>
                  <w:tcW w:w="1146" w:type="dxa"/>
                </w:tcPr>
                <w:p w14:paraId="7C633C4A" w14:textId="560A5328" w:rsidR="00441948" w:rsidRPr="00FB7F13" w:rsidRDefault="00441948" w:rsidP="008D36B3">
                  <w:pPr>
                    <w:pStyle w:val="Caption"/>
                    <w:keepNext/>
                    <w:rPr>
                      <w:b w:val="0"/>
                      <w:bCs w:val="0"/>
                      <w:noProof/>
                      <w:sz w:val="22"/>
                      <w:szCs w:val="22"/>
                      <w:lang w:val="sr-Cyrl-ME"/>
                    </w:rPr>
                  </w:pPr>
                  <w:r w:rsidRPr="00FB7F13">
                    <w:rPr>
                      <w:b w:val="0"/>
                      <w:bCs w:val="0"/>
                      <w:sz w:val="22"/>
                      <w:szCs w:val="22"/>
                    </w:rPr>
                    <w:t>noname99</w:t>
                  </w:r>
                </w:p>
              </w:tc>
              <w:tc>
                <w:tcPr>
                  <w:tcW w:w="1394" w:type="dxa"/>
                </w:tcPr>
                <w:p w14:paraId="3756B5FB" w14:textId="53413131" w:rsidR="00441948" w:rsidRPr="00FB7F13" w:rsidRDefault="00713045" w:rsidP="008D36B3">
                  <w:pPr>
                    <w:pStyle w:val="Caption"/>
                    <w:keepNext/>
                    <w:rPr>
                      <w:b w:val="0"/>
                      <w:bCs w:val="0"/>
                      <w:noProof/>
                      <w:sz w:val="22"/>
                      <w:szCs w:val="22"/>
                      <w:lang w:val="sr-Cyrl-ME"/>
                    </w:rPr>
                  </w:pPr>
                  <w:r w:rsidRPr="00FB7F13">
                    <w:rPr>
                      <w:b w:val="0"/>
                      <w:bCs w:val="0"/>
                      <w:sz w:val="22"/>
                      <w:szCs w:val="22"/>
                    </w:rPr>
                    <w:t>0.004721</w:t>
                  </w:r>
                </w:p>
              </w:tc>
            </w:tr>
            <w:tr w:rsidR="00441948" w:rsidRPr="00FB7F13" w14:paraId="7B16D9D0" w14:textId="77777777" w:rsidTr="00243DC9">
              <w:trPr>
                <w:trHeight w:val="170"/>
              </w:trPr>
              <w:tc>
                <w:tcPr>
                  <w:tcW w:w="1146" w:type="dxa"/>
                </w:tcPr>
                <w:p w14:paraId="77D6DCFC" w14:textId="5B1E9659" w:rsidR="00441948" w:rsidRPr="00FB7F13" w:rsidRDefault="00441948" w:rsidP="008D36B3">
                  <w:pPr>
                    <w:pStyle w:val="Caption"/>
                    <w:keepNext/>
                    <w:rPr>
                      <w:b w:val="0"/>
                      <w:bCs w:val="0"/>
                      <w:noProof/>
                      <w:sz w:val="22"/>
                      <w:szCs w:val="22"/>
                      <w:lang w:val="sr-Cyrl-ME"/>
                    </w:rPr>
                  </w:pPr>
                  <w:r w:rsidRPr="00FB7F13">
                    <w:rPr>
                      <w:b w:val="0"/>
                      <w:bCs w:val="0"/>
                      <w:sz w:val="22"/>
                      <w:szCs w:val="22"/>
                    </w:rPr>
                    <w:t>alllie</w:t>
                  </w:r>
                </w:p>
              </w:tc>
              <w:tc>
                <w:tcPr>
                  <w:tcW w:w="1394" w:type="dxa"/>
                </w:tcPr>
                <w:p w14:paraId="5EABACF3" w14:textId="4FCFF55B" w:rsidR="00441948" w:rsidRPr="00FB7F13" w:rsidRDefault="00713045" w:rsidP="008D36B3">
                  <w:pPr>
                    <w:pStyle w:val="Caption"/>
                    <w:keepNext/>
                    <w:rPr>
                      <w:b w:val="0"/>
                      <w:bCs w:val="0"/>
                      <w:noProof/>
                      <w:sz w:val="22"/>
                      <w:szCs w:val="22"/>
                      <w:lang w:val="sr-Cyrl-ME"/>
                    </w:rPr>
                  </w:pPr>
                  <w:r w:rsidRPr="00FB7F13">
                    <w:rPr>
                      <w:b w:val="0"/>
                      <w:bCs w:val="0"/>
                      <w:sz w:val="22"/>
                      <w:szCs w:val="22"/>
                    </w:rPr>
                    <w:t>0.004704</w:t>
                  </w:r>
                </w:p>
              </w:tc>
            </w:tr>
          </w:tbl>
          <w:p w14:paraId="36AF0436" w14:textId="77777777" w:rsidR="003D6742" w:rsidRPr="00FB7F13" w:rsidRDefault="003D6742" w:rsidP="00012A22">
            <w:pPr>
              <w:pStyle w:val="Caption"/>
              <w:keepNext/>
              <w:rPr>
                <w:b w:val="0"/>
                <w:bCs w:val="0"/>
                <w:noProof/>
                <w:sz w:val="22"/>
                <w:szCs w:val="22"/>
                <w:lang w:val="sr-Cyrl-ME"/>
              </w:rPr>
            </w:pPr>
          </w:p>
        </w:tc>
      </w:tr>
      <w:tr w:rsidR="008A7147" w:rsidRPr="00012164" w14:paraId="76CA741B" w14:textId="77777777" w:rsidTr="008A7147">
        <w:trPr>
          <w:trHeight w:val="210"/>
        </w:trPr>
        <w:tc>
          <w:tcPr>
            <w:tcW w:w="4451" w:type="dxa"/>
          </w:tcPr>
          <w:p w14:paraId="3276E298" w14:textId="77777777" w:rsidR="008A7147" w:rsidRPr="00FB7F13" w:rsidRDefault="008A7147" w:rsidP="00012A22">
            <w:pPr>
              <w:pStyle w:val="Caption"/>
              <w:keepNext/>
              <w:rPr>
                <w:b w:val="0"/>
                <w:bCs w:val="0"/>
                <w:sz w:val="22"/>
                <w:szCs w:val="22"/>
              </w:rPr>
            </w:pPr>
          </w:p>
          <w:p w14:paraId="15DF9DD7" w14:textId="309E469C" w:rsidR="008A7147" w:rsidRPr="00FB7F13" w:rsidRDefault="008A7147" w:rsidP="00717FB1">
            <w:pPr>
              <w:pStyle w:val="Caption"/>
              <w:keepNext/>
              <w:jc w:val="center"/>
              <w:rPr>
                <w:b w:val="0"/>
                <w:bCs w:val="0"/>
                <w:sz w:val="22"/>
                <w:szCs w:val="22"/>
              </w:rPr>
            </w:pPr>
            <w:r w:rsidRPr="00FB7F13">
              <w:rPr>
                <w:b w:val="0"/>
                <w:bCs w:val="0"/>
                <w:sz w:val="22"/>
                <w:szCs w:val="22"/>
              </w:rPr>
              <w:t>α</w:t>
            </w:r>
            <w:r w:rsidRPr="00FB7F13">
              <w:rPr>
                <w:b w:val="0"/>
                <w:bCs w:val="0"/>
                <w:sz w:val="22"/>
                <w:szCs w:val="22"/>
                <w:lang w:val="en-US"/>
              </w:rPr>
              <w:t>=</w:t>
            </w:r>
            <w:r w:rsidR="007F1ADA" w:rsidRPr="00FB7F13">
              <w:rPr>
                <w:b w:val="0"/>
                <w:bCs w:val="0"/>
                <w:sz w:val="22"/>
                <w:szCs w:val="22"/>
              </w:rPr>
              <w:t>1.799e-06</w:t>
            </w:r>
            <w:r w:rsidRPr="00FB7F13">
              <w:rPr>
                <w:b w:val="0"/>
                <w:bCs w:val="0"/>
                <w:noProof/>
                <w:sz w:val="22"/>
                <w:szCs w:val="22"/>
                <w:lang w:val="sr-Latn-RS"/>
              </w:rPr>
              <w:t xml:space="preserve">, </w:t>
            </w:r>
            <w:r w:rsidRPr="00FB7F13">
              <w:rPr>
                <w:b w:val="0"/>
                <w:bCs w:val="0"/>
                <w:sz w:val="22"/>
                <w:szCs w:val="22"/>
              </w:rPr>
              <w:t>β=</w:t>
            </w:r>
            <w:r w:rsidRPr="00FB7F13">
              <w:rPr>
                <w:b w:val="0"/>
                <w:bCs w:val="0"/>
                <w:noProof/>
                <w:sz w:val="22"/>
                <w:szCs w:val="22"/>
                <w:lang w:val="sr-Cyrl-ME"/>
              </w:rPr>
              <w:t>2</w:t>
            </w:r>
            <w:r w:rsidRPr="00FB7F13">
              <w:rPr>
                <w:b w:val="0"/>
                <w:bCs w:val="0"/>
                <w:noProof/>
                <w:sz w:val="22"/>
                <w:szCs w:val="22"/>
                <w:lang w:val="sr-Latn-RS"/>
              </w:rPr>
              <w:t xml:space="preserve"> </w:t>
            </w:r>
            <w:r w:rsidR="00B12709" w:rsidRPr="00FB7F13">
              <w:rPr>
                <w:b w:val="0"/>
                <w:bCs w:val="0"/>
                <w:noProof/>
                <w:sz w:val="22"/>
                <w:szCs w:val="22"/>
                <w:lang w:val="sr-Cyrl-ME"/>
              </w:rPr>
              <w:t xml:space="preserve">за </w:t>
            </w:r>
            <w:r w:rsidR="00B72052" w:rsidRPr="00FB7F13">
              <w:rPr>
                <w:b w:val="0"/>
                <w:bCs w:val="0"/>
                <w:sz w:val="22"/>
                <w:szCs w:val="22"/>
              </w:rPr>
              <w:t>RugerRedhawk</w:t>
            </w:r>
            <w:r w:rsidR="00E445E3" w:rsidRPr="00FB7F13">
              <w:rPr>
                <w:b w:val="0"/>
                <w:bCs w:val="0"/>
                <w:sz w:val="22"/>
                <w:szCs w:val="22"/>
                <w:lang w:val="sr-Cyrl-ME"/>
              </w:rPr>
              <w:t>,</w:t>
            </w:r>
            <w:r w:rsidRPr="00FB7F13">
              <w:rPr>
                <w:b w:val="0"/>
                <w:bCs w:val="0"/>
                <w:noProof/>
                <w:sz w:val="22"/>
                <w:szCs w:val="22"/>
                <w:lang w:val="sr-Cyrl-ME"/>
              </w:rPr>
              <w:t xml:space="preserve"> за остале 1</w:t>
            </w:r>
          </w:p>
          <w:tbl>
            <w:tblPr>
              <w:tblStyle w:val="TableGrid"/>
              <w:tblW w:w="2508" w:type="dxa"/>
              <w:tblInd w:w="514" w:type="dxa"/>
              <w:tblLook w:val="04A0" w:firstRow="1" w:lastRow="0" w:firstColumn="1" w:lastColumn="0" w:noHBand="0" w:noVBand="1"/>
            </w:tblPr>
            <w:tblGrid>
              <w:gridCol w:w="1585"/>
              <w:gridCol w:w="1104"/>
            </w:tblGrid>
            <w:tr w:rsidR="00FA2A1A" w:rsidRPr="00FB7F13" w14:paraId="3896F509" w14:textId="77777777" w:rsidTr="00FA2A1A">
              <w:trPr>
                <w:trHeight w:val="58"/>
              </w:trPr>
              <w:tc>
                <w:tcPr>
                  <w:tcW w:w="1404" w:type="dxa"/>
                </w:tcPr>
                <w:p w14:paraId="3EB6F28F" w14:textId="77777777" w:rsidR="00FA2A1A" w:rsidRPr="00FB7F13" w:rsidRDefault="00FA2A1A" w:rsidP="008A7147">
                  <w:pPr>
                    <w:pStyle w:val="Caption"/>
                    <w:keepNext/>
                    <w:rPr>
                      <w:b w:val="0"/>
                      <w:bCs w:val="0"/>
                      <w:noProof/>
                      <w:sz w:val="22"/>
                      <w:szCs w:val="22"/>
                      <w:lang w:val="sr-Cyrl-ME"/>
                    </w:rPr>
                  </w:pPr>
                  <w:r w:rsidRPr="00FB7F13">
                    <w:rPr>
                      <w:b w:val="0"/>
                      <w:bCs w:val="0"/>
                      <w:sz w:val="22"/>
                      <w:szCs w:val="22"/>
                      <w:lang w:val="sr-Cyrl-ME"/>
                    </w:rPr>
                    <w:t>Чвор</w:t>
                  </w:r>
                </w:p>
              </w:tc>
              <w:tc>
                <w:tcPr>
                  <w:tcW w:w="1104" w:type="dxa"/>
                </w:tcPr>
                <w:p w14:paraId="68CA6BD0" w14:textId="77777777" w:rsidR="00FA2A1A" w:rsidRPr="00FB7F13" w:rsidRDefault="00FA2A1A" w:rsidP="008A7147">
                  <w:pPr>
                    <w:pStyle w:val="Caption"/>
                    <w:keepNext/>
                    <w:rPr>
                      <w:b w:val="0"/>
                      <w:bCs w:val="0"/>
                      <w:noProof/>
                      <w:sz w:val="22"/>
                      <w:szCs w:val="22"/>
                      <w:lang w:val="sr-Cyrl-ME"/>
                    </w:rPr>
                  </w:pPr>
                  <w:r w:rsidRPr="00FB7F13">
                    <w:rPr>
                      <w:b w:val="0"/>
                      <w:bCs w:val="0"/>
                      <w:sz w:val="22"/>
                      <w:szCs w:val="22"/>
                      <w:lang w:val="sr-Cyrl-ME"/>
                    </w:rPr>
                    <w:t>Вредност</w:t>
                  </w:r>
                </w:p>
              </w:tc>
            </w:tr>
            <w:tr w:rsidR="00701AA6" w:rsidRPr="00FB7F13" w14:paraId="3144FBB5" w14:textId="77777777" w:rsidTr="00FA2A1A">
              <w:trPr>
                <w:trHeight w:val="58"/>
              </w:trPr>
              <w:tc>
                <w:tcPr>
                  <w:tcW w:w="1404" w:type="dxa"/>
                </w:tcPr>
                <w:p w14:paraId="12433862" w14:textId="534E59A4" w:rsidR="00701AA6" w:rsidRPr="00FB7F13" w:rsidRDefault="00701AA6" w:rsidP="00701AA6">
                  <w:pPr>
                    <w:pStyle w:val="Caption"/>
                    <w:keepNext/>
                    <w:rPr>
                      <w:b w:val="0"/>
                      <w:bCs w:val="0"/>
                      <w:noProof/>
                      <w:sz w:val="22"/>
                      <w:szCs w:val="22"/>
                      <w:lang w:val="sr-Cyrl-ME"/>
                    </w:rPr>
                  </w:pPr>
                  <w:r w:rsidRPr="00FB7F13">
                    <w:rPr>
                      <w:b w:val="0"/>
                      <w:bCs w:val="0"/>
                      <w:sz w:val="22"/>
                      <w:szCs w:val="22"/>
                    </w:rPr>
                    <w:t>RugerRedhawk</w:t>
                  </w:r>
                </w:p>
              </w:tc>
              <w:tc>
                <w:tcPr>
                  <w:tcW w:w="1104" w:type="dxa"/>
                </w:tcPr>
                <w:p w14:paraId="44A2B6A0" w14:textId="42BCA0E2" w:rsidR="00701AA6" w:rsidRPr="00FB7F13" w:rsidRDefault="00701AA6" w:rsidP="00701AA6">
                  <w:pPr>
                    <w:pStyle w:val="Caption"/>
                    <w:keepNext/>
                    <w:rPr>
                      <w:b w:val="0"/>
                      <w:bCs w:val="0"/>
                      <w:noProof/>
                      <w:sz w:val="22"/>
                      <w:szCs w:val="22"/>
                      <w:lang w:val="sr-Cyrl-ME"/>
                    </w:rPr>
                  </w:pPr>
                  <w:r w:rsidRPr="00FB7F13">
                    <w:rPr>
                      <w:b w:val="0"/>
                      <w:bCs w:val="0"/>
                      <w:sz w:val="22"/>
                      <w:szCs w:val="22"/>
                    </w:rPr>
                    <w:t xml:space="preserve">0.009102 </w:t>
                  </w:r>
                </w:p>
              </w:tc>
            </w:tr>
            <w:tr w:rsidR="00701AA6" w:rsidRPr="00FB7F13" w14:paraId="57059852" w14:textId="77777777" w:rsidTr="00FA2A1A">
              <w:trPr>
                <w:trHeight w:val="58"/>
              </w:trPr>
              <w:tc>
                <w:tcPr>
                  <w:tcW w:w="1404" w:type="dxa"/>
                </w:tcPr>
                <w:p w14:paraId="3E791197" w14:textId="6062F894" w:rsidR="00701AA6" w:rsidRPr="00FB7F13" w:rsidRDefault="00701AA6" w:rsidP="00701AA6">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104" w:type="dxa"/>
                </w:tcPr>
                <w:p w14:paraId="58E4A7C8" w14:textId="74D48FF7" w:rsidR="00701AA6" w:rsidRPr="00FB7F13" w:rsidRDefault="00701AA6" w:rsidP="00701AA6">
                  <w:pPr>
                    <w:pStyle w:val="Caption"/>
                    <w:keepNext/>
                    <w:rPr>
                      <w:b w:val="0"/>
                      <w:bCs w:val="0"/>
                      <w:noProof/>
                      <w:sz w:val="22"/>
                      <w:szCs w:val="22"/>
                      <w:lang w:val="sr-Cyrl-ME"/>
                    </w:rPr>
                  </w:pPr>
                  <w:r w:rsidRPr="00FB7F13">
                    <w:rPr>
                      <w:b w:val="0"/>
                      <w:bCs w:val="0"/>
                      <w:sz w:val="22"/>
                      <w:szCs w:val="22"/>
                    </w:rPr>
                    <w:t xml:space="preserve">0.004688 </w:t>
                  </w:r>
                </w:p>
              </w:tc>
            </w:tr>
            <w:tr w:rsidR="00701AA6" w:rsidRPr="00FB7F13" w14:paraId="7D9B0A7A" w14:textId="77777777" w:rsidTr="00FA2A1A">
              <w:trPr>
                <w:trHeight w:val="58"/>
              </w:trPr>
              <w:tc>
                <w:tcPr>
                  <w:tcW w:w="1404" w:type="dxa"/>
                </w:tcPr>
                <w:p w14:paraId="0CB15483" w14:textId="7058531E" w:rsidR="00701AA6" w:rsidRPr="00FB7F13" w:rsidRDefault="00701AA6" w:rsidP="00701AA6">
                  <w:pPr>
                    <w:pStyle w:val="Caption"/>
                    <w:keepNext/>
                    <w:rPr>
                      <w:b w:val="0"/>
                      <w:bCs w:val="0"/>
                      <w:noProof/>
                      <w:sz w:val="22"/>
                      <w:szCs w:val="22"/>
                      <w:lang w:val="sr-Cyrl-ME"/>
                    </w:rPr>
                  </w:pPr>
                  <w:r w:rsidRPr="00FB7F13">
                    <w:rPr>
                      <w:b w:val="0"/>
                      <w:bCs w:val="0"/>
                      <w:sz w:val="22"/>
                      <w:szCs w:val="22"/>
                    </w:rPr>
                    <w:t>qgyh2</w:t>
                  </w:r>
                </w:p>
              </w:tc>
              <w:tc>
                <w:tcPr>
                  <w:tcW w:w="1104" w:type="dxa"/>
                </w:tcPr>
                <w:p w14:paraId="53B90FAC" w14:textId="43505478" w:rsidR="00701AA6" w:rsidRPr="00FB7F13" w:rsidRDefault="00701AA6" w:rsidP="00701AA6">
                  <w:pPr>
                    <w:pStyle w:val="Caption"/>
                    <w:keepNext/>
                    <w:rPr>
                      <w:b w:val="0"/>
                      <w:bCs w:val="0"/>
                      <w:noProof/>
                      <w:sz w:val="22"/>
                      <w:szCs w:val="22"/>
                      <w:lang w:val="sr-Cyrl-ME"/>
                    </w:rPr>
                  </w:pPr>
                  <w:r w:rsidRPr="00FB7F13">
                    <w:rPr>
                      <w:b w:val="0"/>
                      <w:bCs w:val="0"/>
                      <w:sz w:val="22"/>
                      <w:szCs w:val="22"/>
                    </w:rPr>
                    <w:t xml:space="preserve">0.00468  </w:t>
                  </w:r>
                </w:p>
              </w:tc>
            </w:tr>
            <w:tr w:rsidR="00701AA6" w:rsidRPr="00FB7F13" w14:paraId="5E7234EB" w14:textId="77777777" w:rsidTr="00FA2A1A">
              <w:trPr>
                <w:trHeight w:val="60"/>
              </w:trPr>
              <w:tc>
                <w:tcPr>
                  <w:tcW w:w="1404" w:type="dxa"/>
                </w:tcPr>
                <w:p w14:paraId="3FEDF816" w14:textId="5D98EB36" w:rsidR="00701AA6" w:rsidRPr="00FB7F13" w:rsidRDefault="00701AA6" w:rsidP="00701AA6">
                  <w:pPr>
                    <w:pStyle w:val="Caption"/>
                    <w:keepNext/>
                    <w:rPr>
                      <w:b w:val="0"/>
                      <w:bCs w:val="0"/>
                      <w:noProof/>
                      <w:sz w:val="22"/>
                      <w:szCs w:val="22"/>
                      <w:lang w:val="sr-Cyrl-ME"/>
                    </w:rPr>
                  </w:pPr>
                  <w:r w:rsidRPr="00FB7F13">
                    <w:rPr>
                      <w:b w:val="0"/>
                      <w:bCs w:val="0"/>
                      <w:sz w:val="22"/>
                      <w:szCs w:val="22"/>
                    </w:rPr>
                    <w:t>gst</w:t>
                  </w:r>
                </w:p>
              </w:tc>
              <w:tc>
                <w:tcPr>
                  <w:tcW w:w="1104" w:type="dxa"/>
                </w:tcPr>
                <w:p w14:paraId="3D897C4C" w14:textId="5D01E920" w:rsidR="00701AA6" w:rsidRPr="00FB7F13" w:rsidRDefault="00701AA6" w:rsidP="00701AA6">
                  <w:pPr>
                    <w:pStyle w:val="Caption"/>
                    <w:keepNext/>
                    <w:rPr>
                      <w:b w:val="0"/>
                      <w:bCs w:val="0"/>
                      <w:noProof/>
                      <w:sz w:val="22"/>
                      <w:szCs w:val="22"/>
                      <w:lang w:val="sr-Cyrl-ME"/>
                    </w:rPr>
                  </w:pPr>
                  <w:r w:rsidRPr="00FB7F13">
                    <w:rPr>
                      <w:b w:val="0"/>
                      <w:bCs w:val="0"/>
                      <w:sz w:val="22"/>
                      <w:szCs w:val="22"/>
                    </w:rPr>
                    <w:t xml:space="preserve">0.004649 </w:t>
                  </w:r>
                </w:p>
              </w:tc>
            </w:tr>
            <w:tr w:rsidR="00701AA6" w:rsidRPr="00FB7F13" w14:paraId="4EE9077B" w14:textId="77777777" w:rsidTr="00FA2A1A">
              <w:trPr>
                <w:trHeight w:val="58"/>
              </w:trPr>
              <w:tc>
                <w:tcPr>
                  <w:tcW w:w="1404" w:type="dxa"/>
                </w:tcPr>
                <w:p w14:paraId="5E64F5E2" w14:textId="49621863" w:rsidR="00701AA6" w:rsidRPr="00FB7F13" w:rsidRDefault="00701AA6" w:rsidP="00701AA6">
                  <w:pPr>
                    <w:pStyle w:val="Caption"/>
                    <w:keepNext/>
                    <w:rPr>
                      <w:b w:val="0"/>
                      <w:bCs w:val="0"/>
                      <w:noProof/>
                      <w:sz w:val="22"/>
                      <w:szCs w:val="22"/>
                      <w:lang w:val="sr-Cyrl-ME"/>
                    </w:rPr>
                  </w:pPr>
                  <w:r w:rsidRPr="00FB7F13">
                    <w:rPr>
                      <w:b w:val="0"/>
                      <w:bCs w:val="0"/>
                      <w:sz w:val="22"/>
                      <w:szCs w:val="22"/>
                    </w:rPr>
                    <w:t>noname99</w:t>
                  </w:r>
                </w:p>
              </w:tc>
              <w:tc>
                <w:tcPr>
                  <w:tcW w:w="1104" w:type="dxa"/>
                </w:tcPr>
                <w:p w14:paraId="5DE5AB49" w14:textId="561A426F" w:rsidR="00701AA6" w:rsidRPr="00FB7F13" w:rsidRDefault="00701AA6" w:rsidP="00701AA6">
                  <w:pPr>
                    <w:pStyle w:val="Caption"/>
                    <w:keepNext/>
                    <w:rPr>
                      <w:b w:val="0"/>
                      <w:bCs w:val="0"/>
                      <w:noProof/>
                      <w:sz w:val="22"/>
                      <w:szCs w:val="22"/>
                      <w:lang w:val="sr-Cyrl-ME"/>
                    </w:rPr>
                  </w:pPr>
                  <w:r w:rsidRPr="00FB7F13">
                    <w:rPr>
                      <w:b w:val="0"/>
                      <w:bCs w:val="0"/>
                      <w:sz w:val="22"/>
                      <w:szCs w:val="22"/>
                    </w:rPr>
                    <w:t xml:space="preserve">0.004631 </w:t>
                  </w:r>
                </w:p>
              </w:tc>
            </w:tr>
          </w:tbl>
          <w:p w14:paraId="5CD0CC1A" w14:textId="77777777" w:rsidR="008A7147" w:rsidRPr="00FB7F13" w:rsidRDefault="008A7147" w:rsidP="00012A22">
            <w:pPr>
              <w:pStyle w:val="Caption"/>
              <w:keepNext/>
              <w:rPr>
                <w:b w:val="0"/>
                <w:bCs w:val="0"/>
                <w:noProof/>
                <w:sz w:val="22"/>
                <w:szCs w:val="22"/>
                <w:lang w:val="sr-Cyrl-ME"/>
              </w:rPr>
            </w:pPr>
          </w:p>
        </w:tc>
        <w:tc>
          <w:tcPr>
            <w:tcW w:w="222" w:type="dxa"/>
          </w:tcPr>
          <w:p w14:paraId="5132FA27" w14:textId="77777777" w:rsidR="008A7147" w:rsidRPr="00FB7F13" w:rsidRDefault="008A7147" w:rsidP="00012A22">
            <w:pPr>
              <w:pStyle w:val="Caption"/>
              <w:keepNext/>
              <w:rPr>
                <w:b w:val="0"/>
                <w:bCs w:val="0"/>
                <w:noProof/>
                <w:sz w:val="22"/>
                <w:szCs w:val="22"/>
                <w:lang w:val="sr-Cyrl-ME"/>
              </w:rPr>
            </w:pPr>
          </w:p>
        </w:tc>
        <w:tc>
          <w:tcPr>
            <w:tcW w:w="3883" w:type="dxa"/>
          </w:tcPr>
          <w:p w14:paraId="2BB39BE9" w14:textId="77777777" w:rsidR="008A7147" w:rsidRPr="00FB7F13" w:rsidRDefault="008A7147" w:rsidP="00012A22">
            <w:pPr>
              <w:pStyle w:val="Caption"/>
              <w:keepNext/>
              <w:rPr>
                <w:b w:val="0"/>
                <w:bCs w:val="0"/>
                <w:sz w:val="22"/>
                <w:szCs w:val="22"/>
              </w:rPr>
            </w:pPr>
          </w:p>
          <w:p w14:paraId="24710925" w14:textId="4307A49D" w:rsidR="008A7147" w:rsidRPr="00FB7F13" w:rsidRDefault="008A7147" w:rsidP="00012A22">
            <w:pPr>
              <w:pStyle w:val="Caption"/>
              <w:keepNext/>
              <w:rPr>
                <w:b w:val="0"/>
                <w:bCs w:val="0"/>
                <w:sz w:val="22"/>
                <w:szCs w:val="22"/>
              </w:rPr>
            </w:pPr>
            <w:r w:rsidRPr="00FB7F13">
              <w:rPr>
                <w:b w:val="0"/>
                <w:bCs w:val="0"/>
                <w:sz w:val="22"/>
                <w:szCs w:val="22"/>
              </w:rPr>
              <w:t>α</w:t>
            </w:r>
            <w:r w:rsidRPr="00FB7F13">
              <w:rPr>
                <w:b w:val="0"/>
                <w:bCs w:val="0"/>
                <w:sz w:val="22"/>
                <w:szCs w:val="22"/>
                <w:lang w:val="en-US"/>
              </w:rPr>
              <w:t>=</w:t>
            </w:r>
            <w:r w:rsidR="00B15B19" w:rsidRPr="00FB7F13">
              <w:rPr>
                <w:rFonts w:eastAsia="Calibri"/>
                <w:b w:val="0"/>
                <w:bCs w:val="0"/>
                <w:sz w:val="22"/>
                <w:szCs w:val="22"/>
                <w:lang w:val="en-US"/>
              </w:rPr>
              <w:t>3.598e-06</w:t>
            </w:r>
            <w:r w:rsidRPr="00FB7F13">
              <w:rPr>
                <w:b w:val="0"/>
                <w:bCs w:val="0"/>
                <w:noProof/>
                <w:sz w:val="22"/>
                <w:szCs w:val="22"/>
                <w:lang w:val="sr-Latn-RS"/>
              </w:rPr>
              <w:t xml:space="preserve">, </w:t>
            </w:r>
            <w:r w:rsidRPr="00FB7F13">
              <w:rPr>
                <w:b w:val="0"/>
                <w:bCs w:val="0"/>
                <w:sz w:val="22"/>
                <w:szCs w:val="22"/>
              </w:rPr>
              <w:t>β=</w:t>
            </w:r>
            <w:r w:rsidRPr="00FB7F13">
              <w:rPr>
                <w:b w:val="0"/>
                <w:bCs w:val="0"/>
                <w:noProof/>
                <w:sz w:val="22"/>
                <w:szCs w:val="22"/>
                <w:lang w:val="sr-Cyrl-ME"/>
              </w:rPr>
              <w:t>2</w:t>
            </w:r>
            <w:r w:rsidRPr="00FB7F13">
              <w:rPr>
                <w:b w:val="0"/>
                <w:bCs w:val="0"/>
                <w:noProof/>
                <w:sz w:val="22"/>
                <w:szCs w:val="22"/>
                <w:lang w:val="sr-Latn-RS"/>
              </w:rPr>
              <w:t xml:space="preserve"> </w:t>
            </w:r>
            <w:r w:rsidRPr="00FB7F13">
              <w:rPr>
                <w:b w:val="0"/>
                <w:bCs w:val="0"/>
                <w:noProof/>
                <w:sz w:val="22"/>
                <w:szCs w:val="22"/>
                <w:lang w:val="sr-Cyrl-ME"/>
              </w:rPr>
              <w:t xml:space="preserve">за </w:t>
            </w:r>
            <w:r w:rsidR="00B12709" w:rsidRPr="00FB7F13">
              <w:rPr>
                <w:b w:val="0"/>
                <w:bCs w:val="0"/>
                <w:sz w:val="22"/>
                <w:szCs w:val="22"/>
              </w:rPr>
              <w:t>RugerRedhawk</w:t>
            </w:r>
            <w:r w:rsidRPr="00FB7F13">
              <w:rPr>
                <w:b w:val="0"/>
                <w:bCs w:val="0"/>
                <w:noProof/>
                <w:sz w:val="22"/>
                <w:szCs w:val="22"/>
                <w:lang w:val="sr-Cyrl-ME"/>
              </w:rPr>
              <w:t>, за остале 1</w:t>
            </w:r>
          </w:p>
          <w:tbl>
            <w:tblPr>
              <w:tblStyle w:val="TableGrid"/>
              <w:tblW w:w="2656" w:type="dxa"/>
              <w:tblInd w:w="23" w:type="dxa"/>
              <w:tblLook w:val="04A0" w:firstRow="1" w:lastRow="0" w:firstColumn="1" w:lastColumn="0" w:noHBand="0" w:noVBand="1"/>
            </w:tblPr>
            <w:tblGrid>
              <w:gridCol w:w="1585"/>
              <w:gridCol w:w="1104"/>
            </w:tblGrid>
            <w:tr w:rsidR="00BA7C2D" w:rsidRPr="00FB7F13" w14:paraId="1A48022A" w14:textId="77777777" w:rsidTr="00BA7C2D">
              <w:trPr>
                <w:trHeight w:val="150"/>
              </w:trPr>
              <w:tc>
                <w:tcPr>
                  <w:tcW w:w="1404" w:type="dxa"/>
                </w:tcPr>
                <w:p w14:paraId="1F789F91"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Чвор</w:t>
                  </w:r>
                </w:p>
              </w:tc>
              <w:tc>
                <w:tcPr>
                  <w:tcW w:w="1252" w:type="dxa"/>
                </w:tcPr>
                <w:p w14:paraId="7BAC4109"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Вредност</w:t>
                  </w:r>
                </w:p>
              </w:tc>
            </w:tr>
            <w:tr w:rsidR="0029685B" w:rsidRPr="00FB7F13" w14:paraId="7A2EC43F" w14:textId="77777777" w:rsidTr="00BA7C2D">
              <w:trPr>
                <w:trHeight w:val="150"/>
              </w:trPr>
              <w:tc>
                <w:tcPr>
                  <w:tcW w:w="1404" w:type="dxa"/>
                </w:tcPr>
                <w:p w14:paraId="5787BD87" w14:textId="41126219" w:rsidR="0029685B" w:rsidRPr="00FB7F13" w:rsidRDefault="0029685B" w:rsidP="0029685B">
                  <w:pPr>
                    <w:pStyle w:val="Caption"/>
                    <w:keepNext/>
                    <w:rPr>
                      <w:b w:val="0"/>
                      <w:bCs w:val="0"/>
                      <w:noProof/>
                      <w:sz w:val="22"/>
                      <w:szCs w:val="22"/>
                      <w:lang w:val="sr-Cyrl-ME"/>
                    </w:rPr>
                  </w:pPr>
                  <w:r w:rsidRPr="00FB7F13">
                    <w:rPr>
                      <w:b w:val="0"/>
                      <w:bCs w:val="0"/>
                      <w:sz w:val="22"/>
                      <w:szCs w:val="22"/>
                    </w:rPr>
                    <w:t>RugerRedhawk</w:t>
                  </w:r>
                </w:p>
              </w:tc>
              <w:tc>
                <w:tcPr>
                  <w:tcW w:w="1252" w:type="dxa"/>
                </w:tcPr>
                <w:p w14:paraId="54A5DD7C" w14:textId="6F78AE9E" w:rsidR="0029685B" w:rsidRPr="00FB7F13" w:rsidRDefault="0029685B" w:rsidP="0029685B">
                  <w:pPr>
                    <w:pStyle w:val="Caption"/>
                    <w:keepNext/>
                    <w:rPr>
                      <w:b w:val="0"/>
                      <w:bCs w:val="0"/>
                      <w:noProof/>
                      <w:sz w:val="22"/>
                      <w:szCs w:val="22"/>
                      <w:lang w:val="sr-Cyrl-ME"/>
                    </w:rPr>
                  </w:pPr>
                  <w:r w:rsidRPr="00FB7F13">
                    <w:rPr>
                      <w:b w:val="0"/>
                      <w:bCs w:val="0"/>
                      <w:sz w:val="22"/>
                      <w:szCs w:val="22"/>
                    </w:rPr>
                    <w:t xml:space="preserve">0.009122 </w:t>
                  </w:r>
                </w:p>
              </w:tc>
            </w:tr>
            <w:tr w:rsidR="0029685B" w:rsidRPr="00FB7F13" w14:paraId="1648DDBF" w14:textId="77777777" w:rsidTr="00BA7C2D">
              <w:trPr>
                <w:trHeight w:val="150"/>
              </w:trPr>
              <w:tc>
                <w:tcPr>
                  <w:tcW w:w="1404" w:type="dxa"/>
                </w:tcPr>
                <w:p w14:paraId="6F2B9BCC" w14:textId="30BB2073" w:rsidR="0029685B" w:rsidRPr="00FB7F13" w:rsidRDefault="0029685B" w:rsidP="0029685B">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252" w:type="dxa"/>
                </w:tcPr>
                <w:p w14:paraId="0D0BBC70" w14:textId="56140274" w:rsidR="0029685B" w:rsidRPr="00FB7F13" w:rsidRDefault="0029685B" w:rsidP="0029685B">
                  <w:pPr>
                    <w:pStyle w:val="Caption"/>
                    <w:keepNext/>
                    <w:rPr>
                      <w:b w:val="0"/>
                      <w:bCs w:val="0"/>
                      <w:noProof/>
                      <w:sz w:val="22"/>
                      <w:szCs w:val="22"/>
                      <w:lang w:val="sr-Cyrl-ME"/>
                    </w:rPr>
                  </w:pPr>
                  <w:r w:rsidRPr="00FB7F13">
                    <w:rPr>
                      <w:b w:val="0"/>
                      <w:bCs w:val="0"/>
                      <w:sz w:val="22"/>
                      <w:szCs w:val="22"/>
                    </w:rPr>
                    <w:t xml:space="preserve">0.004836 </w:t>
                  </w:r>
                </w:p>
              </w:tc>
            </w:tr>
            <w:tr w:rsidR="0029685B" w:rsidRPr="00FB7F13" w14:paraId="197AE943" w14:textId="77777777" w:rsidTr="00BA7C2D">
              <w:trPr>
                <w:trHeight w:val="150"/>
              </w:trPr>
              <w:tc>
                <w:tcPr>
                  <w:tcW w:w="1404" w:type="dxa"/>
                </w:tcPr>
                <w:p w14:paraId="046F9FB0" w14:textId="3177F137" w:rsidR="0029685B" w:rsidRPr="00FB7F13" w:rsidRDefault="0029685B" w:rsidP="0029685B">
                  <w:pPr>
                    <w:pStyle w:val="Caption"/>
                    <w:keepNext/>
                    <w:rPr>
                      <w:b w:val="0"/>
                      <w:bCs w:val="0"/>
                      <w:noProof/>
                      <w:sz w:val="22"/>
                      <w:szCs w:val="22"/>
                      <w:lang w:val="sr-Cyrl-ME"/>
                    </w:rPr>
                  </w:pPr>
                  <w:r w:rsidRPr="00FB7F13">
                    <w:rPr>
                      <w:b w:val="0"/>
                      <w:bCs w:val="0"/>
                      <w:sz w:val="22"/>
                      <w:szCs w:val="22"/>
                    </w:rPr>
                    <w:t>qgyh2</w:t>
                  </w:r>
                </w:p>
              </w:tc>
              <w:tc>
                <w:tcPr>
                  <w:tcW w:w="1252" w:type="dxa"/>
                </w:tcPr>
                <w:p w14:paraId="4A722ED1" w14:textId="4E35EC4A" w:rsidR="0029685B" w:rsidRPr="00FB7F13" w:rsidRDefault="0029685B" w:rsidP="0029685B">
                  <w:pPr>
                    <w:pStyle w:val="Caption"/>
                    <w:keepNext/>
                    <w:rPr>
                      <w:b w:val="0"/>
                      <w:bCs w:val="0"/>
                      <w:noProof/>
                      <w:sz w:val="22"/>
                      <w:szCs w:val="22"/>
                      <w:lang w:val="sr-Cyrl-ME"/>
                    </w:rPr>
                  </w:pPr>
                  <w:r w:rsidRPr="00FB7F13">
                    <w:rPr>
                      <w:b w:val="0"/>
                      <w:bCs w:val="0"/>
                      <w:sz w:val="22"/>
                      <w:szCs w:val="22"/>
                    </w:rPr>
                    <w:t xml:space="preserve">0.00482  </w:t>
                  </w:r>
                </w:p>
              </w:tc>
            </w:tr>
            <w:tr w:rsidR="0029685B" w:rsidRPr="00FB7F13" w14:paraId="6FD09C9C" w14:textId="77777777" w:rsidTr="00BA7C2D">
              <w:trPr>
                <w:trHeight w:val="58"/>
              </w:trPr>
              <w:tc>
                <w:tcPr>
                  <w:tcW w:w="1404" w:type="dxa"/>
                </w:tcPr>
                <w:p w14:paraId="1B5360F2" w14:textId="453F2AA3" w:rsidR="0029685B" w:rsidRPr="00FB7F13" w:rsidRDefault="0029685B" w:rsidP="0029685B">
                  <w:pPr>
                    <w:pStyle w:val="Caption"/>
                    <w:keepNext/>
                    <w:rPr>
                      <w:b w:val="0"/>
                      <w:bCs w:val="0"/>
                      <w:noProof/>
                      <w:sz w:val="22"/>
                      <w:szCs w:val="22"/>
                      <w:lang w:val="sr-Cyrl-ME"/>
                    </w:rPr>
                  </w:pPr>
                  <w:r w:rsidRPr="00FB7F13">
                    <w:rPr>
                      <w:b w:val="0"/>
                      <w:bCs w:val="0"/>
                      <w:sz w:val="22"/>
                      <w:szCs w:val="22"/>
                    </w:rPr>
                    <w:t>gst</w:t>
                  </w:r>
                </w:p>
              </w:tc>
              <w:tc>
                <w:tcPr>
                  <w:tcW w:w="1252" w:type="dxa"/>
                </w:tcPr>
                <w:p w14:paraId="645018B4" w14:textId="4E9F4943" w:rsidR="0029685B" w:rsidRPr="00FB7F13" w:rsidRDefault="0029685B" w:rsidP="0029685B">
                  <w:pPr>
                    <w:pStyle w:val="Caption"/>
                    <w:keepNext/>
                    <w:rPr>
                      <w:b w:val="0"/>
                      <w:bCs w:val="0"/>
                      <w:noProof/>
                      <w:sz w:val="22"/>
                      <w:szCs w:val="22"/>
                      <w:lang w:val="sr-Cyrl-ME"/>
                    </w:rPr>
                  </w:pPr>
                  <w:r w:rsidRPr="00FB7F13">
                    <w:rPr>
                      <w:b w:val="0"/>
                      <w:bCs w:val="0"/>
                      <w:sz w:val="22"/>
                      <w:szCs w:val="22"/>
                    </w:rPr>
                    <w:t xml:space="preserve">0.004758 </w:t>
                  </w:r>
                </w:p>
              </w:tc>
            </w:tr>
            <w:tr w:rsidR="0029685B" w:rsidRPr="00FB7F13" w14:paraId="3CCAB841" w14:textId="77777777" w:rsidTr="00BA7C2D">
              <w:trPr>
                <w:trHeight w:val="150"/>
              </w:trPr>
              <w:tc>
                <w:tcPr>
                  <w:tcW w:w="1404" w:type="dxa"/>
                </w:tcPr>
                <w:p w14:paraId="31150A1A" w14:textId="53F4CFD4" w:rsidR="0029685B" w:rsidRPr="00FB7F13" w:rsidRDefault="0029685B" w:rsidP="0029685B">
                  <w:pPr>
                    <w:pStyle w:val="Caption"/>
                    <w:keepNext/>
                    <w:rPr>
                      <w:b w:val="0"/>
                      <w:bCs w:val="0"/>
                      <w:noProof/>
                      <w:sz w:val="22"/>
                      <w:szCs w:val="22"/>
                      <w:lang w:val="sr-Cyrl-ME"/>
                    </w:rPr>
                  </w:pPr>
                  <w:r w:rsidRPr="00FB7F13">
                    <w:rPr>
                      <w:b w:val="0"/>
                      <w:bCs w:val="0"/>
                      <w:sz w:val="22"/>
                      <w:szCs w:val="22"/>
                    </w:rPr>
                    <w:t>noname99</w:t>
                  </w:r>
                </w:p>
              </w:tc>
              <w:tc>
                <w:tcPr>
                  <w:tcW w:w="1252" w:type="dxa"/>
                </w:tcPr>
                <w:p w14:paraId="74D57A88" w14:textId="256DE1A6" w:rsidR="0029685B" w:rsidRPr="00FB7F13" w:rsidRDefault="0029685B" w:rsidP="0029685B">
                  <w:pPr>
                    <w:pStyle w:val="Caption"/>
                    <w:keepNext/>
                    <w:rPr>
                      <w:b w:val="0"/>
                      <w:bCs w:val="0"/>
                      <w:noProof/>
                      <w:sz w:val="22"/>
                      <w:szCs w:val="22"/>
                      <w:lang w:val="sr-Cyrl-ME"/>
                    </w:rPr>
                  </w:pPr>
                  <w:r w:rsidRPr="00FB7F13">
                    <w:rPr>
                      <w:b w:val="0"/>
                      <w:bCs w:val="0"/>
                      <w:sz w:val="22"/>
                      <w:szCs w:val="22"/>
                    </w:rPr>
                    <w:t xml:space="preserve">0.004721 </w:t>
                  </w:r>
                </w:p>
              </w:tc>
            </w:tr>
          </w:tbl>
          <w:p w14:paraId="480B7166" w14:textId="77777777" w:rsidR="008A7147" w:rsidRPr="00FB7F13" w:rsidRDefault="008A7147" w:rsidP="00012A22">
            <w:pPr>
              <w:pStyle w:val="Caption"/>
              <w:keepNext/>
              <w:rPr>
                <w:b w:val="0"/>
                <w:bCs w:val="0"/>
                <w:noProof/>
                <w:sz w:val="22"/>
                <w:szCs w:val="22"/>
                <w:lang w:val="sr-Cyrl-ME"/>
              </w:rPr>
            </w:pPr>
          </w:p>
        </w:tc>
        <w:tc>
          <w:tcPr>
            <w:tcW w:w="222" w:type="dxa"/>
          </w:tcPr>
          <w:p w14:paraId="7A0A4372" w14:textId="77777777" w:rsidR="008A7147" w:rsidRPr="00012164" w:rsidRDefault="008A7147" w:rsidP="00012A22">
            <w:pPr>
              <w:pStyle w:val="Caption"/>
              <w:keepNext/>
              <w:rPr>
                <w:noProof/>
                <w:sz w:val="22"/>
                <w:szCs w:val="22"/>
                <w:lang w:val="sr-Cyrl-ME"/>
              </w:rPr>
            </w:pPr>
          </w:p>
        </w:tc>
      </w:tr>
      <w:tr w:rsidR="008A7147" w:rsidRPr="00012164" w14:paraId="41C9D592" w14:textId="77777777" w:rsidTr="008A7147">
        <w:trPr>
          <w:trHeight w:val="210"/>
        </w:trPr>
        <w:tc>
          <w:tcPr>
            <w:tcW w:w="4451" w:type="dxa"/>
          </w:tcPr>
          <w:p w14:paraId="4FD52E36" w14:textId="77777777" w:rsidR="008A7147" w:rsidRPr="00FB7F13" w:rsidRDefault="008A7147" w:rsidP="00012A22">
            <w:pPr>
              <w:pStyle w:val="Caption"/>
              <w:keepNext/>
              <w:rPr>
                <w:b w:val="0"/>
                <w:bCs w:val="0"/>
                <w:noProof/>
                <w:sz w:val="22"/>
                <w:szCs w:val="22"/>
                <w:lang w:val="sr-Cyrl-ME"/>
              </w:rPr>
            </w:pPr>
          </w:p>
        </w:tc>
        <w:tc>
          <w:tcPr>
            <w:tcW w:w="222" w:type="dxa"/>
          </w:tcPr>
          <w:p w14:paraId="405AB7F1" w14:textId="77777777" w:rsidR="008A7147" w:rsidRPr="00FB7F13" w:rsidRDefault="008A7147" w:rsidP="00012A22">
            <w:pPr>
              <w:pStyle w:val="Caption"/>
              <w:keepNext/>
              <w:rPr>
                <w:b w:val="0"/>
                <w:bCs w:val="0"/>
                <w:noProof/>
                <w:sz w:val="22"/>
                <w:szCs w:val="22"/>
                <w:lang w:val="sr-Cyrl-ME"/>
              </w:rPr>
            </w:pPr>
          </w:p>
        </w:tc>
        <w:tc>
          <w:tcPr>
            <w:tcW w:w="3883" w:type="dxa"/>
          </w:tcPr>
          <w:p w14:paraId="734F68B9" w14:textId="77777777" w:rsidR="008A7147" w:rsidRPr="00FB7F13" w:rsidRDefault="008A7147" w:rsidP="00012A22">
            <w:pPr>
              <w:pStyle w:val="Caption"/>
              <w:keepNext/>
              <w:rPr>
                <w:b w:val="0"/>
                <w:bCs w:val="0"/>
                <w:noProof/>
                <w:sz w:val="22"/>
                <w:szCs w:val="22"/>
                <w:lang w:val="sr-Cyrl-ME"/>
              </w:rPr>
            </w:pPr>
          </w:p>
        </w:tc>
        <w:tc>
          <w:tcPr>
            <w:tcW w:w="222" w:type="dxa"/>
          </w:tcPr>
          <w:p w14:paraId="487168AF" w14:textId="77777777" w:rsidR="008A7147" w:rsidRPr="00012164" w:rsidRDefault="008A7147" w:rsidP="00012A22">
            <w:pPr>
              <w:pStyle w:val="Caption"/>
              <w:keepNext/>
              <w:rPr>
                <w:noProof/>
                <w:sz w:val="22"/>
                <w:szCs w:val="22"/>
                <w:lang w:val="sr-Cyrl-ME"/>
              </w:rPr>
            </w:pPr>
          </w:p>
        </w:tc>
      </w:tr>
      <w:tr w:rsidR="008A7147" w:rsidRPr="00012164" w14:paraId="016BE936" w14:textId="77777777" w:rsidTr="008A7147">
        <w:trPr>
          <w:trHeight w:val="220"/>
        </w:trPr>
        <w:tc>
          <w:tcPr>
            <w:tcW w:w="4451" w:type="dxa"/>
          </w:tcPr>
          <w:p w14:paraId="77130D44" w14:textId="77777777" w:rsidR="008A7147" w:rsidRPr="00FB7F13" w:rsidRDefault="008A7147" w:rsidP="00012A22">
            <w:pPr>
              <w:pStyle w:val="Caption"/>
              <w:keepNext/>
              <w:rPr>
                <w:b w:val="0"/>
                <w:bCs w:val="0"/>
                <w:sz w:val="22"/>
                <w:szCs w:val="22"/>
              </w:rPr>
            </w:pPr>
          </w:p>
          <w:p w14:paraId="30F0D1A1" w14:textId="00B0106B" w:rsidR="008A7147" w:rsidRPr="00FB7F13" w:rsidRDefault="008A7147" w:rsidP="00012A22">
            <w:pPr>
              <w:pStyle w:val="Caption"/>
              <w:keepNext/>
              <w:jc w:val="center"/>
              <w:rPr>
                <w:b w:val="0"/>
                <w:bCs w:val="0"/>
                <w:sz w:val="22"/>
                <w:szCs w:val="22"/>
              </w:rPr>
            </w:pPr>
            <w:r w:rsidRPr="00FB7F13">
              <w:rPr>
                <w:b w:val="0"/>
                <w:bCs w:val="0"/>
                <w:sz w:val="22"/>
                <w:szCs w:val="22"/>
              </w:rPr>
              <w:t>α</w:t>
            </w:r>
            <w:r w:rsidRPr="00FB7F13">
              <w:rPr>
                <w:b w:val="0"/>
                <w:bCs w:val="0"/>
                <w:sz w:val="22"/>
                <w:szCs w:val="22"/>
                <w:lang w:val="en-US"/>
              </w:rPr>
              <w:t>=</w:t>
            </w:r>
            <w:r w:rsidR="007F1ADA" w:rsidRPr="00FB7F13">
              <w:rPr>
                <w:b w:val="0"/>
                <w:bCs w:val="0"/>
                <w:sz w:val="22"/>
                <w:szCs w:val="22"/>
              </w:rPr>
              <w:t>1.799e-06</w:t>
            </w:r>
            <w:r w:rsidRPr="00FB7F13">
              <w:rPr>
                <w:b w:val="0"/>
                <w:bCs w:val="0"/>
                <w:noProof/>
                <w:sz w:val="22"/>
                <w:szCs w:val="22"/>
                <w:lang w:val="sr-Latn-RS"/>
              </w:rPr>
              <w:t xml:space="preserve">, </w:t>
            </w:r>
            <w:r w:rsidRPr="00FB7F13">
              <w:rPr>
                <w:b w:val="0"/>
                <w:bCs w:val="0"/>
                <w:sz w:val="22"/>
                <w:szCs w:val="22"/>
              </w:rPr>
              <w:t>β=</w:t>
            </w:r>
            <w:r w:rsidRPr="00FB7F13">
              <w:rPr>
                <w:b w:val="0"/>
                <w:bCs w:val="0"/>
                <w:sz w:val="22"/>
                <w:szCs w:val="22"/>
                <w:lang w:val="sr-Cyrl-ME"/>
              </w:rPr>
              <w:t>10</w:t>
            </w:r>
            <w:r w:rsidRPr="00FB7F13">
              <w:rPr>
                <w:b w:val="0"/>
                <w:bCs w:val="0"/>
                <w:noProof/>
                <w:sz w:val="22"/>
                <w:szCs w:val="22"/>
                <w:lang w:val="sr-Latn-RS"/>
              </w:rPr>
              <w:t xml:space="preserve"> </w:t>
            </w:r>
            <w:r w:rsidRPr="00FB7F13">
              <w:rPr>
                <w:b w:val="0"/>
                <w:bCs w:val="0"/>
                <w:noProof/>
                <w:sz w:val="22"/>
                <w:szCs w:val="22"/>
                <w:lang w:val="sr-Cyrl-ME"/>
              </w:rPr>
              <w:t xml:space="preserve">за </w:t>
            </w:r>
            <w:r w:rsidR="00B12709" w:rsidRPr="00FB7F13">
              <w:rPr>
                <w:b w:val="0"/>
                <w:bCs w:val="0"/>
                <w:sz w:val="22"/>
                <w:szCs w:val="22"/>
              </w:rPr>
              <w:t>RugerRedhawk</w:t>
            </w:r>
            <w:r w:rsidRPr="00FB7F13">
              <w:rPr>
                <w:b w:val="0"/>
                <w:bCs w:val="0"/>
                <w:noProof/>
                <w:sz w:val="22"/>
                <w:szCs w:val="22"/>
                <w:lang w:val="sr-Cyrl-ME"/>
              </w:rPr>
              <w:t>, за остале 1</w:t>
            </w:r>
          </w:p>
          <w:tbl>
            <w:tblPr>
              <w:tblStyle w:val="TableGrid"/>
              <w:tblW w:w="2620" w:type="dxa"/>
              <w:tblInd w:w="442" w:type="dxa"/>
              <w:tblLook w:val="04A0" w:firstRow="1" w:lastRow="0" w:firstColumn="1" w:lastColumn="0" w:noHBand="0" w:noVBand="1"/>
            </w:tblPr>
            <w:tblGrid>
              <w:gridCol w:w="1585"/>
              <w:gridCol w:w="1104"/>
            </w:tblGrid>
            <w:tr w:rsidR="00FA2A1A" w:rsidRPr="00FB7F13" w14:paraId="13DB59C1" w14:textId="77777777" w:rsidTr="00FA2A1A">
              <w:trPr>
                <w:trHeight w:val="133"/>
              </w:trPr>
              <w:tc>
                <w:tcPr>
                  <w:tcW w:w="1516" w:type="dxa"/>
                </w:tcPr>
                <w:p w14:paraId="21A6E4EF" w14:textId="77777777" w:rsidR="00FA2A1A" w:rsidRPr="00FB7F13" w:rsidRDefault="00FA2A1A" w:rsidP="008A7147">
                  <w:pPr>
                    <w:pStyle w:val="Caption"/>
                    <w:keepNext/>
                    <w:rPr>
                      <w:b w:val="0"/>
                      <w:bCs w:val="0"/>
                      <w:noProof/>
                      <w:sz w:val="22"/>
                      <w:szCs w:val="22"/>
                      <w:lang w:val="sr-Cyrl-ME"/>
                    </w:rPr>
                  </w:pPr>
                  <w:r w:rsidRPr="00FB7F13">
                    <w:rPr>
                      <w:b w:val="0"/>
                      <w:bCs w:val="0"/>
                      <w:sz w:val="22"/>
                      <w:szCs w:val="22"/>
                      <w:lang w:val="sr-Cyrl-ME"/>
                    </w:rPr>
                    <w:t>Чвор</w:t>
                  </w:r>
                </w:p>
              </w:tc>
              <w:tc>
                <w:tcPr>
                  <w:tcW w:w="1104" w:type="dxa"/>
                </w:tcPr>
                <w:p w14:paraId="6D87F553" w14:textId="77777777" w:rsidR="00FA2A1A" w:rsidRPr="00FB7F13" w:rsidRDefault="00FA2A1A" w:rsidP="008A7147">
                  <w:pPr>
                    <w:pStyle w:val="Caption"/>
                    <w:keepNext/>
                    <w:rPr>
                      <w:b w:val="0"/>
                      <w:bCs w:val="0"/>
                      <w:noProof/>
                      <w:sz w:val="22"/>
                      <w:szCs w:val="22"/>
                      <w:lang w:val="sr-Cyrl-ME"/>
                    </w:rPr>
                  </w:pPr>
                  <w:r w:rsidRPr="00FB7F13">
                    <w:rPr>
                      <w:b w:val="0"/>
                      <w:bCs w:val="0"/>
                      <w:sz w:val="22"/>
                      <w:szCs w:val="22"/>
                      <w:lang w:val="sr-Cyrl-ME"/>
                    </w:rPr>
                    <w:t>Вредност</w:t>
                  </w:r>
                </w:p>
              </w:tc>
            </w:tr>
            <w:tr w:rsidR="00DE2D0D" w:rsidRPr="00FB7F13" w14:paraId="5A0E75C2" w14:textId="77777777" w:rsidTr="00FA2A1A">
              <w:trPr>
                <w:trHeight w:val="133"/>
              </w:trPr>
              <w:tc>
                <w:tcPr>
                  <w:tcW w:w="1516" w:type="dxa"/>
                </w:tcPr>
                <w:p w14:paraId="610F0A77" w14:textId="14E638B4" w:rsidR="00DE2D0D" w:rsidRPr="00FB7F13" w:rsidRDefault="00DE2D0D" w:rsidP="00DE2D0D">
                  <w:pPr>
                    <w:pStyle w:val="Caption"/>
                    <w:keepNext/>
                    <w:rPr>
                      <w:b w:val="0"/>
                      <w:bCs w:val="0"/>
                      <w:noProof/>
                      <w:sz w:val="22"/>
                      <w:szCs w:val="22"/>
                      <w:lang w:val="sr-Cyrl-ME"/>
                    </w:rPr>
                  </w:pPr>
                  <w:r w:rsidRPr="00FB7F13">
                    <w:rPr>
                      <w:b w:val="0"/>
                      <w:bCs w:val="0"/>
                      <w:sz w:val="22"/>
                      <w:szCs w:val="22"/>
                    </w:rPr>
                    <w:t>RugerRedhawk</w:t>
                  </w:r>
                </w:p>
              </w:tc>
              <w:tc>
                <w:tcPr>
                  <w:tcW w:w="1104" w:type="dxa"/>
                </w:tcPr>
                <w:p w14:paraId="4D1FDA81" w14:textId="4985D7EE" w:rsidR="00DE2D0D" w:rsidRPr="00FB7F13" w:rsidRDefault="00DE2D0D" w:rsidP="00DE2D0D">
                  <w:pPr>
                    <w:pStyle w:val="Caption"/>
                    <w:keepNext/>
                    <w:rPr>
                      <w:b w:val="0"/>
                      <w:bCs w:val="0"/>
                      <w:noProof/>
                      <w:sz w:val="22"/>
                      <w:szCs w:val="22"/>
                      <w:lang w:val="sr-Cyrl-ME"/>
                    </w:rPr>
                  </w:pPr>
                  <w:r w:rsidRPr="00FB7F13">
                    <w:rPr>
                      <w:b w:val="0"/>
                      <w:bCs w:val="0"/>
                      <w:sz w:val="22"/>
                      <w:szCs w:val="22"/>
                    </w:rPr>
                    <w:t xml:space="preserve">0.045377 </w:t>
                  </w:r>
                </w:p>
              </w:tc>
            </w:tr>
            <w:tr w:rsidR="00DE2D0D" w:rsidRPr="00FB7F13" w14:paraId="060BD415" w14:textId="77777777" w:rsidTr="00FA2A1A">
              <w:trPr>
                <w:trHeight w:val="133"/>
              </w:trPr>
              <w:tc>
                <w:tcPr>
                  <w:tcW w:w="1516" w:type="dxa"/>
                </w:tcPr>
                <w:p w14:paraId="77C866B8" w14:textId="04BAE481" w:rsidR="00DE2D0D" w:rsidRPr="00FB7F13" w:rsidRDefault="00DE2D0D" w:rsidP="00DE2D0D">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104" w:type="dxa"/>
                </w:tcPr>
                <w:p w14:paraId="1721C83F" w14:textId="2143C89B" w:rsidR="00DE2D0D" w:rsidRPr="00FB7F13" w:rsidRDefault="00DE2D0D" w:rsidP="00DE2D0D">
                  <w:pPr>
                    <w:pStyle w:val="Caption"/>
                    <w:keepNext/>
                    <w:rPr>
                      <w:b w:val="0"/>
                      <w:bCs w:val="0"/>
                      <w:noProof/>
                      <w:sz w:val="22"/>
                      <w:szCs w:val="22"/>
                      <w:lang w:val="sr-Cyrl-ME"/>
                    </w:rPr>
                  </w:pPr>
                  <w:r w:rsidRPr="00FB7F13">
                    <w:rPr>
                      <w:b w:val="0"/>
                      <w:bCs w:val="0"/>
                      <w:sz w:val="22"/>
                      <w:szCs w:val="22"/>
                    </w:rPr>
                    <w:t>0.004683</w:t>
                  </w:r>
                </w:p>
              </w:tc>
            </w:tr>
            <w:tr w:rsidR="00DE2D0D" w:rsidRPr="00FB7F13" w14:paraId="6C0638B4" w14:textId="77777777" w:rsidTr="00FA2A1A">
              <w:trPr>
                <w:trHeight w:val="133"/>
              </w:trPr>
              <w:tc>
                <w:tcPr>
                  <w:tcW w:w="1516" w:type="dxa"/>
                </w:tcPr>
                <w:p w14:paraId="0ED3F024" w14:textId="04E0DD11" w:rsidR="00DE2D0D" w:rsidRPr="00FB7F13" w:rsidRDefault="00DE2D0D" w:rsidP="00DE2D0D">
                  <w:pPr>
                    <w:pStyle w:val="Caption"/>
                    <w:keepNext/>
                    <w:rPr>
                      <w:b w:val="0"/>
                      <w:bCs w:val="0"/>
                      <w:noProof/>
                      <w:sz w:val="22"/>
                      <w:szCs w:val="22"/>
                      <w:lang w:val="sr-Cyrl-ME"/>
                    </w:rPr>
                  </w:pPr>
                  <w:r w:rsidRPr="00FB7F13">
                    <w:rPr>
                      <w:b w:val="0"/>
                      <w:bCs w:val="0"/>
                      <w:sz w:val="22"/>
                      <w:szCs w:val="22"/>
                    </w:rPr>
                    <w:t>qgyh2</w:t>
                  </w:r>
                </w:p>
              </w:tc>
              <w:tc>
                <w:tcPr>
                  <w:tcW w:w="1104" w:type="dxa"/>
                </w:tcPr>
                <w:p w14:paraId="4C6C264D" w14:textId="2EC4607E" w:rsidR="00DE2D0D" w:rsidRPr="00FB7F13" w:rsidRDefault="00DE2D0D" w:rsidP="00DE2D0D">
                  <w:pPr>
                    <w:pStyle w:val="Caption"/>
                    <w:keepNext/>
                    <w:rPr>
                      <w:b w:val="0"/>
                      <w:bCs w:val="0"/>
                      <w:noProof/>
                      <w:sz w:val="22"/>
                      <w:szCs w:val="22"/>
                      <w:lang w:val="sr-Cyrl-ME"/>
                    </w:rPr>
                  </w:pPr>
                  <w:r w:rsidRPr="00FB7F13">
                    <w:rPr>
                      <w:b w:val="0"/>
                      <w:bCs w:val="0"/>
                      <w:sz w:val="22"/>
                      <w:szCs w:val="22"/>
                    </w:rPr>
                    <w:t xml:space="preserve">0.004676 </w:t>
                  </w:r>
                </w:p>
              </w:tc>
            </w:tr>
            <w:tr w:rsidR="00DE2D0D" w:rsidRPr="00FB7F13" w14:paraId="2FC7E33E" w14:textId="77777777" w:rsidTr="00FA2A1A">
              <w:trPr>
                <w:trHeight w:val="139"/>
              </w:trPr>
              <w:tc>
                <w:tcPr>
                  <w:tcW w:w="1516" w:type="dxa"/>
                </w:tcPr>
                <w:p w14:paraId="45BA3E56" w14:textId="6AE34151" w:rsidR="00DE2D0D" w:rsidRPr="00FB7F13" w:rsidRDefault="00DE2D0D" w:rsidP="00DE2D0D">
                  <w:pPr>
                    <w:pStyle w:val="Caption"/>
                    <w:keepNext/>
                    <w:rPr>
                      <w:b w:val="0"/>
                      <w:bCs w:val="0"/>
                      <w:noProof/>
                      <w:sz w:val="22"/>
                      <w:szCs w:val="22"/>
                      <w:lang w:val="sr-Cyrl-ME"/>
                    </w:rPr>
                  </w:pPr>
                  <w:r w:rsidRPr="00FB7F13">
                    <w:rPr>
                      <w:b w:val="0"/>
                      <w:bCs w:val="0"/>
                      <w:sz w:val="22"/>
                      <w:szCs w:val="22"/>
                    </w:rPr>
                    <w:t>gst</w:t>
                  </w:r>
                </w:p>
              </w:tc>
              <w:tc>
                <w:tcPr>
                  <w:tcW w:w="1104" w:type="dxa"/>
                </w:tcPr>
                <w:p w14:paraId="4719470F" w14:textId="7CC4DB7E" w:rsidR="00DE2D0D" w:rsidRPr="00FB7F13" w:rsidRDefault="00DE2D0D" w:rsidP="00DE2D0D">
                  <w:pPr>
                    <w:pStyle w:val="Caption"/>
                    <w:keepNext/>
                    <w:rPr>
                      <w:b w:val="0"/>
                      <w:bCs w:val="0"/>
                      <w:noProof/>
                      <w:sz w:val="22"/>
                      <w:szCs w:val="22"/>
                      <w:lang w:val="sr-Cyrl-ME"/>
                    </w:rPr>
                  </w:pPr>
                  <w:r w:rsidRPr="00FB7F13">
                    <w:rPr>
                      <w:b w:val="0"/>
                      <w:bCs w:val="0"/>
                      <w:sz w:val="22"/>
                      <w:szCs w:val="22"/>
                    </w:rPr>
                    <w:t xml:space="preserve">0.004645 </w:t>
                  </w:r>
                </w:p>
              </w:tc>
            </w:tr>
            <w:tr w:rsidR="00DE2D0D" w:rsidRPr="00FB7F13" w14:paraId="50D3ADF2" w14:textId="77777777" w:rsidTr="00FA2A1A">
              <w:trPr>
                <w:trHeight w:val="133"/>
              </w:trPr>
              <w:tc>
                <w:tcPr>
                  <w:tcW w:w="1516" w:type="dxa"/>
                </w:tcPr>
                <w:p w14:paraId="22657E5E" w14:textId="5D547B4E" w:rsidR="00DE2D0D" w:rsidRPr="00FB7F13" w:rsidRDefault="00DE2D0D" w:rsidP="00DE2D0D">
                  <w:pPr>
                    <w:pStyle w:val="Caption"/>
                    <w:keepNext/>
                    <w:rPr>
                      <w:b w:val="0"/>
                      <w:bCs w:val="0"/>
                      <w:noProof/>
                      <w:sz w:val="22"/>
                      <w:szCs w:val="22"/>
                      <w:lang w:val="sr-Cyrl-ME"/>
                    </w:rPr>
                  </w:pPr>
                  <w:r w:rsidRPr="00FB7F13">
                    <w:rPr>
                      <w:b w:val="0"/>
                      <w:bCs w:val="0"/>
                      <w:sz w:val="22"/>
                      <w:szCs w:val="22"/>
                    </w:rPr>
                    <w:t>noname99</w:t>
                  </w:r>
                </w:p>
              </w:tc>
              <w:tc>
                <w:tcPr>
                  <w:tcW w:w="1104" w:type="dxa"/>
                </w:tcPr>
                <w:p w14:paraId="62401E34" w14:textId="5F1BFEA4" w:rsidR="00DE2D0D" w:rsidRPr="00FB7F13" w:rsidRDefault="00DE2D0D" w:rsidP="00DE2D0D">
                  <w:pPr>
                    <w:pStyle w:val="Caption"/>
                    <w:keepNext/>
                    <w:rPr>
                      <w:b w:val="0"/>
                      <w:bCs w:val="0"/>
                      <w:noProof/>
                      <w:sz w:val="22"/>
                      <w:szCs w:val="22"/>
                      <w:lang w:val="sr-Cyrl-ME"/>
                    </w:rPr>
                  </w:pPr>
                  <w:r w:rsidRPr="00FB7F13">
                    <w:rPr>
                      <w:b w:val="0"/>
                      <w:bCs w:val="0"/>
                      <w:sz w:val="22"/>
                      <w:szCs w:val="22"/>
                    </w:rPr>
                    <w:t xml:space="preserve">0.004628 </w:t>
                  </w:r>
                </w:p>
              </w:tc>
            </w:tr>
          </w:tbl>
          <w:p w14:paraId="63C4FCD2" w14:textId="77777777" w:rsidR="008A7147" w:rsidRPr="00FB7F13" w:rsidRDefault="008A7147" w:rsidP="00012A22">
            <w:pPr>
              <w:pStyle w:val="Caption"/>
              <w:keepNext/>
              <w:rPr>
                <w:b w:val="0"/>
                <w:bCs w:val="0"/>
                <w:noProof/>
                <w:sz w:val="22"/>
                <w:szCs w:val="22"/>
                <w:lang w:val="sr-Cyrl-ME"/>
              </w:rPr>
            </w:pPr>
          </w:p>
        </w:tc>
        <w:tc>
          <w:tcPr>
            <w:tcW w:w="222" w:type="dxa"/>
          </w:tcPr>
          <w:p w14:paraId="1723F150" w14:textId="77777777" w:rsidR="008A7147" w:rsidRPr="00FB7F13" w:rsidRDefault="008A7147" w:rsidP="00012A22">
            <w:pPr>
              <w:pStyle w:val="Caption"/>
              <w:keepNext/>
              <w:rPr>
                <w:b w:val="0"/>
                <w:bCs w:val="0"/>
                <w:noProof/>
                <w:sz w:val="22"/>
                <w:szCs w:val="22"/>
                <w:lang w:val="sr-Cyrl-ME"/>
              </w:rPr>
            </w:pPr>
          </w:p>
        </w:tc>
        <w:tc>
          <w:tcPr>
            <w:tcW w:w="3883" w:type="dxa"/>
          </w:tcPr>
          <w:p w14:paraId="58ED488D" w14:textId="77777777" w:rsidR="008A7147" w:rsidRPr="00FB7F13" w:rsidRDefault="008A7147" w:rsidP="00012A22">
            <w:pPr>
              <w:pStyle w:val="Caption"/>
              <w:keepNext/>
              <w:rPr>
                <w:b w:val="0"/>
                <w:bCs w:val="0"/>
                <w:sz w:val="22"/>
                <w:szCs w:val="22"/>
              </w:rPr>
            </w:pPr>
          </w:p>
          <w:p w14:paraId="220535CC" w14:textId="174301FD" w:rsidR="008A7147" w:rsidRPr="00FB7F13" w:rsidRDefault="00B15B19" w:rsidP="00012A22">
            <w:pPr>
              <w:pStyle w:val="Caption"/>
              <w:keepNext/>
              <w:rPr>
                <w:b w:val="0"/>
                <w:bCs w:val="0"/>
                <w:sz w:val="22"/>
                <w:szCs w:val="22"/>
              </w:rPr>
            </w:pPr>
            <w:r w:rsidRPr="00FB7F13">
              <w:rPr>
                <w:b w:val="0"/>
                <w:bCs w:val="0"/>
                <w:sz w:val="22"/>
                <w:szCs w:val="22"/>
              </w:rPr>
              <w:t>α</w:t>
            </w:r>
            <w:r w:rsidRPr="00FB7F13">
              <w:rPr>
                <w:b w:val="0"/>
                <w:bCs w:val="0"/>
                <w:sz w:val="22"/>
                <w:szCs w:val="22"/>
                <w:lang w:val="en-US"/>
              </w:rPr>
              <w:t>=</w:t>
            </w:r>
            <w:r w:rsidRPr="00FB7F13">
              <w:rPr>
                <w:rFonts w:eastAsia="Calibri"/>
                <w:b w:val="0"/>
                <w:bCs w:val="0"/>
                <w:sz w:val="22"/>
                <w:szCs w:val="22"/>
                <w:lang w:val="en-US"/>
              </w:rPr>
              <w:t>3.598e-06</w:t>
            </w:r>
            <w:r w:rsidR="008A7147" w:rsidRPr="00FB7F13">
              <w:rPr>
                <w:b w:val="0"/>
                <w:bCs w:val="0"/>
                <w:noProof/>
                <w:sz w:val="22"/>
                <w:szCs w:val="22"/>
                <w:lang w:val="sr-Latn-RS"/>
              </w:rPr>
              <w:t xml:space="preserve">, </w:t>
            </w:r>
            <w:r w:rsidR="008A7147" w:rsidRPr="00FB7F13">
              <w:rPr>
                <w:b w:val="0"/>
                <w:bCs w:val="0"/>
                <w:sz w:val="22"/>
                <w:szCs w:val="22"/>
              </w:rPr>
              <w:t>β=</w:t>
            </w:r>
            <w:r w:rsidR="008A7147" w:rsidRPr="00FB7F13">
              <w:rPr>
                <w:b w:val="0"/>
                <w:bCs w:val="0"/>
                <w:noProof/>
                <w:sz w:val="22"/>
                <w:szCs w:val="22"/>
                <w:lang w:val="sr-Latn-RS"/>
              </w:rPr>
              <w:t>1</w:t>
            </w:r>
            <w:r w:rsidR="008A7147" w:rsidRPr="00FB7F13">
              <w:rPr>
                <w:b w:val="0"/>
                <w:bCs w:val="0"/>
                <w:noProof/>
                <w:sz w:val="22"/>
                <w:szCs w:val="22"/>
                <w:lang w:val="sr-Cyrl-ME"/>
              </w:rPr>
              <w:t>0</w:t>
            </w:r>
            <w:r w:rsidR="008A7147" w:rsidRPr="00FB7F13">
              <w:rPr>
                <w:b w:val="0"/>
                <w:bCs w:val="0"/>
                <w:noProof/>
                <w:sz w:val="22"/>
                <w:szCs w:val="22"/>
                <w:lang w:val="sr-Latn-RS"/>
              </w:rPr>
              <w:t xml:space="preserve"> </w:t>
            </w:r>
            <w:r w:rsidR="008A7147" w:rsidRPr="00FB7F13">
              <w:rPr>
                <w:b w:val="0"/>
                <w:bCs w:val="0"/>
                <w:noProof/>
                <w:sz w:val="22"/>
                <w:szCs w:val="22"/>
                <w:lang w:val="sr-Cyrl-ME"/>
              </w:rPr>
              <w:t xml:space="preserve">за </w:t>
            </w:r>
            <w:r w:rsidR="00B12709" w:rsidRPr="00FB7F13">
              <w:rPr>
                <w:b w:val="0"/>
                <w:bCs w:val="0"/>
                <w:sz w:val="22"/>
                <w:szCs w:val="22"/>
              </w:rPr>
              <w:t>RugerRedhawk</w:t>
            </w:r>
            <w:r w:rsidR="008A7147" w:rsidRPr="00FB7F13">
              <w:rPr>
                <w:b w:val="0"/>
                <w:bCs w:val="0"/>
                <w:noProof/>
                <w:sz w:val="22"/>
                <w:szCs w:val="22"/>
                <w:lang w:val="sr-Cyrl-ME"/>
              </w:rPr>
              <w:t>, за остале 1</w:t>
            </w:r>
          </w:p>
          <w:tbl>
            <w:tblPr>
              <w:tblStyle w:val="TableGrid"/>
              <w:tblW w:w="2653" w:type="dxa"/>
              <w:tblInd w:w="26" w:type="dxa"/>
              <w:tblLook w:val="04A0" w:firstRow="1" w:lastRow="0" w:firstColumn="1" w:lastColumn="0" w:noHBand="0" w:noVBand="1"/>
            </w:tblPr>
            <w:tblGrid>
              <w:gridCol w:w="1585"/>
              <w:gridCol w:w="1104"/>
            </w:tblGrid>
            <w:tr w:rsidR="00BA7C2D" w:rsidRPr="00FB7F13" w14:paraId="5AB3B102" w14:textId="77777777" w:rsidTr="00BA7C2D">
              <w:trPr>
                <w:trHeight w:val="158"/>
              </w:trPr>
              <w:tc>
                <w:tcPr>
                  <w:tcW w:w="1404" w:type="dxa"/>
                </w:tcPr>
                <w:p w14:paraId="3CED8E27"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Чвор</w:t>
                  </w:r>
                </w:p>
              </w:tc>
              <w:tc>
                <w:tcPr>
                  <w:tcW w:w="1249" w:type="dxa"/>
                </w:tcPr>
                <w:p w14:paraId="6261BD9A"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Вредност</w:t>
                  </w:r>
                </w:p>
              </w:tc>
            </w:tr>
            <w:tr w:rsidR="00980888" w:rsidRPr="00FB7F13" w14:paraId="0CBFA9F8" w14:textId="77777777" w:rsidTr="00BA7C2D">
              <w:trPr>
                <w:trHeight w:val="158"/>
              </w:trPr>
              <w:tc>
                <w:tcPr>
                  <w:tcW w:w="1404" w:type="dxa"/>
                </w:tcPr>
                <w:p w14:paraId="3A9A8CE4" w14:textId="0303094D" w:rsidR="00980888" w:rsidRPr="00FB7F13" w:rsidRDefault="00980888" w:rsidP="00980888">
                  <w:pPr>
                    <w:pStyle w:val="Caption"/>
                    <w:keepNext/>
                    <w:rPr>
                      <w:b w:val="0"/>
                      <w:bCs w:val="0"/>
                      <w:noProof/>
                      <w:sz w:val="22"/>
                      <w:szCs w:val="22"/>
                      <w:lang w:val="sr-Cyrl-ME"/>
                    </w:rPr>
                  </w:pPr>
                  <w:r w:rsidRPr="00FB7F13">
                    <w:rPr>
                      <w:b w:val="0"/>
                      <w:bCs w:val="0"/>
                      <w:sz w:val="22"/>
                      <w:szCs w:val="22"/>
                    </w:rPr>
                    <w:t>RugerRedhawk</w:t>
                  </w:r>
                </w:p>
              </w:tc>
              <w:tc>
                <w:tcPr>
                  <w:tcW w:w="1249" w:type="dxa"/>
                </w:tcPr>
                <w:p w14:paraId="079225C5" w14:textId="4F9C8C82" w:rsidR="00980888" w:rsidRPr="00FB7F13" w:rsidRDefault="00980888" w:rsidP="00980888">
                  <w:pPr>
                    <w:pStyle w:val="Caption"/>
                    <w:keepNext/>
                    <w:rPr>
                      <w:b w:val="0"/>
                      <w:bCs w:val="0"/>
                      <w:noProof/>
                      <w:sz w:val="22"/>
                      <w:szCs w:val="22"/>
                      <w:lang w:val="sr-Cyrl-ME"/>
                    </w:rPr>
                  </w:pPr>
                  <w:r w:rsidRPr="00FB7F13">
                    <w:rPr>
                      <w:b w:val="0"/>
                      <w:bCs w:val="0"/>
                      <w:sz w:val="22"/>
                      <w:szCs w:val="22"/>
                    </w:rPr>
                    <w:t xml:space="preserve">0.045393 </w:t>
                  </w:r>
                </w:p>
              </w:tc>
            </w:tr>
            <w:tr w:rsidR="00980888" w:rsidRPr="00FB7F13" w14:paraId="6E77B762" w14:textId="77777777" w:rsidTr="00BA7C2D">
              <w:trPr>
                <w:trHeight w:val="158"/>
              </w:trPr>
              <w:tc>
                <w:tcPr>
                  <w:tcW w:w="1404" w:type="dxa"/>
                </w:tcPr>
                <w:p w14:paraId="2FE859CC" w14:textId="5FAD942E" w:rsidR="00980888" w:rsidRPr="00FB7F13" w:rsidRDefault="00980888" w:rsidP="00980888">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249" w:type="dxa"/>
                </w:tcPr>
                <w:p w14:paraId="7A88D59C" w14:textId="4D7B3649" w:rsidR="00980888" w:rsidRPr="00FB7F13" w:rsidRDefault="00980888" w:rsidP="00980888">
                  <w:pPr>
                    <w:pStyle w:val="Caption"/>
                    <w:keepNext/>
                    <w:rPr>
                      <w:b w:val="0"/>
                      <w:bCs w:val="0"/>
                      <w:noProof/>
                      <w:sz w:val="22"/>
                      <w:szCs w:val="22"/>
                      <w:lang w:val="sr-Cyrl-ME"/>
                    </w:rPr>
                  </w:pPr>
                  <w:r w:rsidRPr="00FB7F13">
                    <w:rPr>
                      <w:b w:val="0"/>
                      <w:bCs w:val="0"/>
                      <w:sz w:val="22"/>
                      <w:szCs w:val="22"/>
                    </w:rPr>
                    <w:t xml:space="preserve">0.004831 </w:t>
                  </w:r>
                </w:p>
              </w:tc>
            </w:tr>
            <w:tr w:rsidR="00980888" w:rsidRPr="00FB7F13" w14:paraId="7CB7C002" w14:textId="77777777" w:rsidTr="00BA7C2D">
              <w:trPr>
                <w:trHeight w:val="158"/>
              </w:trPr>
              <w:tc>
                <w:tcPr>
                  <w:tcW w:w="1404" w:type="dxa"/>
                </w:tcPr>
                <w:p w14:paraId="01C3123B" w14:textId="1467C65C" w:rsidR="00980888" w:rsidRPr="00FB7F13" w:rsidRDefault="00980888" w:rsidP="00980888">
                  <w:pPr>
                    <w:pStyle w:val="Caption"/>
                    <w:keepNext/>
                    <w:rPr>
                      <w:b w:val="0"/>
                      <w:bCs w:val="0"/>
                      <w:noProof/>
                      <w:sz w:val="22"/>
                      <w:szCs w:val="22"/>
                      <w:lang w:val="sr-Cyrl-ME"/>
                    </w:rPr>
                  </w:pPr>
                  <w:r w:rsidRPr="00FB7F13">
                    <w:rPr>
                      <w:b w:val="0"/>
                      <w:bCs w:val="0"/>
                      <w:sz w:val="22"/>
                      <w:szCs w:val="22"/>
                    </w:rPr>
                    <w:t>qgyh2</w:t>
                  </w:r>
                </w:p>
              </w:tc>
              <w:tc>
                <w:tcPr>
                  <w:tcW w:w="1249" w:type="dxa"/>
                </w:tcPr>
                <w:p w14:paraId="7A287259" w14:textId="10CF492D" w:rsidR="00980888" w:rsidRPr="00FB7F13" w:rsidRDefault="00980888" w:rsidP="00980888">
                  <w:pPr>
                    <w:pStyle w:val="Caption"/>
                    <w:keepNext/>
                    <w:rPr>
                      <w:b w:val="0"/>
                      <w:bCs w:val="0"/>
                      <w:noProof/>
                      <w:sz w:val="22"/>
                      <w:szCs w:val="22"/>
                      <w:lang w:val="sr-Cyrl-ME"/>
                    </w:rPr>
                  </w:pPr>
                  <w:r w:rsidRPr="00FB7F13">
                    <w:rPr>
                      <w:b w:val="0"/>
                      <w:bCs w:val="0"/>
                      <w:sz w:val="22"/>
                      <w:szCs w:val="22"/>
                    </w:rPr>
                    <w:t xml:space="preserve">0.004816 </w:t>
                  </w:r>
                </w:p>
              </w:tc>
            </w:tr>
            <w:tr w:rsidR="00980888" w:rsidRPr="00FB7F13" w14:paraId="4E5023DA" w14:textId="77777777" w:rsidTr="00BA7C2D">
              <w:trPr>
                <w:trHeight w:val="165"/>
              </w:trPr>
              <w:tc>
                <w:tcPr>
                  <w:tcW w:w="1404" w:type="dxa"/>
                </w:tcPr>
                <w:p w14:paraId="304DFA59" w14:textId="3EBC4CC7" w:rsidR="00980888" w:rsidRPr="00FB7F13" w:rsidRDefault="00980888" w:rsidP="00980888">
                  <w:pPr>
                    <w:pStyle w:val="Caption"/>
                    <w:keepNext/>
                    <w:rPr>
                      <w:b w:val="0"/>
                      <w:bCs w:val="0"/>
                      <w:noProof/>
                      <w:sz w:val="22"/>
                      <w:szCs w:val="22"/>
                      <w:lang w:val="sr-Cyrl-ME"/>
                    </w:rPr>
                  </w:pPr>
                  <w:r w:rsidRPr="00FB7F13">
                    <w:rPr>
                      <w:b w:val="0"/>
                      <w:bCs w:val="0"/>
                      <w:sz w:val="22"/>
                      <w:szCs w:val="22"/>
                    </w:rPr>
                    <w:t>gst</w:t>
                  </w:r>
                </w:p>
              </w:tc>
              <w:tc>
                <w:tcPr>
                  <w:tcW w:w="1249" w:type="dxa"/>
                </w:tcPr>
                <w:p w14:paraId="5A06B4BA" w14:textId="06DE6BDF" w:rsidR="00980888" w:rsidRPr="00FB7F13" w:rsidRDefault="00980888" w:rsidP="00980888">
                  <w:pPr>
                    <w:pStyle w:val="Caption"/>
                    <w:keepNext/>
                    <w:rPr>
                      <w:b w:val="0"/>
                      <w:bCs w:val="0"/>
                      <w:noProof/>
                      <w:sz w:val="22"/>
                      <w:szCs w:val="22"/>
                      <w:lang w:val="sr-Cyrl-ME"/>
                    </w:rPr>
                  </w:pPr>
                  <w:r w:rsidRPr="00FB7F13">
                    <w:rPr>
                      <w:b w:val="0"/>
                      <w:bCs w:val="0"/>
                      <w:sz w:val="22"/>
                      <w:szCs w:val="22"/>
                    </w:rPr>
                    <w:t xml:space="preserve">0.004753 </w:t>
                  </w:r>
                </w:p>
              </w:tc>
            </w:tr>
            <w:tr w:rsidR="00980888" w:rsidRPr="00FB7F13" w14:paraId="3F3CCA07" w14:textId="77777777" w:rsidTr="00BA7C2D">
              <w:trPr>
                <w:trHeight w:val="158"/>
              </w:trPr>
              <w:tc>
                <w:tcPr>
                  <w:tcW w:w="1404" w:type="dxa"/>
                </w:tcPr>
                <w:p w14:paraId="737C4BB1" w14:textId="4AABFF66" w:rsidR="00980888" w:rsidRPr="00FB7F13" w:rsidRDefault="00980888" w:rsidP="00980888">
                  <w:pPr>
                    <w:pStyle w:val="Caption"/>
                    <w:keepNext/>
                    <w:rPr>
                      <w:b w:val="0"/>
                      <w:bCs w:val="0"/>
                      <w:noProof/>
                      <w:sz w:val="22"/>
                      <w:szCs w:val="22"/>
                      <w:lang w:val="sr-Cyrl-ME"/>
                    </w:rPr>
                  </w:pPr>
                  <w:r w:rsidRPr="00FB7F13">
                    <w:rPr>
                      <w:b w:val="0"/>
                      <w:bCs w:val="0"/>
                      <w:sz w:val="22"/>
                      <w:szCs w:val="22"/>
                    </w:rPr>
                    <w:t>noname99</w:t>
                  </w:r>
                </w:p>
              </w:tc>
              <w:tc>
                <w:tcPr>
                  <w:tcW w:w="1249" w:type="dxa"/>
                </w:tcPr>
                <w:p w14:paraId="39E5C82A" w14:textId="41AAB972" w:rsidR="00980888" w:rsidRPr="00FB7F13" w:rsidRDefault="00980888" w:rsidP="00980888">
                  <w:pPr>
                    <w:pStyle w:val="Caption"/>
                    <w:keepNext/>
                    <w:rPr>
                      <w:b w:val="0"/>
                      <w:bCs w:val="0"/>
                      <w:noProof/>
                      <w:sz w:val="22"/>
                      <w:szCs w:val="22"/>
                      <w:lang w:val="sr-Cyrl-ME"/>
                    </w:rPr>
                  </w:pPr>
                  <w:r w:rsidRPr="00FB7F13">
                    <w:rPr>
                      <w:b w:val="0"/>
                      <w:bCs w:val="0"/>
                      <w:sz w:val="22"/>
                      <w:szCs w:val="22"/>
                    </w:rPr>
                    <w:t xml:space="preserve">0.004719 </w:t>
                  </w:r>
                </w:p>
              </w:tc>
            </w:tr>
          </w:tbl>
          <w:p w14:paraId="1A1F4610" w14:textId="77777777" w:rsidR="008A7147" w:rsidRPr="00FB7F13" w:rsidRDefault="008A7147" w:rsidP="00012A22">
            <w:pPr>
              <w:pStyle w:val="Caption"/>
              <w:keepNext/>
              <w:rPr>
                <w:b w:val="0"/>
                <w:bCs w:val="0"/>
                <w:noProof/>
                <w:sz w:val="22"/>
                <w:szCs w:val="22"/>
                <w:lang w:val="sr-Cyrl-ME"/>
              </w:rPr>
            </w:pPr>
          </w:p>
        </w:tc>
        <w:tc>
          <w:tcPr>
            <w:tcW w:w="222" w:type="dxa"/>
          </w:tcPr>
          <w:p w14:paraId="3CCF8D48" w14:textId="77777777" w:rsidR="008A7147" w:rsidRPr="00012164" w:rsidRDefault="008A7147" w:rsidP="00012A22">
            <w:pPr>
              <w:pStyle w:val="Caption"/>
              <w:keepNext/>
              <w:rPr>
                <w:noProof/>
                <w:sz w:val="22"/>
                <w:szCs w:val="22"/>
                <w:lang w:val="sr-Cyrl-ME"/>
              </w:rPr>
            </w:pPr>
          </w:p>
        </w:tc>
      </w:tr>
      <w:tr w:rsidR="008A7147" w:rsidRPr="00012164" w14:paraId="1129E903" w14:textId="77777777" w:rsidTr="008A7147">
        <w:trPr>
          <w:trHeight w:val="220"/>
        </w:trPr>
        <w:tc>
          <w:tcPr>
            <w:tcW w:w="4451" w:type="dxa"/>
          </w:tcPr>
          <w:p w14:paraId="23DE7F3B" w14:textId="77777777" w:rsidR="008A7147" w:rsidRPr="00FB7F13" w:rsidRDefault="008A7147" w:rsidP="00012A22">
            <w:pPr>
              <w:pStyle w:val="Caption"/>
              <w:keepNext/>
              <w:rPr>
                <w:b w:val="0"/>
                <w:bCs w:val="0"/>
                <w:noProof/>
                <w:sz w:val="22"/>
                <w:szCs w:val="22"/>
                <w:lang w:val="sr-Cyrl-ME"/>
              </w:rPr>
            </w:pPr>
          </w:p>
        </w:tc>
        <w:tc>
          <w:tcPr>
            <w:tcW w:w="222" w:type="dxa"/>
          </w:tcPr>
          <w:p w14:paraId="29C3C045" w14:textId="77777777" w:rsidR="008A7147" w:rsidRPr="00FB7F13" w:rsidRDefault="008A7147" w:rsidP="00012A22">
            <w:pPr>
              <w:pStyle w:val="Caption"/>
              <w:keepNext/>
              <w:rPr>
                <w:b w:val="0"/>
                <w:bCs w:val="0"/>
                <w:noProof/>
                <w:sz w:val="22"/>
                <w:szCs w:val="22"/>
                <w:lang w:val="sr-Cyrl-ME"/>
              </w:rPr>
            </w:pPr>
          </w:p>
        </w:tc>
        <w:tc>
          <w:tcPr>
            <w:tcW w:w="3883" w:type="dxa"/>
          </w:tcPr>
          <w:p w14:paraId="55B3E122" w14:textId="77777777" w:rsidR="008A7147" w:rsidRPr="00FB7F13" w:rsidRDefault="008A7147" w:rsidP="00012A22">
            <w:pPr>
              <w:pStyle w:val="Caption"/>
              <w:keepNext/>
              <w:rPr>
                <w:b w:val="0"/>
                <w:bCs w:val="0"/>
                <w:noProof/>
                <w:sz w:val="22"/>
                <w:szCs w:val="22"/>
                <w:lang w:val="sr-Cyrl-ME"/>
              </w:rPr>
            </w:pPr>
          </w:p>
        </w:tc>
        <w:tc>
          <w:tcPr>
            <w:tcW w:w="222" w:type="dxa"/>
          </w:tcPr>
          <w:p w14:paraId="70D0B12C" w14:textId="77777777" w:rsidR="008A7147" w:rsidRPr="00012164" w:rsidRDefault="008A7147" w:rsidP="00012A22">
            <w:pPr>
              <w:pStyle w:val="Caption"/>
              <w:keepNext/>
              <w:rPr>
                <w:noProof/>
                <w:sz w:val="22"/>
                <w:szCs w:val="22"/>
                <w:lang w:val="sr-Cyrl-ME"/>
              </w:rPr>
            </w:pPr>
          </w:p>
        </w:tc>
      </w:tr>
      <w:tr w:rsidR="008A7147" w:rsidRPr="00012164" w14:paraId="37EBB48D" w14:textId="77777777" w:rsidTr="008A7147">
        <w:trPr>
          <w:trHeight w:val="220"/>
        </w:trPr>
        <w:tc>
          <w:tcPr>
            <w:tcW w:w="4451" w:type="dxa"/>
          </w:tcPr>
          <w:p w14:paraId="0FDCCDAB" w14:textId="77777777" w:rsidR="008A7147" w:rsidRPr="00FB7F13" w:rsidRDefault="008A7147" w:rsidP="00012A22">
            <w:pPr>
              <w:pStyle w:val="Caption"/>
              <w:keepNext/>
              <w:rPr>
                <w:b w:val="0"/>
                <w:bCs w:val="0"/>
                <w:sz w:val="22"/>
                <w:szCs w:val="22"/>
              </w:rPr>
            </w:pPr>
          </w:p>
          <w:p w14:paraId="24CAC7BA" w14:textId="7A874243" w:rsidR="008A7147" w:rsidRPr="00FB7F13" w:rsidRDefault="008A7147" w:rsidP="00012A22">
            <w:pPr>
              <w:pStyle w:val="Caption"/>
              <w:keepNext/>
              <w:jc w:val="center"/>
              <w:rPr>
                <w:b w:val="0"/>
                <w:bCs w:val="0"/>
                <w:sz w:val="22"/>
                <w:szCs w:val="22"/>
              </w:rPr>
            </w:pPr>
            <w:r w:rsidRPr="00FB7F13">
              <w:rPr>
                <w:b w:val="0"/>
                <w:bCs w:val="0"/>
                <w:sz w:val="22"/>
                <w:szCs w:val="22"/>
              </w:rPr>
              <w:t>α</w:t>
            </w:r>
            <w:r w:rsidRPr="00FB7F13">
              <w:rPr>
                <w:b w:val="0"/>
                <w:bCs w:val="0"/>
                <w:sz w:val="22"/>
                <w:szCs w:val="22"/>
                <w:lang w:val="en-US"/>
              </w:rPr>
              <w:t>=</w:t>
            </w:r>
            <w:r w:rsidR="007F1ADA" w:rsidRPr="00FB7F13">
              <w:rPr>
                <w:b w:val="0"/>
                <w:bCs w:val="0"/>
                <w:sz w:val="22"/>
                <w:szCs w:val="22"/>
              </w:rPr>
              <w:t>1.799e-06</w:t>
            </w:r>
            <w:r w:rsidRPr="00FB7F13">
              <w:rPr>
                <w:b w:val="0"/>
                <w:bCs w:val="0"/>
                <w:noProof/>
                <w:sz w:val="22"/>
                <w:szCs w:val="22"/>
                <w:lang w:val="sr-Latn-RS"/>
              </w:rPr>
              <w:t xml:space="preserve">, </w:t>
            </w:r>
            <w:r w:rsidRPr="00FB7F13">
              <w:rPr>
                <w:b w:val="0"/>
                <w:bCs w:val="0"/>
                <w:sz w:val="22"/>
                <w:szCs w:val="22"/>
              </w:rPr>
              <w:t>β=</w:t>
            </w:r>
            <w:r w:rsidRPr="00FB7F13">
              <w:rPr>
                <w:b w:val="0"/>
                <w:bCs w:val="0"/>
                <w:sz w:val="22"/>
                <w:szCs w:val="22"/>
                <w:lang w:val="sr-Cyrl-ME"/>
              </w:rPr>
              <w:t>100</w:t>
            </w:r>
            <w:r w:rsidRPr="00FB7F13">
              <w:rPr>
                <w:b w:val="0"/>
                <w:bCs w:val="0"/>
                <w:noProof/>
                <w:sz w:val="22"/>
                <w:szCs w:val="22"/>
                <w:lang w:val="sr-Latn-RS"/>
              </w:rPr>
              <w:t xml:space="preserve"> </w:t>
            </w:r>
            <w:r w:rsidRPr="00FB7F13">
              <w:rPr>
                <w:b w:val="0"/>
                <w:bCs w:val="0"/>
                <w:noProof/>
                <w:sz w:val="22"/>
                <w:szCs w:val="22"/>
                <w:lang w:val="sr-Cyrl-ME"/>
              </w:rPr>
              <w:t xml:space="preserve">за </w:t>
            </w:r>
            <w:r w:rsidR="00B12709" w:rsidRPr="00FB7F13">
              <w:rPr>
                <w:b w:val="0"/>
                <w:bCs w:val="0"/>
                <w:sz w:val="22"/>
                <w:szCs w:val="22"/>
              </w:rPr>
              <w:t>RugerRedhawk</w:t>
            </w:r>
            <w:r w:rsidRPr="00FB7F13">
              <w:rPr>
                <w:b w:val="0"/>
                <w:bCs w:val="0"/>
                <w:noProof/>
                <w:sz w:val="22"/>
                <w:szCs w:val="22"/>
                <w:lang w:val="sr-Cyrl-ME"/>
              </w:rPr>
              <w:t>, за остале 1</w:t>
            </w:r>
          </w:p>
          <w:tbl>
            <w:tblPr>
              <w:tblStyle w:val="TableGrid"/>
              <w:tblW w:w="2620" w:type="dxa"/>
              <w:tblInd w:w="442" w:type="dxa"/>
              <w:tblLook w:val="04A0" w:firstRow="1" w:lastRow="0" w:firstColumn="1" w:lastColumn="0" w:noHBand="0" w:noVBand="1"/>
            </w:tblPr>
            <w:tblGrid>
              <w:gridCol w:w="1585"/>
              <w:gridCol w:w="1104"/>
            </w:tblGrid>
            <w:tr w:rsidR="00BA7C2D" w:rsidRPr="00FB7F13" w14:paraId="4B00379F" w14:textId="77777777" w:rsidTr="00BA7C2D">
              <w:trPr>
                <w:trHeight w:val="133"/>
              </w:trPr>
              <w:tc>
                <w:tcPr>
                  <w:tcW w:w="1516" w:type="dxa"/>
                </w:tcPr>
                <w:p w14:paraId="125D03AA"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Чвор</w:t>
                  </w:r>
                </w:p>
              </w:tc>
              <w:tc>
                <w:tcPr>
                  <w:tcW w:w="1104" w:type="dxa"/>
                </w:tcPr>
                <w:p w14:paraId="75B56568"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Вредност</w:t>
                  </w:r>
                </w:p>
              </w:tc>
            </w:tr>
            <w:tr w:rsidR="00270067" w:rsidRPr="00FB7F13" w14:paraId="2D69D032" w14:textId="77777777" w:rsidTr="00BA7C2D">
              <w:trPr>
                <w:trHeight w:val="133"/>
              </w:trPr>
              <w:tc>
                <w:tcPr>
                  <w:tcW w:w="1516" w:type="dxa"/>
                </w:tcPr>
                <w:p w14:paraId="6262BDE1" w14:textId="3F61334A" w:rsidR="00270067" w:rsidRPr="00FB7F13" w:rsidRDefault="00270067" w:rsidP="00270067">
                  <w:pPr>
                    <w:pStyle w:val="Caption"/>
                    <w:keepNext/>
                    <w:rPr>
                      <w:b w:val="0"/>
                      <w:bCs w:val="0"/>
                      <w:noProof/>
                      <w:sz w:val="22"/>
                      <w:szCs w:val="22"/>
                      <w:lang w:val="sr-Cyrl-ME"/>
                    </w:rPr>
                  </w:pPr>
                  <w:r w:rsidRPr="00FB7F13">
                    <w:rPr>
                      <w:b w:val="0"/>
                      <w:bCs w:val="0"/>
                      <w:sz w:val="22"/>
                      <w:szCs w:val="22"/>
                    </w:rPr>
                    <w:t>RugerRedhawk</w:t>
                  </w:r>
                </w:p>
              </w:tc>
              <w:tc>
                <w:tcPr>
                  <w:tcW w:w="1104" w:type="dxa"/>
                </w:tcPr>
                <w:p w14:paraId="0EC818BD" w14:textId="5DCC7132" w:rsidR="00270067" w:rsidRPr="00FB7F13" w:rsidRDefault="00270067" w:rsidP="00270067">
                  <w:pPr>
                    <w:pStyle w:val="Caption"/>
                    <w:keepNext/>
                    <w:rPr>
                      <w:b w:val="0"/>
                      <w:bCs w:val="0"/>
                      <w:noProof/>
                      <w:sz w:val="22"/>
                      <w:szCs w:val="22"/>
                      <w:lang w:val="sr-Cyrl-ME"/>
                    </w:rPr>
                  </w:pPr>
                  <w:r w:rsidRPr="00FB7F13">
                    <w:rPr>
                      <w:b w:val="0"/>
                      <w:bCs w:val="0"/>
                      <w:sz w:val="22"/>
                      <w:szCs w:val="22"/>
                    </w:rPr>
                    <w:t xml:space="preserve">0.413418 </w:t>
                  </w:r>
                </w:p>
              </w:tc>
            </w:tr>
            <w:tr w:rsidR="00270067" w:rsidRPr="00FB7F13" w14:paraId="54B4058A" w14:textId="77777777" w:rsidTr="00BA7C2D">
              <w:trPr>
                <w:trHeight w:val="133"/>
              </w:trPr>
              <w:tc>
                <w:tcPr>
                  <w:tcW w:w="1516" w:type="dxa"/>
                </w:tcPr>
                <w:p w14:paraId="4F64E2B8" w14:textId="13F14BA8" w:rsidR="00270067" w:rsidRPr="00FB7F13" w:rsidRDefault="00270067" w:rsidP="00270067">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104" w:type="dxa"/>
                </w:tcPr>
                <w:p w14:paraId="6AB24954" w14:textId="5C4A13D3" w:rsidR="00270067" w:rsidRPr="00FB7F13" w:rsidRDefault="00270067" w:rsidP="00270067">
                  <w:pPr>
                    <w:pStyle w:val="Caption"/>
                    <w:keepNext/>
                    <w:rPr>
                      <w:b w:val="0"/>
                      <w:bCs w:val="0"/>
                      <w:noProof/>
                      <w:sz w:val="22"/>
                      <w:szCs w:val="22"/>
                      <w:lang w:val="sr-Cyrl-ME"/>
                    </w:rPr>
                  </w:pPr>
                  <w:r w:rsidRPr="00FB7F13">
                    <w:rPr>
                      <w:b w:val="0"/>
                      <w:bCs w:val="0"/>
                      <w:sz w:val="22"/>
                      <w:szCs w:val="22"/>
                    </w:rPr>
                    <w:t xml:space="preserve">0.004269 </w:t>
                  </w:r>
                </w:p>
              </w:tc>
            </w:tr>
            <w:tr w:rsidR="00270067" w:rsidRPr="00FB7F13" w14:paraId="278CF2B2" w14:textId="77777777" w:rsidTr="00BA7C2D">
              <w:trPr>
                <w:trHeight w:val="133"/>
              </w:trPr>
              <w:tc>
                <w:tcPr>
                  <w:tcW w:w="1516" w:type="dxa"/>
                </w:tcPr>
                <w:p w14:paraId="194559CC" w14:textId="59432C68" w:rsidR="00270067" w:rsidRPr="00FB7F13" w:rsidRDefault="00270067" w:rsidP="00270067">
                  <w:pPr>
                    <w:pStyle w:val="Caption"/>
                    <w:keepNext/>
                    <w:rPr>
                      <w:b w:val="0"/>
                      <w:bCs w:val="0"/>
                      <w:noProof/>
                      <w:sz w:val="22"/>
                      <w:szCs w:val="22"/>
                      <w:lang w:val="sr-Cyrl-ME"/>
                    </w:rPr>
                  </w:pPr>
                  <w:r w:rsidRPr="00FB7F13">
                    <w:rPr>
                      <w:b w:val="0"/>
                      <w:bCs w:val="0"/>
                      <w:sz w:val="22"/>
                      <w:szCs w:val="22"/>
                    </w:rPr>
                    <w:t>qgyh2</w:t>
                  </w:r>
                </w:p>
              </w:tc>
              <w:tc>
                <w:tcPr>
                  <w:tcW w:w="1104" w:type="dxa"/>
                </w:tcPr>
                <w:p w14:paraId="5BC4CA2C" w14:textId="69695DDF" w:rsidR="00270067" w:rsidRPr="00FB7F13" w:rsidRDefault="00270067" w:rsidP="00270067">
                  <w:pPr>
                    <w:pStyle w:val="Caption"/>
                    <w:keepNext/>
                    <w:rPr>
                      <w:b w:val="0"/>
                      <w:bCs w:val="0"/>
                      <w:noProof/>
                      <w:sz w:val="22"/>
                      <w:szCs w:val="22"/>
                      <w:lang w:val="sr-Cyrl-ME"/>
                    </w:rPr>
                  </w:pPr>
                  <w:r w:rsidRPr="00FB7F13">
                    <w:rPr>
                      <w:b w:val="0"/>
                      <w:bCs w:val="0"/>
                      <w:sz w:val="22"/>
                      <w:szCs w:val="22"/>
                    </w:rPr>
                    <w:t xml:space="preserve">0.004263 </w:t>
                  </w:r>
                </w:p>
              </w:tc>
            </w:tr>
            <w:tr w:rsidR="00270067" w:rsidRPr="00FB7F13" w14:paraId="6A41BEFC" w14:textId="77777777" w:rsidTr="00BA7C2D">
              <w:trPr>
                <w:trHeight w:val="139"/>
              </w:trPr>
              <w:tc>
                <w:tcPr>
                  <w:tcW w:w="1516" w:type="dxa"/>
                </w:tcPr>
                <w:p w14:paraId="6547620A" w14:textId="2EADDE9E" w:rsidR="00270067" w:rsidRPr="00FB7F13" w:rsidRDefault="00270067" w:rsidP="00270067">
                  <w:pPr>
                    <w:pStyle w:val="Caption"/>
                    <w:keepNext/>
                    <w:rPr>
                      <w:b w:val="0"/>
                      <w:bCs w:val="0"/>
                      <w:noProof/>
                      <w:sz w:val="22"/>
                      <w:szCs w:val="22"/>
                      <w:lang w:val="sr-Cyrl-ME"/>
                    </w:rPr>
                  </w:pPr>
                  <w:r w:rsidRPr="00FB7F13">
                    <w:rPr>
                      <w:b w:val="0"/>
                      <w:bCs w:val="0"/>
                      <w:sz w:val="22"/>
                      <w:szCs w:val="22"/>
                    </w:rPr>
                    <w:t>gst</w:t>
                  </w:r>
                </w:p>
              </w:tc>
              <w:tc>
                <w:tcPr>
                  <w:tcW w:w="1104" w:type="dxa"/>
                </w:tcPr>
                <w:p w14:paraId="6B244A42" w14:textId="4CCA0F96" w:rsidR="00270067" w:rsidRPr="00FB7F13" w:rsidRDefault="00270067" w:rsidP="00270067">
                  <w:pPr>
                    <w:pStyle w:val="Caption"/>
                    <w:keepNext/>
                    <w:rPr>
                      <w:b w:val="0"/>
                      <w:bCs w:val="0"/>
                      <w:noProof/>
                      <w:sz w:val="22"/>
                      <w:szCs w:val="22"/>
                      <w:lang w:val="sr-Cyrl-ME"/>
                    </w:rPr>
                  </w:pPr>
                  <w:r w:rsidRPr="00FB7F13">
                    <w:rPr>
                      <w:b w:val="0"/>
                      <w:bCs w:val="0"/>
                      <w:sz w:val="22"/>
                      <w:szCs w:val="22"/>
                    </w:rPr>
                    <w:t xml:space="preserve">0.004235 </w:t>
                  </w:r>
                </w:p>
              </w:tc>
            </w:tr>
            <w:tr w:rsidR="00270067" w:rsidRPr="00FB7F13" w14:paraId="0A84E8C7" w14:textId="77777777" w:rsidTr="00BA7C2D">
              <w:trPr>
                <w:trHeight w:val="133"/>
              </w:trPr>
              <w:tc>
                <w:tcPr>
                  <w:tcW w:w="1516" w:type="dxa"/>
                </w:tcPr>
                <w:p w14:paraId="7748B0DF" w14:textId="03F1B256" w:rsidR="00270067" w:rsidRPr="00FB7F13" w:rsidRDefault="00270067" w:rsidP="00270067">
                  <w:pPr>
                    <w:pStyle w:val="Caption"/>
                    <w:keepNext/>
                    <w:rPr>
                      <w:b w:val="0"/>
                      <w:bCs w:val="0"/>
                      <w:noProof/>
                      <w:sz w:val="22"/>
                      <w:szCs w:val="22"/>
                      <w:lang w:val="sr-Cyrl-ME"/>
                    </w:rPr>
                  </w:pPr>
                  <w:r w:rsidRPr="00FB7F13">
                    <w:rPr>
                      <w:b w:val="0"/>
                      <w:bCs w:val="0"/>
                      <w:sz w:val="22"/>
                      <w:szCs w:val="22"/>
                    </w:rPr>
                    <w:t>noname99</w:t>
                  </w:r>
                </w:p>
              </w:tc>
              <w:tc>
                <w:tcPr>
                  <w:tcW w:w="1104" w:type="dxa"/>
                </w:tcPr>
                <w:p w14:paraId="7DDC6112" w14:textId="5F398CE0" w:rsidR="00270067" w:rsidRPr="00FB7F13" w:rsidRDefault="00270067" w:rsidP="00270067">
                  <w:pPr>
                    <w:pStyle w:val="Caption"/>
                    <w:keepNext/>
                    <w:rPr>
                      <w:b w:val="0"/>
                      <w:bCs w:val="0"/>
                      <w:noProof/>
                      <w:sz w:val="22"/>
                      <w:szCs w:val="22"/>
                      <w:lang w:val="sr-Cyrl-ME"/>
                    </w:rPr>
                  </w:pPr>
                  <w:r w:rsidRPr="00FB7F13">
                    <w:rPr>
                      <w:b w:val="0"/>
                      <w:bCs w:val="0"/>
                      <w:sz w:val="22"/>
                      <w:szCs w:val="22"/>
                    </w:rPr>
                    <w:t xml:space="preserve">0.004231 </w:t>
                  </w:r>
                </w:p>
              </w:tc>
            </w:tr>
          </w:tbl>
          <w:p w14:paraId="27E2C9E0" w14:textId="77777777" w:rsidR="008A7147" w:rsidRPr="00FB7F13" w:rsidRDefault="008A7147" w:rsidP="00012A22">
            <w:pPr>
              <w:pStyle w:val="Caption"/>
              <w:keepNext/>
              <w:rPr>
                <w:b w:val="0"/>
                <w:bCs w:val="0"/>
                <w:noProof/>
                <w:sz w:val="22"/>
                <w:szCs w:val="22"/>
                <w:lang w:val="sr-Cyrl-ME"/>
              </w:rPr>
            </w:pPr>
          </w:p>
        </w:tc>
        <w:tc>
          <w:tcPr>
            <w:tcW w:w="222" w:type="dxa"/>
          </w:tcPr>
          <w:p w14:paraId="426756F7" w14:textId="77777777" w:rsidR="008A7147" w:rsidRPr="00FB7F13" w:rsidRDefault="008A7147" w:rsidP="00012A22">
            <w:pPr>
              <w:pStyle w:val="Caption"/>
              <w:keepNext/>
              <w:rPr>
                <w:b w:val="0"/>
                <w:bCs w:val="0"/>
                <w:noProof/>
                <w:sz w:val="22"/>
                <w:szCs w:val="22"/>
                <w:lang w:val="sr-Cyrl-ME"/>
              </w:rPr>
            </w:pPr>
          </w:p>
        </w:tc>
        <w:tc>
          <w:tcPr>
            <w:tcW w:w="3883" w:type="dxa"/>
          </w:tcPr>
          <w:p w14:paraId="11800B3D" w14:textId="77777777" w:rsidR="008A7147" w:rsidRPr="00FB7F13" w:rsidRDefault="008A7147" w:rsidP="00012A22">
            <w:pPr>
              <w:pStyle w:val="Caption"/>
              <w:keepNext/>
              <w:rPr>
                <w:b w:val="0"/>
                <w:bCs w:val="0"/>
                <w:sz w:val="22"/>
                <w:szCs w:val="22"/>
              </w:rPr>
            </w:pPr>
          </w:p>
          <w:p w14:paraId="783BDDE7" w14:textId="3205EF7D" w:rsidR="008A7147" w:rsidRPr="00FB7F13" w:rsidRDefault="00B15B19" w:rsidP="00012A22">
            <w:pPr>
              <w:pStyle w:val="Caption"/>
              <w:keepNext/>
              <w:rPr>
                <w:b w:val="0"/>
                <w:bCs w:val="0"/>
                <w:sz w:val="22"/>
                <w:szCs w:val="22"/>
              </w:rPr>
            </w:pPr>
            <w:r w:rsidRPr="00FB7F13">
              <w:rPr>
                <w:b w:val="0"/>
                <w:bCs w:val="0"/>
                <w:sz w:val="22"/>
                <w:szCs w:val="22"/>
              </w:rPr>
              <w:t>α</w:t>
            </w:r>
            <w:r w:rsidRPr="00FB7F13">
              <w:rPr>
                <w:b w:val="0"/>
                <w:bCs w:val="0"/>
                <w:sz w:val="22"/>
                <w:szCs w:val="22"/>
                <w:lang w:val="en-US"/>
              </w:rPr>
              <w:t>=</w:t>
            </w:r>
            <w:r w:rsidRPr="00FB7F13">
              <w:rPr>
                <w:rFonts w:eastAsia="Calibri"/>
                <w:b w:val="0"/>
                <w:bCs w:val="0"/>
                <w:sz w:val="22"/>
                <w:szCs w:val="22"/>
                <w:lang w:val="en-US"/>
              </w:rPr>
              <w:t>3.598e-06</w:t>
            </w:r>
            <w:r w:rsidR="008A7147" w:rsidRPr="00FB7F13">
              <w:rPr>
                <w:b w:val="0"/>
                <w:bCs w:val="0"/>
                <w:noProof/>
                <w:sz w:val="22"/>
                <w:szCs w:val="22"/>
                <w:lang w:val="sr-Latn-RS"/>
              </w:rPr>
              <w:t xml:space="preserve">, </w:t>
            </w:r>
            <w:r w:rsidR="008A7147" w:rsidRPr="00FB7F13">
              <w:rPr>
                <w:b w:val="0"/>
                <w:bCs w:val="0"/>
                <w:sz w:val="22"/>
                <w:szCs w:val="22"/>
              </w:rPr>
              <w:t>β=</w:t>
            </w:r>
            <w:r w:rsidR="008A7147" w:rsidRPr="00FB7F13">
              <w:rPr>
                <w:b w:val="0"/>
                <w:bCs w:val="0"/>
                <w:noProof/>
                <w:sz w:val="22"/>
                <w:szCs w:val="22"/>
                <w:lang w:val="sr-Latn-RS"/>
              </w:rPr>
              <w:t>1</w:t>
            </w:r>
            <w:r w:rsidR="008A7147" w:rsidRPr="00FB7F13">
              <w:rPr>
                <w:b w:val="0"/>
                <w:bCs w:val="0"/>
                <w:noProof/>
                <w:sz w:val="22"/>
                <w:szCs w:val="22"/>
                <w:lang w:val="sr-Cyrl-ME"/>
              </w:rPr>
              <w:t>00</w:t>
            </w:r>
            <w:r w:rsidR="008A7147" w:rsidRPr="00FB7F13">
              <w:rPr>
                <w:b w:val="0"/>
                <w:bCs w:val="0"/>
                <w:noProof/>
                <w:sz w:val="22"/>
                <w:szCs w:val="22"/>
                <w:lang w:val="sr-Latn-RS"/>
              </w:rPr>
              <w:t xml:space="preserve"> </w:t>
            </w:r>
            <w:r w:rsidR="00B12709" w:rsidRPr="00FB7F13">
              <w:rPr>
                <w:b w:val="0"/>
                <w:bCs w:val="0"/>
                <w:noProof/>
                <w:sz w:val="22"/>
                <w:szCs w:val="22"/>
                <w:lang w:val="sr-Cyrl-ME"/>
              </w:rPr>
              <w:t xml:space="preserve">за </w:t>
            </w:r>
            <w:r w:rsidR="00B12709" w:rsidRPr="00FB7F13">
              <w:rPr>
                <w:b w:val="0"/>
                <w:bCs w:val="0"/>
                <w:sz w:val="22"/>
                <w:szCs w:val="22"/>
              </w:rPr>
              <w:t>RugerRedhawk</w:t>
            </w:r>
            <w:r w:rsidR="00B12709" w:rsidRPr="00FB7F13">
              <w:rPr>
                <w:b w:val="0"/>
                <w:bCs w:val="0"/>
                <w:noProof/>
                <w:sz w:val="22"/>
                <w:szCs w:val="22"/>
                <w:lang w:val="sr-Cyrl-ME"/>
              </w:rPr>
              <w:t xml:space="preserve"> </w:t>
            </w:r>
            <w:r w:rsidR="008A7147" w:rsidRPr="00FB7F13">
              <w:rPr>
                <w:b w:val="0"/>
                <w:bCs w:val="0"/>
                <w:noProof/>
                <w:sz w:val="22"/>
                <w:szCs w:val="22"/>
                <w:lang w:val="sr-Cyrl-ME"/>
              </w:rPr>
              <w:t>за остале 1</w:t>
            </w:r>
          </w:p>
          <w:tbl>
            <w:tblPr>
              <w:tblStyle w:val="TableGrid"/>
              <w:tblW w:w="2653" w:type="dxa"/>
              <w:tblInd w:w="26" w:type="dxa"/>
              <w:tblLook w:val="04A0" w:firstRow="1" w:lastRow="0" w:firstColumn="1" w:lastColumn="0" w:noHBand="0" w:noVBand="1"/>
            </w:tblPr>
            <w:tblGrid>
              <w:gridCol w:w="1585"/>
              <w:gridCol w:w="1104"/>
            </w:tblGrid>
            <w:tr w:rsidR="00BA7C2D" w:rsidRPr="00FB7F13" w14:paraId="3BA22375" w14:textId="77777777" w:rsidTr="00BA7C2D">
              <w:trPr>
                <w:trHeight w:val="170"/>
              </w:trPr>
              <w:tc>
                <w:tcPr>
                  <w:tcW w:w="1404" w:type="dxa"/>
                </w:tcPr>
                <w:p w14:paraId="2BBCD058"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Чвор</w:t>
                  </w:r>
                </w:p>
              </w:tc>
              <w:tc>
                <w:tcPr>
                  <w:tcW w:w="1249" w:type="dxa"/>
                </w:tcPr>
                <w:p w14:paraId="3B4E0853" w14:textId="77777777" w:rsidR="00BA7C2D" w:rsidRPr="00FB7F13" w:rsidRDefault="00BA7C2D" w:rsidP="008A7147">
                  <w:pPr>
                    <w:pStyle w:val="Caption"/>
                    <w:keepNext/>
                    <w:rPr>
                      <w:b w:val="0"/>
                      <w:bCs w:val="0"/>
                      <w:noProof/>
                      <w:sz w:val="22"/>
                      <w:szCs w:val="22"/>
                      <w:lang w:val="sr-Cyrl-ME"/>
                    </w:rPr>
                  </w:pPr>
                  <w:r w:rsidRPr="00FB7F13">
                    <w:rPr>
                      <w:b w:val="0"/>
                      <w:bCs w:val="0"/>
                      <w:sz w:val="22"/>
                      <w:szCs w:val="22"/>
                      <w:lang w:val="sr-Cyrl-ME"/>
                    </w:rPr>
                    <w:t>Вредност</w:t>
                  </w:r>
                </w:p>
              </w:tc>
            </w:tr>
            <w:tr w:rsidR="005E0DEE" w:rsidRPr="00FB7F13" w14:paraId="1AB91B7C" w14:textId="77777777" w:rsidTr="00BA7C2D">
              <w:trPr>
                <w:trHeight w:val="170"/>
              </w:trPr>
              <w:tc>
                <w:tcPr>
                  <w:tcW w:w="1404" w:type="dxa"/>
                </w:tcPr>
                <w:p w14:paraId="56370809" w14:textId="757493DE" w:rsidR="005E0DEE" w:rsidRPr="00FB7F13" w:rsidRDefault="005E0DEE" w:rsidP="005E0DEE">
                  <w:pPr>
                    <w:pStyle w:val="Caption"/>
                    <w:keepNext/>
                    <w:rPr>
                      <w:b w:val="0"/>
                      <w:bCs w:val="0"/>
                      <w:noProof/>
                      <w:sz w:val="22"/>
                      <w:szCs w:val="22"/>
                      <w:lang w:val="sr-Cyrl-ME"/>
                    </w:rPr>
                  </w:pPr>
                  <w:r w:rsidRPr="00FB7F13">
                    <w:rPr>
                      <w:b w:val="0"/>
                      <w:bCs w:val="0"/>
                      <w:sz w:val="22"/>
                      <w:szCs w:val="22"/>
                    </w:rPr>
                    <w:t>RugerRedhawk</w:t>
                  </w:r>
                </w:p>
              </w:tc>
              <w:tc>
                <w:tcPr>
                  <w:tcW w:w="1249" w:type="dxa"/>
                </w:tcPr>
                <w:p w14:paraId="53EBDE39" w14:textId="1408B3BF" w:rsidR="005E0DEE" w:rsidRPr="00FB7F13" w:rsidRDefault="005E0DEE" w:rsidP="005E0DEE">
                  <w:pPr>
                    <w:pStyle w:val="Caption"/>
                    <w:keepNext/>
                    <w:rPr>
                      <w:b w:val="0"/>
                      <w:bCs w:val="0"/>
                      <w:noProof/>
                      <w:sz w:val="22"/>
                      <w:szCs w:val="22"/>
                      <w:lang w:val="sr-Cyrl-ME"/>
                    </w:rPr>
                  </w:pPr>
                  <w:r w:rsidRPr="00FB7F13">
                    <w:rPr>
                      <w:b w:val="0"/>
                      <w:bCs w:val="0"/>
                      <w:sz w:val="22"/>
                      <w:szCs w:val="22"/>
                    </w:rPr>
                    <w:t xml:space="preserve">0.413388 </w:t>
                  </w:r>
                </w:p>
              </w:tc>
            </w:tr>
            <w:tr w:rsidR="005E0DEE" w:rsidRPr="00FB7F13" w14:paraId="76226062" w14:textId="77777777" w:rsidTr="00BA7C2D">
              <w:trPr>
                <w:trHeight w:val="170"/>
              </w:trPr>
              <w:tc>
                <w:tcPr>
                  <w:tcW w:w="1404" w:type="dxa"/>
                </w:tcPr>
                <w:p w14:paraId="4A60114E" w14:textId="4B206A30" w:rsidR="005E0DEE" w:rsidRPr="00FB7F13" w:rsidRDefault="005E0DEE" w:rsidP="005E0DEE">
                  <w:pPr>
                    <w:pStyle w:val="Caption"/>
                    <w:keepNext/>
                    <w:rPr>
                      <w:b w:val="0"/>
                      <w:bCs w:val="0"/>
                      <w:noProof/>
                      <w:sz w:val="22"/>
                      <w:szCs w:val="22"/>
                      <w:lang w:val="sr-Cyrl-ME"/>
                    </w:rPr>
                  </w:pPr>
                  <w:r w:rsidRPr="00FB7F13">
                    <w:rPr>
                      <w:b w:val="0"/>
                      <w:bCs w:val="0"/>
                      <w:noProof/>
                      <w:sz w:val="22"/>
                      <w:szCs w:val="22"/>
                      <w:lang w:val="sr-Cyrl-ME"/>
                    </w:rPr>
                    <w:t xml:space="preserve"> </w:t>
                  </w:r>
                  <w:r w:rsidRPr="00FB7F13">
                    <w:rPr>
                      <w:b w:val="0"/>
                      <w:bCs w:val="0"/>
                      <w:sz w:val="22"/>
                      <w:szCs w:val="22"/>
                    </w:rPr>
                    <w:t>rmuser</w:t>
                  </w:r>
                </w:p>
              </w:tc>
              <w:tc>
                <w:tcPr>
                  <w:tcW w:w="1249" w:type="dxa"/>
                </w:tcPr>
                <w:p w14:paraId="16CA9E2A" w14:textId="52DD6C6A" w:rsidR="005E0DEE" w:rsidRPr="00FB7F13" w:rsidRDefault="005E0DEE" w:rsidP="005E0DEE">
                  <w:pPr>
                    <w:pStyle w:val="Caption"/>
                    <w:keepNext/>
                    <w:rPr>
                      <w:b w:val="0"/>
                      <w:bCs w:val="0"/>
                      <w:noProof/>
                      <w:sz w:val="22"/>
                      <w:szCs w:val="22"/>
                      <w:lang w:val="sr-Cyrl-ME"/>
                    </w:rPr>
                  </w:pPr>
                  <w:r w:rsidRPr="00FB7F13">
                    <w:rPr>
                      <w:b w:val="0"/>
                      <w:bCs w:val="0"/>
                      <w:sz w:val="22"/>
                      <w:szCs w:val="22"/>
                    </w:rPr>
                    <w:t xml:space="preserve">0.004405 </w:t>
                  </w:r>
                </w:p>
              </w:tc>
            </w:tr>
            <w:tr w:rsidR="005E0DEE" w:rsidRPr="00FB7F13" w14:paraId="7DFF64C7" w14:textId="77777777" w:rsidTr="00BA7C2D">
              <w:trPr>
                <w:trHeight w:val="170"/>
              </w:trPr>
              <w:tc>
                <w:tcPr>
                  <w:tcW w:w="1404" w:type="dxa"/>
                </w:tcPr>
                <w:p w14:paraId="1FD89979" w14:textId="69FEE240" w:rsidR="005E0DEE" w:rsidRPr="00FB7F13" w:rsidRDefault="005E0DEE" w:rsidP="005E0DEE">
                  <w:pPr>
                    <w:pStyle w:val="Caption"/>
                    <w:keepNext/>
                    <w:rPr>
                      <w:b w:val="0"/>
                      <w:bCs w:val="0"/>
                      <w:noProof/>
                      <w:sz w:val="22"/>
                      <w:szCs w:val="22"/>
                      <w:lang w:val="sr-Cyrl-ME"/>
                    </w:rPr>
                  </w:pPr>
                  <w:r w:rsidRPr="00FB7F13">
                    <w:rPr>
                      <w:b w:val="0"/>
                      <w:bCs w:val="0"/>
                      <w:sz w:val="22"/>
                      <w:szCs w:val="22"/>
                    </w:rPr>
                    <w:t>qgyh2</w:t>
                  </w:r>
                </w:p>
              </w:tc>
              <w:tc>
                <w:tcPr>
                  <w:tcW w:w="1249" w:type="dxa"/>
                </w:tcPr>
                <w:p w14:paraId="1B35E784" w14:textId="53F2DC85" w:rsidR="005E0DEE" w:rsidRPr="00FB7F13" w:rsidRDefault="005E0DEE" w:rsidP="005E0DEE">
                  <w:pPr>
                    <w:pStyle w:val="Caption"/>
                    <w:keepNext/>
                    <w:rPr>
                      <w:b w:val="0"/>
                      <w:bCs w:val="0"/>
                      <w:noProof/>
                      <w:sz w:val="22"/>
                      <w:szCs w:val="22"/>
                      <w:lang w:val="sr-Cyrl-ME"/>
                    </w:rPr>
                  </w:pPr>
                  <w:r w:rsidRPr="00FB7F13">
                    <w:rPr>
                      <w:b w:val="0"/>
                      <w:bCs w:val="0"/>
                      <w:sz w:val="22"/>
                      <w:szCs w:val="22"/>
                    </w:rPr>
                    <w:t xml:space="preserve">0.004392 </w:t>
                  </w:r>
                </w:p>
              </w:tc>
            </w:tr>
            <w:tr w:rsidR="005E0DEE" w:rsidRPr="00FB7F13" w14:paraId="02FAAE63" w14:textId="77777777" w:rsidTr="00BA7C2D">
              <w:trPr>
                <w:trHeight w:val="177"/>
              </w:trPr>
              <w:tc>
                <w:tcPr>
                  <w:tcW w:w="1404" w:type="dxa"/>
                </w:tcPr>
                <w:p w14:paraId="49CA1E7A" w14:textId="4D6686F7" w:rsidR="005E0DEE" w:rsidRPr="00FB7F13" w:rsidRDefault="005E0DEE" w:rsidP="005E0DEE">
                  <w:pPr>
                    <w:pStyle w:val="Caption"/>
                    <w:keepNext/>
                    <w:rPr>
                      <w:b w:val="0"/>
                      <w:bCs w:val="0"/>
                      <w:noProof/>
                      <w:sz w:val="22"/>
                      <w:szCs w:val="22"/>
                      <w:lang w:val="sr-Cyrl-ME"/>
                    </w:rPr>
                  </w:pPr>
                  <w:r w:rsidRPr="00FB7F13">
                    <w:rPr>
                      <w:b w:val="0"/>
                      <w:bCs w:val="0"/>
                      <w:sz w:val="22"/>
                      <w:szCs w:val="22"/>
                    </w:rPr>
                    <w:t>gst</w:t>
                  </w:r>
                </w:p>
              </w:tc>
              <w:tc>
                <w:tcPr>
                  <w:tcW w:w="1249" w:type="dxa"/>
                </w:tcPr>
                <w:p w14:paraId="204B474A" w14:textId="305596B8" w:rsidR="005E0DEE" w:rsidRPr="00FB7F13" w:rsidRDefault="005E0DEE" w:rsidP="005E0DEE">
                  <w:pPr>
                    <w:pStyle w:val="Caption"/>
                    <w:keepNext/>
                    <w:rPr>
                      <w:b w:val="0"/>
                      <w:bCs w:val="0"/>
                      <w:noProof/>
                      <w:sz w:val="22"/>
                      <w:szCs w:val="22"/>
                      <w:lang w:val="sr-Cyrl-ME"/>
                    </w:rPr>
                  </w:pPr>
                  <w:r w:rsidRPr="00FB7F13">
                    <w:rPr>
                      <w:b w:val="0"/>
                      <w:bCs w:val="0"/>
                      <w:sz w:val="22"/>
                      <w:szCs w:val="22"/>
                    </w:rPr>
                    <w:t xml:space="preserve">0.004335 </w:t>
                  </w:r>
                </w:p>
              </w:tc>
            </w:tr>
            <w:tr w:rsidR="005E0DEE" w:rsidRPr="00FB7F13" w14:paraId="03CBB85A" w14:textId="77777777" w:rsidTr="00BA7C2D">
              <w:trPr>
                <w:trHeight w:val="170"/>
              </w:trPr>
              <w:tc>
                <w:tcPr>
                  <w:tcW w:w="1404" w:type="dxa"/>
                </w:tcPr>
                <w:p w14:paraId="6600D0E6" w14:textId="51A3C6EB" w:rsidR="005E0DEE" w:rsidRPr="00FB7F13" w:rsidRDefault="005E0DEE" w:rsidP="005E0DEE">
                  <w:pPr>
                    <w:pStyle w:val="Caption"/>
                    <w:keepNext/>
                    <w:rPr>
                      <w:b w:val="0"/>
                      <w:bCs w:val="0"/>
                      <w:noProof/>
                      <w:sz w:val="22"/>
                      <w:szCs w:val="22"/>
                      <w:lang w:val="sr-Cyrl-ME"/>
                    </w:rPr>
                  </w:pPr>
                  <w:r w:rsidRPr="00FB7F13">
                    <w:rPr>
                      <w:b w:val="0"/>
                      <w:bCs w:val="0"/>
                      <w:sz w:val="22"/>
                      <w:szCs w:val="22"/>
                    </w:rPr>
                    <w:t>noname99</w:t>
                  </w:r>
                </w:p>
              </w:tc>
              <w:tc>
                <w:tcPr>
                  <w:tcW w:w="1249" w:type="dxa"/>
                </w:tcPr>
                <w:p w14:paraId="6226C11F" w14:textId="02E96E9E" w:rsidR="005E0DEE" w:rsidRPr="00FB7F13" w:rsidRDefault="005E0DEE" w:rsidP="005E0DEE">
                  <w:pPr>
                    <w:pStyle w:val="Caption"/>
                    <w:keepNext/>
                    <w:rPr>
                      <w:b w:val="0"/>
                      <w:bCs w:val="0"/>
                      <w:noProof/>
                      <w:sz w:val="22"/>
                      <w:szCs w:val="22"/>
                      <w:lang w:val="sr-Cyrl-ME"/>
                    </w:rPr>
                  </w:pPr>
                  <w:r w:rsidRPr="00FB7F13">
                    <w:rPr>
                      <w:b w:val="0"/>
                      <w:bCs w:val="0"/>
                      <w:sz w:val="22"/>
                      <w:szCs w:val="22"/>
                    </w:rPr>
                    <w:t xml:space="preserve">0.004327 </w:t>
                  </w:r>
                </w:p>
              </w:tc>
            </w:tr>
          </w:tbl>
          <w:p w14:paraId="396C125D" w14:textId="77777777" w:rsidR="008A7147" w:rsidRPr="00FB7F13" w:rsidRDefault="008A7147" w:rsidP="00012A22">
            <w:pPr>
              <w:pStyle w:val="Caption"/>
              <w:keepNext/>
              <w:rPr>
                <w:b w:val="0"/>
                <w:bCs w:val="0"/>
                <w:noProof/>
                <w:sz w:val="22"/>
                <w:szCs w:val="22"/>
                <w:lang w:val="sr-Cyrl-ME"/>
              </w:rPr>
            </w:pPr>
          </w:p>
        </w:tc>
        <w:tc>
          <w:tcPr>
            <w:tcW w:w="222" w:type="dxa"/>
          </w:tcPr>
          <w:p w14:paraId="02094012" w14:textId="77777777" w:rsidR="008A7147" w:rsidRPr="00012164" w:rsidRDefault="008A7147" w:rsidP="00012A22">
            <w:pPr>
              <w:pStyle w:val="Caption"/>
              <w:keepNext/>
              <w:rPr>
                <w:noProof/>
                <w:sz w:val="22"/>
                <w:szCs w:val="22"/>
                <w:lang w:val="sr-Cyrl-ME"/>
              </w:rPr>
            </w:pPr>
          </w:p>
        </w:tc>
      </w:tr>
    </w:tbl>
    <w:p w14:paraId="58426454" w14:textId="77777777" w:rsidR="00046363" w:rsidRPr="00046363" w:rsidRDefault="00046363" w:rsidP="005565C4">
      <w:pPr>
        <w:pStyle w:val="Osnovnitekst"/>
        <w:spacing w:line="240" w:lineRule="auto"/>
        <w:ind w:firstLine="0"/>
        <w:jc w:val="left"/>
        <w:rPr>
          <w:lang w:val="en-US"/>
        </w:rPr>
      </w:pPr>
    </w:p>
    <w:p w14:paraId="69FB5AD9" w14:textId="3648F9B5" w:rsidR="00046363" w:rsidRDefault="005565C4" w:rsidP="007C0C12">
      <w:pPr>
        <w:pStyle w:val="Osnovnitekst"/>
        <w:numPr>
          <w:ilvl w:val="0"/>
          <w:numId w:val="12"/>
        </w:numPr>
        <w:spacing w:line="240" w:lineRule="auto"/>
        <w:jc w:val="left"/>
        <w:rPr>
          <w:lang w:val="sr-Cyrl-ME"/>
        </w:rPr>
      </w:pPr>
      <w:r>
        <w:rPr>
          <w:lang w:val="sr-Cyrl-ME"/>
        </w:rPr>
        <w:t>Ч</w:t>
      </w:r>
      <w:r w:rsidR="00A17A24" w:rsidRPr="00A17A24">
        <w:rPr>
          <w:lang w:val="sr-Cyrl-ME"/>
        </w:rPr>
        <w:t>воров</w:t>
      </w:r>
      <w:r>
        <w:rPr>
          <w:lang w:val="sr-Cyrl-ME"/>
        </w:rPr>
        <w:t>и</w:t>
      </w:r>
      <w:r w:rsidR="00A17A24" w:rsidRPr="00A17A24">
        <w:rPr>
          <w:lang w:val="sr-Cyrl-ME"/>
        </w:rPr>
        <w:t xml:space="preserve"> гигантске компоненте мреже са највећом вредношћу композитног ранга</w:t>
      </w:r>
    </w:p>
    <w:p w14:paraId="4853D870" w14:textId="4746322F" w:rsidR="00BC2B48" w:rsidRPr="00BC2B48" w:rsidRDefault="00BC2B48" w:rsidP="00BC2B48">
      <w:pPr>
        <w:jc w:val="center"/>
        <w:rPr>
          <w:rFonts w:ascii="Consolas" w:hAnsi="Consolas"/>
          <w:sz w:val="16"/>
        </w:rPr>
      </w:pPr>
      <w:r w:rsidRPr="00BC2B48">
        <w:rPr>
          <w:lang w:val="en-US"/>
        </w:rPr>
        <w:t xml:space="preserve"> </w:t>
      </w:r>
      <w:r w:rsidRPr="00BC2B48">
        <w:rPr>
          <w:rFonts w:ascii="Consolas" w:hAnsi="Consolas"/>
          <w:sz w:val="16"/>
        </w:rPr>
        <w:t>+-----------------+------------+-------------+------------+-------------+---------+-----------------+</w:t>
      </w:r>
    </w:p>
    <w:p w14:paraId="53A3228B" w14:textId="77777777" w:rsidR="00BC2B48" w:rsidRPr="00BC2B48" w:rsidRDefault="00BC2B48" w:rsidP="00BC2B48">
      <w:pPr>
        <w:jc w:val="center"/>
        <w:rPr>
          <w:rFonts w:ascii="Consolas" w:hAnsi="Consolas"/>
          <w:sz w:val="16"/>
        </w:rPr>
      </w:pPr>
      <w:r w:rsidRPr="00BC2B48">
        <w:rPr>
          <w:rFonts w:ascii="Consolas" w:hAnsi="Consolas"/>
          <w:sz w:val="16"/>
        </w:rPr>
        <w:t>|      Autor      | IN DC rang | OUT DC rang | IN CC rang | OUT CC rang | BC rang | Kompozitni rang |</w:t>
      </w:r>
    </w:p>
    <w:p w14:paraId="347110E1" w14:textId="77777777" w:rsidR="00BC2B48" w:rsidRPr="00BC2B48" w:rsidRDefault="00BC2B48" w:rsidP="00BC2B48">
      <w:pPr>
        <w:jc w:val="center"/>
        <w:rPr>
          <w:rFonts w:ascii="Consolas" w:hAnsi="Consolas"/>
          <w:sz w:val="16"/>
        </w:rPr>
      </w:pPr>
      <w:r w:rsidRPr="00BC2B48">
        <w:rPr>
          <w:rFonts w:ascii="Consolas" w:hAnsi="Consolas"/>
          <w:sz w:val="16"/>
        </w:rPr>
        <w:t>+-----------------+------------+-------------+------------+-------------+---------+-----------------+</w:t>
      </w:r>
    </w:p>
    <w:p w14:paraId="70A14E2B" w14:textId="77777777" w:rsidR="00BC2B48" w:rsidRPr="00BC2B48" w:rsidRDefault="00BC2B48" w:rsidP="00BC2B48">
      <w:pPr>
        <w:jc w:val="center"/>
        <w:rPr>
          <w:rFonts w:ascii="Consolas" w:hAnsi="Consolas"/>
          <w:sz w:val="16"/>
        </w:rPr>
      </w:pPr>
      <w:r w:rsidRPr="00BC2B48">
        <w:rPr>
          <w:rFonts w:ascii="Consolas" w:hAnsi="Consolas"/>
          <w:sz w:val="16"/>
        </w:rPr>
        <w:t>|       7oby      |    8.0     |     3.0     |    7.0     |     3.0     |   3.0   |      1512.0     |</w:t>
      </w:r>
    </w:p>
    <w:p w14:paraId="7740BDEE" w14:textId="77777777" w:rsidR="00BC2B48" w:rsidRPr="00BC2B48" w:rsidRDefault="00BC2B48" w:rsidP="00BC2B48">
      <w:pPr>
        <w:jc w:val="center"/>
        <w:rPr>
          <w:rFonts w:ascii="Consolas" w:hAnsi="Consolas"/>
          <w:sz w:val="16"/>
        </w:rPr>
      </w:pPr>
      <w:r w:rsidRPr="00BC2B48">
        <w:rPr>
          <w:rFonts w:ascii="Consolas" w:hAnsi="Consolas"/>
          <w:sz w:val="16"/>
        </w:rPr>
        <w:t>| NoMoreNicksLeft |    20.0    |     1.0     |    12.0    |     2.0     |   5.0   |      2400.0     |</w:t>
      </w:r>
    </w:p>
    <w:p w14:paraId="09C34C79" w14:textId="77777777" w:rsidR="00BC2B48" w:rsidRPr="00BC2B48" w:rsidRDefault="00BC2B48" w:rsidP="00BC2B48">
      <w:pPr>
        <w:jc w:val="center"/>
        <w:rPr>
          <w:rFonts w:ascii="Consolas" w:hAnsi="Consolas"/>
          <w:sz w:val="16"/>
        </w:rPr>
      </w:pPr>
      <w:r w:rsidRPr="00BC2B48">
        <w:rPr>
          <w:rFonts w:ascii="Consolas" w:hAnsi="Consolas"/>
          <w:sz w:val="16"/>
        </w:rPr>
        <w:t>|      rmuser     |    1.0     |     92.0    |    1.0     |    100.0    |   1.0   |      9200.0     |</w:t>
      </w:r>
    </w:p>
    <w:p w14:paraId="24597EEC" w14:textId="77777777" w:rsidR="00BC2B48" w:rsidRPr="00BC2B48" w:rsidRDefault="00BC2B48" w:rsidP="00BC2B48">
      <w:pPr>
        <w:jc w:val="center"/>
        <w:rPr>
          <w:rFonts w:ascii="Consolas" w:hAnsi="Consolas"/>
          <w:sz w:val="16"/>
        </w:rPr>
      </w:pPr>
      <w:r w:rsidRPr="00BC2B48">
        <w:rPr>
          <w:rFonts w:ascii="Consolas" w:hAnsi="Consolas"/>
          <w:sz w:val="16"/>
        </w:rPr>
        <w:t>|      alllie     |    3.0     |     19.0    |    4.0     |     34.0    |   2.0   |     15504.0     |</w:t>
      </w:r>
    </w:p>
    <w:p w14:paraId="1866E9B8" w14:textId="77777777" w:rsidR="00BC2B48" w:rsidRPr="00BC2B48" w:rsidRDefault="00BC2B48" w:rsidP="00BC2B48">
      <w:pPr>
        <w:jc w:val="center"/>
        <w:rPr>
          <w:rFonts w:ascii="Consolas" w:hAnsi="Consolas"/>
          <w:sz w:val="16"/>
        </w:rPr>
      </w:pPr>
      <w:r w:rsidRPr="00BC2B48">
        <w:rPr>
          <w:rFonts w:ascii="Consolas" w:hAnsi="Consolas"/>
          <w:sz w:val="16"/>
        </w:rPr>
        <w:t>|   nixonrichard  |    22.0    |     8.0     |    13.0    |     9.0     |   6.0   |     123552.0    |</w:t>
      </w:r>
    </w:p>
    <w:p w14:paraId="3F210459" w14:textId="77777777" w:rsidR="00BC2B48" w:rsidRPr="00BC2B48" w:rsidRDefault="00BC2B48" w:rsidP="00BC2B48">
      <w:pPr>
        <w:jc w:val="center"/>
        <w:rPr>
          <w:rFonts w:ascii="Consolas" w:hAnsi="Consolas"/>
          <w:sz w:val="16"/>
        </w:rPr>
      </w:pPr>
      <w:r w:rsidRPr="00BC2B48">
        <w:rPr>
          <w:rFonts w:ascii="Consolas" w:hAnsi="Consolas"/>
          <w:sz w:val="16"/>
        </w:rPr>
        <w:t>|    mexicodoug   |    79.0    |     2.0     |    79.0    |     1.0     |   11.0  |     137302.0    |</w:t>
      </w:r>
    </w:p>
    <w:p w14:paraId="70B08F43" w14:textId="77777777" w:rsidR="00BC2B48" w:rsidRPr="00BC2B48" w:rsidRDefault="00BC2B48" w:rsidP="00BC2B48">
      <w:pPr>
        <w:jc w:val="center"/>
        <w:rPr>
          <w:rFonts w:ascii="Consolas" w:hAnsi="Consolas"/>
          <w:sz w:val="16"/>
        </w:rPr>
      </w:pPr>
      <w:r w:rsidRPr="00BC2B48">
        <w:rPr>
          <w:rFonts w:ascii="Consolas" w:hAnsi="Consolas"/>
          <w:sz w:val="16"/>
        </w:rPr>
        <w:t>|    Poromenos    |    28.0    |     7.0     |    26.0    |     5.0     |   8.0   |     203840.0    |</w:t>
      </w:r>
    </w:p>
    <w:p w14:paraId="407501BD" w14:textId="77777777" w:rsidR="00BC2B48" w:rsidRPr="00BC2B48" w:rsidRDefault="00BC2B48" w:rsidP="00BC2B48">
      <w:pPr>
        <w:jc w:val="center"/>
        <w:rPr>
          <w:rFonts w:ascii="Consolas" w:hAnsi="Consolas"/>
          <w:sz w:val="16"/>
        </w:rPr>
      </w:pPr>
      <w:r w:rsidRPr="00BC2B48">
        <w:rPr>
          <w:rFonts w:ascii="Consolas" w:hAnsi="Consolas"/>
          <w:sz w:val="16"/>
        </w:rPr>
        <w:t>|    randomb0y    |    31.0    |     6.0     |    27.0    |     7.0     |   14.0  |     492156.0    |</w:t>
      </w:r>
    </w:p>
    <w:p w14:paraId="63D08800" w14:textId="77777777" w:rsidR="00BC2B48" w:rsidRPr="00BC2B48" w:rsidRDefault="00BC2B48" w:rsidP="00BC2B48">
      <w:pPr>
        <w:jc w:val="center"/>
        <w:rPr>
          <w:rFonts w:ascii="Consolas" w:hAnsi="Consolas"/>
          <w:sz w:val="16"/>
        </w:rPr>
      </w:pPr>
      <w:r w:rsidRPr="00BC2B48">
        <w:rPr>
          <w:rFonts w:ascii="Consolas" w:hAnsi="Consolas"/>
          <w:sz w:val="16"/>
        </w:rPr>
        <w:t>|     mutatron    |    41.0    |     5.0     |    24.0    |     16.0    |   10.0  |     787200.0    |</w:t>
      </w:r>
    </w:p>
    <w:p w14:paraId="51FE47C2" w14:textId="77777777" w:rsidR="00BC2B48" w:rsidRPr="00BC2B48" w:rsidRDefault="00BC2B48" w:rsidP="00BC2B48">
      <w:pPr>
        <w:jc w:val="center"/>
        <w:rPr>
          <w:rFonts w:ascii="Consolas" w:hAnsi="Consolas"/>
          <w:sz w:val="16"/>
        </w:rPr>
      </w:pPr>
      <w:r w:rsidRPr="00BC2B48">
        <w:rPr>
          <w:rFonts w:ascii="Consolas" w:hAnsi="Consolas"/>
          <w:sz w:val="16"/>
        </w:rPr>
        <w:t>|    otakucode    |    35.0    |     12.0    |    28.0    |     6.0     |   12.0  |     846720.0    |</w:t>
      </w:r>
    </w:p>
    <w:p w14:paraId="3BFB6FE8" w14:textId="37D2F2A1" w:rsidR="00BC2B48" w:rsidRDefault="00BC2B48" w:rsidP="00936F3B">
      <w:pPr>
        <w:jc w:val="center"/>
        <w:rPr>
          <w:rFonts w:ascii="Consolas" w:hAnsi="Consolas"/>
          <w:sz w:val="16"/>
        </w:rPr>
      </w:pPr>
      <w:r w:rsidRPr="00BC2B48">
        <w:rPr>
          <w:rFonts w:ascii="Consolas" w:hAnsi="Consolas"/>
          <w:sz w:val="16"/>
        </w:rPr>
        <w:t>+-----------------+------------+-------------+------------+-------------+---------+-----------------+</w:t>
      </w:r>
    </w:p>
    <w:p w14:paraId="7541B0AE" w14:textId="6692EBBB" w:rsidR="00010A5B" w:rsidRPr="004F5BC0" w:rsidRDefault="00010A5B" w:rsidP="00010A5B">
      <w:pPr>
        <w:pStyle w:val="IInivonaslova-Potpoglavlje"/>
        <w:rPr>
          <w:i/>
          <w:iCs w:val="0"/>
          <w:lang w:val="sr-Cyrl-ME"/>
        </w:rPr>
      </w:pPr>
      <w:bookmarkStart w:id="25" w:name="_Toc96294744"/>
      <w:r>
        <w:rPr>
          <w:lang w:val="sr-Cyrl-ME"/>
        </w:rPr>
        <w:lastRenderedPageBreak/>
        <w:t xml:space="preserve">Детекција комуна мреже </w:t>
      </w:r>
      <w:r w:rsidR="002B34D7">
        <w:rPr>
          <w:i/>
          <w:iCs w:val="0"/>
          <w:lang w:val="en-US"/>
        </w:rPr>
        <w:t>UserNet</w:t>
      </w:r>
      <w:bookmarkEnd w:id="25"/>
    </w:p>
    <w:p w14:paraId="531B72EE" w14:textId="3AA4B53D" w:rsidR="00AC0C2B" w:rsidRDefault="00701F14" w:rsidP="007C0C12">
      <w:pPr>
        <w:pStyle w:val="Osnovnitekst"/>
        <w:numPr>
          <w:ilvl w:val="0"/>
          <w:numId w:val="12"/>
        </w:numPr>
        <w:spacing w:line="240" w:lineRule="auto"/>
        <w:jc w:val="left"/>
        <w:rPr>
          <w:lang w:val="sr-Cyrl-ME"/>
        </w:rPr>
      </w:pPr>
      <w:r w:rsidRPr="00701F14">
        <w:rPr>
          <w:lang w:val="sr-Cyrl-ME"/>
        </w:rPr>
        <w:t xml:space="preserve">Да би се спровела спектрална анализа неопходно је да се користи функција </w:t>
      </w:r>
      <w:r w:rsidR="00637091" w:rsidRPr="00F17EEF">
        <w:rPr>
          <w:rFonts w:cstheme="minorHAnsi"/>
          <w:i/>
        </w:rPr>
        <w:t>nx.laplacian_matrix(graph</w:t>
      </w:r>
      <w:r w:rsidR="00637091">
        <w:rPr>
          <w:rFonts w:cstheme="minorHAnsi"/>
          <w:i/>
          <w:lang w:val="sr-Cyrl-ME"/>
        </w:rPr>
        <w:t>).</w:t>
      </w:r>
      <w:r w:rsidR="00443B5D">
        <w:rPr>
          <w:rFonts w:cstheme="minorHAnsi"/>
          <w:iCs/>
          <w:lang w:val="sr-Cyrl-ME"/>
        </w:rPr>
        <w:t xml:space="preserve"> </w:t>
      </w:r>
      <w:r w:rsidRPr="00701F14">
        <w:rPr>
          <w:lang w:val="sr-Cyrl-ME"/>
        </w:rPr>
        <w:t xml:space="preserve">Она није имплементирана за усмерене графове. Стога је коришћен метод асинхроне пропагације лабела. </w:t>
      </w:r>
      <w:r w:rsidR="00AC0C2B">
        <w:rPr>
          <w:lang w:val="sr-Cyrl-ME"/>
        </w:rPr>
        <w:t>Процељен ј</w:t>
      </w:r>
      <w:r w:rsidR="00FC3B6B">
        <w:rPr>
          <w:lang w:val="sr-Cyrl-ME"/>
        </w:rPr>
        <w:t>е</w:t>
      </w:r>
      <w:r w:rsidRPr="00701F14">
        <w:rPr>
          <w:lang w:val="sr-Cyrl-ME"/>
        </w:rPr>
        <w:t xml:space="preserve"> број комуна 44, а величине комуна су дате следећим низом - [48278, 23, 13, 4, 2, 2, 2, 2, 12, 6, 2, 6, 7, 2, 2, 3, 4, 2, 19, 30, 2, 2, 6, 2, 3, 2, 9, 3, 3, 14, 2, 2, 3, 2, 4, 2, 4, 2, 2, 3, 2, 2, 2, 2].</w:t>
      </w:r>
    </w:p>
    <w:p w14:paraId="4DB4489A" w14:textId="47C45C73" w:rsidR="00701F14" w:rsidRPr="00AC0C2B" w:rsidRDefault="00701F14" w:rsidP="00AC0C2B">
      <w:pPr>
        <w:pStyle w:val="Osnovnitekst"/>
        <w:spacing w:line="240" w:lineRule="auto"/>
        <w:ind w:left="927" w:firstLine="0"/>
        <w:jc w:val="left"/>
        <w:rPr>
          <w:lang w:val="sr-Cyrl-ME"/>
        </w:rPr>
      </w:pPr>
      <w:r w:rsidRPr="00AC0C2B">
        <w:rPr>
          <w:lang w:val="sr-Cyrl-ME"/>
        </w:rPr>
        <w:t>Модуларност која се добија коришћењем овог метода је 0.000788.</w:t>
      </w:r>
    </w:p>
    <w:p w14:paraId="5C12C6C9" w14:textId="0139BD82" w:rsidR="00AC0C2B" w:rsidRDefault="00A41196" w:rsidP="00E235DD">
      <w:pPr>
        <w:pStyle w:val="Osnovnitekst"/>
        <w:spacing w:line="240" w:lineRule="auto"/>
        <w:ind w:left="927" w:firstLine="0"/>
        <w:jc w:val="left"/>
        <w:rPr>
          <w:lang w:val="sr-Cyrl-ME"/>
        </w:rPr>
      </w:pPr>
      <w:r w:rsidRPr="00A41196">
        <w:rPr>
          <w:lang w:val="sr-Cyrl-ME"/>
        </w:rPr>
        <w:t>За парамтера резолуције 10 добијају се две комуне и модуларност 0, док се за вредност 85 добија једна комуна, што је тривијалан сличај.</w:t>
      </w:r>
      <w:r>
        <w:rPr>
          <w:lang w:val="sr-Cyrl-ME"/>
        </w:rPr>
        <w:t xml:space="preserve"> </w:t>
      </w:r>
      <w:r w:rsidRPr="00A41196">
        <w:rPr>
          <w:lang w:val="sr-Cyrl-ME"/>
        </w:rPr>
        <w:t xml:space="preserve">За параметар резолуције 1.0 добија се подела графа на 39 комуна, модуларности 0.173, и величина [2, 3, 23, 9, 28, 2, 9, 9, 10, 3, 11517, 99, 2, 2, 2, 17, 10196, 15188, 10, 2, 3, 37, 2, 18, 3, 30, 4, 4, 3, 10, 3, 2, 11092, 2, 133, 3, 2, 15, 2]. </w:t>
      </w:r>
      <w:r w:rsidR="00E235DD">
        <w:rPr>
          <w:lang w:val="sr-Cyrl-ME"/>
        </w:rPr>
        <w:t xml:space="preserve">Визуелизација је дата на наредној слици </w:t>
      </w:r>
      <w:r w:rsidR="00094DEC">
        <w:rPr>
          <w:lang w:val="sr-Cyrl-ME"/>
        </w:rPr>
        <w:t>лево</w:t>
      </w:r>
      <w:r w:rsidR="00E235DD">
        <w:rPr>
          <w:lang w:val="sr-Cyrl-ME"/>
        </w:rPr>
        <w:t xml:space="preserve">. </w:t>
      </w:r>
      <w:r w:rsidR="00E235DD">
        <w:rPr>
          <w:lang w:val="sr-Cyrl-ME"/>
        </w:rPr>
        <w:br/>
      </w:r>
      <w:r w:rsidR="00E235DD" w:rsidRPr="00830B8C">
        <w:rPr>
          <w:lang w:val="sr-Cyrl-ME"/>
        </w:rPr>
        <w:t>За параметар резолуције 5.0 добија се подела на 6 комуна, модуларности 0.0004220855, величина комуна [12, 48444, 6, 30, 7, 2]</w:t>
      </w:r>
      <w:r w:rsidR="00E235DD">
        <w:rPr>
          <w:lang w:val="sr-Cyrl-ME"/>
        </w:rPr>
        <w:t xml:space="preserve">. Визуелизација је дата на наредној слици </w:t>
      </w:r>
      <w:r w:rsidR="006673C1">
        <w:rPr>
          <w:lang w:val="sr-Cyrl-ME"/>
        </w:rPr>
        <w:t>десно</w:t>
      </w:r>
      <w:r w:rsidR="00E235DD">
        <w:rPr>
          <w:lang w:val="sr-Cyrl-ME"/>
        </w:rPr>
        <w:t>.</w:t>
      </w:r>
    </w:p>
    <w:p w14:paraId="0B81A2A4" w14:textId="33349DE1" w:rsidR="004B6121" w:rsidRDefault="00A41196" w:rsidP="00BC71B0">
      <w:pPr>
        <w:pStyle w:val="Osnovnitekst"/>
        <w:rPr>
          <w:lang w:val="sr-Cyrl-ME"/>
        </w:rPr>
      </w:pPr>
      <w:r>
        <w:rPr>
          <w:noProof/>
          <w:lang w:val="en-US"/>
        </w:rPr>
        <w:drawing>
          <wp:inline distT="0" distB="0" distL="0" distR="0" wp14:anchorId="20578C8A" wp14:editId="28014613">
            <wp:extent cx="1899557" cy="2009677"/>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1907134" cy="2017693"/>
                    </a:xfrm>
                    <a:prstGeom prst="rect">
                      <a:avLst/>
                    </a:prstGeom>
                  </pic:spPr>
                </pic:pic>
              </a:graphicData>
            </a:graphic>
          </wp:inline>
        </w:drawing>
      </w:r>
      <w:r w:rsidR="004B6121">
        <w:rPr>
          <w:noProof/>
          <w:lang w:val="en-US"/>
        </w:rPr>
        <w:drawing>
          <wp:inline distT="0" distB="0" distL="0" distR="0" wp14:anchorId="1A3E3681" wp14:editId="1B48EBB4">
            <wp:extent cx="1933906" cy="2033554"/>
            <wp:effectExtent l="0" t="0" r="9525"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1942238" cy="2042316"/>
                    </a:xfrm>
                    <a:prstGeom prst="rect">
                      <a:avLst/>
                    </a:prstGeom>
                  </pic:spPr>
                </pic:pic>
              </a:graphicData>
            </a:graphic>
          </wp:inline>
        </w:drawing>
      </w:r>
    </w:p>
    <w:p w14:paraId="3CF4278D" w14:textId="77777777" w:rsidR="00BC71B0" w:rsidRDefault="004B6121" w:rsidP="00BC71B0">
      <w:pPr>
        <w:pStyle w:val="Osnovnitekst"/>
        <w:spacing w:line="240" w:lineRule="auto"/>
        <w:ind w:left="927" w:firstLine="0"/>
        <w:jc w:val="left"/>
        <w:rPr>
          <w:lang w:val="sr-Cyrl-ME"/>
        </w:rPr>
      </w:pPr>
      <w:r w:rsidRPr="004B6121">
        <w:rPr>
          <w:lang w:val="sr-Cyrl-ME"/>
        </w:rPr>
        <w:t>За параметар резолуције 0.7 добија се подела на 44 комуна, модуларност 0.13955320580942157</w:t>
      </w:r>
      <w:r w:rsidR="00153F81">
        <w:rPr>
          <w:lang w:val="sr-Cyrl-ME"/>
        </w:rPr>
        <w:t xml:space="preserve">. </w:t>
      </w:r>
      <w:r w:rsidRPr="004B6121">
        <w:rPr>
          <w:lang w:val="sr-Cyrl-ME"/>
        </w:rPr>
        <w:t xml:space="preserve">Величине добијених комуна су [1765, 3170, 132, 382, 723, 1253, 776, 135, 583, 212, 380, 269, 791, 4963, 502, 330, 256, 333, 5804, 4746, 6699, 186, 1815, 186, 3, 30, 161, 173, 108, 789, 793, 2167, 2033, 156, 1521, 156, 328, 15, 80, 255, 103, 229, 997, 2013]. </w:t>
      </w:r>
    </w:p>
    <w:p w14:paraId="6D4F8270" w14:textId="66733B67" w:rsidR="00D93D91" w:rsidRPr="00A41196" w:rsidRDefault="004B6121" w:rsidP="00BC71B0">
      <w:pPr>
        <w:pStyle w:val="Osnovnitekst"/>
        <w:spacing w:line="240" w:lineRule="auto"/>
        <w:ind w:left="927" w:firstLine="0"/>
        <w:jc w:val="left"/>
        <w:rPr>
          <w:lang w:val="sr-Cyrl-ME"/>
        </w:rPr>
      </w:pPr>
      <w:r w:rsidRPr="004B6121">
        <w:rPr>
          <w:lang w:val="sr-Cyrl-ME"/>
        </w:rPr>
        <w:t>Пор</w:t>
      </w:r>
      <w:r w:rsidR="00153F81">
        <w:rPr>
          <w:lang w:val="sr-Cyrl-ME"/>
        </w:rPr>
        <w:t>е</w:t>
      </w:r>
      <w:r w:rsidRPr="004B6121">
        <w:rPr>
          <w:lang w:val="sr-Cyrl-ME"/>
        </w:rPr>
        <w:t>ђењем са методом асинхро</w:t>
      </w:r>
      <w:r w:rsidR="00BC71B0">
        <w:rPr>
          <w:lang w:val="sr-Cyrl-ME"/>
        </w:rPr>
        <w:t>н</w:t>
      </w:r>
      <w:r w:rsidRPr="004B6121">
        <w:rPr>
          <w:lang w:val="sr-Cyrl-ME"/>
        </w:rPr>
        <w:t>е пропагације лабела (питање 20) којом је предложен исти број комуна, закључује се да је Лувенска метода дала бољу поделу.</w:t>
      </w:r>
      <w:r w:rsidR="00D93D91">
        <w:rPr>
          <w:noProof/>
          <w:lang w:val="en-US"/>
        </w:rPr>
        <w:drawing>
          <wp:inline distT="0" distB="0" distL="0" distR="0" wp14:anchorId="6112A4DF" wp14:editId="4BB63066">
            <wp:extent cx="1823720" cy="1953986"/>
            <wp:effectExtent l="0" t="0" r="508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4"/>
                    <a:srcRect b="10776"/>
                    <a:stretch/>
                  </pic:blipFill>
                  <pic:spPr bwMode="auto">
                    <a:xfrm>
                      <a:off x="0" y="0"/>
                      <a:ext cx="1825117" cy="1955483"/>
                    </a:xfrm>
                    <a:prstGeom prst="rect">
                      <a:avLst/>
                    </a:prstGeom>
                    <a:ln>
                      <a:noFill/>
                    </a:ln>
                    <a:extLst>
                      <a:ext uri="{53640926-AAD7-44D8-BBD7-CCE9431645EC}">
                        <a14:shadowObscured xmlns:a14="http://schemas.microsoft.com/office/drawing/2010/main"/>
                      </a:ext>
                    </a:extLst>
                  </pic:spPr>
                </pic:pic>
              </a:graphicData>
            </a:graphic>
          </wp:inline>
        </w:drawing>
      </w:r>
    </w:p>
    <w:p w14:paraId="66F6909C" w14:textId="77777777" w:rsidR="005572A9" w:rsidRDefault="00385F62" w:rsidP="007C0C12">
      <w:pPr>
        <w:pStyle w:val="Osnovnitekst"/>
        <w:numPr>
          <w:ilvl w:val="0"/>
          <w:numId w:val="12"/>
        </w:numPr>
        <w:spacing w:line="240" w:lineRule="auto"/>
        <w:jc w:val="left"/>
        <w:rPr>
          <w:lang w:val="sr-Cyrl-ME"/>
        </w:rPr>
      </w:pPr>
      <w:r w:rsidRPr="00385F62">
        <w:rPr>
          <w:lang w:val="sr-Cyrl-ME"/>
        </w:rPr>
        <w:lastRenderedPageBreak/>
        <w:t>Из претходног питања се закључује да је најбоља подела по питањ</w:t>
      </w:r>
      <w:r w:rsidR="000E63AC">
        <w:rPr>
          <w:lang w:val="sr-Cyrl-ME"/>
        </w:rPr>
        <w:t>у</w:t>
      </w:r>
      <w:r w:rsidRPr="00385F62">
        <w:rPr>
          <w:lang w:val="sr-Cyrl-ME"/>
        </w:rPr>
        <w:t xml:space="preserve"> модуларности добијена Лувенском методом са парам</w:t>
      </w:r>
      <w:r w:rsidR="000E63AC">
        <w:rPr>
          <w:lang w:val="sr-Cyrl-ME"/>
        </w:rPr>
        <w:t>е</w:t>
      </w:r>
      <w:r w:rsidRPr="00385F62">
        <w:rPr>
          <w:lang w:val="sr-Cyrl-ME"/>
        </w:rPr>
        <w:t>тром резолуције 10, и 39 комуна.</w:t>
      </w:r>
      <w:r w:rsidR="00D819D8">
        <w:rPr>
          <w:lang w:val="sr-Cyrl-ME"/>
        </w:rPr>
        <w:t xml:space="preserve"> </w:t>
      </w:r>
      <w:r w:rsidRPr="00D819D8">
        <w:rPr>
          <w:lang w:val="sr-Cyrl-ME"/>
        </w:rPr>
        <w:t>Пошто неке од уочених комуна имају преко десет хиљада чворова, у наставку су приказане оне које су мање.</w:t>
      </w:r>
      <w:r w:rsidR="004D6ADC">
        <w:rPr>
          <w:lang w:val="sr-Cyrl-ME"/>
        </w:rPr>
        <w:t xml:space="preserve"> </w:t>
      </w:r>
    </w:p>
    <w:p w14:paraId="1983E1A5" w14:textId="6E2DA48B" w:rsidR="00AC0C2B" w:rsidRDefault="004D6ADC" w:rsidP="008631E9">
      <w:pPr>
        <w:pStyle w:val="Osnovnitekst"/>
        <w:spacing w:line="240" w:lineRule="auto"/>
        <w:ind w:left="927" w:firstLine="0"/>
        <w:jc w:val="left"/>
        <w:rPr>
          <w:lang w:val="sr-Cyrl-ME"/>
        </w:rPr>
      </w:pPr>
      <w:r w:rsidRPr="004D6ADC">
        <w:rPr>
          <w:lang w:val="sr-Cyrl-ME"/>
        </w:rPr>
        <w:t xml:space="preserve">Комуне су детековане зато што постоје корисници сличних интересовања који посећују </w:t>
      </w:r>
      <w:r w:rsidR="001E50E4">
        <w:rPr>
          <w:lang w:val="sr-Cyrl-ME"/>
        </w:rPr>
        <w:t>исте теме</w:t>
      </w:r>
      <w:r w:rsidRPr="004D6ADC">
        <w:rPr>
          <w:lang w:val="sr-Cyrl-ME"/>
        </w:rPr>
        <w:t>, и временом почну да коментаришу једни другима. Што је више коментара између њих, и то обостраних, и коментара на коментар и на објаву то су чворови склонији да се групишу у комуну.</w:t>
      </w:r>
    </w:p>
    <w:p w14:paraId="2EA57751" w14:textId="174F2223" w:rsidR="004D6ADC" w:rsidRDefault="004D6ADC" w:rsidP="007C0C12">
      <w:pPr>
        <w:pStyle w:val="ListParagraph"/>
        <w:widowControl/>
        <w:numPr>
          <w:ilvl w:val="0"/>
          <w:numId w:val="13"/>
        </w:numPr>
        <w:autoSpaceDE/>
        <w:autoSpaceDN/>
        <w:contextualSpacing/>
        <w:jc w:val="left"/>
      </w:pPr>
      <w:r>
        <w:t>[fieldmouse, hesika]</w:t>
      </w:r>
    </w:p>
    <w:p w14:paraId="1CDF1D4B" w14:textId="77777777" w:rsidR="004D6ADC" w:rsidRDefault="004D6ADC" w:rsidP="007C0C12">
      <w:pPr>
        <w:pStyle w:val="ListParagraph"/>
        <w:widowControl/>
        <w:numPr>
          <w:ilvl w:val="0"/>
          <w:numId w:val="13"/>
        </w:numPr>
        <w:autoSpaceDE/>
        <w:autoSpaceDN/>
        <w:contextualSpacing/>
        <w:jc w:val="left"/>
      </w:pPr>
      <w:r>
        <w:t>[allenmunroe, darrylhickson, willhasbro]</w:t>
      </w:r>
    </w:p>
    <w:p w14:paraId="367388EF" w14:textId="77777777" w:rsidR="004D6ADC" w:rsidRDefault="004D6ADC" w:rsidP="007C0C12">
      <w:pPr>
        <w:pStyle w:val="ListParagraph"/>
        <w:widowControl/>
        <w:numPr>
          <w:ilvl w:val="0"/>
          <w:numId w:val="13"/>
        </w:numPr>
        <w:autoSpaceDE/>
        <w:autoSpaceDN/>
        <w:contextualSpacing/>
        <w:jc w:val="left"/>
      </w:pPr>
      <w:r>
        <w:t>[akadit, shiro, iwadon, kazuya, kawauchi, mayuge_born, mattn, yuseit, hengsu, jmuk, tmiya, torus, flame, crane, ikegami--, iwata, bongole, syobosyobo, __hage, ogijun, bopper, antarest, unno]</w:t>
      </w:r>
    </w:p>
    <w:p w14:paraId="095905A1" w14:textId="77777777" w:rsidR="004D6ADC" w:rsidRDefault="004D6ADC" w:rsidP="007C0C12">
      <w:pPr>
        <w:pStyle w:val="ListParagraph"/>
        <w:widowControl/>
        <w:numPr>
          <w:ilvl w:val="0"/>
          <w:numId w:val="13"/>
        </w:numPr>
        <w:autoSpaceDE/>
        <w:autoSpaceDN/>
        <w:contextualSpacing/>
        <w:jc w:val="left"/>
      </w:pPr>
      <w:r>
        <w:t>[dneuman911, Smitty1315, smitty13, Snorelock, rasbill, Slinky31, MasterAaron01, Mugger15, pasterhatt]</w:t>
      </w:r>
    </w:p>
    <w:p w14:paraId="3739ABEF" w14:textId="77777777" w:rsidR="004D6ADC" w:rsidRDefault="004D6ADC" w:rsidP="007C0C12">
      <w:pPr>
        <w:pStyle w:val="ListParagraph"/>
        <w:widowControl/>
        <w:numPr>
          <w:ilvl w:val="0"/>
          <w:numId w:val="13"/>
        </w:numPr>
        <w:autoSpaceDE/>
        <w:autoSpaceDN/>
        <w:contextualSpacing/>
        <w:jc w:val="left"/>
      </w:pPr>
      <w:r>
        <w:t>[mhunt346, moosetime1230330, foxxyb069, ringlen837, donq321, gry_own, boooomsquad, bdover234, ATsDIGwagon, jkustalicious, youboozeyoulose, grrtt_green, dhertz666, luvthymullet, ppot667, gbypass654, callturk245, tearsofmysoul99, obama4pres08, kyle9456, dizangfoo, noneMediocre29, jstalin456, starrj0548, dane_tmln, time4drift, patrickvannypan, thelmajanemax]</w:t>
      </w:r>
    </w:p>
    <w:p w14:paraId="4A224D55" w14:textId="0D477CA3" w:rsidR="004D6ADC" w:rsidRDefault="008631E9" w:rsidP="00567508">
      <w:pPr>
        <w:pStyle w:val="Osnovnitekst"/>
        <w:numPr>
          <w:ilvl w:val="0"/>
          <w:numId w:val="12"/>
        </w:numPr>
        <w:spacing w:line="240" w:lineRule="auto"/>
        <w:jc w:val="left"/>
        <w:rPr>
          <w:lang w:val="sr-Cyrl-ME"/>
        </w:rPr>
      </w:pPr>
      <w:r w:rsidRPr="008631E9">
        <w:rPr>
          <w:lang w:val="sr-Cyrl-ME"/>
        </w:rPr>
        <w:t xml:space="preserve">Брокери су они чворови у мрежи који имају релативно ниска мрежа ограничења, а високу релациону централност. Чворови  највеће релационце централности су </w:t>
      </w:r>
      <w:r w:rsidR="007156F2" w:rsidRPr="007156F2">
        <w:rPr>
          <w:lang w:val="sr-Cyrl-ME"/>
        </w:rPr>
        <w:t>rmuser, alllie, 7oby, qgyh2, NoMoreNicksLeft, nixonrichard, malcontent, Poromenos, swampsparrow, mutatron</w:t>
      </w:r>
      <w:r w:rsidRPr="008631E9">
        <w:rPr>
          <w:lang w:val="sr-Cyrl-ME"/>
        </w:rPr>
        <w:t xml:space="preserve">, </w:t>
      </w:r>
      <w:r w:rsidR="001A25F0">
        <w:rPr>
          <w:lang w:val="sr-Cyrl-ME"/>
        </w:rPr>
        <w:t>и</w:t>
      </w:r>
      <w:r w:rsidRPr="008631E9">
        <w:rPr>
          <w:lang w:val="sr-Cyrl-ME"/>
        </w:rPr>
        <w:t xml:space="preserve"> они </w:t>
      </w:r>
      <w:r w:rsidR="001A25F0">
        <w:rPr>
          <w:lang w:val="sr-Cyrl-ME"/>
        </w:rPr>
        <w:t>су</w:t>
      </w:r>
      <w:r w:rsidRPr="008631E9">
        <w:rPr>
          <w:lang w:val="sr-Cyrl-ME"/>
        </w:rPr>
        <w:t xml:space="preserve"> брокери мреже.</w:t>
      </w:r>
    </w:p>
    <w:p w14:paraId="0A85317D" w14:textId="32C84BB2" w:rsidR="00371969" w:rsidRDefault="00371969" w:rsidP="00371969">
      <w:pPr>
        <w:pStyle w:val="Osnovnitekst"/>
        <w:rPr>
          <w:lang w:val="sr-Cyrl-ME"/>
        </w:rPr>
      </w:pPr>
    </w:p>
    <w:p w14:paraId="490CC9D9" w14:textId="0AA8700A" w:rsidR="00371969" w:rsidRDefault="00371969" w:rsidP="00371969">
      <w:pPr>
        <w:pStyle w:val="Osnovnitekst"/>
        <w:rPr>
          <w:lang w:val="sr-Cyrl-ME"/>
        </w:rPr>
      </w:pPr>
    </w:p>
    <w:p w14:paraId="7ADED9D0" w14:textId="52570AE1" w:rsidR="00371969" w:rsidRDefault="00371969" w:rsidP="00371969">
      <w:pPr>
        <w:pStyle w:val="Osnovnitekst"/>
        <w:rPr>
          <w:lang w:val="sr-Cyrl-ME"/>
        </w:rPr>
      </w:pPr>
    </w:p>
    <w:p w14:paraId="70493F90" w14:textId="451871BF" w:rsidR="00371969" w:rsidRDefault="00371969" w:rsidP="00371969">
      <w:pPr>
        <w:pStyle w:val="Osnovnitekst"/>
        <w:rPr>
          <w:lang w:val="sr-Cyrl-ME"/>
        </w:rPr>
      </w:pPr>
    </w:p>
    <w:p w14:paraId="55D07EBB" w14:textId="3A9ABDAD" w:rsidR="00371969" w:rsidRDefault="00371969" w:rsidP="00371969">
      <w:pPr>
        <w:pStyle w:val="Osnovnitekst"/>
        <w:rPr>
          <w:lang w:val="sr-Cyrl-ME"/>
        </w:rPr>
      </w:pPr>
    </w:p>
    <w:p w14:paraId="5D6B6558" w14:textId="7C1BD674" w:rsidR="00371969" w:rsidRDefault="00371969" w:rsidP="00371969">
      <w:pPr>
        <w:pStyle w:val="Osnovnitekst"/>
        <w:rPr>
          <w:lang w:val="sr-Cyrl-ME"/>
        </w:rPr>
      </w:pPr>
    </w:p>
    <w:p w14:paraId="6DD75E4A" w14:textId="77777777" w:rsidR="007E236A" w:rsidRPr="007E236A" w:rsidRDefault="007E236A" w:rsidP="00C846F0">
      <w:pPr>
        <w:rPr>
          <w:lang w:val="sr-Cyrl-ME"/>
        </w:rPr>
      </w:pPr>
    </w:p>
    <w:p w14:paraId="2176D81B" w14:textId="30FBE9E6" w:rsidR="008A6972" w:rsidRDefault="006412E1" w:rsidP="00C846F0">
      <w:pPr>
        <w:pStyle w:val="Inivonaslova-Poglavlje"/>
        <w:numPr>
          <w:ilvl w:val="0"/>
          <w:numId w:val="0"/>
        </w:numPr>
      </w:pPr>
      <w:bookmarkStart w:id="26" w:name="_Toc254342946"/>
      <w:bookmarkStart w:id="27" w:name="_Toc96294745"/>
      <w:bookmarkStart w:id="28" w:name="_Toc254342925"/>
      <w:r>
        <w:lastRenderedPageBreak/>
        <w:t>Литература</w:t>
      </w:r>
      <w:bookmarkEnd w:id="26"/>
      <w:bookmarkEnd w:id="27"/>
    </w:p>
    <w:bookmarkEnd w:id="28"/>
    <w:p w14:paraId="2901F5CC" w14:textId="65729105" w:rsidR="006F5267" w:rsidRDefault="00824C33" w:rsidP="00C846F0">
      <w:pPr>
        <w:pStyle w:val="Referenca"/>
        <w:spacing w:line="240" w:lineRule="auto"/>
      </w:pPr>
      <w:r>
        <w:fldChar w:fldCharType="begin"/>
      </w:r>
      <w:r>
        <w:instrText xml:space="preserve"> HYPERLINK "</w:instrText>
      </w:r>
      <w:r w:rsidRPr="00111F98">
        <w:instrText>https://networkx.org/documentation/stable/reference/algorithms/generated/networkx.algorithms.cluster.clustering.html#networkx.algorithms.cluster.clustering</w:instrText>
      </w:r>
      <w:r>
        <w:instrText xml:space="preserve">" </w:instrText>
      </w:r>
      <w:r>
        <w:fldChar w:fldCharType="separate"/>
      </w:r>
      <w:r w:rsidRPr="002B1750">
        <w:rPr>
          <w:rStyle w:val="Hyperlink"/>
        </w:rPr>
        <w:t>https://networkx.org/documentation/stable/reference/algorithms/generated/networkx.algorithms.cluster.clustering.html#networkx.algorithms.cluster.clustering</w:t>
      </w:r>
      <w:r>
        <w:fldChar w:fldCharType="end"/>
      </w:r>
    </w:p>
    <w:p w14:paraId="147719B2" w14:textId="3F6AB0A4" w:rsidR="00824C33" w:rsidRDefault="00824C33" w:rsidP="00C846F0">
      <w:pPr>
        <w:pStyle w:val="Referenca"/>
        <w:spacing w:line="240" w:lineRule="auto"/>
      </w:pPr>
      <w:r w:rsidRPr="00824C33">
        <w:t>https://rti.etf.bg.ac.rs/rti/ms1asm/materijali/</w:t>
      </w:r>
    </w:p>
    <w:sectPr w:rsidR="00824C33" w:rsidSect="001E7E8B">
      <w:type w:val="continuous"/>
      <w:pgSz w:w="11906" w:h="16838" w:code="9"/>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9EBABB" w14:textId="77777777" w:rsidR="008741F1" w:rsidRDefault="008741F1">
      <w:r>
        <w:separator/>
      </w:r>
    </w:p>
  </w:endnote>
  <w:endnote w:type="continuationSeparator" w:id="0">
    <w:p w14:paraId="05783685" w14:textId="77777777" w:rsidR="008741F1" w:rsidRDefault="008741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5CD782" w14:textId="77777777" w:rsidR="00012A22" w:rsidRDefault="00012A22"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8C43B50" w14:textId="77777777" w:rsidR="00012A22" w:rsidRDefault="00012A22" w:rsidP="00847C33">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91F25F" w14:textId="79F64438" w:rsidR="00012A22" w:rsidRDefault="00012A22" w:rsidP="00207E9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4654D">
      <w:rPr>
        <w:rStyle w:val="PageNumber"/>
        <w:noProof/>
      </w:rPr>
      <w:t>35</w:t>
    </w:r>
    <w:r>
      <w:rPr>
        <w:rStyle w:val="PageNumber"/>
      </w:rPr>
      <w:fldChar w:fldCharType="end"/>
    </w:r>
  </w:p>
  <w:p w14:paraId="5A0C22BE" w14:textId="77777777" w:rsidR="00012A22" w:rsidRDefault="00012A22" w:rsidP="00847C33">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4B99AC8" w14:textId="77777777" w:rsidR="008741F1" w:rsidRDefault="008741F1">
      <w:r>
        <w:separator/>
      </w:r>
    </w:p>
  </w:footnote>
  <w:footnote w:type="continuationSeparator" w:id="0">
    <w:p w14:paraId="6914D8FC" w14:textId="77777777" w:rsidR="008741F1" w:rsidRDefault="008741F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574187"/>
    <w:multiLevelType w:val="hybridMultilevel"/>
    <w:tmpl w:val="142AF7A0"/>
    <w:lvl w:ilvl="0" w:tplc="FC56206A">
      <w:start w:val="1"/>
      <w:numFmt w:val="decimal"/>
      <w:lvlText w:val="%1."/>
      <w:lvlJc w:val="left"/>
      <w:pPr>
        <w:ind w:left="1080" w:hanging="360"/>
      </w:pPr>
      <w:rPr>
        <w:rFonts w:hint="default"/>
        <w:sz w:val="22"/>
      </w:rPr>
    </w:lvl>
    <w:lvl w:ilvl="1" w:tplc="5E44E0E2">
      <w:start w:val="1"/>
      <w:numFmt w:val="decimal"/>
      <w:lvlText w:val="%2)"/>
      <w:lvlJc w:val="left"/>
      <w:pPr>
        <w:ind w:left="1800" w:hanging="36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6B607FA"/>
    <w:multiLevelType w:val="hybridMultilevel"/>
    <w:tmpl w:val="EA22D8FE"/>
    <w:lvl w:ilvl="0" w:tplc="3A7C1294">
      <w:start w:val="1"/>
      <w:numFmt w:val="decimal"/>
      <w:lvlText w:val="%1."/>
      <w:lvlJc w:val="left"/>
      <w:pPr>
        <w:ind w:left="644" w:hanging="360"/>
      </w:pPr>
      <w:rPr>
        <w:rFonts w:ascii="Times New Roman" w:hAnsi="Times New Roman" w:cs="Times New Roman" w:hint="default"/>
        <w:b/>
        <w:bCs/>
        <w:sz w:val="24"/>
        <w:szCs w:val="24"/>
      </w:rPr>
    </w:lvl>
    <w:lvl w:ilvl="1" w:tplc="04090019">
      <w:start w:val="1"/>
      <w:numFmt w:val="lowerLetter"/>
      <w:lvlText w:val="%2."/>
      <w:lvlJc w:val="left"/>
      <w:pPr>
        <w:ind w:left="1755" w:hanging="360"/>
      </w:pPr>
    </w:lvl>
    <w:lvl w:ilvl="2" w:tplc="0409001B" w:tentative="1">
      <w:start w:val="1"/>
      <w:numFmt w:val="lowerRoman"/>
      <w:lvlText w:val="%3."/>
      <w:lvlJc w:val="right"/>
      <w:pPr>
        <w:ind w:left="2475" w:hanging="180"/>
      </w:pPr>
    </w:lvl>
    <w:lvl w:ilvl="3" w:tplc="0409000F">
      <w:start w:val="1"/>
      <w:numFmt w:val="decimal"/>
      <w:lvlText w:val="%4."/>
      <w:lvlJc w:val="left"/>
      <w:pPr>
        <w:ind w:left="3195" w:hanging="360"/>
      </w:pPr>
    </w:lvl>
    <w:lvl w:ilvl="4" w:tplc="04090019" w:tentative="1">
      <w:start w:val="1"/>
      <w:numFmt w:val="lowerLetter"/>
      <w:lvlText w:val="%5."/>
      <w:lvlJc w:val="left"/>
      <w:pPr>
        <w:ind w:left="3915" w:hanging="360"/>
      </w:pPr>
    </w:lvl>
    <w:lvl w:ilvl="5" w:tplc="0409001B" w:tentative="1">
      <w:start w:val="1"/>
      <w:numFmt w:val="lowerRoman"/>
      <w:lvlText w:val="%6."/>
      <w:lvlJc w:val="right"/>
      <w:pPr>
        <w:ind w:left="4635" w:hanging="180"/>
      </w:pPr>
    </w:lvl>
    <w:lvl w:ilvl="6" w:tplc="0409000F" w:tentative="1">
      <w:start w:val="1"/>
      <w:numFmt w:val="decimal"/>
      <w:lvlText w:val="%7."/>
      <w:lvlJc w:val="left"/>
      <w:pPr>
        <w:ind w:left="5355" w:hanging="360"/>
      </w:pPr>
    </w:lvl>
    <w:lvl w:ilvl="7" w:tplc="04090019" w:tentative="1">
      <w:start w:val="1"/>
      <w:numFmt w:val="lowerLetter"/>
      <w:lvlText w:val="%8."/>
      <w:lvlJc w:val="left"/>
      <w:pPr>
        <w:ind w:left="6075" w:hanging="360"/>
      </w:pPr>
    </w:lvl>
    <w:lvl w:ilvl="8" w:tplc="0409001B" w:tentative="1">
      <w:start w:val="1"/>
      <w:numFmt w:val="lowerRoman"/>
      <w:lvlText w:val="%9."/>
      <w:lvlJc w:val="right"/>
      <w:pPr>
        <w:ind w:left="6795" w:hanging="180"/>
      </w:pPr>
    </w:lvl>
  </w:abstractNum>
  <w:abstractNum w:abstractNumId="2" w15:restartNumberingAfterBreak="0">
    <w:nsid w:val="180B1E3D"/>
    <w:multiLevelType w:val="multilevel"/>
    <w:tmpl w:val="CBB8D558"/>
    <w:lvl w:ilvl="0">
      <w:start w:val="1"/>
      <w:numFmt w:val="decimal"/>
      <w:pStyle w:val="Inivonaslova-Poglavlje"/>
      <w:lvlText w:val="%1."/>
      <w:lvlJc w:val="left"/>
      <w:pPr>
        <w:ind w:left="0" w:firstLine="0"/>
      </w:pPr>
      <w:rPr>
        <w:rFonts w:ascii="Times New Roman" w:hAnsi="Times New Roman" w:hint="default"/>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Inivonaslova-Potpoglavlje"/>
      <w:lvlText w:val="%1.%2."/>
      <w:lvlJc w:val="left"/>
      <w:pPr>
        <w:tabs>
          <w:tab w:val="num" w:pos="567"/>
        </w:tabs>
        <w:ind w:left="567" w:hanging="567"/>
      </w:pPr>
      <w:rPr>
        <w:rFonts w:hint="default"/>
      </w:rPr>
    </w:lvl>
    <w:lvl w:ilvl="2">
      <w:start w:val="1"/>
      <w:numFmt w:val="decimal"/>
      <w:pStyle w:val="IIInivonaslova-Odeljak"/>
      <w:lvlText w:val="%1.%2.%3."/>
      <w:lvlJc w:val="left"/>
      <w:pPr>
        <w:tabs>
          <w:tab w:val="num" w:pos="720"/>
        </w:tabs>
        <w:ind w:left="720" w:hanging="720"/>
      </w:pPr>
      <w:rPr>
        <w:rFonts w:hint="default"/>
      </w:rPr>
    </w:lvl>
    <w:lvl w:ilvl="3">
      <w:start w:val="1"/>
      <w:numFmt w:val="lowerRoman"/>
      <w:pStyle w:val="IVnivonaslova-Pododeljak"/>
      <w:lvlText w:val="%4)"/>
      <w:lvlJc w:val="left"/>
      <w:pPr>
        <w:tabs>
          <w:tab w:val="num" w:pos="680"/>
        </w:tabs>
        <w:ind w:left="680" w:hanging="396"/>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25C52637"/>
    <w:multiLevelType w:val="hybridMultilevel"/>
    <w:tmpl w:val="8FA8C59C"/>
    <w:lvl w:ilvl="0" w:tplc="0928AC66">
      <w:start w:val="19"/>
      <w:numFmt w:val="decimal"/>
      <w:lvlText w:val="%1."/>
      <w:lvlJc w:val="left"/>
      <w:pPr>
        <w:ind w:left="644"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9602C8"/>
    <w:multiLevelType w:val="hybridMultilevel"/>
    <w:tmpl w:val="CAB07F6C"/>
    <w:lvl w:ilvl="0" w:tplc="608EBF02">
      <w:start w:val="7"/>
      <w:numFmt w:val="decimal"/>
      <w:lvlText w:val="%1."/>
      <w:lvlJc w:val="left"/>
      <w:pPr>
        <w:ind w:left="927" w:hanging="360"/>
      </w:pPr>
      <w:rPr>
        <w:rFonts w:ascii="Times New Roman" w:hAnsi="Times New Roman" w:cs="Times New Roman" w:hint="default"/>
        <w:b/>
        <w:bCs/>
        <w:sz w:val="24"/>
        <w:szCs w:val="24"/>
      </w:rPr>
    </w:lvl>
    <w:lvl w:ilvl="1" w:tplc="04090019" w:tentative="1">
      <w:start w:val="1"/>
      <w:numFmt w:val="lowerLetter"/>
      <w:lvlText w:val="%2."/>
      <w:lvlJc w:val="left"/>
      <w:pPr>
        <w:ind w:left="297" w:hanging="360"/>
      </w:pPr>
    </w:lvl>
    <w:lvl w:ilvl="2" w:tplc="0409001B" w:tentative="1">
      <w:start w:val="1"/>
      <w:numFmt w:val="lowerRoman"/>
      <w:lvlText w:val="%3."/>
      <w:lvlJc w:val="right"/>
      <w:pPr>
        <w:ind w:left="1017" w:hanging="180"/>
      </w:pPr>
    </w:lvl>
    <w:lvl w:ilvl="3" w:tplc="0409000F" w:tentative="1">
      <w:start w:val="1"/>
      <w:numFmt w:val="decimal"/>
      <w:lvlText w:val="%4."/>
      <w:lvlJc w:val="left"/>
      <w:pPr>
        <w:ind w:left="1737" w:hanging="360"/>
      </w:pPr>
    </w:lvl>
    <w:lvl w:ilvl="4" w:tplc="04090019" w:tentative="1">
      <w:start w:val="1"/>
      <w:numFmt w:val="lowerLetter"/>
      <w:lvlText w:val="%5."/>
      <w:lvlJc w:val="left"/>
      <w:pPr>
        <w:ind w:left="2457" w:hanging="360"/>
      </w:pPr>
    </w:lvl>
    <w:lvl w:ilvl="5" w:tplc="0409001B" w:tentative="1">
      <w:start w:val="1"/>
      <w:numFmt w:val="lowerRoman"/>
      <w:lvlText w:val="%6."/>
      <w:lvlJc w:val="right"/>
      <w:pPr>
        <w:ind w:left="3177" w:hanging="180"/>
      </w:pPr>
    </w:lvl>
    <w:lvl w:ilvl="6" w:tplc="0409000F" w:tentative="1">
      <w:start w:val="1"/>
      <w:numFmt w:val="decimal"/>
      <w:lvlText w:val="%7."/>
      <w:lvlJc w:val="left"/>
      <w:pPr>
        <w:ind w:left="3897" w:hanging="360"/>
      </w:pPr>
    </w:lvl>
    <w:lvl w:ilvl="7" w:tplc="04090019" w:tentative="1">
      <w:start w:val="1"/>
      <w:numFmt w:val="lowerLetter"/>
      <w:lvlText w:val="%8."/>
      <w:lvlJc w:val="left"/>
      <w:pPr>
        <w:ind w:left="4617" w:hanging="360"/>
      </w:pPr>
    </w:lvl>
    <w:lvl w:ilvl="8" w:tplc="0409001B" w:tentative="1">
      <w:start w:val="1"/>
      <w:numFmt w:val="lowerRoman"/>
      <w:lvlText w:val="%9."/>
      <w:lvlJc w:val="right"/>
      <w:pPr>
        <w:ind w:left="5337" w:hanging="180"/>
      </w:pPr>
    </w:lvl>
  </w:abstractNum>
  <w:abstractNum w:abstractNumId="5" w15:restartNumberingAfterBreak="0">
    <w:nsid w:val="26CD3E95"/>
    <w:multiLevelType w:val="hybridMultilevel"/>
    <w:tmpl w:val="1F0EB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3948B8"/>
    <w:multiLevelType w:val="hybridMultilevel"/>
    <w:tmpl w:val="5A34F9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0E2199"/>
    <w:multiLevelType w:val="multilevel"/>
    <w:tmpl w:val="321E116E"/>
    <w:lvl w:ilvl="0">
      <w:start w:val="1"/>
      <w:numFmt w:val="bullet"/>
      <w:pStyle w:val="Nabrajanje"/>
      <w:lvlText w:val=""/>
      <w:lvlJc w:val="left"/>
      <w:pPr>
        <w:tabs>
          <w:tab w:val="num" w:pos="1021"/>
        </w:tabs>
        <w:ind w:left="1021" w:hanging="341"/>
      </w:pPr>
      <w:rPr>
        <w:rFonts w:ascii="Symbol" w:hAnsi="Symbol" w:hint="default"/>
      </w:rPr>
    </w:lvl>
    <w:lvl w:ilvl="1">
      <w:start w:val="1"/>
      <w:numFmt w:val="bullet"/>
      <w:lvlText w:val=""/>
      <w:lvlJc w:val="left"/>
      <w:pPr>
        <w:tabs>
          <w:tab w:val="num" w:pos="1361"/>
        </w:tabs>
        <w:ind w:left="1361" w:hanging="340"/>
      </w:pPr>
      <w:rPr>
        <w:rFonts w:ascii="Symbol" w:hAnsi="Symbol" w:hint="default"/>
      </w:rPr>
    </w:lvl>
    <w:lvl w:ilvl="2">
      <w:start w:val="1"/>
      <w:numFmt w:val="bullet"/>
      <w:lvlText w:val=""/>
      <w:lvlJc w:val="left"/>
      <w:pPr>
        <w:tabs>
          <w:tab w:val="num" w:pos="1701"/>
        </w:tabs>
        <w:ind w:left="1701" w:hanging="340"/>
      </w:pPr>
      <w:rPr>
        <w:rFonts w:ascii="Wingdings" w:hAnsi="Wingdings" w:hint="default"/>
      </w:rPr>
    </w:lvl>
    <w:lvl w:ilvl="3">
      <w:start w:val="1"/>
      <w:numFmt w:val="bullet"/>
      <w:lvlText w:val=""/>
      <w:lvlJc w:val="left"/>
      <w:pPr>
        <w:tabs>
          <w:tab w:val="num" w:pos="1837"/>
        </w:tabs>
        <w:ind w:left="1837" w:hanging="360"/>
      </w:pPr>
      <w:rPr>
        <w:rFonts w:ascii="Symbol" w:hAnsi="Symbol" w:hint="default"/>
      </w:rPr>
    </w:lvl>
    <w:lvl w:ilvl="4">
      <w:start w:val="1"/>
      <w:numFmt w:val="bullet"/>
      <w:lvlText w:val=""/>
      <w:lvlJc w:val="left"/>
      <w:pPr>
        <w:tabs>
          <w:tab w:val="num" w:pos="2197"/>
        </w:tabs>
        <w:ind w:left="2197" w:hanging="360"/>
      </w:pPr>
      <w:rPr>
        <w:rFonts w:ascii="Symbol" w:hAnsi="Symbol" w:hint="default"/>
      </w:rPr>
    </w:lvl>
    <w:lvl w:ilvl="5">
      <w:start w:val="1"/>
      <w:numFmt w:val="bullet"/>
      <w:lvlText w:val=""/>
      <w:lvlJc w:val="left"/>
      <w:pPr>
        <w:tabs>
          <w:tab w:val="num" w:pos="2557"/>
        </w:tabs>
        <w:ind w:left="2557" w:hanging="360"/>
      </w:pPr>
      <w:rPr>
        <w:rFonts w:ascii="Wingdings" w:hAnsi="Wingdings" w:hint="default"/>
      </w:rPr>
    </w:lvl>
    <w:lvl w:ilvl="6">
      <w:start w:val="1"/>
      <w:numFmt w:val="bullet"/>
      <w:lvlText w:val=""/>
      <w:lvlJc w:val="left"/>
      <w:pPr>
        <w:tabs>
          <w:tab w:val="num" w:pos="2917"/>
        </w:tabs>
        <w:ind w:left="2917" w:hanging="360"/>
      </w:pPr>
      <w:rPr>
        <w:rFonts w:ascii="Wingdings" w:hAnsi="Wingdings" w:hint="default"/>
      </w:rPr>
    </w:lvl>
    <w:lvl w:ilvl="7">
      <w:start w:val="1"/>
      <w:numFmt w:val="bullet"/>
      <w:lvlText w:val=""/>
      <w:lvlJc w:val="left"/>
      <w:pPr>
        <w:tabs>
          <w:tab w:val="num" w:pos="3277"/>
        </w:tabs>
        <w:ind w:left="3277" w:hanging="360"/>
      </w:pPr>
      <w:rPr>
        <w:rFonts w:ascii="Symbol" w:hAnsi="Symbol" w:hint="default"/>
      </w:rPr>
    </w:lvl>
    <w:lvl w:ilvl="8">
      <w:start w:val="1"/>
      <w:numFmt w:val="bullet"/>
      <w:lvlText w:val=""/>
      <w:lvlJc w:val="left"/>
      <w:pPr>
        <w:tabs>
          <w:tab w:val="num" w:pos="3637"/>
        </w:tabs>
        <w:ind w:left="3637" w:hanging="360"/>
      </w:pPr>
      <w:rPr>
        <w:rFonts w:ascii="Symbol" w:hAnsi="Symbol" w:hint="default"/>
      </w:rPr>
    </w:lvl>
  </w:abstractNum>
  <w:abstractNum w:abstractNumId="8" w15:restartNumberingAfterBreak="0">
    <w:nsid w:val="3C3E4DEB"/>
    <w:multiLevelType w:val="hybridMultilevel"/>
    <w:tmpl w:val="D39218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93F4564"/>
    <w:multiLevelType w:val="multilevel"/>
    <w:tmpl w:val="1E88AC0E"/>
    <w:lvl w:ilvl="0">
      <w:start w:val="1"/>
      <w:numFmt w:val="upperLetter"/>
      <w:pStyle w:val="Prilog-Inivonaslova"/>
      <w:lvlText w:val="%1. "/>
      <w:lvlJc w:val="left"/>
      <w:rPr>
        <w:rFonts w:ascii="Times New Roman" w:hAnsi="Times New Roman" w:hint="default"/>
        <w:b/>
        <w:i w:val="0"/>
        <w:sz w:val="56"/>
        <w:szCs w:val="56"/>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Prilog-IInivonaslova"/>
      <w:lvlText w:val="%1.%2."/>
      <w:lvlJc w:val="left"/>
      <w:pPr>
        <w:tabs>
          <w:tab w:val="num" w:pos="567"/>
        </w:tabs>
        <w:ind w:left="567" w:hanging="567"/>
      </w:pPr>
      <w:rPr>
        <w:rFonts w:hint="default"/>
      </w:rPr>
    </w:lvl>
    <w:lvl w:ilvl="2">
      <w:start w:val="1"/>
      <w:numFmt w:val="decimal"/>
      <w:pStyle w:val="Prilog-IIInivonaslova"/>
      <w:lvlText w:val="%1.%2.%3."/>
      <w:lvlJc w:val="left"/>
      <w:pPr>
        <w:tabs>
          <w:tab w:val="num" w:pos="720"/>
        </w:tabs>
        <w:ind w:left="720" w:hanging="720"/>
      </w:pPr>
      <w:rPr>
        <w:rFonts w:hint="default"/>
      </w:rPr>
    </w:lvl>
    <w:lvl w:ilvl="3">
      <w:start w:val="1"/>
      <w:numFmt w:val="lowerRoman"/>
      <w:pStyle w:val="Prilog-IVnivonaslova"/>
      <w:lvlText w:val="%4)"/>
      <w:lvlJc w:val="left"/>
      <w:pPr>
        <w:tabs>
          <w:tab w:val="num" w:pos="680"/>
        </w:tabs>
        <w:ind w:left="680" w:hanging="39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15:restartNumberingAfterBreak="0">
    <w:nsid w:val="5566652B"/>
    <w:multiLevelType w:val="hybridMultilevel"/>
    <w:tmpl w:val="FA60F092"/>
    <w:lvl w:ilvl="0" w:tplc="976A6D14">
      <w:start w:val="1"/>
      <w:numFmt w:val="decimal"/>
      <w:pStyle w:val="Referenca"/>
      <w:lvlText w:val="[%1]"/>
      <w:lvlJc w:val="left"/>
      <w:pPr>
        <w:tabs>
          <w:tab w:val="num" w:pos="720"/>
        </w:tabs>
        <w:ind w:left="720" w:hanging="360"/>
      </w:pPr>
      <w:rPr>
        <w:rFonts w:hint="default"/>
      </w:rPr>
    </w:lvl>
    <w:lvl w:ilvl="1" w:tplc="0DF28236" w:tentative="1">
      <w:start w:val="1"/>
      <w:numFmt w:val="lowerLetter"/>
      <w:lvlText w:val="%2."/>
      <w:lvlJc w:val="left"/>
      <w:pPr>
        <w:tabs>
          <w:tab w:val="num" w:pos="1440"/>
        </w:tabs>
        <w:ind w:left="1440" w:hanging="360"/>
      </w:pPr>
    </w:lvl>
    <w:lvl w:ilvl="2" w:tplc="F586A068" w:tentative="1">
      <w:start w:val="1"/>
      <w:numFmt w:val="lowerRoman"/>
      <w:lvlText w:val="%3."/>
      <w:lvlJc w:val="right"/>
      <w:pPr>
        <w:tabs>
          <w:tab w:val="num" w:pos="2160"/>
        </w:tabs>
        <w:ind w:left="2160" w:hanging="180"/>
      </w:pPr>
    </w:lvl>
    <w:lvl w:ilvl="3" w:tplc="5310E45C" w:tentative="1">
      <w:start w:val="1"/>
      <w:numFmt w:val="decimal"/>
      <w:lvlText w:val="%4."/>
      <w:lvlJc w:val="left"/>
      <w:pPr>
        <w:tabs>
          <w:tab w:val="num" w:pos="2880"/>
        </w:tabs>
        <w:ind w:left="2880" w:hanging="360"/>
      </w:pPr>
    </w:lvl>
    <w:lvl w:ilvl="4" w:tplc="515C8CD4" w:tentative="1">
      <w:start w:val="1"/>
      <w:numFmt w:val="lowerLetter"/>
      <w:lvlText w:val="%5."/>
      <w:lvlJc w:val="left"/>
      <w:pPr>
        <w:tabs>
          <w:tab w:val="num" w:pos="3600"/>
        </w:tabs>
        <w:ind w:left="3600" w:hanging="360"/>
      </w:pPr>
    </w:lvl>
    <w:lvl w:ilvl="5" w:tplc="261ED700" w:tentative="1">
      <w:start w:val="1"/>
      <w:numFmt w:val="lowerRoman"/>
      <w:lvlText w:val="%6."/>
      <w:lvlJc w:val="right"/>
      <w:pPr>
        <w:tabs>
          <w:tab w:val="num" w:pos="4320"/>
        </w:tabs>
        <w:ind w:left="4320" w:hanging="180"/>
      </w:pPr>
    </w:lvl>
    <w:lvl w:ilvl="6" w:tplc="B7666652" w:tentative="1">
      <w:start w:val="1"/>
      <w:numFmt w:val="decimal"/>
      <w:lvlText w:val="%7."/>
      <w:lvlJc w:val="left"/>
      <w:pPr>
        <w:tabs>
          <w:tab w:val="num" w:pos="5040"/>
        </w:tabs>
        <w:ind w:left="5040" w:hanging="360"/>
      </w:pPr>
    </w:lvl>
    <w:lvl w:ilvl="7" w:tplc="BDA4EFFC" w:tentative="1">
      <w:start w:val="1"/>
      <w:numFmt w:val="lowerLetter"/>
      <w:lvlText w:val="%8."/>
      <w:lvlJc w:val="left"/>
      <w:pPr>
        <w:tabs>
          <w:tab w:val="num" w:pos="5760"/>
        </w:tabs>
        <w:ind w:left="5760" w:hanging="360"/>
      </w:pPr>
    </w:lvl>
    <w:lvl w:ilvl="8" w:tplc="4A202132" w:tentative="1">
      <w:start w:val="1"/>
      <w:numFmt w:val="lowerRoman"/>
      <w:lvlText w:val="%9."/>
      <w:lvlJc w:val="right"/>
      <w:pPr>
        <w:tabs>
          <w:tab w:val="num" w:pos="6480"/>
        </w:tabs>
        <w:ind w:left="6480" w:hanging="180"/>
      </w:pPr>
    </w:lvl>
  </w:abstractNum>
  <w:abstractNum w:abstractNumId="11" w15:restartNumberingAfterBreak="0">
    <w:nsid w:val="649C7EF5"/>
    <w:multiLevelType w:val="hybridMultilevel"/>
    <w:tmpl w:val="1C30C800"/>
    <w:lvl w:ilvl="0" w:tplc="4FC234EC">
      <w:start w:val="7"/>
      <w:numFmt w:val="decimal"/>
      <w:lvlText w:val="%1."/>
      <w:lvlJc w:val="left"/>
      <w:pPr>
        <w:ind w:left="643" w:hanging="360"/>
      </w:pPr>
      <w:rPr>
        <w:rFonts w:hint="default"/>
        <w:b/>
        <w:bCs/>
      </w:rPr>
    </w:lvl>
    <w:lvl w:ilvl="1" w:tplc="04090019" w:tentative="1">
      <w:start w:val="1"/>
      <w:numFmt w:val="lowerLetter"/>
      <w:lvlText w:val="%2."/>
      <w:lvlJc w:val="left"/>
      <w:pPr>
        <w:ind w:left="405" w:hanging="360"/>
      </w:pPr>
    </w:lvl>
    <w:lvl w:ilvl="2" w:tplc="0409001B" w:tentative="1">
      <w:start w:val="1"/>
      <w:numFmt w:val="lowerRoman"/>
      <w:lvlText w:val="%3."/>
      <w:lvlJc w:val="right"/>
      <w:pPr>
        <w:ind w:left="1125" w:hanging="180"/>
      </w:pPr>
    </w:lvl>
    <w:lvl w:ilvl="3" w:tplc="0409000F" w:tentative="1">
      <w:start w:val="1"/>
      <w:numFmt w:val="decimal"/>
      <w:lvlText w:val="%4."/>
      <w:lvlJc w:val="left"/>
      <w:pPr>
        <w:ind w:left="1845" w:hanging="360"/>
      </w:pPr>
    </w:lvl>
    <w:lvl w:ilvl="4" w:tplc="04090019" w:tentative="1">
      <w:start w:val="1"/>
      <w:numFmt w:val="lowerLetter"/>
      <w:lvlText w:val="%5."/>
      <w:lvlJc w:val="left"/>
      <w:pPr>
        <w:ind w:left="2565" w:hanging="360"/>
      </w:pPr>
    </w:lvl>
    <w:lvl w:ilvl="5" w:tplc="0409001B" w:tentative="1">
      <w:start w:val="1"/>
      <w:numFmt w:val="lowerRoman"/>
      <w:lvlText w:val="%6."/>
      <w:lvlJc w:val="right"/>
      <w:pPr>
        <w:ind w:left="3285" w:hanging="180"/>
      </w:pPr>
    </w:lvl>
    <w:lvl w:ilvl="6" w:tplc="0409000F" w:tentative="1">
      <w:start w:val="1"/>
      <w:numFmt w:val="decimal"/>
      <w:lvlText w:val="%7."/>
      <w:lvlJc w:val="left"/>
      <w:pPr>
        <w:ind w:left="4005" w:hanging="360"/>
      </w:pPr>
    </w:lvl>
    <w:lvl w:ilvl="7" w:tplc="04090019" w:tentative="1">
      <w:start w:val="1"/>
      <w:numFmt w:val="lowerLetter"/>
      <w:lvlText w:val="%8."/>
      <w:lvlJc w:val="left"/>
      <w:pPr>
        <w:ind w:left="4725" w:hanging="360"/>
      </w:pPr>
    </w:lvl>
    <w:lvl w:ilvl="8" w:tplc="0409001B" w:tentative="1">
      <w:start w:val="1"/>
      <w:numFmt w:val="lowerRoman"/>
      <w:lvlText w:val="%9."/>
      <w:lvlJc w:val="right"/>
      <w:pPr>
        <w:ind w:left="5445" w:hanging="180"/>
      </w:pPr>
    </w:lvl>
  </w:abstractNum>
  <w:abstractNum w:abstractNumId="12" w15:restartNumberingAfterBreak="0">
    <w:nsid w:val="69291496"/>
    <w:multiLevelType w:val="hybridMultilevel"/>
    <w:tmpl w:val="7F1E4114"/>
    <w:lvl w:ilvl="0" w:tplc="56F08996">
      <w:start w:val="7"/>
      <w:numFmt w:val="decimal"/>
      <w:lvlText w:val="%1."/>
      <w:lvlJc w:val="left"/>
      <w:pPr>
        <w:ind w:left="644" w:hanging="360"/>
      </w:pPr>
      <w:rPr>
        <w:rFonts w:ascii="Times New Roman" w:hAnsi="Times New Roman" w:cs="Times New Roman" w:hint="default"/>
        <w:b/>
        <w:bCs/>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6E4011"/>
    <w:multiLevelType w:val="hybridMultilevel"/>
    <w:tmpl w:val="154EA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56B24"/>
    <w:multiLevelType w:val="multilevel"/>
    <w:tmpl w:val="A18AC4D2"/>
    <w:lvl w:ilvl="0">
      <w:start w:val="1"/>
      <w:numFmt w:val="decimal"/>
      <w:pStyle w:val="Numerisanonabrajanje"/>
      <w:lvlText w:val="%1)"/>
      <w:lvlJc w:val="left"/>
      <w:pPr>
        <w:tabs>
          <w:tab w:val="num" w:pos="1021"/>
        </w:tabs>
        <w:ind w:left="1021" w:hanging="341"/>
      </w:pPr>
      <w:rPr>
        <w:rFonts w:hint="default"/>
      </w:rPr>
    </w:lvl>
    <w:lvl w:ilvl="1">
      <w:start w:val="1"/>
      <w:numFmt w:val="lowerLetter"/>
      <w:lvlText w:val="%2)"/>
      <w:lvlJc w:val="left"/>
      <w:pPr>
        <w:tabs>
          <w:tab w:val="num" w:pos="1361"/>
        </w:tabs>
        <w:ind w:left="1361" w:hanging="340"/>
      </w:pPr>
      <w:rPr>
        <w:rFonts w:hint="default"/>
      </w:rPr>
    </w:lvl>
    <w:lvl w:ilvl="2">
      <w:start w:val="1"/>
      <w:numFmt w:val="lowerRoman"/>
      <w:lvlText w:val="%3)"/>
      <w:lvlJc w:val="left"/>
      <w:pPr>
        <w:tabs>
          <w:tab w:val="num" w:pos="1701"/>
        </w:tabs>
        <w:ind w:left="1701" w:hanging="340"/>
      </w:pPr>
      <w:rPr>
        <w:rFonts w:hint="default"/>
      </w:rPr>
    </w:lvl>
    <w:lvl w:ilvl="3">
      <w:start w:val="1"/>
      <w:numFmt w:val="decimal"/>
      <w:lvlText w:val="(%4)"/>
      <w:lvlJc w:val="left"/>
      <w:pPr>
        <w:tabs>
          <w:tab w:val="num" w:pos="1140"/>
        </w:tabs>
        <w:ind w:left="1140" w:hanging="360"/>
      </w:pPr>
      <w:rPr>
        <w:rFonts w:hint="default"/>
      </w:rPr>
    </w:lvl>
    <w:lvl w:ilvl="4">
      <w:start w:val="1"/>
      <w:numFmt w:val="lowerLetter"/>
      <w:lvlText w:val="(%5)"/>
      <w:lvlJc w:val="left"/>
      <w:pPr>
        <w:tabs>
          <w:tab w:val="num" w:pos="1500"/>
        </w:tabs>
        <w:ind w:left="1500" w:hanging="360"/>
      </w:pPr>
      <w:rPr>
        <w:rFonts w:hint="default"/>
      </w:rPr>
    </w:lvl>
    <w:lvl w:ilvl="5">
      <w:start w:val="1"/>
      <w:numFmt w:val="lowerRoman"/>
      <w:lvlText w:val="(%6)"/>
      <w:lvlJc w:val="left"/>
      <w:pPr>
        <w:tabs>
          <w:tab w:val="num" w:pos="1860"/>
        </w:tabs>
        <w:ind w:left="1860" w:hanging="360"/>
      </w:pPr>
      <w:rPr>
        <w:rFonts w:hint="default"/>
      </w:rPr>
    </w:lvl>
    <w:lvl w:ilvl="6">
      <w:start w:val="1"/>
      <w:numFmt w:val="decimal"/>
      <w:lvlText w:val="%7."/>
      <w:lvlJc w:val="left"/>
      <w:pPr>
        <w:tabs>
          <w:tab w:val="num" w:pos="2220"/>
        </w:tabs>
        <w:ind w:left="2220" w:hanging="360"/>
      </w:pPr>
      <w:rPr>
        <w:rFonts w:hint="default"/>
      </w:rPr>
    </w:lvl>
    <w:lvl w:ilvl="7">
      <w:start w:val="1"/>
      <w:numFmt w:val="lowerLetter"/>
      <w:lvlText w:val="%8."/>
      <w:lvlJc w:val="left"/>
      <w:pPr>
        <w:tabs>
          <w:tab w:val="num" w:pos="2580"/>
        </w:tabs>
        <w:ind w:left="2580" w:hanging="360"/>
      </w:pPr>
      <w:rPr>
        <w:rFonts w:hint="default"/>
      </w:rPr>
    </w:lvl>
    <w:lvl w:ilvl="8">
      <w:start w:val="1"/>
      <w:numFmt w:val="lowerRoman"/>
      <w:lvlText w:val="%9."/>
      <w:lvlJc w:val="left"/>
      <w:pPr>
        <w:tabs>
          <w:tab w:val="num" w:pos="2940"/>
        </w:tabs>
        <w:ind w:left="2940" w:hanging="360"/>
      </w:pPr>
      <w:rPr>
        <w:rFonts w:hint="default"/>
      </w:rPr>
    </w:lvl>
  </w:abstractNum>
  <w:abstractNum w:abstractNumId="15" w15:restartNumberingAfterBreak="0">
    <w:nsid w:val="760207D6"/>
    <w:multiLevelType w:val="hybridMultilevel"/>
    <w:tmpl w:val="5B60C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9"/>
  </w:num>
  <w:num w:numId="3">
    <w:abstractNumId w:val="10"/>
  </w:num>
  <w:num w:numId="4">
    <w:abstractNumId w:val="7"/>
  </w:num>
  <w:num w:numId="5">
    <w:abstractNumId w:val="14"/>
  </w:num>
  <w:num w:numId="6">
    <w:abstractNumId w:val="1"/>
  </w:num>
  <w:num w:numId="7">
    <w:abstractNumId w:val="0"/>
  </w:num>
  <w:num w:numId="8">
    <w:abstractNumId w:val="11"/>
  </w:num>
  <w:num w:numId="9">
    <w:abstractNumId w:val="8"/>
  </w:num>
  <w:num w:numId="10">
    <w:abstractNumId w:val="12"/>
  </w:num>
  <w:num w:numId="11">
    <w:abstractNumId w:val="3"/>
  </w:num>
  <w:num w:numId="12">
    <w:abstractNumId w:val="4"/>
  </w:num>
  <w:num w:numId="13">
    <w:abstractNumId w:val="6"/>
  </w:num>
  <w:num w:numId="14">
    <w:abstractNumId w:val="5"/>
  </w:num>
  <w:num w:numId="15">
    <w:abstractNumId w:val="13"/>
  </w:num>
  <w:num w:numId="1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attachedTemplate r:id="rId1"/>
  <w:stylePaneFormatFilter w:val="0002" w:allStyles="0" w:customStyles="1"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CC3"/>
    <w:rsid w:val="000015F0"/>
    <w:rsid w:val="00001DEB"/>
    <w:rsid w:val="000020E1"/>
    <w:rsid w:val="00002253"/>
    <w:rsid w:val="00002B2A"/>
    <w:rsid w:val="00003001"/>
    <w:rsid w:val="00003051"/>
    <w:rsid w:val="00003B55"/>
    <w:rsid w:val="00004A1B"/>
    <w:rsid w:val="0000559C"/>
    <w:rsid w:val="00010A5B"/>
    <w:rsid w:val="0001163A"/>
    <w:rsid w:val="000117F2"/>
    <w:rsid w:val="00012164"/>
    <w:rsid w:val="00012369"/>
    <w:rsid w:val="00012A22"/>
    <w:rsid w:val="00012EAE"/>
    <w:rsid w:val="0001681E"/>
    <w:rsid w:val="00020490"/>
    <w:rsid w:val="00020C9D"/>
    <w:rsid w:val="00022379"/>
    <w:rsid w:val="000224A9"/>
    <w:rsid w:val="000224C7"/>
    <w:rsid w:val="000232E2"/>
    <w:rsid w:val="000313E4"/>
    <w:rsid w:val="00035985"/>
    <w:rsid w:val="000409F8"/>
    <w:rsid w:val="00040CC3"/>
    <w:rsid w:val="000416F1"/>
    <w:rsid w:val="000457C7"/>
    <w:rsid w:val="00046363"/>
    <w:rsid w:val="0004654D"/>
    <w:rsid w:val="00046920"/>
    <w:rsid w:val="000517BA"/>
    <w:rsid w:val="000519BC"/>
    <w:rsid w:val="00051D00"/>
    <w:rsid w:val="00055901"/>
    <w:rsid w:val="000575AB"/>
    <w:rsid w:val="00060AA5"/>
    <w:rsid w:val="0006365D"/>
    <w:rsid w:val="00063807"/>
    <w:rsid w:val="00065F5E"/>
    <w:rsid w:val="00066AB0"/>
    <w:rsid w:val="00066C16"/>
    <w:rsid w:val="000672AC"/>
    <w:rsid w:val="0007141B"/>
    <w:rsid w:val="000723D9"/>
    <w:rsid w:val="00073408"/>
    <w:rsid w:val="00073B94"/>
    <w:rsid w:val="0007409F"/>
    <w:rsid w:val="00074297"/>
    <w:rsid w:val="00074F99"/>
    <w:rsid w:val="00080188"/>
    <w:rsid w:val="00080B3C"/>
    <w:rsid w:val="00080BFC"/>
    <w:rsid w:val="00080C50"/>
    <w:rsid w:val="0008173E"/>
    <w:rsid w:val="00083808"/>
    <w:rsid w:val="0008451E"/>
    <w:rsid w:val="00084D3C"/>
    <w:rsid w:val="00085D8B"/>
    <w:rsid w:val="00086B73"/>
    <w:rsid w:val="00094DEC"/>
    <w:rsid w:val="000957CD"/>
    <w:rsid w:val="000962E6"/>
    <w:rsid w:val="00097BF9"/>
    <w:rsid w:val="000A46C2"/>
    <w:rsid w:val="000A6A26"/>
    <w:rsid w:val="000B0C67"/>
    <w:rsid w:val="000B0E6E"/>
    <w:rsid w:val="000B1246"/>
    <w:rsid w:val="000B218E"/>
    <w:rsid w:val="000B2CC5"/>
    <w:rsid w:val="000B4ACE"/>
    <w:rsid w:val="000B5DD4"/>
    <w:rsid w:val="000C2C0C"/>
    <w:rsid w:val="000C2FE8"/>
    <w:rsid w:val="000C3374"/>
    <w:rsid w:val="000C3FD6"/>
    <w:rsid w:val="000C6B4C"/>
    <w:rsid w:val="000C6C66"/>
    <w:rsid w:val="000D13D8"/>
    <w:rsid w:val="000D156C"/>
    <w:rsid w:val="000D2153"/>
    <w:rsid w:val="000D2FD9"/>
    <w:rsid w:val="000D3B31"/>
    <w:rsid w:val="000D4200"/>
    <w:rsid w:val="000D4399"/>
    <w:rsid w:val="000D51FA"/>
    <w:rsid w:val="000D56E5"/>
    <w:rsid w:val="000D67DA"/>
    <w:rsid w:val="000E063E"/>
    <w:rsid w:val="000E1970"/>
    <w:rsid w:val="000E59E0"/>
    <w:rsid w:val="000E63AC"/>
    <w:rsid w:val="000E7C59"/>
    <w:rsid w:val="000F0F13"/>
    <w:rsid w:val="000F2F4B"/>
    <w:rsid w:val="000F3F0D"/>
    <w:rsid w:val="000F538B"/>
    <w:rsid w:val="000F5838"/>
    <w:rsid w:val="000F5AB0"/>
    <w:rsid w:val="000F6160"/>
    <w:rsid w:val="000F6427"/>
    <w:rsid w:val="000F6EDD"/>
    <w:rsid w:val="001002C7"/>
    <w:rsid w:val="00100FC0"/>
    <w:rsid w:val="00105B28"/>
    <w:rsid w:val="001075EB"/>
    <w:rsid w:val="001104C5"/>
    <w:rsid w:val="00111D19"/>
    <w:rsid w:val="001123D1"/>
    <w:rsid w:val="00113C92"/>
    <w:rsid w:val="001149D2"/>
    <w:rsid w:val="00123E36"/>
    <w:rsid w:val="001246AA"/>
    <w:rsid w:val="00125C81"/>
    <w:rsid w:val="00126072"/>
    <w:rsid w:val="00127D7E"/>
    <w:rsid w:val="00130FDB"/>
    <w:rsid w:val="0013312D"/>
    <w:rsid w:val="00133FED"/>
    <w:rsid w:val="00134532"/>
    <w:rsid w:val="001352C2"/>
    <w:rsid w:val="00135926"/>
    <w:rsid w:val="001407C0"/>
    <w:rsid w:val="00141360"/>
    <w:rsid w:val="00143834"/>
    <w:rsid w:val="00146B62"/>
    <w:rsid w:val="00151F50"/>
    <w:rsid w:val="00153E39"/>
    <w:rsid w:val="00153F81"/>
    <w:rsid w:val="0015503D"/>
    <w:rsid w:val="0015610C"/>
    <w:rsid w:val="00156811"/>
    <w:rsid w:val="00156B15"/>
    <w:rsid w:val="0016118F"/>
    <w:rsid w:val="00161985"/>
    <w:rsid w:val="00161B42"/>
    <w:rsid w:val="00161C9E"/>
    <w:rsid w:val="0016784E"/>
    <w:rsid w:val="00167A2E"/>
    <w:rsid w:val="0017049F"/>
    <w:rsid w:val="00171CF0"/>
    <w:rsid w:val="001734B9"/>
    <w:rsid w:val="001762F6"/>
    <w:rsid w:val="00177E5A"/>
    <w:rsid w:val="00180D01"/>
    <w:rsid w:val="00182901"/>
    <w:rsid w:val="001863EC"/>
    <w:rsid w:val="00186CDD"/>
    <w:rsid w:val="00190281"/>
    <w:rsid w:val="001925FD"/>
    <w:rsid w:val="00192DC1"/>
    <w:rsid w:val="0019403C"/>
    <w:rsid w:val="001944F7"/>
    <w:rsid w:val="00194FD1"/>
    <w:rsid w:val="00196C7A"/>
    <w:rsid w:val="001A06F7"/>
    <w:rsid w:val="001A12A2"/>
    <w:rsid w:val="001A1327"/>
    <w:rsid w:val="001A1A9C"/>
    <w:rsid w:val="001A25F0"/>
    <w:rsid w:val="001A2A0A"/>
    <w:rsid w:val="001A366D"/>
    <w:rsid w:val="001A5771"/>
    <w:rsid w:val="001A5810"/>
    <w:rsid w:val="001A635A"/>
    <w:rsid w:val="001A696B"/>
    <w:rsid w:val="001A7EC2"/>
    <w:rsid w:val="001B0409"/>
    <w:rsid w:val="001B1BFA"/>
    <w:rsid w:val="001B280D"/>
    <w:rsid w:val="001B2CDF"/>
    <w:rsid w:val="001B3648"/>
    <w:rsid w:val="001B6684"/>
    <w:rsid w:val="001B7028"/>
    <w:rsid w:val="001C0558"/>
    <w:rsid w:val="001C0B1B"/>
    <w:rsid w:val="001C2171"/>
    <w:rsid w:val="001C271A"/>
    <w:rsid w:val="001C2C5F"/>
    <w:rsid w:val="001C2F26"/>
    <w:rsid w:val="001C6A5D"/>
    <w:rsid w:val="001D47AF"/>
    <w:rsid w:val="001D4AFD"/>
    <w:rsid w:val="001D4E2C"/>
    <w:rsid w:val="001D5B84"/>
    <w:rsid w:val="001D6548"/>
    <w:rsid w:val="001E069F"/>
    <w:rsid w:val="001E2C85"/>
    <w:rsid w:val="001E4F92"/>
    <w:rsid w:val="001E50E4"/>
    <w:rsid w:val="001E5386"/>
    <w:rsid w:val="001E7977"/>
    <w:rsid w:val="001E7E8B"/>
    <w:rsid w:val="001F0538"/>
    <w:rsid w:val="001F488A"/>
    <w:rsid w:val="001F5A13"/>
    <w:rsid w:val="001F5B8E"/>
    <w:rsid w:val="001F5CF2"/>
    <w:rsid w:val="001F700F"/>
    <w:rsid w:val="001F70F3"/>
    <w:rsid w:val="002028BA"/>
    <w:rsid w:val="00203A16"/>
    <w:rsid w:val="002079CF"/>
    <w:rsid w:val="00207BCB"/>
    <w:rsid w:val="00207E96"/>
    <w:rsid w:val="00207EE1"/>
    <w:rsid w:val="0021095F"/>
    <w:rsid w:val="002115D8"/>
    <w:rsid w:val="00214129"/>
    <w:rsid w:val="00214DA6"/>
    <w:rsid w:val="0021620C"/>
    <w:rsid w:val="00217336"/>
    <w:rsid w:val="00220A47"/>
    <w:rsid w:val="0022144A"/>
    <w:rsid w:val="00221789"/>
    <w:rsid w:val="002244B7"/>
    <w:rsid w:val="00225BE9"/>
    <w:rsid w:val="00230243"/>
    <w:rsid w:val="0023159E"/>
    <w:rsid w:val="00232557"/>
    <w:rsid w:val="0023291F"/>
    <w:rsid w:val="002339A1"/>
    <w:rsid w:val="00234717"/>
    <w:rsid w:val="002351A8"/>
    <w:rsid w:val="0024148D"/>
    <w:rsid w:val="00242C69"/>
    <w:rsid w:val="0024338D"/>
    <w:rsid w:val="002436D4"/>
    <w:rsid w:val="00243DC9"/>
    <w:rsid w:val="00244939"/>
    <w:rsid w:val="00245E33"/>
    <w:rsid w:val="00250829"/>
    <w:rsid w:val="00250BF4"/>
    <w:rsid w:val="00253402"/>
    <w:rsid w:val="00255B2C"/>
    <w:rsid w:val="00255EB6"/>
    <w:rsid w:val="00257893"/>
    <w:rsid w:val="002604E4"/>
    <w:rsid w:val="00260ECD"/>
    <w:rsid w:val="00263400"/>
    <w:rsid w:val="00266421"/>
    <w:rsid w:val="00267306"/>
    <w:rsid w:val="00267BCF"/>
    <w:rsid w:val="00270067"/>
    <w:rsid w:val="002710DB"/>
    <w:rsid w:val="002717B2"/>
    <w:rsid w:val="00272114"/>
    <w:rsid w:val="00272867"/>
    <w:rsid w:val="00274CD5"/>
    <w:rsid w:val="00280023"/>
    <w:rsid w:val="0028045A"/>
    <w:rsid w:val="00283ADA"/>
    <w:rsid w:val="0028548E"/>
    <w:rsid w:val="0028561B"/>
    <w:rsid w:val="00286DAF"/>
    <w:rsid w:val="00287D1B"/>
    <w:rsid w:val="002942F7"/>
    <w:rsid w:val="002957B9"/>
    <w:rsid w:val="0029685B"/>
    <w:rsid w:val="00297972"/>
    <w:rsid w:val="002A0293"/>
    <w:rsid w:val="002A0FDC"/>
    <w:rsid w:val="002A5F84"/>
    <w:rsid w:val="002B34D7"/>
    <w:rsid w:val="002B3958"/>
    <w:rsid w:val="002B560E"/>
    <w:rsid w:val="002C1543"/>
    <w:rsid w:val="002C57BE"/>
    <w:rsid w:val="002C6054"/>
    <w:rsid w:val="002C6AE6"/>
    <w:rsid w:val="002C6FA7"/>
    <w:rsid w:val="002D1A53"/>
    <w:rsid w:val="002D1F9F"/>
    <w:rsid w:val="002D316C"/>
    <w:rsid w:val="002D6C8D"/>
    <w:rsid w:val="002D7455"/>
    <w:rsid w:val="002E0637"/>
    <w:rsid w:val="002E11F7"/>
    <w:rsid w:val="002E2328"/>
    <w:rsid w:val="002E288B"/>
    <w:rsid w:val="002F29E2"/>
    <w:rsid w:val="002F3620"/>
    <w:rsid w:val="002F5FFB"/>
    <w:rsid w:val="002F704B"/>
    <w:rsid w:val="002F7C33"/>
    <w:rsid w:val="00300E7F"/>
    <w:rsid w:val="0031063F"/>
    <w:rsid w:val="00313064"/>
    <w:rsid w:val="003148F8"/>
    <w:rsid w:val="0032111A"/>
    <w:rsid w:val="0032486E"/>
    <w:rsid w:val="0033073A"/>
    <w:rsid w:val="00330E89"/>
    <w:rsid w:val="00335638"/>
    <w:rsid w:val="00335A24"/>
    <w:rsid w:val="00336AE5"/>
    <w:rsid w:val="003370C7"/>
    <w:rsid w:val="003370DB"/>
    <w:rsid w:val="00337C13"/>
    <w:rsid w:val="00342527"/>
    <w:rsid w:val="003426A4"/>
    <w:rsid w:val="0034376A"/>
    <w:rsid w:val="00344441"/>
    <w:rsid w:val="00346AAE"/>
    <w:rsid w:val="003471F0"/>
    <w:rsid w:val="003477AB"/>
    <w:rsid w:val="00352721"/>
    <w:rsid w:val="00353475"/>
    <w:rsid w:val="00353FED"/>
    <w:rsid w:val="00356094"/>
    <w:rsid w:val="0036140A"/>
    <w:rsid w:val="0036300C"/>
    <w:rsid w:val="00366217"/>
    <w:rsid w:val="00366F22"/>
    <w:rsid w:val="00371969"/>
    <w:rsid w:val="003722A6"/>
    <w:rsid w:val="0037293D"/>
    <w:rsid w:val="003741D9"/>
    <w:rsid w:val="00374335"/>
    <w:rsid w:val="00380B10"/>
    <w:rsid w:val="003813CC"/>
    <w:rsid w:val="0038193D"/>
    <w:rsid w:val="00382324"/>
    <w:rsid w:val="00382B9A"/>
    <w:rsid w:val="0038314C"/>
    <w:rsid w:val="00384BF4"/>
    <w:rsid w:val="003854F8"/>
    <w:rsid w:val="00385F62"/>
    <w:rsid w:val="00387DC0"/>
    <w:rsid w:val="0039080C"/>
    <w:rsid w:val="00392388"/>
    <w:rsid w:val="00394054"/>
    <w:rsid w:val="00394773"/>
    <w:rsid w:val="0039564B"/>
    <w:rsid w:val="00396254"/>
    <w:rsid w:val="00396FF4"/>
    <w:rsid w:val="003978AB"/>
    <w:rsid w:val="00397C91"/>
    <w:rsid w:val="003A1B68"/>
    <w:rsid w:val="003A43B6"/>
    <w:rsid w:val="003A53CB"/>
    <w:rsid w:val="003B0589"/>
    <w:rsid w:val="003B2028"/>
    <w:rsid w:val="003B217F"/>
    <w:rsid w:val="003B24F4"/>
    <w:rsid w:val="003B35D4"/>
    <w:rsid w:val="003B60B8"/>
    <w:rsid w:val="003B7819"/>
    <w:rsid w:val="003C27D3"/>
    <w:rsid w:val="003C31DC"/>
    <w:rsid w:val="003C3640"/>
    <w:rsid w:val="003C4085"/>
    <w:rsid w:val="003C431B"/>
    <w:rsid w:val="003D0C73"/>
    <w:rsid w:val="003D2467"/>
    <w:rsid w:val="003D2D56"/>
    <w:rsid w:val="003D4787"/>
    <w:rsid w:val="003D5536"/>
    <w:rsid w:val="003D6742"/>
    <w:rsid w:val="003E07BC"/>
    <w:rsid w:val="003E0805"/>
    <w:rsid w:val="003E19E5"/>
    <w:rsid w:val="003E3FDE"/>
    <w:rsid w:val="003E5D20"/>
    <w:rsid w:val="003E70F9"/>
    <w:rsid w:val="003F1118"/>
    <w:rsid w:val="003F21EE"/>
    <w:rsid w:val="003F2E03"/>
    <w:rsid w:val="003F342F"/>
    <w:rsid w:val="003F462D"/>
    <w:rsid w:val="003F5BC1"/>
    <w:rsid w:val="003F77FB"/>
    <w:rsid w:val="0040520B"/>
    <w:rsid w:val="00406D2B"/>
    <w:rsid w:val="00410510"/>
    <w:rsid w:val="00411E27"/>
    <w:rsid w:val="00421597"/>
    <w:rsid w:val="00421CDC"/>
    <w:rsid w:val="00422D00"/>
    <w:rsid w:val="0042390C"/>
    <w:rsid w:val="004249E2"/>
    <w:rsid w:val="00426C9C"/>
    <w:rsid w:val="00426E8D"/>
    <w:rsid w:val="00430232"/>
    <w:rsid w:val="00432B8D"/>
    <w:rsid w:val="00433D12"/>
    <w:rsid w:val="0043571C"/>
    <w:rsid w:val="00437F3B"/>
    <w:rsid w:val="00440381"/>
    <w:rsid w:val="00441948"/>
    <w:rsid w:val="00441A03"/>
    <w:rsid w:val="00441A37"/>
    <w:rsid w:val="00441E9A"/>
    <w:rsid w:val="0044226B"/>
    <w:rsid w:val="004427B2"/>
    <w:rsid w:val="00443B5D"/>
    <w:rsid w:val="00443D9B"/>
    <w:rsid w:val="0044504C"/>
    <w:rsid w:val="00445E7C"/>
    <w:rsid w:val="004478C9"/>
    <w:rsid w:val="00450EC7"/>
    <w:rsid w:val="00452754"/>
    <w:rsid w:val="00452AD8"/>
    <w:rsid w:val="00452C68"/>
    <w:rsid w:val="004535F2"/>
    <w:rsid w:val="0045456D"/>
    <w:rsid w:val="00454B59"/>
    <w:rsid w:val="00455CEB"/>
    <w:rsid w:val="004578B3"/>
    <w:rsid w:val="004617A2"/>
    <w:rsid w:val="00462DCA"/>
    <w:rsid w:val="00465033"/>
    <w:rsid w:val="004661E3"/>
    <w:rsid w:val="00466380"/>
    <w:rsid w:val="00467D12"/>
    <w:rsid w:val="004743D6"/>
    <w:rsid w:val="00474A35"/>
    <w:rsid w:val="00474DC0"/>
    <w:rsid w:val="00476527"/>
    <w:rsid w:val="00476D3F"/>
    <w:rsid w:val="004817A2"/>
    <w:rsid w:val="004846AA"/>
    <w:rsid w:val="00484FC3"/>
    <w:rsid w:val="00485D1D"/>
    <w:rsid w:val="00490869"/>
    <w:rsid w:val="0049126F"/>
    <w:rsid w:val="00493508"/>
    <w:rsid w:val="004941DB"/>
    <w:rsid w:val="00497466"/>
    <w:rsid w:val="004A0565"/>
    <w:rsid w:val="004A181F"/>
    <w:rsid w:val="004A3A30"/>
    <w:rsid w:val="004A46D7"/>
    <w:rsid w:val="004A60F3"/>
    <w:rsid w:val="004A79B6"/>
    <w:rsid w:val="004B2FD5"/>
    <w:rsid w:val="004B52C1"/>
    <w:rsid w:val="004B59D4"/>
    <w:rsid w:val="004B5C7E"/>
    <w:rsid w:val="004B6121"/>
    <w:rsid w:val="004C02E3"/>
    <w:rsid w:val="004C4CEC"/>
    <w:rsid w:val="004D16FB"/>
    <w:rsid w:val="004D27B0"/>
    <w:rsid w:val="004D40A4"/>
    <w:rsid w:val="004D467F"/>
    <w:rsid w:val="004D6308"/>
    <w:rsid w:val="004D6ADC"/>
    <w:rsid w:val="004E1A72"/>
    <w:rsid w:val="004E2A95"/>
    <w:rsid w:val="004E4BFB"/>
    <w:rsid w:val="004F1093"/>
    <w:rsid w:val="004F15E1"/>
    <w:rsid w:val="004F1A6B"/>
    <w:rsid w:val="004F3EF3"/>
    <w:rsid w:val="004F5BC0"/>
    <w:rsid w:val="00501449"/>
    <w:rsid w:val="00505586"/>
    <w:rsid w:val="00506C8F"/>
    <w:rsid w:val="0051098C"/>
    <w:rsid w:val="005129A3"/>
    <w:rsid w:val="0051626B"/>
    <w:rsid w:val="00516831"/>
    <w:rsid w:val="00517EF6"/>
    <w:rsid w:val="005203C5"/>
    <w:rsid w:val="00524D88"/>
    <w:rsid w:val="0052653C"/>
    <w:rsid w:val="00530373"/>
    <w:rsid w:val="00530822"/>
    <w:rsid w:val="00532348"/>
    <w:rsid w:val="00533EF7"/>
    <w:rsid w:val="005418D3"/>
    <w:rsid w:val="005433DD"/>
    <w:rsid w:val="00544E95"/>
    <w:rsid w:val="00544F10"/>
    <w:rsid w:val="005458AC"/>
    <w:rsid w:val="005478C3"/>
    <w:rsid w:val="00552053"/>
    <w:rsid w:val="005540C9"/>
    <w:rsid w:val="005565C4"/>
    <w:rsid w:val="005572A9"/>
    <w:rsid w:val="00557E56"/>
    <w:rsid w:val="0056121E"/>
    <w:rsid w:val="005634F9"/>
    <w:rsid w:val="005642B4"/>
    <w:rsid w:val="00564D5C"/>
    <w:rsid w:val="00565081"/>
    <w:rsid w:val="0056622D"/>
    <w:rsid w:val="00567508"/>
    <w:rsid w:val="00571735"/>
    <w:rsid w:val="00573BBE"/>
    <w:rsid w:val="0057600F"/>
    <w:rsid w:val="00577295"/>
    <w:rsid w:val="00577439"/>
    <w:rsid w:val="00580F6E"/>
    <w:rsid w:val="005825CE"/>
    <w:rsid w:val="00583F1B"/>
    <w:rsid w:val="00586A7B"/>
    <w:rsid w:val="00586B50"/>
    <w:rsid w:val="00586F2A"/>
    <w:rsid w:val="005879CD"/>
    <w:rsid w:val="00592557"/>
    <w:rsid w:val="0059366C"/>
    <w:rsid w:val="0059600A"/>
    <w:rsid w:val="005A1DC8"/>
    <w:rsid w:val="005A5D88"/>
    <w:rsid w:val="005B1801"/>
    <w:rsid w:val="005C08E1"/>
    <w:rsid w:val="005C33B2"/>
    <w:rsid w:val="005C342B"/>
    <w:rsid w:val="005C4167"/>
    <w:rsid w:val="005C5A52"/>
    <w:rsid w:val="005D1AC7"/>
    <w:rsid w:val="005D2C3A"/>
    <w:rsid w:val="005D3332"/>
    <w:rsid w:val="005D4F44"/>
    <w:rsid w:val="005D5666"/>
    <w:rsid w:val="005E0A66"/>
    <w:rsid w:val="005E0DEE"/>
    <w:rsid w:val="005E0E71"/>
    <w:rsid w:val="005E1133"/>
    <w:rsid w:val="005E1F7D"/>
    <w:rsid w:val="005E4B1A"/>
    <w:rsid w:val="005E5976"/>
    <w:rsid w:val="005E72DC"/>
    <w:rsid w:val="005E765A"/>
    <w:rsid w:val="005F02CD"/>
    <w:rsid w:val="005F07D8"/>
    <w:rsid w:val="005F102A"/>
    <w:rsid w:val="005F2D96"/>
    <w:rsid w:val="005F3703"/>
    <w:rsid w:val="005F462D"/>
    <w:rsid w:val="005F4F88"/>
    <w:rsid w:val="005F62B2"/>
    <w:rsid w:val="00602CB5"/>
    <w:rsid w:val="0060634D"/>
    <w:rsid w:val="0060764B"/>
    <w:rsid w:val="00610F65"/>
    <w:rsid w:val="00612E7B"/>
    <w:rsid w:val="00621EDA"/>
    <w:rsid w:val="0062272B"/>
    <w:rsid w:val="00622B7E"/>
    <w:rsid w:val="006238DF"/>
    <w:rsid w:val="00624CFE"/>
    <w:rsid w:val="006270E6"/>
    <w:rsid w:val="00627B8C"/>
    <w:rsid w:val="00632C13"/>
    <w:rsid w:val="006330B5"/>
    <w:rsid w:val="00633672"/>
    <w:rsid w:val="00633B89"/>
    <w:rsid w:val="006366ED"/>
    <w:rsid w:val="00637091"/>
    <w:rsid w:val="006379F3"/>
    <w:rsid w:val="00640DBE"/>
    <w:rsid w:val="006412E1"/>
    <w:rsid w:val="0064377E"/>
    <w:rsid w:val="006448C5"/>
    <w:rsid w:val="00645393"/>
    <w:rsid w:val="00647914"/>
    <w:rsid w:val="00652346"/>
    <w:rsid w:val="006535A2"/>
    <w:rsid w:val="00655C85"/>
    <w:rsid w:val="00655ED8"/>
    <w:rsid w:val="00657309"/>
    <w:rsid w:val="006575D0"/>
    <w:rsid w:val="00657C94"/>
    <w:rsid w:val="00662287"/>
    <w:rsid w:val="0066338E"/>
    <w:rsid w:val="00666B94"/>
    <w:rsid w:val="00666F21"/>
    <w:rsid w:val="006673C1"/>
    <w:rsid w:val="006726ED"/>
    <w:rsid w:val="00673C26"/>
    <w:rsid w:val="006766D5"/>
    <w:rsid w:val="006779C8"/>
    <w:rsid w:val="00682051"/>
    <w:rsid w:val="00683299"/>
    <w:rsid w:val="006850E6"/>
    <w:rsid w:val="006876B5"/>
    <w:rsid w:val="0068797A"/>
    <w:rsid w:val="00687E6D"/>
    <w:rsid w:val="00690F06"/>
    <w:rsid w:val="006911D1"/>
    <w:rsid w:val="00692E80"/>
    <w:rsid w:val="006A18D2"/>
    <w:rsid w:val="006A38A2"/>
    <w:rsid w:val="006B04E7"/>
    <w:rsid w:val="006B0732"/>
    <w:rsid w:val="006B2436"/>
    <w:rsid w:val="006B2958"/>
    <w:rsid w:val="006B35D7"/>
    <w:rsid w:val="006C0CA9"/>
    <w:rsid w:val="006C23F8"/>
    <w:rsid w:val="006D0DE4"/>
    <w:rsid w:val="006D2273"/>
    <w:rsid w:val="006D259E"/>
    <w:rsid w:val="006D2C55"/>
    <w:rsid w:val="006D7BE6"/>
    <w:rsid w:val="006E1239"/>
    <w:rsid w:val="006E461C"/>
    <w:rsid w:val="006E582D"/>
    <w:rsid w:val="006E6180"/>
    <w:rsid w:val="006E6B0A"/>
    <w:rsid w:val="006F03D2"/>
    <w:rsid w:val="006F0830"/>
    <w:rsid w:val="006F1578"/>
    <w:rsid w:val="006F1DD0"/>
    <w:rsid w:val="006F3EFB"/>
    <w:rsid w:val="006F3FB8"/>
    <w:rsid w:val="006F5267"/>
    <w:rsid w:val="006F5276"/>
    <w:rsid w:val="006F57F6"/>
    <w:rsid w:val="00701AA6"/>
    <w:rsid w:val="00701F14"/>
    <w:rsid w:val="00703A24"/>
    <w:rsid w:val="00704EA1"/>
    <w:rsid w:val="0070667F"/>
    <w:rsid w:val="00706C58"/>
    <w:rsid w:val="00713045"/>
    <w:rsid w:val="00713D81"/>
    <w:rsid w:val="007156F2"/>
    <w:rsid w:val="00716286"/>
    <w:rsid w:val="00716A63"/>
    <w:rsid w:val="00717EE7"/>
    <w:rsid w:val="00717FB1"/>
    <w:rsid w:val="007202EF"/>
    <w:rsid w:val="007216CF"/>
    <w:rsid w:val="00722A7B"/>
    <w:rsid w:val="00723CEE"/>
    <w:rsid w:val="00724B90"/>
    <w:rsid w:val="0072583F"/>
    <w:rsid w:val="00726EB9"/>
    <w:rsid w:val="00726F55"/>
    <w:rsid w:val="007323AD"/>
    <w:rsid w:val="00733A49"/>
    <w:rsid w:val="00735546"/>
    <w:rsid w:val="00736C08"/>
    <w:rsid w:val="007370B0"/>
    <w:rsid w:val="0074234E"/>
    <w:rsid w:val="00742BE7"/>
    <w:rsid w:val="00743C15"/>
    <w:rsid w:val="00744E98"/>
    <w:rsid w:val="007508BB"/>
    <w:rsid w:val="00750A49"/>
    <w:rsid w:val="00750E0E"/>
    <w:rsid w:val="00752478"/>
    <w:rsid w:val="00754446"/>
    <w:rsid w:val="00755190"/>
    <w:rsid w:val="007573D9"/>
    <w:rsid w:val="007604D7"/>
    <w:rsid w:val="00760839"/>
    <w:rsid w:val="00761586"/>
    <w:rsid w:val="00763432"/>
    <w:rsid w:val="007678FC"/>
    <w:rsid w:val="00767FFB"/>
    <w:rsid w:val="007719F7"/>
    <w:rsid w:val="0077444A"/>
    <w:rsid w:val="00784D1D"/>
    <w:rsid w:val="00785D9E"/>
    <w:rsid w:val="007920C0"/>
    <w:rsid w:val="00792463"/>
    <w:rsid w:val="00795100"/>
    <w:rsid w:val="007970D6"/>
    <w:rsid w:val="007A2D5F"/>
    <w:rsid w:val="007A310B"/>
    <w:rsid w:val="007A77D3"/>
    <w:rsid w:val="007A79C9"/>
    <w:rsid w:val="007B01D4"/>
    <w:rsid w:val="007B0209"/>
    <w:rsid w:val="007B1366"/>
    <w:rsid w:val="007C0C12"/>
    <w:rsid w:val="007C2DEA"/>
    <w:rsid w:val="007C3726"/>
    <w:rsid w:val="007C39D3"/>
    <w:rsid w:val="007C5175"/>
    <w:rsid w:val="007C5C77"/>
    <w:rsid w:val="007C5F95"/>
    <w:rsid w:val="007D1BB7"/>
    <w:rsid w:val="007D4F22"/>
    <w:rsid w:val="007E236A"/>
    <w:rsid w:val="007E296E"/>
    <w:rsid w:val="007E4986"/>
    <w:rsid w:val="007E7A34"/>
    <w:rsid w:val="007F0180"/>
    <w:rsid w:val="007F0718"/>
    <w:rsid w:val="007F1ADA"/>
    <w:rsid w:val="007F2367"/>
    <w:rsid w:val="007F2F77"/>
    <w:rsid w:val="007F395D"/>
    <w:rsid w:val="007F4E47"/>
    <w:rsid w:val="007F6E77"/>
    <w:rsid w:val="007F734E"/>
    <w:rsid w:val="008022F6"/>
    <w:rsid w:val="0080464E"/>
    <w:rsid w:val="008123BF"/>
    <w:rsid w:val="00812630"/>
    <w:rsid w:val="00813A00"/>
    <w:rsid w:val="0081498D"/>
    <w:rsid w:val="00815CF8"/>
    <w:rsid w:val="00820978"/>
    <w:rsid w:val="00820E89"/>
    <w:rsid w:val="00822B8F"/>
    <w:rsid w:val="00823E9E"/>
    <w:rsid w:val="00824C33"/>
    <w:rsid w:val="008261FA"/>
    <w:rsid w:val="00830B8C"/>
    <w:rsid w:val="00831653"/>
    <w:rsid w:val="00831DEB"/>
    <w:rsid w:val="00832080"/>
    <w:rsid w:val="0083241D"/>
    <w:rsid w:val="008358B3"/>
    <w:rsid w:val="00836B49"/>
    <w:rsid w:val="00840B5D"/>
    <w:rsid w:val="008423BC"/>
    <w:rsid w:val="00844393"/>
    <w:rsid w:val="008471DF"/>
    <w:rsid w:val="00847C33"/>
    <w:rsid w:val="00860902"/>
    <w:rsid w:val="008631E9"/>
    <w:rsid w:val="00864C1F"/>
    <w:rsid w:val="008651D3"/>
    <w:rsid w:val="00870DBA"/>
    <w:rsid w:val="008741F1"/>
    <w:rsid w:val="008757E6"/>
    <w:rsid w:val="00876541"/>
    <w:rsid w:val="00876682"/>
    <w:rsid w:val="008778C1"/>
    <w:rsid w:val="0088572B"/>
    <w:rsid w:val="00885F16"/>
    <w:rsid w:val="00886FD4"/>
    <w:rsid w:val="00887B90"/>
    <w:rsid w:val="00890279"/>
    <w:rsid w:val="00890304"/>
    <w:rsid w:val="0089197E"/>
    <w:rsid w:val="008919F5"/>
    <w:rsid w:val="008A171B"/>
    <w:rsid w:val="008A3215"/>
    <w:rsid w:val="008A35BF"/>
    <w:rsid w:val="008A54C9"/>
    <w:rsid w:val="008A6972"/>
    <w:rsid w:val="008A7147"/>
    <w:rsid w:val="008B0E81"/>
    <w:rsid w:val="008B252D"/>
    <w:rsid w:val="008B3571"/>
    <w:rsid w:val="008B3B72"/>
    <w:rsid w:val="008C172B"/>
    <w:rsid w:val="008C4C6F"/>
    <w:rsid w:val="008D0F91"/>
    <w:rsid w:val="008D1DF3"/>
    <w:rsid w:val="008D36B3"/>
    <w:rsid w:val="008D3847"/>
    <w:rsid w:val="008D416B"/>
    <w:rsid w:val="008D54FA"/>
    <w:rsid w:val="008D6700"/>
    <w:rsid w:val="008E0059"/>
    <w:rsid w:val="008E007A"/>
    <w:rsid w:val="008E2EE2"/>
    <w:rsid w:val="008E39AA"/>
    <w:rsid w:val="008E3C79"/>
    <w:rsid w:val="008E651E"/>
    <w:rsid w:val="008E7025"/>
    <w:rsid w:val="008F079E"/>
    <w:rsid w:val="008F0FFE"/>
    <w:rsid w:val="008F19D5"/>
    <w:rsid w:val="008F3EDE"/>
    <w:rsid w:val="0090020B"/>
    <w:rsid w:val="009035AF"/>
    <w:rsid w:val="00905FF6"/>
    <w:rsid w:val="009066A5"/>
    <w:rsid w:val="009066F1"/>
    <w:rsid w:val="00910E51"/>
    <w:rsid w:val="009119ED"/>
    <w:rsid w:val="00914C65"/>
    <w:rsid w:val="00920953"/>
    <w:rsid w:val="0092100F"/>
    <w:rsid w:val="009231F0"/>
    <w:rsid w:val="00924830"/>
    <w:rsid w:val="0092524C"/>
    <w:rsid w:val="00925EF2"/>
    <w:rsid w:val="00930003"/>
    <w:rsid w:val="009310A2"/>
    <w:rsid w:val="00936F3B"/>
    <w:rsid w:val="009375E7"/>
    <w:rsid w:val="00941492"/>
    <w:rsid w:val="00941542"/>
    <w:rsid w:val="009421DB"/>
    <w:rsid w:val="00942842"/>
    <w:rsid w:val="00942A59"/>
    <w:rsid w:val="009447F5"/>
    <w:rsid w:val="009466BB"/>
    <w:rsid w:val="0095084D"/>
    <w:rsid w:val="00951AA1"/>
    <w:rsid w:val="009535CA"/>
    <w:rsid w:val="0095511D"/>
    <w:rsid w:val="009605F0"/>
    <w:rsid w:val="00961955"/>
    <w:rsid w:val="00964E4E"/>
    <w:rsid w:val="00965B3B"/>
    <w:rsid w:val="009665F7"/>
    <w:rsid w:val="00970F15"/>
    <w:rsid w:val="00971B9C"/>
    <w:rsid w:val="00971C9C"/>
    <w:rsid w:val="009722CE"/>
    <w:rsid w:val="00974984"/>
    <w:rsid w:val="0097538B"/>
    <w:rsid w:val="00975AF9"/>
    <w:rsid w:val="00976CBE"/>
    <w:rsid w:val="00976E62"/>
    <w:rsid w:val="0097755B"/>
    <w:rsid w:val="00977D0E"/>
    <w:rsid w:val="00980888"/>
    <w:rsid w:val="00981707"/>
    <w:rsid w:val="009855D9"/>
    <w:rsid w:val="00990C12"/>
    <w:rsid w:val="00990DEE"/>
    <w:rsid w:val="00991BAB"/>
    <w:rsid w:val="009973C9"/>
    <w:rsid w:val="009A04F2"/>
    <w:rsid w:val="009A2161"/>
    <w:rsid w:val="009A2F6C"/>
    <w:rsid w:val="009A642D"/>
    <w:rsid w:val="009A6A00"/>
    <w:rsid w:val="009A6AFE"/>
    <w:rsid w:val="009A6C21"/>
    <w:rsid w:val="009A7EC6"/>
    <w:rsid w:val="009B059A"/>
    <w:rsid w:val="009B1593"/>
    <w:rsid w:val="009B4D79"/>
    <w:rsid w:val="009B566A"/>
    <w:rsid w:val="009B57BA"/>
    <w:rsid w:val="009B6460"/>
    <w:rsid w:val="009C3F49"/>
    <w:rsid w:val="009C571F"/>
    <w:rsid w:val="009C5F7B"/>
    <w:rsid w:val="009C6249"/>
    <w:rsid w:val="009C7893"/>
    <w:rsid w:val="009D0C54"/>
    <w:rsid w:val="009D16F2"/>
    <w:rsid w:val="009D1D35"/>
    <w:rsid w:val="009D4026"/>
    <w:rsid w:val="009E0194"/>
    <w:rsid w:val="009E1CBE"/>
    <w:rsid w:val="009E25D2"/>
    <w:rsid w:val="009E62C2"/>
    <w:rsid w:val="009E73B4"/>
    <w:rsid w:val="009E7A33"/>
    <w:rsid w:val="009E7BB9"/>
    <w:rsid w:val="009F1EFF"/>
    <w:rsid w:val="009F3CF7"/>
    <w:rsid w:val="009F3DAB"/>
    <w:rsid w:val="009F51F6"/>
    <w:rsid w:val="009F65A9"/>
    <w:rsid w:val="00A045E7"/>
    <w:rsid w:val="00A06644"/>
    <w:rsid w:val="00A119BF"/>
    <w:rsid w:val="00A12D02"/>
    <w:rsid w:val="00A1314E"/>
    <w:rsid w:val="00A133CB"/>
    <w:rsid w:val="00A13402"/>
    <w:rsid w:val="00A14EB5"/>
    <w:rsid w:val="00A17A24"/>
    <w:rsid w:val="00A17CBD"/>
    <w:rsid w:val="00A223C6"/>
    <w:rsid w:val="00A2440F"/>
    <w:rsid w:val="00A24A6C"/>
    <w:rsid w:val="00A25C3F"/>
    <w:rsid w:val="00A277E2"/>
    <w:rsid w:val="00A3069A"/>
    <w:rsid w:val="00A30B6E"/>
    <w:rsid w:val="00A33D2F"/>
    <w:rsid w:val="00A33F3F"/>
    <w:rsid w:val="00A40323"/>
    <w:rsid w:val="00A41196"/>
    <w:rsid w:val="00A44563"/>
    <w:rsid w:val="00A449D5"/>
    <w:rsid w:val="00A45DCB"/>
    <w:rsid w:val="00A47A8C"/>
    <w:rsid w:val="00A47E10"/>
    <w:rsid w:val="00A50199"/>
    <w:rsid w:val="00A52721"/>
    <w:rsid w:val="00A5346D"/>
    <w:rsid w:val="00A54879"/>
    <w:rsid w:val="00A5596E"/>
    <w:rsid w:val="00A56690"/>
    <w:rsid w:val="00A57257"/>
    <w:rsid w:val="00A60112"/>
    <w:rsid w:val="00A60969"/>
    <w:rsid w:val="00A61416"/>
    <w:rsid w:val="00A6568D"/>
    <w:rsid w:val="00A65719"/>
    <w:rsid w:val="00A66A84"/>
    <w:rsid w:val="00A67F5A"/>
    <w:rsid w:val="00A71356"/>
    <w:rsid w:val="00A7202C"/>
    <w:rsid w:val="00A72A23"/>
    <w:rsid w:val="00A73C36"/>
    <w:rsid w:val="00A74B0F"/>
    <w:rsid w:val="00A75A84"/>
    <w:rsid w:val="00A76B46"/>
    <w:rsid w:val="00A77256"/>
    <w:rsid w:val="00A82DE9"/>
    <w:rsid w:val="00A84D76"/>
    <w:rsid w:val="00A853B1"/>
    <w:rsid w:val="00A87EA1"/>
    <w:rsid w:val="00A9083C"/>
    <w:rsid w:val="00A91E80"/>
    <w:rsid w:val="00A96473"/>
    <w:rsid w:val="00AA00CF"/>
    <w:rsid w:val="00AA1A85"/>
    <w:rsid w:val="00AA28D6"/>
    <w:rsid w:val="00AA2FE3"/>
    <w:rsid w:val="00AA6A9D"/>
    <w:rsid w:val="00AA6E9A"/>
    <w:rsid w:val="00AA79C7"/>
    <w:rsid w:val="00AB0EE4"/>
    <w:rsid w:val="00AB1CAC"/>
    <w:rsid w:val="00AB344C"/>
    <w:rsid w:val="00AB584C"/>
    <w:rsid w:val="00AB59CC"/>
    <w:rsid w:val="00AB65D4"/>
    <w:rsid w:val="00AC0C2B"/>
    <w:rsid w:val="00AC0E09"/>
    <w:rsid w:val="00AC3539"/>
    <w:rsid w:val="00AC3915"/>
    <w:rsid w:val="00AC3C2F"/>
    <w:rsid w:val="00AC72E9"/>
    <w:rsid w:val="00AC73A9"/>
    <w:rsid w:val="00AD0477"/>
    <w:rsid w:val="00AD3C8A"/>
    <w:rsid w:val="00AD59DD"/>
    <w:rsid w:val="00AD7394"/>
    <w:rsid w:val="00AE0461"/>
    <w:rsid w:val="00AE0C22"/>
    <w:rsid w:val="00AE10EC"/>
    <w:rsid w:val="00AE19B4"/>
    <w:rsid w:val="00AE7024"/>
    <w:rsid w:val="00AE7E57"/>
    <w:rsid w:val="00AF1752"/>
    <w:rsid w:val="00AF3574"/>
    <w:rsid w:val="00AF3B48"/>
    <w:rsid w:val="00B005D8"/>
    <w:rsid w:val="00B00880"/>
    <w:rsid w:val="00B01038"/>
    <w:rsid w:val="00B02FE6"/>
    <w:rsid w:val="00B03C87"/>
    <w:rsid w:val="00B06D8C"/>
    <w:rsid w:val="00B06F05"/>
    <w:rsid w:val="00B07212"/>
    <w:rsid w:val="00B12709"/>
    <w:rsid w:val="00B12B0E"/>
    <w:rsid w:val="00B135DF"/>
    <w:rsid w:val="00B15A13"/>
    <w:rsid w:val="00B15B19"/>
    <w:rsid w:val="00B21E24"/>
    <w:rsid w:val="00B23DAF"/>
    <w:rsid w:val="00B25D4E"/>
    <w:rsid w:val="00B268A8"/>
    <w:rsid w:val="00B3329E"/>
    <w:rsid w:val="00B35385"/>
    <w:rsid w:val="00B367AD"/>
    <w:rsid w:val="00B43C18"/>
    <w:rsid w:val="00B45CA1"/>
    <w:rsid w:val="00B505A8"/>
    <w:rsid w:val="00B50887"/>
    <w:rsid w:val="00B50B7A"/>
    <w:rsid w:val="00B5115E"/>
    <w:rsid w:val="00B538CE"/>
    <w:rsid w:val="00B5590A"/>
    <w:rsid w:val="00B56C6A"/>
    <w:rsid w:val="00B57E58"/>
    <w:rsid w:val="00B60052"/>
    <w:rsid w:val="00B63BE0"/>
    <w:rsid w:val="00B64AC3"/>
    <w:rsid w:val="00B653B5"/>
    <w:rsid w:val="00B7026D"/>
    <w:rsid w:val="00B72052"/>
    <w:rsid w:val="00B751BE"/>
    <w:rsid w:val="00B77B69"/>
    <w:rsid w:val="00B80208"/>
    <w:rsid w:val="00B8049D"/>
    <w:rsid w:val="00B82F49"/>
    <w:rsid w:val="00B84A9F"/>
    <w:rsid w:val="00B8516B"/>
    <w:rsid w:val="00B85214"/>
    <w:rsid w:val="00B873C1"/>
    <w:rsid w:val="00B92BA4"/>
    <w:rsid w:val="00B94D0F"/>
    <w:rsid w:val="00B972D7"/>
    <w:rsid w:val="00BA0F9D"/>
    <w:rsid w:val="00BA1190"/>
    <w:rsid w:val="00BA22DD"/>
    <w:rsid w:val="00BA2514"/>
    <w:rsid w:val="00BA4854"/>
    <w:rsid w:val="00BA64F5"/>
    <w:rsid w:val="00BA7C2D"/>
    <w:rsid w:val="00BB1C44"/>
    <w:rsid w:val="00BB1E91"/>
    <w:rsid w:val="00BB2802"/>
    <w:rsid w:val="00BB2E91"/>
    <w:rsid w:val="00BB3525"/>
    <w:rsid w:val="00BB3830"/>
    <w:rsid w:val="00BB6DCE"/>
    <w:rsid w:val="00BB7CB4"/>
    <w:rsid w:val="00BC0E54"/>
    <w:rsid w:val="00BC1218"/>
    <w:rsid w:val="00BC2B48"/>
    <w:rsid w:val="00BC48DA"/>
    <w:rsid w:val="00BC4BD7"/>
    <w:rsid w:val="00BC52D6"/>
    <w:rsid w:val="00BC71B0"/>
    <w:rsid w:val="00BC73C7"/>
    <w:rsid w:val="00BD111F"/>
    <w:rsid w:val="00BD2D2D"/>
    <w:rsid w:val="00BD3610"/>
    <w:rsid w:val="00BE048B"/>
    <w:rsid w:val="00BE139F"/>
    <w:rsid w:val="00BE2273"/>
    <w:rsid w:val="00BE6EB3"/>
    <w:rsid w:val="00BE7A3B"/>
    <w:rsid w:val="00BF2097"/>
    <w:rsid w:val="00BF3C05"/>
    <w:rsid w:val="00BF541D"/>
    <w:rsid w:val="00C010D4"/>
    <w:rsid w:val="00C03784"/>
    <w:rsid w:val="00C038A1"/>
    <w:rsid w:val="00C04786"/>
    <w:rsid w:val="00C11CB2"/>
    <w:rsid w:val="00C1267A"/>
    <w:rsid w:val="00C17043"/>
    <w:rsid w:val="00C17E30"/>
    <w:rsid w:val="00C200B4"/>
    <w:rsid w:val="00C201F3"/>
    <w:rsid w:val="00C211ED"/>
    <w:rsid w:val="00C21541"/>
    <w:rsid w:val="00C25A80"/>
    <w:rsid w:val="00C31A0B"/>
    <w:rsid w:val="00C412F4"/>
    <w:rsid w:val="00C415CF"/>
    <w:rsid w:val="00C42FB1"/>
    <w:rsid w:val="00C43FD8"/>
    <w:rsid w:val="00C44E5B"/>
    <w:rsid w:val="00C46F3F"/>
    <w:rsid w:val="00C50DA8"/>
    <w:rsid w:val="00C5157F"/>
    <w:rsid w:val="00C51786"/>
    <w:rsid w:val="00C53385"/>
    <w:rsid w:val="00C535D9"/>
    <w:rsid w:val="00C54D8A"/>
    <w:rsid w:val="00C55608"/>
    <w:rsid w:val="00C55943"/>
    <w:rsid w:val="00C55EAB"/>
    <w:rsid w:val="00C565D5"/>
    <w:rsid w:val="00C62576"/>
    <w:rsid w:val="00C65428"/>
    <w:rsid w:val="00C66FFE"/>
    <w:rsid w:val="00C717C3"/>
    <w:rsid w:val="00C71915"/>
    <w:rsid w:val="00C774A8"/>
    <w:rsid w:val="00C77B40"/>
    <w:rsid w:val="00C846F0"/>
    <w:rsid w:val="00C84C95"/>
    <w:rsid w:val="00C86ACD"/>
    <w:rsid w:val="00C86CC3"/>
    <w:rsid w:val="00C86CDB"/>
    <w:rsid w:val="00C8717C"/>
    <w:rsid w:val="00C8782F"/>
    <w:rsid w:val="00C922E6"/>
    <w:rsid w:val="00C92A36"/>
    <w:rsid w:val="00C94E97"/>
    <w:rsid w:val="00C95BA0"/>
    <w:rsid w:val="00C96A4B"/>
    <w:rsid w:val="00C96B1C"/>
    <w:rsid w:val="00C97F6D"/>
    <w:rsid w:val="00CA0D08"/>
    <w:rsid w:val="00CA1ACD"/>
    <w:rsid w:val="00CA1B7D"/>
    <w:rsid w:val="00CA24B5"/>
    <w:rsid w:val="00CA298C"/>
    <w:rsid w:val="00CA581A"/>
    <w:rsid w:val="00CA60AA"/>
    <w:rsid w:val="00CA6FA9"/>
    <w:rsid w:val="00CB3C30"/>
    <w:rsid w:val="00CB56E0"/>
    <w:rsid w:val="00CB6862"/>
    <w:rsid w:val="00CB6E46"/>
    <w:rsid w:val="00CC022E"/>
    <w:rsid w:val="00CC033C"/>
    <w:rsid w:val="00CC242B"/>
    <w:rsid w:val="00CC2903"/>
    <w:rsid w:val="00CC7E05"/>
    <w:rsid w:val="00CD0ABC"/>
    <w:rsid w:val="00CD1683"/>
    <w:rsid w:val="00CD583B"/>
    <w:rsid w:val="00CD5ADE"/>
    <w:rsid w:val="00CD7EDC"/>
    <w:rsid w:val="00CE002B"/>
    <w:rsid w:val="00CE1030"/>
    <w:rsid w:val="00CE224E"/>
    <w:rsid w:val="00CE2466"/>
    <w:rsid w:val="00CE4319"/>
    <w:rsid w:val="00CE680A"/>
    <w:rsid w:val="00CE752E"/>
    <w:rsid w:val="00CF1115"/>
    <w:rsid w:val="00CF3C2A"/>
    <w:rsid w:val="00CF4371"/>
    <w:rsid w:val="00CF441F"/>
    <w:rsid w:val="00CF45CB"/>
    <w:rsid w:val="00CF54A1"/>
    <w:rsid w:val="00CF5BD4"/>
    <w:rsid w:val="00CF6619"/>
    <w:rsid w:val="00CF6AAD"/>
    <w:rsid w:val="00CF6CE8"/>
    <w:rsid w:val="00CF6E68"/>
    <w:rsid w:val="00CF76BD"/>
    <w:rsid w:val="00CF7B4E"/>
    <w:rsid w:val="00D03E4A"/>
    <w:rsid w:val="00D070F1"/>
    <w:rsid w:val="00D070FB"/>
    <w:rsid w:val="00D10293"/>
    <w:rsid w:val="00D12A7F"/>
    <w:rsid w:val="00D13538"/>
    <w:rsid w:val="00D144A8"/>
    <w:rsid w:val="00D1533D"/>
    <w:rsid w:val="00D207FB"/>
    <w:rsid w:val="00D20D2B"/>
    <w:rsid w:val="00D232D3"/>
    <w:rsid w:val="00D238D4"/>
    <w:rsid w:val="00D23EFC"/>
    <w:rsid w:val="00D25420"/>
    <w:rsid w:val="00D25623"/>
    <w:rsid w:val="00D25D52"/>
    <w:rsid w:val="00D262EC"/>
    <w:rsid w:val="00D30A85"/>
    <w:rsid w:val="00D316FC"/>
    <w:rsid w:val="00D31F69"/>
    <w:rsid w:val="00D32EBC"/>
    <w:rsid w:val="00D33C4C"/>
    <w:rsid w:val="00D35277"/>
    <w:rsid w:val="00D35B30"/>
    <w:rsid w:val="00D36853"/>
    <w:rsid w:val="00D4093A"/>
    <w:rsid w:val="00D412B7"/>
    <w:rsid w:val="00D4267A"/>
    <w:rsid w:val="00D44AB5"/>
    <w:rsid w:val="00D45441"/>
    <w:rsid w:val="00D47742"/>
    <w:rsid w:val="00D517A2"/>
    <w:rsid w:val="00D54B7F"/>
    <w:rsid w:val="00D55B71"/>
    <w:rsid w:val="00D56B7D"/>
    <w:rsid w:val="00D56C09"/>
    <w:rsid w:val="00D619CA"/>
    <w:rsid w:val="00D64C17"/>
    <w:rsid w:val="00D65152"/>
    <w:rsid w:val="00D66C40"/>
    <w:rsid w:val="00D71C69"/>
    <w:rsid w:val="00D72806"/>
    <w:rsid w:val="00D76453"/>
    <w:rsid w:val="00D76E8F"/>
    <w:rsid w:val="00D7715A"/>
    <w:rsid w:val="00D80C22"/>
    <w:rsid w:val="00D819D8"/>
    <w:rsid w:val="00D81ED4"/>
    <w:rsid w:val="00D824C1"/>
    <w:rsid w:val="00D8262B"/>
    <w:rsid w:val="00D82EFC"/>
    <w:rsid w:val="00D84578"/>
    <w:rsid w:val="00D846AE"/>
    <w:rsid w:val="00D850AA"/>
    <w:rsid w:val="00D87C8A"/>
    <w:rsid w:val="00D905C6"/>
    <w:rsid w:val="00D907B5"/>
    <w:rsid w:val="00D910D2"/>
    <w:rsid w:val="00D934C7"/>
    <w:rsid w:val="00D93D91"/>
    <w:rsid w:val="00D9406B"/>
    <w:rsid w:val="00D966A6"/>
    <w:rsid w:val="00D96844"/>
    <w:rsid w:val="00DA066F"/>
    <w:rsid w:val="00DA106C"/>
    <w:rsid w:val="00DA1F8C"/>
    <w:rsid w:val="00DB0C2E"/>
    <w:rsid w:val="00DB0F7D"/>
    <w:rsid w:val="00DB3D75"/>
    <w:rsid w:val="00DB6F68"/>
    <w:rsid w:val="00DC3C43"/>
    <w:rsid w:val="00DC4FD0"/>
    <w:rsid w:val="00DC533C"/>
    <w:rsid w:val="00DC542E"/>
    <w:rsid w:val="00DC7266"/>
    <w:rsid w:val="00DC7879"/>
    <w:rsid w:val="00DC78A0"/>
    <w:rsid w:val="00DD2C05"/>
    <w:rsid w:val="00DD3DE2"/>
    <w:rsid w:val="00DD3F1B"/>
    <w:rsid w:val="00DD5EC1"/>
    <w:rsid w:val="00DD67E3"/>
    <w:rsid w:val="00DE01EE"/>
    <w:rsid w:val="00DE1340"/>
    <w:rsid w:val="00DE2046"/>
    <w:rsid w:val="00DE2D0D"/>
    <w:rsid w:val="00DE5095"/>
    <w:rsid w:val="00DE5847"/>
    <w:rsid w:val="00DE67DD"/>
    <w:rsid w:val="00DF18C3"/>
    <w:rsid w:val="00DF1927"/>
    <w:rsid w:val="00DF34A4"/>
    <w:rsid w:val="00E02641"/>
    <w:rsid w:val="00E027F5"/>
    <w:rsid w:val="00E03E1C"/>
    <w:rsid w:val="00E041C7"/>
    <w:rsid w:val="00E04A55"/>
    <w:rsid w:val="00E0659C"/>
    <w:rsid w:val="00E076FD"/>
    <w:rsid w:val="00E11BBB"/>
    <w:rsid w:val="00E15949"/>
    <w:rsid w:val="00E163AF"/>
    <w:rsid w:val="00E16404"/>
    <w:rsid w:val="00E16E2F"/>
    <w:rsid w:val="00E17314"/>
    <w:rsid w:val="00E17C2C"/>
    <w:rsid w:val="00E20DF1"/>
    <w:rsid w:val="00E21F17"/>
    <w:rsid w:val="00E235DD"/>
    <w:rsid w:val="00E23F99"/>
    <w:rsid w:val="00E24065"/>
    <w:rsid w:val="00E2541B"/>
    <w:rsid w:val="00E33017"/>
    <w:rsid w:val="00E33DBD"/>
    <w:rsid w:val="00E3468B"/>
    <w:rsid w:val="00E34BE6"/>
    <w:rsid w:val="00E36C1E"/>
    <w:rsid w:val="00E3749F"/>
    <w:rsid w:val="00E37D3D"/>
    <w:rsid w:val="00E37E6D"/>
    <w:rsid w:val="00E411C2"/>
    <w:rsid w:val="00E4276F"/>
    <w:rsid w:val="00E43DEE"/>
    <w:rsid w:val="00E445E3"/>
    <w:rsid w:val="00E47910"/>
    <w:rsid w:val="00E503E5"/>
    <w:rsid w:val="00E50757"/>
    <w:rsid w:val="00E514AB"/>
    <w:rsid w:val="00E54601"/>
    <w:rsid w:val="00E5539C"/>
    <w:rsid w:val="00E55B97"/>
    <w:rsid w:val="00E629BD"/>
    <w:rsid w:val="00E62E24"/>
    <w:rsid w:val="00E64392"/>
    <w:rsid w:val="00E658C4"/>
    <w:rsid w:val="00E65CBC"/>
    <w:rsid w:val="00E7161C"/>
    <w:rsid w:val="00E74A5E"/>
    <w:rsid w:val="00E74E70"/>
    <w:rsid w:val="00E76DAF"/>
    <w:rsid w:val="00E7712B"/>
    <w:rsid w:val="00E77918"/>
    <w:rsid w:val="00E77F98"/>
    <w:rsid w:val="00E805FB"/>
    <w:rsid w:val="00E81DCF"/>
    <w:rsid w:val="00E8514B"/>
    <w:rsid w:val="00E913B5"/>
    <w:rsid w:val="00E94C13"/>
    <w:rsid w:val="00E95000"/>
    <w:rsid w:val="00E96837"/>
    <w:rsid w:val="00E973F2"/>
    <w:rsid w:val="00EA0F34"/>
    <w:rsid w:val="00EA2017"/>
    <w:rsid w:val="00EA2DBC"/>
    <w:rsid w:val="00EB13B0"/>
    <w:rsid w:val="00EB16F0"/>
    <w:rsid w:val="00EB5151"/>
    <w:rsid w:val="00EB5770"/>
    <w:rsid w:val="00EB6FA7"/>
    <w:rsid w:val="00EB7B5E"/>
    <w:rsid w:val="00EC364F"/>
    <w:rsid w:val="00EC3F9B"/>
    <w:rsid w:val="00ED15CA"/>
    <w:rsid w:val="00ED203E"/>
    <w:rsid w:val="00ED30EE"/>
    <w:rsid w:val="00ED7262"/>
    <w:rsid w:val="00EE10B4"/>
    <w:rsid w:val="00EE147F"/>
    <w:rsid w:val="00EE1BB3"/>
    <w:rsid w:val="00EE2928"/>
    <w:rsid w:val="00EE4835"/>
    <w:rsid w:val="00EE502F"/>
    <w:rsid w:val="00EE555C"/>
    <w:rsid w:val="00EF4A3D"/>
    <w:rsid w:val="00EF565E"/>
    <w:rsid w:val="00EF7970"/>
    <w:rsid w:val="00F008D3"/>
    <w:rsid w:val="00F00F09"/>
    <w:rsid w:val="00F01B65"/>
    <w:rsid w:val="00F01DC9"/>
    <w:rsid w:val="00F067AF"/>
    <w:rsid w:val="00F06BB2"/>
    <w:rsid w:val="00F073D5"/>
    <w:rsid w:val="00F07B48"/>
    <w:rsid w:val="00F112F4"/>
    <w:rsid w:val="00F11FD8"/>
    <w:rsid w:val="00F14325"/>
    <w:rsid w:val="00F14F76"/>
    <w:rsid w:val="00F154EC"/>
    <w:rsid w:val="00F16CD5"/>
    <w:rsid w:val="00F16D5D"/>
    <w:rsid w:val="00F211D4"/>
    <w:rsid w:val="00F22ECF"/>
    <w:rsid w:val="00F2563D"/>
    <w:rsid w:val="00F26A4C"/>
    <w:rsid w:val="00F27F5D"/>
    <w:rsid w:val="00F34F8B"/>
    <w:rsid w:val="00F3514F"/>
    <w:rsid w:val="00F368A1"/>
    <w:rsid w:val="00F4029A"/>
    <w:rsid w:val="00F40CD3"/>
    <w:rsid w:val="00F42410"/>
    <w:rsid w:val="00F44906"/>
    <w:rsid w:val="00F51F37"/>
    <w:rsid w:val="00F530AE"/>
    <w:rsid w:val="00F5493E"/>
    <w:rsid w:val="00F553DE"/>
    <w:rsid w:val="00F5655F"/>
    <w:rsid w:val="00F60A03"/>
    <w:rsid w:val="00F60B51"/>
    <w:rsid w:val="00F615D6"/>
    <w:rsid w:val="00F618F5"/>
    <w:rsid w:val="00F63539"/>
    <w:rsid w:val="00F63927"/>
    <w:rsid w:val="00F64778"/>
    <w:rsid w:val="00F6572B"/>
    <w:rsid w:val="00F66710"/>
    <w:rsid w:val="00F66A8A"/>
    <w:rsid w:val="00F66E81"/>
    <w:rsid w:val="00F70AC5"/>
    <w:rsid w:val="00F7184A"/>
    <w:rsid w:val="00F733F7"/>
    <w:rsid w:val="00F75A72"/>
    <w:rsid w:val="00F92D4C"/>
    <w:rsid w:val="00F95356"/>
    <w:rsid w:val="00F977F9"/>
    <w:rsid w:val="00F97B91"/>
    <w:rsid w:val="00FA2A1A"/>
    <w:rsid w:val="00FA373F"/>
    <w:rsid w:val="00FA4F87"/>
    <w:rsid w:val="00FA58F4"/>
    <w:rsid w:val="00FA78F0"/>
    <w:rsid w:val="00FB02D5"/>
    <w:rsid w:val="00FB49F5"/>
    <w:rsid w:val="00FB4A34"/>
    <w:rsid w:val="00FB61C5"/>
    <w:rsid w:val="00FB7433"/>
    <w:rsid w:val="00FB7F13"/>
    <w:rsid w:val="00FC2B4D"/>
    <w:rsid w:val="00FC303C"/>
    <w:rsid w:val="00FC3313"/>
    <w:rsid w:val="00FC3B6B"/>
    <w:rsid w:val="00FC4587"/>
    <w:rsid w:val="00FD02D8"/>
    <w:rsid w:val="00FD2808"/>
    <w:rsid w:val="00FD450D"/>
    <w:rsid w:val="00FD483A"/>
    <w:rsid w:val="00FE1347"/>
    <w:rsid w:val="00FE2134"/>
    <w:rsid w:val="00FE3357"/>
    <w:rsid w:val="00FE59EE"/>
    <w:rsid w:val="00FF008D"/>
    <w:rsid w:val="00FF0EC2"/>
    <w:rsid w:val="00FF1241"/>
    <w:rsid w:val="00FF2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7324A65"/>
  <w15:docId w15:val="{26B247EC-1603-469D-A1C2-D2C7A0F07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BB9"/>
    <w:rPr>
      <w:sz w:val="24"/>
      <w:szCs w:val="24"/>
      <w:lang w:val="en-GB"/>
    </w:rPr>
  </w:style>
  <w:style w:type="paragraph" w:styleId="Heading1">
    <w:name w:val="heading 1"/>
    <w:basedOn w:val="Normal"/>
    <w:next w:val="Normal"/>
    <w:qFormat/>
    <w:rsid w:val="00D144A8"/>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D144A8"/>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67FFB"/>
    <w:pPr>
      <w:keepNext/>
      <w:spacing w:before="240" w:after="60"/>
      <w:outlineLvl w:val="2"/>
    </w:pPr>
    <w:rPr>
      <w:rFonts w:ascii="Arial" w:hAnsi="Arial" w:cs="Arial"/>
      <w:b/>
      <w:bCs/>
      <w:sz w:val="26"/>
      <w:szCs w:val="26"/>
    </w:rPr>
  </w:style>
  <w:style w:type="paragraph" w:styleId="Heading4">
    <w:name w:val="heading 4"/>
    <w:basedOn w:val="Normal"/>
    <w:next w:val="Normal"/>
    <w:qFormat/>
    <w:rsid w:val="00767FFB"/>
    <w:pPr>
      <w:keepNext/>
      <w:spacing w:before="240" w:after="60"/>
      <w:outlineLvl w:val="3"/>
    </w:pPr>
    <w:rPr>
      <w:b/>
      <w:bCs/>
      <w:sz w:val="28"/>
      <w:szCs w:val="28"/>
    </w:rPr>
  </w:style>
  <w:style w:type="paragraph" w:styleId="Heading5">
    <w:name w:val="heading 5"/>
    <w:basedOn w:val="Normal"/>
    <w:next w:val="Normal"/>
    <w:qFormat/>
    <w:rsid w:val="00E7161C"/>
    <w:pPr>
      <w:numPr>
        <w:ilvl w:val="4"/>
        <w:numId w:val="1"/>
      </w:numPr>
      <w:spacing w:before="240" w:after="60"/>
      <w:outlineLvl w:val="4"/>
    </w:pPr>
    <w:rPr>
      <w:b/>
      <w:bCs/>
      <w:i/>
      <w:iCs/>
      <w:sz w:val="26"/>
      <w:szCs w:val="26"/>
    </w:rPr>
  </w:style>
  <w:style w:type="paragraph" w:styleId="Heading6">
    <w:name w:val="heading 6"/>
    <w:basedOn w:val="Normal"/>
    <w:next w:val="Normal"/>
    <w:qFormat/>
    <w:rsid w:val="00E7161C"/>
    <w:pPr>
      <w:numPr>
        <w:ilvl w:val="5"/>
        <w:numId w:val="1"/>
      </w:numPr>
      <w:spacing w:before="240" w:after="60"/>
      <w:outlineLvl w:val="5"/>
    </w:pPr>
    <w:rPr>
      <w:b/>
      <w:bCs/>
      <w:sz w:val="22"/>
      <w:szCs w:val="22"/>
    </w:rPr>
  </w:style>
  <w:style w:type="paragraph" w:styleId="Heading7">
    <w:name w:val="heading 7"/>
    <w:basedOn w:val="Normal"/>
    <w:next w:val="Normal"/>
    <w:qFormat/>
    <w:rsid w:val="00E7161C"/>
    <w:pPr>
      <w:numPr>
        <w:ilvl w:val="6"/>
        <w:numId w:val="1"/>
      </w:numPr>
      <w:spacing w:before="240" w:after="60"/>
      <w:outlineLvl w:val="6"/>
    </w:pPr>
  </w:style>
  <w:style w:type="paragraph" w:styleId="Heading8">
    <w:name w:val="heading 8"/>
    <w:basedOn w:val="Normal"/>
    <w:next w:val="Normal"/>
    <w:qFormat/>
    <w:rsid w:val="00E7161C"/>
    <w:pPr>
      <w:numPr>
        <w:ilvl w:val="7"/>
        <w:numId w:val="1"/>
      </w:numPr>
      <w:spacing w:before="240" w:after="60"/>
      <w:outlineLvl w:val="7"/>
    </w:pPr>
    <w:rPr>
      <w:i/>
      <w:iCs/>
    </w:rPr>
  </w:style>
  <w:style w:type="paragraph" w:styleId="Heading9">
    <w:name w:val="heading 9"/>
    <w:basedOn w:val="Normal"/>
    <w:next w:val="Normal"/>
    <w:qFormat/>
    <w:rsid w:val="00E7161C"/>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snovnitekst">
    <w:name w:val="Osnovni tekst"/>
    <w:basedOn w:val="Normal"/>
    <w:link w:val="OsnovnitekstChar"/>
    <w:rsid w:val="008471DF"/>
    <w:pPr>
      <w:spacing w:after="120" w:line="360" w:lineRule="auto"/>
      <w:ind w:firstLine="675"/>
      <w:jc w:val="both"/>
    </w:pPr>
    <w:rPr>
      <w:lang w:val="sr-Latn-CS"/>
    </w:rPr>
  </w:style>
  <w:style w:type="paragraph" w:customStyle="1" w:styleId="Inivonaslova-Poglavlje">
    <w:name w:val="I nivo naslova - Poglavlje"/>
    <w:basedOn w:val="Heading1"/>
    <w:next w:val="Osnovnitekst"/>
    <w:rsid w:val="00E7161C"/>
    <w:pPr>
      <w:pageBreakBefore/>
      <w:numPr>
        <w:numId w:val="1"/>
      </w:numPr>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customStyle="1" w:styleId="IInivonaslova-Potpoglavlje">
    <w:name w:val="II nivo naslova - Potpoglavlje"/>
    <w:basedOn w:val="Heading2"/>
    <w:next w:val="Osnovnitekst"/>
    <w:qFormat/>
    <w:rsid w:val="00E7161C"/>
    <w:pPr>
      <w:numPr>
        <w:ilvl w:val="1"/>
        <w:numId w:val="1"/>
      </w:numPr>
      <w:spacing w:after="160"/>
      <w:jc w:val="both"/>
    </w:pPr>
    <w:rPr>
      <w:rFonts w:ascii="Times New Roman" w:hAnsi="Times New Roman"/>
      <w:i w:val="0"/>
      <w:lang w:val="sr-Latn-CS"/>
    </w:rPr>
  </w:style>
  <w:style w:type="paragraph" w:customStyle="1" w:styleId="IIInivonaslova-Odeljak">
    <w:name w:val="III nivo naslova - Odeljak"/>
    <w:basedOn w:val="Heading3"/>
    <w:next w:val="Osnovnitekst"/>
    <w:link w:val="IIInivonaslova-OdeljakChar"/>
    <w:rsid w:val="00E7161C"/>
    <w:pPr>
      <w:numPr>
        <w:ilvl w:val="2"/>
        <w:numId w:val="1"/>
      </w:numPr>
      <w:spacing w:after="120"/>
      <w:jc w:val="both"/>
    </w:pPr>
    <w:rPr>
      <w:rFonts w:ascii="Times New Roman" w:hAnsi="Times New Roman"/>
      <w:i/>
      <w:sz w:val="24"/>
      <w:lang w:val="sr-Latn-CS"/>
    </w:rPr>
  </w:style>
  <w:style w:type="paragraph" w:customStyle="1" w:styleId="IVnivonaslova-Pododeljak">
    <w:name w:val="IV nivo naslova - Pododeljak"/>
    <w:basedOn w:val="Heading4"/>
    <w:next w:val="Osnovnitekst"/>
    <w:rsid w:val="00E7161C"/>
    <w:pPr>
      <w:numPr>
        <w:ilvl w:val="3"/>
        <w:numId w:val="1"/>
      </w:numPr>
      <w:spacing w:before="60"/>
      <w:jc w:val="both"/>
    </w:pPr>
    <w:rPr>
      <w:b w:val="0"/>
      <w:i/>
      <w:sz w:val="24"/>
      <w:lang w:val="sr-Latn-CS"/>
    </w:rPr>
  </w:style>
  <w:style w:type="paragraph" w:customStyle="1" w:styleId="SlikeTabele">
    <w:name w:val="Slike/Tabele"/>
    <w:basedOn w:val="Osnovnitekst"/>
    <w:next w:val="Osnovnitekst"/>
    <w:qFormat/>
    <w:rsid w:val="004535F2"/>
    <w:pPr>
      <w:spacing w:before="160" w:after="160"/>
      <w:ind w:firstLine="0"/>
      <w:jc w:val="center"/>
    </w:pPr>
    <w:rPr>
      <w:sz w:val="22"/>
    </w:rPr>
  </w:style>
  <w:style w:type="paragraph" w:customStyle="1" w:styleId="Zaglavljenaslovnestrane">
    <w:name w:val="Zaglavlje naslovne strane"/>
    <w:basedOn w:val="Osnovnitekst"/>
    <w:next w:val="Osnovnitekst"/>
    <w:rsid w:val="00AE0461"/>
    <w:pPr>
      <w:ind w:firstLine="0"/>
      <w:jc w:val="center"/>
    </w:pPr>
    <w:rPr>
      <w:rFonts w:ascii="Arial" w:hAnsi="Arial"/>
      <w:smallCaps/>
      <w:sz w:val="32"/>
    </w:rPr>
  </w:style>
  <w:style w:type="paragraph" w:customStyle="1" w:styleId="Prilog-Inivonaslova">
    <w:name w:val="Prilog - I nivo naslova"/>
    <w:basedOn w:val="Heading1"/>
    <w:next w:val="Osnovnitekst"/>
    <w:rsid w:val="00E041C7"/>
    <w:pPr>
      <w:pageBreakBefore/>
      <w:numPr>
        <w:numId w:val="2"/>
      </w:numPr>
      <w:tabs>
        <w:tab w:val="left" w:pos="170"/>
      </w:tabs>
      <w:spacing w:before="960" w:after="480"/>
      <w:jc w:val="both"/>
    </w:pPr>
    <w:rPr>
      <w:rFonts w:ascii="Times New Roman" w:hAnsi="Times New Roman"/>
      <w:smallCaps/>
      <w:sz w:val="40"/>
      <w:szCs w:val="40"/>
      <w:lang w:val="sr-Latn-CS"/>
      <w14:shadow w14:blurRad="50800" w14:dist="38100" w14:dir="2700000" w14:sx="100000" w14:sy="100000" w14:kx="0" w14:ky="0" w14:algn="tl">
        <w14:srgbClr w14:val="000000">
          <w14:alpha w14:val="60000"/>
        </w14:srgbClr>
      </w14:shadow>
    </w:rPr>
  </w:style>
  <w:style w:type="paragraph" w:styleId="TOC1">
    <w:name w:val="toc 1"/>
    <w:basedOn w:val="Normal"/>
    <w:next w:val="Normal"/>
    <w:autoRedefine/>
    <w:uiPriority w:val="39"/>
    <w:rsid w:val="007C5F95"/>
    <w:pPr>
      <w:spacing w:before="120" w:after="120"/>
    </w:pPr>
    <w:rPr>
      <w:b/>
      <w:bCs/>
      <w:caps/>
      <w:sz w:val="20"/>
      <w:szCs w:val="20"/>
    </w:rPr>
  </w:style>
  <w:style w:type="character" w:styleId="Hyperlink">
    <w:name w:val="Hyperlink"/>
    <w:basedOn w:val="DefaultParagraphFont"/>
    <w:uiPriority w:val="99"/>
    <w:rsid w:val="007C5F95"/>
    <w:rPr>
      <w:color w:val="0000FF"/>
      <w:u w:val="single"/>
    </w:rPr>
  </w:style>
  <w:style w:type="paragraph" w:customStyle="1" w:styleId="Naslovteze">
    <w:name w:val="Naslov teze"/>
    <w:basedOn w:val="Osnovnitekst"/>
    <w:next w:val="Podnaslovteze"/>
    <w:rsid w:val="00AE0461"/>
    <w:pPr>
      <w:spacing w:after="60"/>
      <w:ind w:firstLine="0"/>
      <w:jc w:val="center"/>
    </w:pPr>
    <w:rPr>
      <w:rFonts w:ascii="Arial" w:hAnsi="Arial"/>
      <w:b/>
      <w:smallCaps/>
      <w:sz w:val="44"/>
      <w:szCs w:val="36"/>
      <w14:shadow w14:blurRad="50800" w14:dist="38100" w14:dir="2700000" w14:sx="100000" w14:sy="100000" w14:kx="0" w14:ky="0" w14:algn="tl">
        <w14:srgbClr w14:val="000000">
          <w14:alpha w14:val="60000"/>
        </w14:srgbClr>
      </w14:shadow>
    </w:rPr>
  </w:style>
  <w:style w:type="paragraph" w:customStyle="1" w:styleId="Podnaslovteze">
    <w:name w:val="Podnaslov teze"/>
    <w:basedOn w:val="Osnovnitekst"/>
    <w:next w:val="Osnovnitekst"/>
    <w:rsid w:val="00AE0461"/>
    <w:pPr>
      <w:ind w:firstLine="0"/>
      <w:jc w:val="center"/>
    </w:pPr>
    <w:rPr>
      <w:rFonts w:ascii="Arial" w:hAnsi="Arial"/>
      <w:sz w:val="32"/>
    </w:rPr>
  </w:style>
  <w:style w:type="paragraph" w:customStyle="1" w:styleId="Oznakaslike">
    <w:name w:val="Oznaka slike"/>
    <w:basedOn w:val="Caption"/>
    <w:next w:val="Osnovnitekst"/>
    <w:rsid w:val="00A3069A"/>
    <w:pPr>
      <w:spacing w:before="120" w:after="160"/>
      <w:jc w:val="center"/>
    </w:pPr>
    <w:rPr>
      <w:lang w:val="sr-Latn-CS"/>
    </w:rPr>
  </w:style>
  <w:style w:type="paragraph" w:customStyle="1" w:styleId="Oznakatabele">
    <w:name w:val="Oznaka tabele"/>
    <w:basedOn w:val="Caption"/>
    <w:next w:val="Osnovnitekst"/>
    <w:rsid w:val="00A3069A"/>
    <w:pPr>
      <w:spacing w:before="160" w:after="120"/>
      <w:jc w:val="center"/>
    </w:pPr>
    <w:rPr>
      <w:lang w:val="sr-Latn-CS"/>
    </w:rPr>
  </w:style>
  <w:style w:type="paragraph" w:styleId="Caption">
    <w:name w:val="caption"/>
    <w:basedOn w:val="Normal"/>
    <w:next w:val="Normal"/>
    <w:qFormat/>
    <w:rsid w:val="00BA0F9D"/>
    <w:rPr>
      <w:b/>
      <w:bCs/>
      <w:sz w:val="20"/>
      <w:szCs w:val="20"/>
    </w:rPr>
  </w:style>
  <w:style w:type="paragraph" w:customStyle="1" w:styleId="Promenljivaizkoda">
    <w:name w:val="Promenljiva iz koda"/>
    <w:basedOn w:val="Osnovnitekst"/>
    <w:link w:val="PromenljivaizkodaChar"/>
    <w:rsid w:val="00A57257"/>
    <w:pPr>
      <w:ind w:firstLine="0"/>
    </w:pPr>
    <w:rPr>
      <w:i/>
      <w:spacing w:val="20"/>
    </w:rPr>
  </w:style>
  <w:style w:type="paragraph" w:customStyle="1" w:styleId="Promenljiva">
    <w:name w:val="Promenljiva"/>
    <w:basedOn w:val="Osnovnitekst"/>
    <w:rsid w:val="00A57257"/>
    <w:pPr>
      <w:ind w:firstLine="0"/>
    </w:pPr>
    <w:rPr>
      <w:i/>
    </w:rPr>
  </w:style>
  <w:style w:type="character" w:customStyle="1" w:styleId="MTEquationSection">
    <w:name w:val="MTEquationSection"/>
    <w:basedOn w:val="DefaultParagraphFont"/>
    <w:semiHidden/>
    <w:rsid w:val="00A57257"/>
    <w:rPr>
      <w:vanish w:val="0"/>
      <w:color w:val="FF0000"/>
      <w:lang w:val="sl-SI"/>
    </w:rPr>
  </w:style>
  <w:style w:type="paragraph" w:styleId="TOC2">
    <w:name w:val="toc 2"/>
    <w:basedOn w:val="Normal"/>
    <w:next w:val="Normal"/>
    <w:autoRedefine/>
    <w:uiPriority w:val="39"/>
    <w:rsid w:val="00F06BB2"/>
    <w:pPr>
      <w:ind w:left="240"/>
    </w:pPr>
    <w:rPr>
      <w:smallCaps/>
      <w:sz w:val="20"/>
      <w:szCs w:val="20"/>
    </w:rPr>
  </w:style>
  <w:style w:type="character" w:customStyle="1" w:styleId="OsnovnitekstChar">
    <w:name w:val="Osnovni tekst Char"/>
    <w:basedOn w:val="DefaultParagraphFont"/>
    <w:link w:val="Osnovnitekst"/>
    <w:locked/>
    <w:rsid w:val="008471DF"/>
    <w:rPr>
      <w:sz w:val="24"/>
      <w:szCs w:val="24"/>
      <w:lang w:val="sr-Latn-CS"/>
    </w:rPr>
  </w:style>
  <w:style w:type="paragraph" w:customStyle="1" w:styleId="SadrajLiteratura">
    <w:name w:val="Sadržaj/Literatura"/>
    <w:basedOn w:val="Inivonaslova-Poglavlje"/>
    <w:next w:val="Osnovnitekst"/>
    <w:rsid w:val="0097755B"/>
    <w:pPr>
      <w:numPr>
        <w:numId w:val="0"/>
      </w:numPr>
    </w:pPr>
  </w:style>
  <w:style w:type="character" w:customStyle="1" w:styleId="PromenljivaizkodaChar">
    <w:name w:val="Promenljiva iz koda Char"/>
    <w:basedOn w:val="OsnovnitekstChar"/>
    <w:link w:val="Promenljivaizkoda"/>
    <w:locked/>
    <w:rsid w:val="00F06BB2"/>
    <w:rPr>
      <w:i/>
      <w:spacing w:val="20"/>
      <w:sz w:val="24"/>
      <w:szCs w:val="24"/>
      <w:lang w:val="sr-Latn-CS"/>
    </w:rPr>
  </w:style>
  <w:style w:type="paragraph" w:customStyle="1" w:styleId="Prilog-IInivonaslova">
    <w:name w:val="Prilog - II nivo naslova"/>
    <w:basedOn w:val="Prilog-Inivonaslova"/>
    <w:next w:val="Osnovnitekst"/>
    <w:rsid w:val="00E041C7"/>
    <w:pPr>
      <w:pageBreakBefore w:val="0"/>
      <w:numPr>
        <w:ilvl w:val="1"/>
      </w:numPr>
      <w:spacing w:before="240" w:after="160"/>
      <w:outlineLvl w:val="1"/>
    </w:pPr>
    <w:rPr>
      <w:smallCaps w:val="0"/>
      <w:sz w:val="28"/>
      <w:szCs w:val="28"/>
      <w14:shadow w14:blurRad="0" w14:dist="0" w14:dir="0" w14:sx="0" w14:sy="0" w14:kx="0" w14:ky="0" w14:algn="none">
        <w14:srgbClr w14:val="000000"/>
      </w14:shadow>
    </w:rPr>
  </w:style>
  <w:style w:type="paragraph" w:customStyle="1" w:styleId="Prilog-IIInivonaslova">
    <w:name w:val="Prilog - III nivo naslova"/>
    <w:basedOn w:val="Prilog-IInivonaslova"/>
    <w:next w:val="Osnovnitekst"/>
    <w:rsid w:val="00E041C7"/>
    <w:pPr>
      <w:numPr>
        <w:ilvl w:val="2"/>
      </w:numPr>
      <w:spacing w:after="120"/>
      <w:outlineLvl w:val="2"/>
    </w:pPr>
    <w:rPr>
      <w:i/>
      <w:sz w:val="24"/>
      <w:szCs w:val="24"/>
    </w:rPr>
  </w:style>
  <w:style w:type="paragraph" w:customStyle="1" w:styleId="Prilog-IVnivonaslova">
    <w:name w:val="Prilog - IV nivo naslova"/>
    <w:basedOn w:val="Prilog-IIInivonaslova"/>
    <w:next w:val="Osnovnitekst"/>
    <w:rsid w:val="00E041C7"/>
    <w:pPr>
      <w:numPr>
        <w:ilvl w:val="3"/>
      </w:numPr>
      <w:spacing w:before="60" w:after="60"/>
      <w:outlineLvl w:val="3"/>
    </w:pPr>
    <w:rPr>
      <w:b w:val="0"/>
    </w:rPr>
  </w:style>
  <w:style w:type="paragraph" w:customStyle="1" w:styleId="Text">
    <w:name w:val="Text"/>
    <w:basedOn w:val="Normal"/>
    <w:semiHidden/>
    <w:rsid w:val="00FE2134"/>
    <w:pPr>
      <w:widowControl w:val="0"/>
      <w:autoSpaceDE w:val="0"/>
      <w:autoSpaceDN w:val="0"/>
      <w:spacing w:line="252" w:lineRule="auto"/>
      <w:ind w:firstLine="202"/>
      <w:jc w:val="both"/>
    </w:pPr>
    <w:rPr>
      <w:sz w:val="20"/>
      <w:szCs w:val="20"/>
      <w:lang w:val="en-US"/>
    </w:rPr>
  </w:style>
  <w:style w:type="table" w:styleId="TableGrid">
    <w:name w:val="Table Grid"/>
    <w:basedOn w:val="TableNormal"/>
    <w:uiPriority w:val="59"/>
    <w:rsid w:val="00A306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semiHidden/>
    <w:rsid w:val="0021095F"/>
    <w:pPr>
      <w:ind w:left="720"/>
    </w:pPr>
    <w:rPr>
      <w:sz w:val="18"/>
      <w:szCs w:val="18"/>
    </w:rPr>
  </w:style>
  <w:style w:type="paragraph" w:styleId="TOC3">
    <w:name w:val="toc 3"/>
    <w:basedOn w:val="Normal"/>
    <w:next w:val="Normal"/>
    <w:autoRedefine/>
    <w:uiPriority w:val="39"/>
    <w:rsid w:val="00BD3610"/>
    <w:pPr>
      <w:ind w:left="480"/>
    </w:pPr>
    <w:rPr>
      <w:i/>
      <w:iCs/>
      <w:sz w:val="20"/>
      <w:szCs w:val="20"/>
    </w:rPr>
  </w:style>
  <w:style w:type="paragraph" w:styleId="TOC5">
    <w:name w:val="toc 5"/>
    <w:basedOn w:val="Normal"/>
    <w:next w:val="Normal"/>
    <w:autoRedefine/>
    <w:semiHidden/>
    <w:rsid w:val="0021095F"/>
    <w:pPr>
      <w:ind w:left="960"/>
    </w:pPr>
    <w:rPr>
      <w:sz w:val="18"/>
      <w:szCs w:val="18"/>
    </w:rPr>
  </w:style>
  <w:style w:type="paragraph" w:styleId="TOC6">
    <w:name w:val="toc 6"/>
    <w:basedOn w:val="Normal"/>
    <w:next w:val="Normal"/>
    <w:autoRedefine/>
    <w:semiHidden/>
    <w:rsid w:val="0021095F"/>
    <w:pPr>
      <w:ind w:left="1200"/>
    </w:pPr>
    <w:rPr>
      <w:sz w:val="18"/>
      <w:szCs w:val="18"/>
    </w:rPr>
  </w:style>
  <w:style w:type="paragraph" w:styleId="TOC7">
    <w:name w:val="toc 7"/>
    <w:basedOn w:val="Normal"/>
    <w:next w:val="Normal"/>
    <w:autoRedefine/>
    <w:semiHidden/>
    <w:rsid w:val="0021095F"/>
    <w:pPr>
      <w:ind w:left="1440"/>
    </w:pPr>
    <w:rPr>
      <w:sz w:val="18"/>
      <w:szCs w:val="18"/>
    </w:rPr>
  </w:style>
  <w:style w:type="paragraph" w:styleId="TOC8">
    <w:name w:val="toc 8"/>
    <w:basedOn w:val="Normal"/>
    <w:next w:val="Normal"/>
    <w:autoRedefine/>
    <w:semiHidden/>
    <w:rsid w:val="0021095F"/>
    <w:pPr>
      <w:ind w:left="1680"/>
    </w:pPr>
    <w:rPr>
      <w:sz w:val="18"/>
      <w:szCs w:val="18"/>
    </w:rPr>
  </w:style>
  <w:style w:type="paragraph" w:styleId="TOC9">
    <w:name w:val="toc 9"/>
    <w:basedOn w:val="Normal"/>
    <w:next w:val="Normal"/>
    <w:autoRedefine/>
    <w:semiHidden/>
    <w:rsid w:val="0021095F"/>
    <w:pPr>
      <w:ind w:left="1920"/>
    </w:pPr>
    <w:rPr>
      <w:sz w:val="18"/>
      <w:szCs w:val="18"/>
    </w:rPr>
  </w:style>
  <w:style w:type="paragraph" w:styleId="Footer">
    <w:name w:val="footer"/>
    <w:basedOn w:val="Normal"/>
    <w:rsid w:val="008C4C6F"/>
    <w:pPr>
      <w:tabs>
        <w:tab w:val="center" w:pos="4320"/>
        <w:tab w:val="right" w:pos="8640"/>
      </w:tabs>
    </w:pPr>
  </w:style>
  <w:style w:type="character" w:customStyle="1" w:styleId="Heading3Char">
    <w:name w:val="Heading 3 Char"/>
    <w:basedOn w:val="DefaultParagraphFont"/>
    <w:link w:val="Heading3"/>
    <w:rsid w:val="008A6972"/>
    <w:rPr>
      <w:rFonts w:ascii="Arial" w:hAnsi="Arial" w:cs="Arial"/>
      <w:b/>
      <w:bCs/>
      <w:sz w:val="26"/>
      <w:szCs w:val="26"/>
      <w:lang w:val="en-GB" w:eastAsia="en-US" w:bidi="ar-SA"/>
    </w:rPr>
  </w:style>
  <w:style w:type="character" w:customStyle="1" w:styleId="IIInivonaslova-OdeljakChar">
    <w:name w:val="III nivo naslova - Odeljak Char"/>
    <w:basedOn w:val="Heading3Char"/>
    <w:link w:val="IIInivonaslova-Odeljak"/>
    <w:rsid w:val="00E7161C"/>
    <w:rPr>
      <w:rFonts w:ascii="Arial" w:hAnsi="Arial" w:cs="Arial"/>
      <w:b/>
      <w:bCs/>
      <w:i/>
      <w:sz w:val="24"/>
      <w:szCs w:val="26"/>
      <w:lang w:val="sr-Latn-CS" w:eastAsia="en-US" w:bidi="ar-SA"/>
    </w:rPr>
  </w:style>
  <w:style w:type="paragraph" w:customStyle="1" w:styleId="Jednacine">
    <w:name w:val="Jednacine"/>
    <w:basedOn w:val="Normal"/>
    <w:rsid w:val="0051626B"/>
    <w:pPr>
      <w:tabs>
        <w:tab w:val="center" w:pos="4820"/>
        <w:tab w:val="right" w:pos="9640"/>
      </w:tabs>
      <w:spacing w:before="60" w:after="60"/>
      <w:jc w:val="center"/>
    </w:pPr>
    <w:rPr>
      <w:lang w:val="sr-Latn-CS"/>
    </w:rPr>
  </w:style>
  <w:style w:type="character" w:styleId="PageNumber">
    <w:name w:val="page number"/>
    <w:basedOn w:val="DefaultParagraphFont"/>
    <w:rsid w:val="00847C33"/>
  </w:style>
  <w:style w:type="paragraph" w:styleId="Header">
    <w:name w:val="header"/>
    <w:basedOn w:val="Normal"/>
    <w:rsid w:val="00E74E70"/>
    <w:pPr>
      <w:tabs>
        <w:tab w:val="center" w:pos="4320"/>
        <w:tab w:val="right" w:pos="8640"/>
      </w:tabs>
      <w:jc w:val="right"/>
    </w:pPr>
    <w:rPr>
      <w:i/>
      <w:sz w:val="20"/>
      <w:lang w:val="sr-Latn-CS"/>
    </w:rPr>
  </w:style>
  <w:style w:type="paragraph" w:customStyle="1" w:styleId="Referenca">
    <w:name w:val="Referenca"/>
    <w:basedOn w:val="Osnovnitekst"/>
    <w:rsid w:val="000232E2"/>
    <w:pPr>
      <w:numPr>
        <w:numId w:val="3"/>
      </w:numPr>
    </w:pPr>
  </w:style>
  <w:style w:type="paragraph" w:customStyle="1" w:styleId="Numerisanonabrajanje">
    <w:name w:val="Numerisano nabrajanje"/>
    <w:basedOn w:val="Osnovnitekst"/>
    <w:next w:val="Osnovnitekst"/>
    <w:rsid w:val="006D0DE4"/>
    <w:pPr>
      <w:numPr>
        <w:numId w:val="5"/>
      </w:numPr>
      <w:spacing w:before="20" w:after="60"/>
      <w:ind w:left="1023" w:hanging="346"/>
    </w:pPr>
  </w:style>
  <w:style w:type="paragraph" w:customStyle="1" w:styleId="Nabrajanje">
    <w:name w:val="Nabrajanje"/>
    <w:basedOn w:val="Osnovnitekst"/>
    <w:next w:val="Osnovnitekst"/>
    <w:rsid w:val="006D0DE4"/>
    <w:pPr>
      <w:numPr>
        <w:numId w:val="4"/>
      </w:numPr>
      <w:spacing w:before="20" w:after="60"/>
      <w:ind w:left="1023" w:hanging="346"/>
    </w:pPr>
  </w:style>
  <w:style w:type="paragraph" w:customStyle="1" w:styleId="Vremepredajeteze">
    <w:name w:val="Vreme predaje teze"/>
    <w:basedOn w:val="Podnaslovteze"/>
    <w:qFormat/>
    <w:rsid w:val="00AE0461"/>
    <w:rPr>
      <w:sz w:val="28"/>
    </w:rPr>
  </w:style>
  <w:style w:type="paragraph" w:customStyle="1" w:styleId="Naslovnakandidatimentor">
    <w:name w:val="Naslovna kandidat i mentor"/>
    <w:basedOn w:val="Osnovnitekst"/>
    <w:qFormat/>
    <w:rsid w:val="00AE0461"/>
    <w:pPr>
      <w:ind w:firstLine="0"/>
      <w:jc w:val="left"/>
    </w:pPr>
    <w:rPr>
      <w:rFonts w:ascii="Arial" w:hAnsi="Arial"/>
      <w:sz w:val="28"/>
    </w:rPr>
  </w:style>
  <w:style w:type="paragraph" w:styleId="TableofFigures">
    <w:name w:val="table of figures"/>
    <w:basedOn w:val="Normal"/>
    <w:next w:val="Normal"/>
    <w:uiPriority w:val="99"/>
    <w:unhideWhenUsed/>
    <w:rsid w:val="002F29E2"/>
  </w:style>
  <w:style w:type="paragraph" w:styleId="ListParagraph">
    <w:name w:val="List Paragraph"/>
    <w:basedOn w:val="Normal"/>
    <w:uiPriority w:val="34"/>
    <w:qFormat/>
    <w:rsid w:val="00337C13"/>
    <w:pPr>
      <w:widowControl w:val="0"/>
      <w:autoSpaceDE w:val="0"/>
      <w:autoSpaceDN w:val="0"/>
      <w:ind w:left="1234" w:hanging="346"/>
      <w:jc w:val="both"/>
    </w:pPr>
    <w:rPr>
      <w:sz w:val="22"/>
      <w:szCs w:val="22"/>
      <w:lang w:val="en-US"/>
    </w:rPr>
  </w:style>
  <w:style w:type="character" w:styleId="PlaceholderText">
    <w:name w:val="Placeholder Text"/>
    <w:basedOn w:val="DefaultParagraphFont"/>
    <w:uiPriority w:val="99"/>
    <w:semiHidden/>
    <w:rsid w:val="009C7893"/>
    <w:rPr>
      <w:color w:val="808080"/>
    </w:rPr>
  </w:style>
  <w:style w:type="character" w:customStyle="1" w:styleId="UnresolvedMention">
    <w:name w:val="Unresolved Mention"/>
    <w:basedOn w:val="DefaultParagraphFont"/>
    <w:uiPriority w:val="99"/>
    <w:semiHidden/>
    <w:unhideWhenUsed/>
    <w:rsid w:val="00DF18C3"/>
    <w:rPr>
      <w:color w:val="605E5C"/>
      <w:shd w:val="clear" w:color="auto" w:fill="E1DFDD"/>
    </w:rPr>
  </w:style>
  <w:style w:type="paragraph" w:styleId="BalloonText">
    <w:name w:val="Balloon Text"/>
    <w:basedOn w:val="Normal"/>
    <w:link w:val="BalloonTextChar"/>
    <w:uiPriority w:val="99"/>
    <w:semiHidden/>
    <w:unhideWhenUsed/>
    <w:rsid w:val="00742BE7"/>
    <w:rPr>
      <w:rFonts w:ascii="Tahoma" w:eastAsiaTheme="minorHAnsi" w:hAnsi="Tahoma" w:cs="Tahoma"/>
      <w:sz w:val="16"/>
      <w:szCs w:val="16"/>
      <w:lang w:val="en-US"/>
    </w:rPr>
  </w:style>
  <w:style w:type="character" w:customStyle="1" w:styleId="BalloonTextChar">
    <w:name w:val="Balloon Text Char"/>
    <w:basedOn w:val="DefaultParagraphFont"/>
    <w:link w:val="BalloonText"/>
    <w:uiPriority w:val="99"/>
    <w:semiHidden/>
    <w:rsid w:val="00742BE7"/>
    <w:rPr>
      <w:rFonts w:ascii="Tahoma" w:eastAsiaTheme="minorHAnsi"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776234">
      <w:bodyDiv w:val="1"/>
      <w:marLeft w:val="0"/>
      <w:marRight w:val="0"/>
      <w:marTop w:val="0"/>
      <w:marBottom w:val="0"/>
      <w:divBdr>
        <w:top w:val="none" w:sz="0" w:space="0" w:color="auto"/>
        <w:left w:val="none" w:sz="0" w:space="0" w:color="auto"/>
        <w:bottom w:val="none" w:sz="0" w:space="0" w:color="auto"/>
        <w:right w:val="none" w:sz="0" w:space="0" w:color="auto"/>
      </w:divBdr>
    </w:div>
    <w:div w:id="442384545">
      <w:bodyDiv w:val="1"/>
      <w:marLeft w:val="0"/>
      <w:marRight w:val="0"/>
      <w:marTop w:val="0"/>
      <w:marBottom w:val="0"/>
      <w:divBdr>
        <w:top w:val="none" w:sz="0" w:space="0" w:color="auto"/>
        <w:left w:val="none" w:sz="0" w:space="0" w:color="auto"/>
        <w:bottom w:val="none" w:sz="0" w:space="0" w:color="auto"/>
        <w:right w:val="none" w:sz="0" w:space="0" w:color="auto"/>
      </w:divBdr>
      <w:divsChild>
        <w:div w:id="300497294">
          <w:marLeft w:val="0"/>
          <w:marRight w:val="0"/>
          <w:marTop w:val="0"/>
          <w:marBottom w:val="0"/>
          <w:divBdr>
            <w:top w:val="none" w:sz="0" w:space="0" w:color="auto"/>
            <w:left w:val="none" w:sz="0" w:space="0" w:color="auto"/>
            <w:bottom w:val="none" w:sz="0" w:space="0" w:color="auto"/>
            <w:right w:val="none" w:sz="0" w:space="0" w:color="auto"/>
          </w:divBdr>
        </w:div>
      </w:divsChild>
    </w:div>
    <w:div w:id="555504815">
      <w:bodyDiv w:val="1"/>
      <w:marLeft w:val="0"/>
      <w:marRight w:val="0"/>
      <w:marTop w:val="0"/>
      <w:marBottom w:val="0"/>
      <w:divBdr>
        <w:top w:val="none" w:sz="0" w:space="0" w:color="auto"/>
        <w:left w:val="none" w:sz="0" w:space="0" w:color="auto"/>
        <w:bottom w:val="none" w:sz="0" w:space="0" w:color="auto"/>
        <w:right w:val="none" w:sz="0" w:space="0" w:color="auto"/>
      </w:divBdr>
    </w:div>
    <w:div w:id="651522315">
      <w:bodyDiv w:val="1"/>
      <w:marLeft w:val="0"/>
      <w:marRight w:val="0"/>
      <w:marTop w:val="0"/>
      <w:marBottom w:val="0"/>
      <w:divBdr>
        <w:top w:val="none" w:sz="0" w:space="0" w:color="auto"/>
        <w:left w:val="none" w:sz="0" w:space="0" w:color="auto"/>
        <w:bottom w:val="none" w:sz="0" w:space="0" w:color="auto"/>
        <w:right w:val="none" w:sz="0" w:space="0" w:color="auto"/>
      </w:divBdr>
    </w:div>
    <w:div w:id="881282901">
      <w:bodyDiv w:val="1"/>
      <w:marLeft w:val="0"/>
      <w:marRight w:val="0"/>
      <w:marTop w:val="0"/>
      <w:marBottom w:val="0"/>
      <w:divBdr>
        <w:top w:val="none" w:sz="0" w:space="0" w:color="auto"/>
        <w:left w:val="none" w:sz="0" w:space="0" w:color="auto"/>
        <w:bottom w:val="none" w:sz="0" w:space="0" w:color="auto"/>
        <w:right w:val="none" w:sz="0" w:space="0" w:color="auto"/>
      </w:divBdr>
    </w:div>
    <w:div w:id="150000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ks\Downloads\ASM%20-%20Sablon%20za%20izvestaj.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5C85C6-0B95-4C76-9585-7511B35A55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ASM - Sablon za izvestaj.dotx</Template>
  <TotalTime>72</TotalTime>
  <Pages>1</Pages>
  <Words>15149</Words>
  <Characters>86350</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ELEKTROTEHNIČKI FAKULTET UNIVERZITETA U BEOGRADU</vt:lpstr>
    </vt:vector>
  </TitlesOfParts>
  <Company>ETF</Company>
  <LinksUpToDate>false</LinksUpToDate>
  <CharactersWithSpaces>101297</CharactersWithSpaces>
  <SharedDoc>false</SharedDoc>
  <HLinks>
    <vt:vector size="276" baseType="variant">
      <vt:variant>
        <vt:i4>8126561</vt:i4>
      </vt:variant>
      <vt:variant>
        <vt:i4>276</vt:i4>
      </vt:variant>
      <vt:variant>
        <vt:i4>0</vt:i4>
      </vt:variant>
      <vt:variant>
        <vt:i4>5</vt:i4>
      </vt:variant>
      <vt:variant>
        <vt:lpwstr>http://www.addbalance.com/usersguide/styles.htm</vt:lpwstr>
      </vt:variant>
      <vt:variant>
        <vt:lpwstr/>
      </vt:variant>
      <vt:variant>
        <vt:i4>1441844</vt:i4>
      </vt:variant>
      <vt:variant>
        <vt:i4>266</vt:i4>
      </vt:variant>
      <vt:variant>
        <vt:i4>0</vt:i4>
      </vt:variant>
      <vt:variant>
        <vt:i4>5</vt:i4>
      </vt:variant>
      <vt:variant>
        <vt:lpwstr/>
      </vt:variant>
      <vt:variant>
        <vt:lpwstr>_Toc289688773</vt:lpwstr>
      </vt:variant>
      <vt:variant>
        <vt:i4>1441844</vt:i4>
      </vt:variant>
      <vt:variant>
        <vt:i4>260</vt:i4>
      </vt:variant>
      <vt:variant>
        <vt:i4>0</vt:i4>
      </vt:variant>
      <vt:variant>
        <vt:i4>5</vt:i4>
      </vt:variant>
      <vt:variant>
        <vt:lpwstr/>
      </vt:variant>
      <vt:variant>
        <vt:lpwstr>_Toc289688772</vt:lpwstr>
      </vt:variant>
      <vt:variant>
        <vt:i4>1441844</vt:i4>
      </vt:variant>
      <vt:variant>
        <vt:i4>254</vt:i4>
      </vt:variant>
      <vt:variant>
        <vt:i4>0</vt:i4>
      </vt:variant>
      <vt:variant>
        <vt:i4>5</vt:i4>
      </vt:variant>
      <vt:variant>
        <vt:lpwstr/>
      </vt:variant>
      <vt:variant>
        <vt:lpwstr>_Toc289688771</vt:lpwstr>
      </vt:variant>
      <vt:variant>
        <vt:i4>1441844</vt:i4>
      </vt:variant>
      <vt:variant>
        <vt:i4>248</vt:i4>
      </vt:variant>
      <vt:variant>
        <vt:i4>0</vt:i4>
      </vt:variant>
      <vt:variant>
        <vt:i4>5</vt:i4>
      </vt:variant>
      <vt:variant>
        <vt:lpwstr/>
      </vt:variant>
      <vt:variant>
        <vt:lpwstr>_Toc289688770</vt:lpwstr>
      </vt:variant>
      <vt:variant>
        <vt:i4>1507380</vt:i4>
      </vt:variant>
      <vt:variant>
        <vt:i4>242</vt:i4>
      </vt:variant>
      <vt:variant>
        <vt:i4>0</vt:i4>
      </vt:variant>
      <vt:variant>
        <vt:i4>5</vt:i4>
      </vt:variant>
      <vt:variant>
        <vt:lpwstr/>
      </vt:variant>
      <vt:variant>
        <vt:lpwstr>_Toc289688769</vt:lpwstr>
      </vt:variant>
      <vt:variant>
        <vt:i4>1507380</vt:i4>
      </vt:variant>
      <vt:variant>
        <vt:i4>236</vt:i4>
      </vt:variant>
      <vt:variant>
        <vt:i4>0</vt:i4>
      </vt:variant>
      <vt:variant>
        <vt:i4>5</vt:i4>
      </vt:variant>
      <vt:variant>
        <vt:lpwstr/>
      </vt:variant>
      <vt:variant>
        <vt:lpwstr>_Toc289688768</vt:lpwstr>
      </vt:variant>
      <vt:variant>
        <vt:i4>1507380</vt:i4>
      </vt:variant>
      <vt:variant>
        <vt:i4>230</vt:i4>
      </vt:variant>
      <vt:variant>
        <vt:i4>0</vt:i4>
      </vt:variant>
      <vt:variant>
        <vt:i4>5</vt:i4>
      </vt:variant>
      <vt:variant>
        <vt:lpwstr/>
      </vt:variant>
      <vt:variant>
        <vt:lpwstr>_Toc289688767</vt:lpwstr>
      </vt:variant>
      <vt:variant>
        <vt:i4>1507380</vt:i4>
      </vt:variant>
      <vt:variant>
        <vt:i4>224</vt:i4>
      </vt:variant>
      <vt:variant>
        <vt:i4>0</vt:i4>
      </vt:variant>
      <vt:variant>
        <vt:i4>5</vt:i4>
      </vt:variant>
      <vt:variant>
        <vt:lpwstr/>
      </vt:variant>
      <vt:variant>
        <vt:lpwstr>_Toc289688766</vt:lpwstr>
      </vt:variant>
      <vt:variant>
        <vt:i4>1507380</vt:i4>
      </vt:variant>
      <vt:variant>
        <vt:i4>218</vt:i4>
      </vt:variant>
      <vt:variant>
        <vt:i4>0</vt:i4>
      </vt:variant>
      <vt:variant>
        <vt:i4>5</vt:i4>
      </vt:variant>
      <vt:variant>
        <vt:lpwstr/>
      </vt:variant>
      <vt:variant>
        <vt:lpwstr>_Toc289688765</vt:lpwstr>
      </vt:variant>
      <vt:variant>
        <vt:i4>1507380</vt:i4>
      </vt:variant>
      <vt:variant>
        <vt:i4>212</vt:i4>
      </vt:variant>
      <vt:variant>
        <vt:i4>0</vt:i4>
      </vt:variant>
      <vt:variant>
        <vt:i4>5</vt:i4>
      </vt:variant>
      <vt:variant>
        <vt:lpwstr/>
      </vt:variant>
      <vt:variant>
        <vt:lpwstr>_Toc289688764</vt:lpwstr>
      </vt:variant>
      <vt:variant>
        <vt:i4>1507380</vt:i4>
      </vt:variant>
      <vt:variant>
        <vt:i4>206</vt:i4>
      </vt:variant>
      <vt:variant>
        <vt:i4>0</vt:i4>
      </vt:variant>
      <vt:variant>
        <vt:i4>5</vt:i4>
      </vt:variant>
      <vt:variant>
        <vt:lpwstr/>
      </vt:variant>
      <vt:variant>
        <vt:lpwstr>_Toc289688763</vt:lpwstr>
      </vt:variant>
      <vt:variant>
        <vt:i4>1507380</vt:i4>
      </vt:variant>
      <vt:variant>
        <vt:i4>200</vt:i4>
      </vt:variant>
      <vt:variant>
        <vt:i4>0</vt:i4>
      </vt:variant>
      <vt:variant>
        <vt:i4>5</vt:i4>
      </vt:variant>
      <vt:variant>
        <vt:lpwstr/>
      </vt:variant>
      <vt:variant>
        <vt:lpwstr>_Toc289688762</vt:lpwstr>
      </vt:variant>
      <vt:variant>
        <vt:i4>1507380</vt:i4>
      </vt:variant>
      <vt:variant>
        <vt:i4>194</vt:i4>
      </vt:variant>
      <vt:variant>
        <vt:i4>0</vt:i4>
      </vt:variant>
      <vt:variant>
        <vt:i4>5</vt:i4>
      </vt:variant>
      <vt:variant>
        <vt:lpwstr/>
      </vt:variant>
      <vt:variant>
        <vt:lpwstr>_Toc289688761</vt:lpwstr>
      </vt:variant>
      <vt:variant>
        <vt:i4>1507380</vt:i4>
      </vt:variant>
      <vt:variant>
        <vt:i4>188</vt:i4>
      </vt:variant>
      <vt:variant>
        <vt:i4>0</vt:i4>
      </vt:variant>
      <vt:variant>
        <vt:i4>5</vt:i4>
      </vt:variant>
      <vt:variant>
        <vt:lpwstr/>
      </vt:variant>
      <vt:variant>
        <vt:lpwstr>_Toc289688760</vt:lpwstr>
      </vt:variant>
      <vt:variant>
        <vt:i4>1310772</vt:i4>
      </vt:variant>
      <vt:variant>
        <vt:i4>182</vt:i4>
      </vt:variant>
      <vt:variant>
        <vt:i4>0</vt:i4>
      </vt:variant>
      <vt:variant>
        <vt:i4>5</vt:i4>
      </vt:variant>
      <vt:variant>
        <vt:lpwstr/>
      </vt:variant>
      <vt:variant>
        <vt:lpwstr>_Toc289688759</vt:lpwstr>
      </vt:variant>
      <vt:variant>
        <vt:i4>1310772</vt:i4>
      </vt:variant>
      <vt:variant>
        <vt:i4>176</vt:i4>
      </vt:variant>
      <vt:variant>
        <vt:i4>0</vt:i4>
      </vt:variant>
      <vt:variant>
        <vt:i4>5</vt:i4>
      </vt:variant>
      <vt:variant>
        <vt:lpwstr/>
      </vt:variant>
      <vt:variant>
        <vt:lpwstr>_Toc289688758</vt:lpwstr>
      </vt:variant>
      <vt:variant>
        <vt:i4>1310772</vt:i4>
      </vt:variant>
      <vt:variant>
        <vt:i4>170</vt:i4>
      </vt:variant>
      <vt:variant>
        <vt:i4>0</vt:i4>
      </vt:variant>
      <vt:variant>
        <vt:i4>5</vt:i4>
      </vt:variant>
      <vt:variant>
        <vt:lpwstr/>
      </vt:variant>
      <vt:variant>
        <vt:lpwstr>_Toc289688757</vt:lpwstr>
      </vt:variant>
      <vt:variant>
        <vt:i4>1310772</vt:i4>
      </vt:variant>
      <vt:variant>
        <vt:i4>164</vt:i4>
      </vt:variant>
      <vt:variant>
        <vt:i4>0</vt:i4>
      </vt:variant>
      <vt:variant>
        <vt:i4>5</vt:i4>
      </vt:variant>
      <vt:variant>
        <vt:lpwstr/>
      </vt:variant>
      <vt:variant>
        <vt:lpwstr>_Toc289688756</vt:lpwstr>
      </vt:variant>
      <vt:variant>
        <vt:i4>1310772</vt:i4>
      </vt:variant>
      <vt:variant>
        <vt:i4>158</vt:i4>
      </vt:variant>
      <vt:variant>
        <vt:i4>0</vt:i4>
      </vt:variant>
      <vt:variant>
        <vt:i4>5</vt:i4>
      </vt:variant>
      <vt:variant>
        <vt:lpwstr/>
      </vt:variant>
      <vt:variant>
        <vt:lpwstr>_Toc289688755</vt:lpwstr>
      </vt:variant>
      <vt:variant>
        <vt:i4>1310772</vt:i4>
      </vt:variant>
      <vt:variant>
        <vt:i4>152</vt:i4>
      </vt:variant>
      <vt:variant>
        <vt:i4>0</vt:i4>
      </vt:variant>
      <vt:variant>
        <vt:i4>5</vt:i4>
      </vt:variant>
      <vt:variant>
        <vt:lpwstr/>
      </vt:variant>
      <vt:variant>
        <vt:lpwstr>_Toc289688754</vt:lpwstr>
      </vt:variant>
      <vt:variant>
        <vt:i4>1310772</vt:i4>
      </vt:variant>
      <vt:variant>
        <vt:i4>146</vt:i4>
      </vt:variant>
      <vt:variant>
        <vt:i4>0</vt:i4>
      </vt:variant>
      <vt:variant>
        <vt:i4>5</vt:i4>
      </vt:variant>
      <vt:variant>
        <vt:lpwstr/>
      </vt:variant>
      <vt:variant>
        <vt:lpwstr>_Toc289688753</vt:lpwstr>
      </vt:variant>
      <vt:variant>
        <vt:i4>1310772</vt:i4>
      </vt:variant>
      <vt:variant>
        <vt:i4>140</vt:i4>
      </vt:variant>
      <vt:variant>
        <vt:i4>0</vt:i4>
      </vt:variant>
      <vt:variant>
        <vt:i4>5</vt:i4>
      </vt:variant>
      <vt:variant>
        <vt:lpwstr/>
      </vt:variant>
      <vt:variant>
        <vt:lpwstr>_Toc289688752</vt:lpwstr>
      </vt:variant>
      <vt:variant>
        <vt:i4>1310772</vt:i4>
      </vt:variant>
      <vt:variant>
        <vt:i4>134</vt:i4>
      </vt:variant>
      <vt:variant>
        <vt:i4>0</vt:i4>
      </vt:variant>
      <vt:variant>
        <vt:i4>5</vt:i4>
      </vt:variant>
      <vt:variant>
        <vt:lpwstr/>
      </vt:variant>
      <vt:variant>
        <vt:lpwstr>_Toc289688751</vt:lpwstr>
      </vt:variant>
      <vt:variant>
        <vt:i4>1310772</vt:i4>
      </vt:variant>
      <vt:variant>
        <vt:i4>128</vt:i4>
      </vt:variant>
      <vt:variant>
        <vt:i4>0</vt:i4>
      </vt:variant>
      <vt:variant>
        <vt:i4>5</vt:i4>
      </vt:variant>
      <vt:variant>
        <vt:lpwstr/>
      </vt:variant>
      <vt:variant>
        <vt:lpwstr>_Toc289688750</vt:lpwstr>
      </vt:variant>
      <vt:variant>
        <vt:i4>1376308</vt:i4>
      </vt:variant>
      <vt:variant>
        <vt:i4>122</vt:i4>
      </vt:variant>
      <vt:variant>
        <vt:i4>0</vt:i4>
      </vt:variant>
      <vt:variant>
        <vt:i4>5</vt:i4>
      </vt:variant>
      <vt:variant>
        <vt:lpwstr/>
      </vt:variant>
      <vt:variant>
        <vt:lpwstr>_Toc289688749</vt:lpwstr>
      </vt:variant>
      <vt:variant>
        <vt:i4>1376308</vt:i4>
      </vt:variant>
      <vt:variant>
        <vt:i4>116</vt:i4>
      </vt:variant>
      <vt:variant>
        <vt:i4>0</vt:i4>
      </vt:variant>
      <vt:variant>
        <vt:i4>5</vt:i4>
      </vt:variant>
      <vt:variant>
        <vt:lpwstr/>
      </vt:variant>
      <vt:variant>
        <vt:lpwstr>_Toc289688748</vt:lpwstr>
      </vt:variant>
      <vt:variant>
        <vt:i4>1376308</vt:i4>
      </vt:variant>
      <vt:variant>
        <vt:i4>110</vt:i4>
      </vt:variant>
      <vt:variant>
        <vt:i4>0</vt:i4>
      </vt:variant>
      <vt:variant>
        <vt:i4>5</vt:i4>
      </vt:variant>
      <vt:variant>
        <vt:lpwstr/>
      </vt:variant>
      <vt:variant>
        <vt:lpwstr>_Toc289688747</vt:lpwstr>
      </vt:variant>
      <vt:variant>
        <vt:i4>1376308</vt:i4>
      </vt:variant>
      <vt:variant>
        <vt:i4>104</vt:i4>
      </vt:variant>
      <vt:variant>
        <vt:i4>0</vt:i4>
      </vt:variant>
      <vt:variant>
        <vt:i4>5</vt:i4>
      </vt:variant>
      <vt:variant>
        <vt:lpwstr/>
      </vt:variant>
      <vt:variant>
        <vt:lpwstr>_Toc289688746</vt:lpwstr>
      </vt:variant>
      <vt:variant>
        <vt:i4>1376308</vt:i4>
      </vt:variant>
      <vt:variant>
        <vt:i4>98</vt:i4>
      </vt:variant>
      <vt:variant>
        <vt:i4>0</vt:i4>
      </vt:variant>
      <vt:variant>
        <vt:i4>5</vt:i4>
      </vt:variant>
      <vt:variant>
        <vt:lpwstr/>
      </vt:variant>
      <vt:variant>
        <vt:lpwstr>_Toc289688745</vt:lpwstr>
      </vt:variant>
      <vt:variant>
        <vt:i4>1376308</vt:i4>
      </vt:variant>
      <vt:variant>
        <vt:i4>92</vt:i4>
      </vt:variant>
      <vt:variant>
        <vt:i4>0</vt:i4>
      </vt:variant>
      <vt:variant>
        <vt:i4>5</vt:i4>
      </vt:variant>
      <vt:variant>
        <vt:lpwstr/>
      </vt:variant>
      <vt:variant>
        <vt:lpwstr>_Toc289688744</vt:lpwstr>
      </vt:variant>
      <vt:variant>
        <vt:i4>1376308</vt:i4>
      </vt:variant>
      <vt:variant>
        <vt:i4>86</vt:i4>
      </vt:variant>
      <vt:variant>
        <vt:i4>0</vt:i4>
      </vt:variant>
      <vt:variant>
        <vt:i4>5</vt:i4>
      </vt:variant>
      <vt:variant>
        <vt:lpwstr/>
      </vt:variant>
      <vt:variant>
        <vt:lpwstr>_Toc289688743</vt:lpwstr>
      </vt:variant>
      <vt:variant>
        <vt:i4>1376308</vt:i4>
      </vt:variant>
      <vt:variant>
        <vt:i4>80</vt:i4>
      </vt:variant>
      <vt:variant>
        <vt:i4>0</vt:i4>
      </vt:variant>
      <vt:variant>
        <vt:i4>5</vt:i4>
      </vt:variant>
      <vt:variant>
        <vt:lpwstr/>
      </vt:variant>
      <vt:variant>
        <vt:lpwstr>_Toc289688742</vt:lpwstr>
      </vt:variant>
      <vt:variant>
        <vt:i4>1376308</vt:i4>
      </vt:variant>
      <vt:variant>
        <vt:i4>74</vt:i4>
      </vt:variant>
      <vt:variant>
        <vt:i4>0</vt:i4>
      </vt:variant>
      <vt:variant>
        <vt:i4>5</vt:i4>
      </vt:variant>
      <vt:variant>
        <vt:lpwstr/>
      </vt:variant>
      <vt:variant>
        <vt:lpwstr>_Toc289688741</vt:lpwstr>
      </vt:variant>
      <vt:variant>
        <vt:i4>1376308</vt:i4>
      </vt:variant>
      <vt:variant>
        <vt:i4>68</vt:i4>
      </vt:variant>
      <vt:variant>
        <vt:i4>0</vt:i4>
      </vt:variant>
      <vt:variant>
        <vt:i4>5</vt:i4>
      </vt:variant>
      <vt:variant>
        <vt:lpwstr/>
      </vt:variant>
      <vt:variant>
        <vt:lpwstr>_Toc289688740</vt:lpwstr>
      </vt:variant>
      <vt:variant>
        <vt:i4>1179700</vt:i4>
      </vt:variant>
      <vt:variant>
        <vt:i4>62</vt:i4>
      </vt:variant>
      <vt:variant>
        <vt:i4>0</vt:i4>
      </vt:variant>
      <vt:variant>
        <vt:i4>5</vt:i4>
      </vt:variant>
      <vt:variant>
        <vt:lpwstr/>
      </vt:variant>
      <vt:variant>
        <vt:lpwstr>_Toc289688739</vt:lpwstr>
      </vt:variant>
      <vt:variant>
        <vt:i4>1179700</vt:i4>
      </vt:variant>
      <vt:variant>
        <vt:i4>56</vt:i4>
      </vt:variant>
      <vt:variant>
        <vt:i4>0</vt:i4>
      </vt:variant>
      <vt:variant>
        <vt:i4>5</vt:i4>
      </vt:variant>
      <vt:variant>
        <vt:lpwstr/>
      </vt:variant>
      <vt:variant>
        <vt:lpwstr>_Toc289688738</vt:lpwstr>
      </vt:variant>
      <vt:variant>
        <vt:i4>1179700</vt:i4>
      </vt:variant>
      <vt:variant>
        <vt:i4>50</vt:i4>
      </vt:variant>
      <vt:variant>
        <vt:i4>0</vt:i4>
      </vt:variant>
      <vt:variant>
        <vt:i4>5</vt:i4>
      </vt:variant>
      <vt:variant>
        <vt:lpwstr/>
      </vt:variant>
      <vt:variant>
        <vt:lpwstr>_Toc289688737</vt:lpwstr>
      </vt:variant>
      <vt:variant>
        <vt:i4>1179700</vt:i4>
      </vt:variant>
      <vt:variant>
        <vt:i4>44</vt:i4>
      </vt:variant>
      <vt:variant>
        <vt:i4>0</vt:i4>
      </vt:variant>
      <vt:variant>
        <vt:i4>5</vt:i4>
      </vt:variant>
      <vt:variant>
        <vt:lpwstr/>
      </vt:variant>
      <vt:variant>
        <vt:lpwstr>_Toc289688736</vt:lpwstr>
      </vt:variant>
      <vt:variant>
        <vt:i4>1179700</vt:i4>
      </vt:variant>
      <vt:variant>
        <vt:i4>38</vt:i4>
      </vt:variant>
      <vt:variant>
        <vt:i4>0</vt:i4>
      </vt:variant>
      <vt:variant>
        <vt:i4>5</vt:i4>
      </vt:variant>
      <vt:variant>
        <vt:lpwstr/>
      </vt:variant>
      <vt:variant>
        <vt:lpwstr>_Toc289688735</vt:lpwstr>
      </vt:variant>
      <vt:variant>
        <vt:i4>1179700</vt:i4>
      </vt:variant>
      <vt:variant>
        <vt:i4>32</vt:i4>
      </vt:variant>
      <vt:variant>
        <vt:i4>0</vt:i4>
      </vt:variant>
      <vt:variant>
        <vt:i4>5</vt:i4>
      </vt:variant>
      <vt:variant>
        <vt:lpwstr/>
      </vt:variant>
      <vt:variant>
        <vt:lpwstr>_Toc289688734</vt:lpwstr>
      </vt:variant>
      <vt:variant>
        <vt:i4>1179700</vt:i4>
      </vt:variant>
      <vt:variant>
        <vt:i4>26</vt:i4>
      </vt:variant>
      <vt:variant>
        <vt:i4>0</vt:i4>
      </vt:variant>
      <vt:variant>
        <vt:i4>5</vt:i4>
      </vt:variant>
      <vt:variant>
        <vt:lpwstr/>
      </vt:variant>
      <vt:variant>
        <vt:lpwstr>_Toc289688733</vt:lpwstr>
      </vt:variant>
      <vt:variant>
        <vt:i4>1179700</vt:i4>
      </vt:variant>
      <vt:variant>
        <vt:i4>20</vt:i4>
      </vt:variant>
      <vt:variant>
        <vt:i4>0</vt:i4>
      </vt:variant>
      <vt:variant>
        <vt:i4>5</vt:i4>
      </vt:variant>
      <vt:variant>
        <vt:lpwstr/>
      </vt:variant>
      <vt:variant>
        <vt:lpwstr>_Toc289688732</vt:lpwstr>
      </vt:variant>
      <vt:variant>
        <vt:i4>1179700</vt:i4>
      </vt:variant>
      <vt:variant>
        <vt:i4>14</vt:i4>
      </vt:variant>
      <vt:variant>
        <vt:i4>0</vt:i4>
      </vt:variant>
      <vt:variant>
        <vt:i4>5</vt:i4>
      </vt:variant>
      <vt:variant>
        <vt:lpwstr/>
      </vt:variant>
      <vt:variant>
        <vt:lpwstr>_Toc289688731</vt:lpwstr>
      </vt:variant>
      <vt:variant>
        <vt:i4>1179700</vt:i4>
      </vt:variant>
      <vt:variant>
        <vt:i4>8</vt:i4>
      </vt:variant>
      <vt:variant>
        <vt:i4>0</vt:i4>
      </vt:variant>
      <vt:variant>
        <vt:i4>5</vt:i4>
      </vt:variant>
      <vt:variant>
        <vt:lpwstr/>
      </vt:variant>
      <vt:variant>
        <vt:lpwstr>_Toc289688730</vt:lpwstr>
      </vt:variant>
      <vt:variant>
        <vt:i4>1245236</vt:i4>
      </vt:variant>
      <vt:variant>
        <vt:i4>2</vt:i4>
      </vt:variant>
      <vt:variant>
        <vt:i4>0</vt:i4>
      </vt:variant>
      <vt:variant>
        <vt:i4>5</vt:i4>
      </vt:variant>
      <vt:variant>
        <vt:lpwstr/>
      </vt:variant>
      <vt:variant>
        <vt:lpwstr>_Toc289688729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ELEKTROTEHNIČKI FAKULTET UNIVERZITETA U BEOGRADU</dc:title>
  <dc:creator>Aleks</dc:creator>
  <cp:lastModifiedBy>user</cp:lastModifiedBy>
  <cp:revision>5</cp:revision>
  <cp:lastPrinted>2022-10-12T11:14:00Z</cp:lastPrinted>
  <dcterms:created xsi:type="dcterms:W3CDTF">2022-02-20T23:29:00Z</dcterms:created>
  <dcterms:modified xsi:type="dcterms:W3CDTF">2022-10-12T12:25:00Z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WinEqns">
    <vt:bool>true</vt:bool>
  </property>
  <property fmtid="{D5CDD505-2E9C-101B-9397-08002B2CF9AE}" pid="4"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5" name="MTPreferences 1">
    <vt:lpwstr>
Full=12 pt_x000d_
Script=58 %_x000d_
ScriptScript=42 %_x000d_
Symbol=150 %_x000d_
SubSymbol=100 %_x000d_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6" name="MTPreferences 2">
    <vt:lpwstr>p=8 %_x000d_
LimHeight=25 %_x000d_
LimDepth=100 %_x000d_
LimLineSpacing=100 %_x000d_
NumerHeight=35 %_x000d_
DenomDepth=100 %_x000d_
FractBarOver=8 %_x000d_
FractBarThick=5 %_x000d_
SubFractBarThick=2.5 %_x000d_
FractGap=8 %_x000d_
FenceOver=8 %_x000d_
OperSpacing=100 %_x000d_
NonOperSpacing=100 %_x000d_
CharWidth=0 %_x000d_
MinGap=8 %_x000d_
</vt:lpwstr>
  </property>
  <property fmtid="{D5CDD505-2E9C-101B-9397-08002B2CF9AE}" pid="7" name="MTPreferences 3">
    <vt:lpwstr>VertRadGap=17 %_x000d_
HorizRadGap=8 %_x000d_
RadWidth=100 %_x000d_
EmbellGap=12.5 %_x000d_
PrimeHeight=45 %_x000d_
BoxStrokeThick=5 %_x000d_
StikeThruThick=5 %_x000d_
MatrixLineThick=5 %_x000d_
RadStrokeThick=5 %_x000d_
HorizFenceGap=10 %_x000d_
_x000d_
</vt:lpwstr>
  </property>
  <property fmtid="{D5CDD505-2E9C-101B-9397-08002B2CF9AE}" pid="8" name="MTPreferenceSource">
    <vt:lpwstr>Times+Symbol 12.eqp</vt:lpwstr>
  </property>
  <property fmtid="{D5CDD505-2E9C-101B-9397-08002B2CF9AE}" pid="9" name="MTEquationNumber2">
    <vt:lpwstr>(#C1.#S1.#E1)</vt:lpwstr>
  </property>
</Properties>
</file>